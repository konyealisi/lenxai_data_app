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99B99B" w14:textId="54147E0B" w:rsidR="00DC25A0" w:rsidRPr="00F67B48" w:rsidRDefault="00A758DD" w:rsidP="00F67B48">
      <w:pPr>
        <w:pStyle w:val="Title"/>
        <w:rPr>
          <w:b/>
          <w:sz w:val="36"/>
        </w:rPr>
      </w:pPr>
      <w:r w:rsidRPr="00F67B48">
        <w:rPr>
          <w:b/>
          <w:sz w:val="36"/>
        </w:rPr>
        <mc:AlternateContent>
          <mc:Choice Requires="wps">
            <w:drawing>
              <wp:anchor distT="0" distB="0" distL="114300" distR="114300" simplePos="0" relativeHeight="251668480" behindDoc="0" locked="0" layoutInCell="1" allowOverlap="1" wp14:anchorId="31767924" wp14:editId="4DED18CB">
                <wp:simplePos x="0" y="0"/>
                <wp:positionH relativeFrom="column">
                  <wp:posOffset>2717165</wp:posOffset>
                </wp:positionH>
                <wp:positionV relativeFrom="paragraph">
                  <wp:posOffset>4246880</wp:posOffset>
                </wp:positionV>
                <wp:extent cx="2905760" cy="233680"/>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2905760" cy="23368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4BF00B3" w14:textId="65F867AB" w:rsidR="001309C5" w:rsidRDefault="001309C5" w:rsidP="00841B47">
                            <w:pPr>
                              <w:pStyle w:val="Right-Credit"/>
                            </w:pPr>
                            <w:r>
                              <w:t xml:space="preserve"> nichegem gahia FOR DEVTECH systems, inc. / USAID</w:t>
                            </w:r>
                          </w:p>
                        </w:txbxContent>
                      </wps:txbx>
                      <wps:bodyPr rot="0" spcFirstLastPara="0" vertOverflow="overflow" horzOverflow="overflow" vert="horz" wrap="square" lIns="2"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31767924" id="_x0000_t202" coordsize="21600,21600" o:spt="202" path="m,l,21600r21600,l21600,xe">
                <v:stroke joinstyle="miter"/>
                <v:path gradientshapeok="t" o:connecttype="rect"/>
              </v:shapetype>
              <v:shape id="Text Box 2" o:spid="_x0000_s1026" type="#_x0000_t202" style="position:absolute;margin-left:213.95pt;margin-top:334.4pt;width:228.8pt;height:18.4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" filled="f" stroked="f">
                <v:textbox style="mso-fit-shape-to-text:t" inset="6e-5mm">
                  <w:txbxContent>
                    <w:p w14:paraId="24BF00B3" w14:textId="65F867AB" w:rsidR="001309C5" w:rsidRDefault="001309C5" w:rsidP="00841B47">
                      <w:pPr>
                        <w:pStyle w:val="Right-Credit"/>
                      </w:pPr>
                      <w:r>
                        <w:t xml:space="preserve"> nichegem gahia FOR DEVTECH systems, inc. / USAID</w:t>
                      </w:r>
                    </w:p>
                  </w:txbxContent>
                </v:textbox>
                <w10:wrap type="square"/>
              </v:shape>
            </w:pict>
          </mc:Fallback>
        </mc:AlternateContent>
      </w:r>
      <w:r w:rsidR="00093123" w:rsidRPr="00F67B48">
        <w:rPr>
          <w:rFonts w:ascii="Calibri" w:eastAsia="Times New Roman" w:hAnsi="Calibri" w:cs="Times New Roman"/>
          <w:b/>
          <w:color w:val="auto"/>
          <w:sz w:val="14"/>
          <w:szCs w:val="22"/>
        </w:rPr>
        <w:drawing>
          <wp:anchor distT="0" distB="0" distL="114300" distR="114300" simplePos="0" relativeHeight="251681792" behindDoc="1" locked="0" layoutInCell="1" allowOverlap="1" wp14:anchorId="30434A8E" wp14:editId="5024DA6B">
            <wp:simplePos x="0" y="0"/>
            <wp:positionH relativeFrom="margin">
              <wp:align>left</wp:align>
            </wp:positionH>
            <wp:positionV relativeFrom="paragraph">
              <wp:posOffset>762000</wp:posOffset>
            </wp:positionV>
            <wp:extent cx="5676900" cy="3476625"/>
            <wp:effectExtent l="0" t="0" r="0" b="9525"/>
            <wp:wrapTight wrapText="bothSides">
              <wp:wrapPolygon edited="0">
                <wp:start x="0" y="0"/>
                <wp:lineTo x="0" y="21541"/>
                <wp:lineTo x="21528" y="21541"/>
                <wp:lineTo x="21528"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20180611_132000.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76900" cy="3476625"/>
                    </a:xfrm>
                    <a:prstGeom prst="rect">
                      <a:avLst/>
                    </a:prstGeom>
                  </pic:spPr>
                </pic:pic>
              </a:graphicData>
            </a:graphic>
            <wp14:sizeRelH relativeFrom="margin">
              <wp14:pctWidth>0</wp14:pctWidth>
            </wp14:sizeRelH>
            <wp14:sizeRelV relativeFrom="margin">
              <wp14:pctHeight>0</wp14:pctHeight>
            </wp14:sizeRelV>
          </wp:anchor>
        </w:drawing>
      </w:r>
      <w:r w:rsidR="0087292D" w:rsidRPr="00F67B48">
        <w:rPr>
          <w:b/>
          <w:sz w:val="36"/>
        </w:rPr>
        <w:drawing>
          <wp:anchor distT="0" distB="5486400" distL="114300" distR="114300" simplePos="0" relativeHeight="251664384" behindDoc="0" locked="0" layoutInCell="1" allowOverlap="0" wp14:anchorId="396A0487" wp14:editId="6E1AA6BD">
            <wp:simplePos x="0" y="0"/>
            <wp:positionH relativeFrom="page">
              <wp:posOffset>509270</wp:posOffset>
            </wp:positionH>
            <wp:positionV relativeFrom="page">
              <wp:posOffset>635000</wp:posOffset>
            </wp:positionV>
            <wp:extent cx="1797050" cy="546100"/>
            <wp:effectExtent l="0" t="0" r="6350" b="1270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rizontal_RGB.png"/>
                    <pic:cNvPicPr/>
                  </pic:nvPicPr>
                  <pic:blipFill>
                    <a:blip r:embed="rId12">
                      <a:extLst>
                        <a:ext uri="{28A0092B-C50C-407E-A947-70E740481C1C}">
                          <a14:useLocalDpi xmlns:a14="http://schemas.microsoft.com/office/drawing/2010/main" val="0"/>
                        </a:ext>
                      </a:extLst>
                    </a:blip>
                    <a:stretch>
                      <a:fillRect/>
                    </a:stretch>
                  </pic:blipFill>
                  <pic:spPr>
                    <a:xfrm>
                      <a:off x="0" y="0"/>
                      <a:ext cx="1797050" cy="546100"/>
                    </a:xfrm>
                    <a:prstGeom prst="rect">
                      <a:avLst/>
                    </a:prstGeom>
                  </pic:spPr>
                </pic:pic>
              </a:graphicData>
            </a:graphic>
            <wp14:sizeRelH relativeFrom="margin">
              <wp14:pctWidth>0</wp14:pctWidth>
            </wp14:sizeRelH>
            <wp14:sizeRelV relativeFrom="margin">
              <wp14:pctHeight>0</wp14:pctHeight>
            </wp14:sizeRelV>
          </wp:anchor>
        </w:drawing>
      </w:r>
      <w:r w:rsidR="00DC25A0" w:rsidRPr="00F67B48">
        <w:rPr>
          <w:b/>
          <w:sz w:val="36"/>
        </w:rPr>
        <w:t>FY 201</w:t>
      </w:r>
      <w:r w:rsidR="00184836" w:rsidRPr="00F67B48">
        <w:rPr>
          <w:b/>
          <w:sz w:val="36"/>
        </w:rPr>
        <w:t>8</w:t>
      </w:r>
      <w:r w:rsidR="00DC25A0" w:rsidRPr="00F67B48">
        <w:rPr>
          <w:b/>
          <w:sz w:val="36"/>
        </w:rPr>
        <w:t xml:space="preserve"> Data Quality Assessment</w:t>
      </w:r>
    </w:p>
    <w:p w14:paraId="6411A02A" w14:textId="3EF47A52" w:rsidR="00F67B48" w:rsidRPr="00AF0E66" w:rsidRDefault="00F67B48" w:rsidP="00F67B48">
      <w:pPr>
        <w:pStyle w:val="Title"/>
        <w:rPr>
          <w:rFonts w:eastAsia="Calibri" w:cs="Calibri"/>
          <w:caps w:val="0"/>
          <w:noProof w:val="0"/>
          <w:color w:val="6C6463"/>
          <w:kern w:val="0"/>
          <w:sz w:val="36"/>
          <w:szCs w:val="32"/>
        </w:rPr>
      </w:pPr>
      <w:r>
        <w:rPr>
          <w:rFonts w:eastAsia="Calibri" w:cs="Calibri"/>
          <w:caps w:val="0"/>
          <w:noProof w:val="0"/>
          <w:color w:val="6C6463"/>
          <w:kern w:val="0"/>
          <w:sz w:val="36"/>
          <w:szCs w:val="32"/>
        </w:rPr>
        <w:t>Local OVC Partners in Nigeria 1(LOPIN 1)</w:t>
      </w:r>
    </w:p>
    <w:p w14:paraId="5E53B56A" w14:textId="61FEC4EB" w:rsidR="00287895" w:rsidRPr="00AF0E66" w:rsidRDefault="00093123" w:rsidP="00287895">
      <w:pPr>
        <w:pStyle w:val="Title"/>
        <w:rPr>
          <w:rFonts w:eastAsia="Calibri" w:cs="Calibri"/>
          <w:caps w:val="0"/>
          <w:noProof w:val="0"/>
          <w:color w:val="6C6463"/>
          <w:kern w:val="0"/>
          <w:sz w:val="36"/>
          <w:szCs w:val="32"/>
        </w:rPr>
      </w:pPr>
      <w:r>
        <w:rPr>
          <w:rFonts w:eastAsia="Calibri" w:cs="Calibri"/>
          <w:caps w:val="0"/>
          <w:noProof w:val="0"/>
          <w:color w:val="6C6463"/>
          <w:kern w:val="0"/>
          <w:sz w:val="36"/>
          <w:szCs w:val="32"/>
        </w:rPr>
        <w:t>Association for Reproductive and Family Health (ARFH)</w:t>
      </w:r>
    </w:p>
    <w:p w14:paraId="7AE27FF4" w14:textId="77777777" w:rsidR="00287895" w:rsidRPr="00AF0E66" w:rsidRDefault="00287895" w:rsidP="00287895"/>
    <w:p w14:paraId="6762333D" w14:textId="799E455F" w:rsidR="0040523D" w:rsidRPr="00AF0E66" w:rsidRDefault="001A5051" w:rsidP="00582047">
      <w:pPr>
        <w:tabs>
          <w:tab w:val="left" w:pos="2265"/>
        </w:tabs>
        <w:spacing w:after="0" w:line="240" w:lineRule="auto"/>
      </w:pPr>
      <w:r w:rsidRPr="00AF0E66">
        <w:t xml:space="preserve">Report Submitted: </w:t>
      </w:r>
      <w:r w:rsidR="00582047">
        <w:t>September 28, 2018</w:t>
      </w:r>
    </w:p>
    <w:p w14:paraId="4929C80A" w14:textId="77777777" w:rsidR="001A5051" w:rsidRPr="00AF0E66" w:rsidRDefault="001A5051" w:rsidP="0040523D">
      <w:pPr>
        <w:sectPr w:rsidR="001A5051" w:rsidRPr="00AF0E66" w:rsidSect="00706C19">
          <w:footerReference w:type="default" r:id="rId13"/>
          <w:pgSz w:w="12240" w:h="15840"/>
          <w:pgMar w:top="1440" w:right="1440" w:bottom="1530" w:left="1440" w:header="720" w:footer="720" w:gutter="0"/>
          <w:cols w:space="720"/>
          <w:docGrid w:linePitch="360"/>
        </w:sectPr>
      </w:pPr>
    </w:p>
    <w:p w14:paraId="16E96C49" w14:textId="77777777" w:rsidR="004B103C" w:rsidRPr="00AF0E66" w:rsidRDefault="004B103C" w:rsidP="004B103C">
      <w:pPr>
        <w:spacing w:after="0" w:line="240" w:lineRule="auto"/>
        <w:jc w:val="center"/>
        <w:rPr>
          <w:i/>
        </w:rPr>
      </w:pPr>
      <w:bookmarkStart w:id="0" w:name="_Toc489275188"/>
      <w:bookmarkStart w:id="1" w:name="_Toc489263516"/>
    </w:p>
    <w:p w14:paraId="13EBE1A6" w14:textId="77777777" w:rsidR="004B103C" w:rsidRPr="00AF0E66" w:rsidRDefault="004B103C" w:rsidP="004B103C">
      <w:pPr>
        <w:spacing w:after="0" w:line="240" w:lineRule="auto"/>
        <w:jc w:val="center"/>
        <w:rPr>
          <w:i/>
        </w:rPr>
      </w:pPr>
    </w:p>
    <w:p w14:paraId="5B3C4876" w14:textId="77777777" w:rsidR="004B103C" w:rsidRPr="00AF0E66" w:rsidRDefault="004B103C" w:rsidP="004B103C">
      <w:pPr>
        <w:spacing w:after="0" w:line="240" w:lineRule="auto"/>
        <w:jc w:val="center"/>
        <w:rPr>
          <w:i/>
        </w:rPr>
      </w:pPr>
    </w:p>
    <w:p w14:paraId="32B4C8AF" w14:textId="77777777" w:rsidR="004B103C" w:rsidRPr="00AF0E66" w:rsidRDefault="004B103C" w:rsidP="004B103C">
      <w:pPr>
        <w:spacing w:after="0" w:line="240" w:lineRule="auto"/>
        <w:jc w:val="center"/>
        <w:rPr>
          <w:i/>
        </w:rPr>
      </w:pPr>
    </w:p>
    <w:p w14:paraId="5C83B80A" w14:textId="77777777" w:rsidR="004B103C" w:rsidRPr="00AF0E66" w:rsidRDefault="004B103C" w:rsidP="004B103C">
      <w:pPr>
        <w:spacing w:after="0" w:line="240" w:lineRule="auto"/>
        <w:jc w:val="center"/>
      </w:pPr>
      <w:r w:rsidRPr="00AF0E66">
        <w:rPr>
          <w:i/>
        </w:rPr>
        <w:t>This page is intentionally left blank.</w:t>
      </w:r>
    </w:p>
    <w:p w14:paraId="22DF3ECA" w14:textId="77777777" w:rsidR="002D7506" w:rsidRDefault="002D7506" w:rsidP="002D7506">
      <w:pPr>
        <w:sectPr w:rsidR="002D7506" w:rsidSect="00706C19">
          <w:pgSz w:w="12240" w:h="15840"/>
          <w:pgMar w:top="1440" w:right="1440" w:bottom="1530" w:left="1440" w:header="720" w:footer="720" w:gutter="0"/>
          <w:cols w:space="720"/>
          <w:docGrid w:linePitch="360"/>
        </w:sectPr>
      </w:pPr>
    </w:p>
    <w:p w14:paraId="6FE69E98" w14:textId="77777777" w:rsidR="002D7506" w:rsidRPr="00F13AAA" w:rsidRDefault="002D7506" w:rsidP="00F13AAA">
      <w:pPr>
        <w:pStyle w:val="Title"/>
        <w:outlineLvl w:val="0"/>
        <w:rPr>
          <w:b/>
          <w:noProof w:val="0"/>
          <w:sz w:val="28"/>
          <w:szCs w:val="28"/>
        </w:rPr>
      </w:pPr>
      <w:r w:rsidRPr="00F13AAA">
        <w:rPr>
          <w:b/>
          <w:noProof w:val="0"/>
          <w:sz w:val="28"/>
          <w:szCs w:val="28"/>
        </w:rPr>
        <w:lastRenderedPageBreak/>
        <w:t>Table of contents</w:t>
      </w:r>
    </w:p>
    <w:p w14:paraId="71C2EE91" w14:textId="46950BBE" w:rsidR="00DA4A53" w:rsidRDefault="00A13FF9">
      <w:pPr>
        <w:pStyle w:val="TOC1"/>
        <w:tabs>
          <w:tab w:val="right" w:leader="dot" w:pos="9350"/>
        </w:tabs>
        <w:rPr>
          <w:rFonts w:cstheme="minorBidi"/>
          <w:b w:val="0"/>
          <w:bCs w:val="0"/>
          <w:caps w:val="0"/>
          <w:noProof/>
          <w:color w:val="auto"/>
          <w:sz w:val="22"/>
          <w:szCs w:val="22"/>
        </w:rPr>
      </w:pPr>
      <w:r>
        <w:fldChar w:fldCharType="begin"/>
      </w:r>
      <w:r>
        <w:instrText xml:space="preserve"> TOC \f \h \z \t "Heading 1,1,Heading 2,2,Heading 3,3,TOC Heading1,1" </w:instrText>
      </w:r>
      <w:r>
        <w:fldChar w:fldCharType="separate"/>
      </w:r>
      <w:hyperlink w:anchor="_Toc525930955" w:history="1">
        <w:r w:rsidR="00DA4A53" w:rsidRPr="00707C80">
          <w:rPr>
            <w:rStyle w:val="Hyperlink"/>
            <w:noProof/>
          </w:rPr>
          <w:t>ACRONYMS</w:t>
        </w:r>
        <w:r w:rsidR="00DA4A53">
          <w:rPr>
            <w:noProof/>
            <w:webHidden/>
          </w:rPr>
          <w:tab/>
        </w:r>
        <w:r w:rsidR="00DA4A53">
          <w:rPr>
            <w:noProof/>
            <w:webHidden/>
          </w:rPr>
          <w:fldChar w:fldCharType="begin"/>
        </w:r>
        <w:r w:rsidR="00DA4A53">
          <w:rPr>
            <w:noProof/>
            <w:webHidden/>
          </w:rPr>
          <w:instrText xml:space="preserve"> PAGEREF _Toc525930955 \h </w:instrText>
        </w:r>
        <w:r w:rsidR="00DA4A53">
          <w:rPr>
            <w:noProof/>
            <w:webHidden/>
          </w:rPr>
        </w:r>
        <w:r w:rsidR="00DA4A53">
          <w:rPr>
            <w:noProof/>
            <w:webHidden/>
          </w:rPr>
          <w:fldChar w:fldCharType="separate"/>
        </w:r>
        <w:r w:rsidR="00C66CA7">
          <w:rPr>
            <w:noProof/>
            <w:webHidden/>
          </w:rPr>
          <w:t>1</w:t>
        </w:r>
        <w:r w:rsidR="00DA4A53">
          <w:rPr>
            <w:noProof/>
            <w:webHidden/>
          </w:rPr>
          <w:fldChar w:fldCharType="end"/>
        </w:r>
      </w:hyperlink>
    </w:p>
    <w:p w14:paraId="5E471AEC" w14:textId="4476653A" w:rsidR="00DA4A53" w:rsidRDefault="00CE2156">
      <w:pPr>
        <w:pStyle w:val="TOC1"/>
        <w:tabs>
          <w:tab w:val="left" w:pos="440"/>
          <w:tab w:val="right" w:leader="dot" w:pos="9350"/>
        </w:tabs>
        <w:rPr>
          <w:rFonts w:cstheme="minorBidi"/>
          <w:b w:val="0"/>
          <w:bCs w:val="0"/>
          <w:caps w:val="0"/>
          <w:noProof/>
          <w:color w:val="auto"/>
          <w:sz w:val="22"/>
          <w:szCs w:val="22"/>
        </w:rPr>
      </w:pPr>
      <w:hyperlink w:anchor="_Toc525930956" w:history="1">
        <w:r w:rsidR="00DA4A53" w:rsidRPr="00707C80">
          <w:rPr>
            <w:rStyle w:val="Hyperlink"/>
            <w:noProof/>
          </w:rPr>
          <w:t>1</w:t>
        </w:r>
        <w:r w:rsidR="00DA4A53">
          <w:rPr>
            <w:rFonts w:cstheme="minorBidi"/>
            <w:b w:val="0"/>
            <w:bCs w:val="0"/>
            <w:caps w:val="0"/>
            <w:noProof/>
            <w:color w:val="auto"/>
            <w:sz w:val="22"/>
            <w:szCs w:val="22"/>
          </w:rPr>
          <w:tab/>
        </w:r>
        <w:r w:rsidR="00DA4A53" w:rsidRPr="00707C80">
          <w:rPr>
            <w:rStyle w:val="Hyperlink"/>
            <w:noProof/>
          </w:rPr>
          <w:t>EXECUTIVE SUMMARY</w:t>
        </w:r>
        <w:r w:rsidR="00DA4A53">
          <w:rPr>
            <w:noProof/>
            <w:webHidden/>
          </w:rPr>
          <w:tab/>
        </w:r>
        <w:r w:rsidR="00DA4A53">
          <w:rPr>
            <w:noProof/>
            <w:webHidden/>
          </w:rPr>
          <w:fldChar w:fldCharType="begin"/>
        </w:r>
        <w:r w:rsidR="00DA4A53">
          <w:rPr>
            <w:noProof/>
            <w:webHidden/>
          </w:rPr>
          <w:instrText xml:space="preserve"> PAGEREF _Toc525930956 \h </w:instrText>
        </w:r>
        <w:r w:rsidR="00DA4A53">
          <w:rPr>
            <w:noProof/>
            <w:webHidden/>
          </w:rPr>
        </w:r>
        <w:r w:rsidR="00DA4A53">
          <w:rPr>
            <w:noProof/>
            <w:webHidden/>
          </w:rPr>
          <w:fldChar w:fldCharType="separate"/>
        </w:r>
        <w:r w:rsidR="00C66CA7">
          <w:rPr>
            <w:noProof/>
            <w:webHidden/>
          </w:rPr>
          <w:t>1</w:t>
        </w:r>
        <w:r w:rsidR="00DA4A53">
          <w:rPr>
            <w:noProof/>
            <w:webHidden/>
          </w:rPr>
          <w:fldChar w:fldCharType="end"/>
        </w:r>
      </w:hyperlink>
    </w:p>
    <w:p w14:paraId="68E0BF73" w14:textId="29304961" w:rsidR="00DA4A53" w:rsidRDefault="00CE2156">
      <w:pPr>
        <w:pStyle w:val="TOC2"/>
        <w:tabs>
          <w:tab w:val="right" w:leader="dot" w:pos="9350"/>
        </w:tabs>
        <w:rPr>
          <w:rFonts w:cstheme="minorBidi"/>
          <w:smallCaps w:val="0"/>
          <w:noProof/>
          <w:color w:val="auto"/>
          <w:sz w:val="22"/>
          <w:szCs w:val="22"/>
        </w:rPr>
      </w:pPr>
      <w:hyperlink w:anchor="_Toc525930957" w:history="1">
        <w:r w:rsidR="00DA4A53" w:rsidRPr="00707C80">
          <w:rPr>
            <w:rStyle w:val="Hyperlink"/>
            <w:noProof/>
          </w:rPr>
          <w:t>1.1 INTRODUCTION, PURPOSE AND METHODOLOGY</w:t>
        </w:r>
        <w:r w:rsidR="00DA4A53">
          <w:rPr>
            <w:noProof/>
            <w:webHidden/>
          </w:rPr>
          <w:tab/>
        </w:r>
        <w:r w:rsidR="00DA4A53">
          <w:rPr>
            <w:noProof/>
            <w:webHidden/>
          </w:rPr>
          <w:fldChar w:fldCharType="begin"/>
        </w:r>
        <w:r w:rsidR="00DA4A53">
          <w:rPr>
            <w:noProof/>
            <w:webHidden/>
          </w:rPr>
          <w:instrText xml:space="preserve"> PAGEREF _Toc525930957 \h </w:instrText>
        </w:r>
        <w:r w:rsidR="00DA4A53">
          <w:rPr>
            <w:noProof/>
            <w:webHidden/>
          </w:rPr>
        </w:r>
        <w:r w:rsidR="00DA4A53">
          <w:rPr>
            <w:noProof/>
            <w:webHidden/>
          </w:rPr>
          <w:fldChar w:fldCharType="separate"/>
        </w:r>
        <w:r w:rsidR="00C66CA7">
          <w:rPr>
            <w:noProof/>
            <w:webHidden/>
          </w:rPr>
          <w:t>1</w:t>
        </w:r>
        <w:r w:rsidR="00DA4A53">
          <w:rPr>
            <w:noProof/>
            <w:webHidden/>
          </w:rPr>
          <w:fldChar w:fldCharType="end"/>
        </w:r>
      </w:hyperlink>
    </w:p>
    <w:p w14:paraId="111D9850" w14:textId="74EE2231" w:rsidR="00DA4A53" w:rsidRDefault="00CE2156">
      <w:pPr>
        <w:pStyle w:val="TOC2"/>
        <w:tabs>
          <w:tab w:val="right" w:leader="dot" w:pos="9350"/>
        </w:tabs>
        <w:rPr>
          <w:rFonts w:cstheme="minorBidi"/>
          <w:smallCaps w:val="0"/>
          <w:noProof/>
          <w:color w:val="auto"/>
          <w:sz w:val="22"/>
          <w:szCs w:val="22"/>
        </w:rPr>
      </w:pPr>
      <w:hyperlink w:anchor="_Toc525930958" w:history="1">
        <w:r w:rsidR="00DA4A53" w:rsidRPr="00707C80">
          <w:rPr>
            <w:rStyle w:val="Hyperlink"/>
            <w:noProof/>
          </w:rPr>
          <w:t>1.2 FINDINGS</w:t>
        </w:r>
        <w:r w:rsidR="00DA4A53">
          <w:rPr>
            <w:noProof/>
            <w:webHidden/>
          </w:rPr>
          <w:tab/>
        </w:r>
        <w:r w:rsidR="00DA4A53">
          <w:rPr>
            <w:noProof/>
            <w:webHidden/>
          </w:rPr>
          <w:fldChar w:fldCharType="begin"/>
        </w:r>
        <w:r w:rsidR="00DA4A53">
          <w:rPr>
            <w:noProof/>
            <w:webHidden/>
          </w:rPr>
          <w:instrText xml:space="preserve"> PAGEREF _Toc525930958 \h </w:instrText>
        </w:r>
        <w:r w:rsidR="00DA4A53">
          <w:rPr>
            <w:noProof/>
            <w:webHidden/>
          </w:rPr>
        </w:r>
        <w:r w:rsidR="00DA4A53">
          <w:rPr>
            <w:noProof/>
            <w:webHidden/>
          </w:rPr>
          <w:fldChar w:fldCharType="separate"/>
        </w:r>
        <w:r w:rsidR="00C66CA7">
          <w:rPr>
            <w:noProof/>
            <w:webHidden/>
          </w:rPr>
          <w:t>2</w:t>
        </w:r>
        <w:r w:rsidR="00DA4A53">
          <w:rPr>
            <w:noProof/>
            <w:webHidden/>
          </w:rPr>
          <w:fldChar w:fldCharType="end"/>
        </w:r>
      </w:hyperlink>
    </w:p>
    <w:p w14:paraId="3769005E" w14:textId="6E4C7375" w:rsidR="00DA4A53" w:rsidRDefault="00CE2156">
      <w:pPr>
        <w:pStyle w:val="TOC2"/>
        <w:tabs>
          <w:tab w:val="right" w:leader="dot" w:pos="9350"/>
        </w:tabs>
        <w:rPr>
          <w:rFonts w:cstheme="minorBidi"/>
          <w:smallCaps w:val="0"/>
          <w:noProof/>
          <w:color w:val="auto"/>
          <w:sz w:val="22"/>
          <w:szCs w:val="22"/>
        </w:rPr>
      </w:pPr>
      <w:hyperlink w:anchor="_Toc525930959" w:history="1">
        <w:r w:rsidR="00DA4A53" w:rsidRPr="00707C80">
          <w:rPr>
            <w:rStyle w:val="Hyperlink"/>
            <w:noProof/>
          </w:rPr>
          <w:t>1.3 ACTION PLAN</w:t>
        </w:r>
        <w:r w:rsidR="00DA4A53">
          <w:rPr>
            <w:noProof/>
            <w:webHidden/>
          </w:rPr>
          <w:tab/>
        </w:r>
        <w:r w:rsidR="00DA4A53">
          <w:rPr>
            <w:noProof/>
            <w:webHidden/>
          </w:rPr>
          <w:fldChar w:fldCharType="begin"/>
        </w:r>
        <w:r w:rsidR="00DA4A53">
          <w:rPr>
            <w:noProof/>
            <w:webHidden/>
          </w:rPr>
          <w:instrText xml:space="preserve"> PAGEREF _Toc525930959 \h </w:instrText>
        </w:r>
        <w:r w:rsidR="00DA4A53">
          <w:rPr>
            <w:noProof/>
            <w:webHidden/>
          </w:rPr>
        </w:r>
        <w:r w:rsidR="00DA4A53">
          <w:rPr>
            <w:noProof/>
            <w:webHidden/>
          </w:rPr>
          <w:fldChar w:fldCharType="separate"/>
        </w:r>
        <w:r w:rsidR="00C66CA7">
          <w:rPr>
            <w:noProof/>
            <w:webHidden/>
          </w:rPr>
          <w:t>4</w:t>
        </w:r>
        <w:r w:rsidR="00DA4A53">
          <w:rPr>
            <w:noProof/>
            <w:webHidden/>
          </w:rPr>
          <w:fldChar w:fldCharType="end"/>
        </w:r>
      </w:hyperlink>
    </w:p>
    <w:p w14:paraId="523FDEAE" w14:textId="513AD418" w:rsidR="00DA4A53" w:rsidRDefault="00CE2156">
      <w:pPr>
        <w:pStyle w:val="TOC1"/>
        <w:tabs>
          <w:tab w:val="left" w:pos="440"/>
          <w:tab w:val="right" w:leader="dot" w:pos="9350"/>
        </w:tabs>
        <w:rPr>
          <w:rFonts w:cstheme="minorBidi"/>
          <w:b w:val="0"/>
          <w:bCs w:val="0"/>
          <w:caps w:val="0"/>
          <w:noProof/>
          <w:color w:val="auto"/>
          <w:sz w:val="22"/>
          <w:szCs w:val="22"/>
        </w:rPr>
      </w:pPr>
      <w:hyperlink w:anchor="_Toc525930960" w:history="1">
        <w:r w:rsidR="00DA4A53" w:rsidRPr="00707C80">
          <w:rPr>
            <w:rStyle w:val="Hyperlink"/>
            <w:noProof/>
          </w:rPr>
          <w:t>2</w:t>
        </w:r>
        <w:r w:rsidR="00DA4A53">
          <w:rPr>
            <w:rFonts w:cstheme="minorBidi"/>
            <w:b w:val="0"/>
            <w:bCs w:val="0"/>
            <w:caps w:val="0"/>
            <w:noProof/>
            <w:color w:val="auto"/>
            <w:sz w:val="22"/>
            <w:szCs w:val="22"/>
          </w:rPr>
          <w:tab/>
        </w:r>
        <w:r w:rsidR="00DA4A53" w:rsidRPr="00707C80">
          <w:rPr>
            <w:rStyle w:val="Hyperlink"/>
            <w:noProof/>
          </w:rPr>
          <w:t>Introduction and purpose of the DQA</w:t>
        </w:r>
        <w:r w:rsidR="00DA4A53">
          <w:rPr>
            <w:noProof/>
            <w:webHidden/>
          </w:rPr>
          <w:tab/>
        </w:r>
        <w:r w:rsidR="00DA4A53">
          <w:rPr>
            <w:noProof/>
            <w:webHidden/>
          </w:rPr>
          <w:fldChar w:fldCharType="begin"/>
        </w:r>
        <w:r w:rsidR="00DA4A53">
          <w:rPr>
            <w:noProof/>
            <w:webHidden/>
          </w:rPr>
          <w:instrText xml:space="preserve"> PAGEREF _Toc525930960 \h </w:instrText>
        </w:r>
        <w:r w:rsidR="00DA4A53">
          <w:rPr>
            <w:noProof/>
            <w:webHidden/>
          </w:rPr>
        </w:r>
        <w:r w:rsidR="00DA4A53">
          <w:rPr>
            <w:noProof/>
            <w:webHidden/>
          </w:rPr>
          <w:fldChar w:fldCharType="separate"/>
        </w:r>
        <w:r w:rsidR="00C66CA7">
          <w:rPr>
            <w:noProof/>
            <w:webHidden/>
          </w:rPr>
          <w:t>5</w:t>
        </w:r>
        <w:r w:rsidR="00DA4A53">
          <w:rPr>
            <w:noProof/>
            <w:webHidden/>
          </w:rPr>
          <w:fldChar w:fldCharType="end"/>
        </w:r>
      </w:hyperlink>
    </w:p>
    <w:p w14:paraId="774E8C74" w14:textId="41045168" w:rsidR="00DA4A53" w:rsidRDefault="00CE2156">
      <w:pPr>
        <w:pStyle w:val="TOC2"/>
        <w:tabs>
          <w:tab w:val="right" w:leader="dot" w:pos="9350"/>
        </w:tabs>
        <w:rPr>
          <w:rFonts w:cstheme="minorBidi"/>
          <w:smallCaps w:val="0"/>
          <w:noProof/>
          <w:color w:val="auto"/>
          <w:sz w:val="22"/>
          <w:szCs w:val="22"/>
        </w:rPr>
      </w:pPr>
      <w:hyperlink w:anchor="_Toc525930961" w:history="1">
        <w:r w:rsidR="00DA4A53" w:rsidRPr="00707C80">
          <w:rPr>
            <w:rStyle w:val="Hyperlink"/>
            <w:noProof/>
          </w:rPr>
          <w:t>2.1 DATA QUALITY STANDARDS</w:t>
        </w:r>
        <w:r w:rsidR="00DA4A53">
          <w:rPr>
            <w:noProof/>
            <w:webHidden/>
          </w:rPr>
          <w:tab/>
        </w:r>
        <w:r w:rsidR="00DA4A53">
          <w:rPr>
            <w:noProof/>
            <w:webHidden/>
          </w:rPr>
          <w:fldChar w:fldCharType="begin"/>
        </w:r>
        <w:r w:rsidR="00DA4A53">
          <w:rPr>
            <w:noProof/>
            <w:webHidden/>
          </w:rPr>
          <w:instrText xml:space="preserve"> PAGEREF _Toc525930961 \h </w:instrText>
        </w:r>
        <w:r w:rsidR="00DA4A53">
          <w:rPr>
            <w:noProof/>
            <w:webHidden/>
          </w:rPr>
        </w:r>
        <w:r w:rsidR="00DA4A53">
          <w:rPr>
            <w:noProof/>
            <w:webHidden/>
          </w:rPr>
          <w:fldChar w:fldCharType="separate"/>
        </w:r>
        <w:r w:rsidR="00C66CA7">
          <w:rPr>
            <w:noProof/>
            <w:webHidden/>
          </w:rPr>
          <w:t>6</w:t>
        </w:r>
        <w:r w:rsidR="00DA4A53">
          <w:rPr>
            <w:noProof/>
            <w:webHidden/>
          </w:rPr>
          <w:fldChar w:fldCharType="end"/>
        </w:r>
      </w:hyperlink>
    </w:p>
    <w:p w14:paraId="1B6F36C7" w14:textId="5A93555E" w:rsidR="00DA4A53" w:rsidRDefault="00CE2156">
      <w:pPr>
        <w:pStyle w:val="TOC2"/>
        <w:tabs>
          <w:tab w:val="right" w:leader="dot" w:pos="9350"/>
        </w:tabs>
        <w:rPr>
          <w:rFonts w:cstheme="minorBidi"/>
          <w:smallCaps w:val="0"/>
          <w:noProof/>
          <w:color w:val="auto"/>
          <w:sz w:val="22"/>
          <w:szCs w:val="22"/>
        </w:rPr>
      </w:pPr>
      <w:hyperlink w:anchor="_Toc525930962" w:history="1">
        <w:r w:rsidR="00DA4A53" w:rsidRPr="00707C80">
          <w:rPr>
            <w:rStyle w:val="Hyperlink"/>
            <w:noProof/>
          </w:rPr>
          <w:t>2.2 OBJECTIVES OF THE DQA</w:t>
        </w:r>
        <w:r w:rsidR="00DA4A53">
          <w:rPr>
            <w:noProof/>
            <w:webHidden/>
          </w:rPr>
          <w:tab/>
        </w:r>
        <w:r w:rsidR="00DA4A53">
          <w:rPr>
            <w:noProof/>
            <w:webHidden/>
          </w:rPr>
          <w:fldChar w:fldCharType="begin"/>
        </w:r>
        <w:r w:rsidR="00DA4A53">
          <w:rPr>
            <w:noProof/>
            <w:webHidden/>
          </w:rPr>
          <w:instrText xml:space="preserve"> PAGEREF _Toc525930962 \h </w:instrText>
        </w:r>
        <w:r w:rsidR="00DA4A53">
          <w:rPr>
            <w:noProof/>
            <w:webHidden/>
          </w:rPr>
        </w:r>
        <w:r w:rsidR="00DA4A53">
          <w:rPr>
            <w:noProof/>
            <w:webHidden/>
          </w:rPr>
          <w:fldChar w:fldCharType="separate"/>
        </w:r>
        <w:r w:rsidR="00C66CA7">
          <w:rPr>
            <w:noProof/>
            <w:webHidden/>
          </w:rPr>
          <w:t>6</w:t>
        </w:r>
        <w:r w:rsidR="00DA4A53">
          <w:rPr>
            <w:noProof/>
            <w:webHidden/>
          </w:rPr>
          <w:fldChar w:fldCharType="end"/>
        </w:r>
      </w:hyperlink>
    </w:p>
    <w:p w14:paraId="149534DB" w14:textId="45C9BEB5" w:rsidR="00DA4A53" w:rsidRDefault="00CE2156">
      <w:pPr>
        <w:pStyle w:val="TOC2"/>
        <w:tabs>
          <w:tab w:val="right" w:leader="dot" w:pos="9350"/>
        </w:tabs>
        <w:rPr>
          <w:rFonts w:cstheme="minorBidi"/>
          <w:smallCaps w:val="0"/>
          <w:noProof/>
          <w:color w:val="auto"/>
          <w:sz w:val="22"/>
          <w:szCs w:val="22"/>
        </w:rPr>
      </w:pPr>
      <w:hyperlink w:anchor="_Toc525930963" w:history="1">
        <w:r w:rsidR="00DA4A53" w:rsidRPr="00707C80">
          <w:rPr>
            <w:rStyle w:val="Hyperlink"/>
            <w:noProof/>
          </w:rPr>
          <w:t>2.3 INDICATORS ASSESSED</w:t>
        </w:r>
        <w:r w:rsidR="00DA4A53">
          <w:rPr>
            <w:noProof/>
            <w:webHidden/>
          </w:rPr>
          <w:tab/>
        </w:r>
        <w:r w:rsidR="00DA4A53">
          <w:rPr>
            <w:noProof/>
            <w:webHidden/>
          </w:rPr>
          <w:fldChar w:fldCharType="begin"/>
        </w:r>
        <w:r w:rsidR="00DA4A53">
          <w:rPr>
            <w:noProof/>
            <w:webHidden/>
          </w:rPr>
          <w:instrText xml:space="preserve"> PAGEREF _Toc525930963 \h </w:instrText>
        </w:r>
        <w:r w:rsidR="00DA4A53">
          <w:rPr>
            <w:noProof/>
            <w:webHidden/>
          </w:rPr>
        </w:r>
        <w:r w:rsidR="00DA4A53">
          <w:rPr>
            <w:noProof/>
            <w:webHidden/>
          </w:rPr>
          <w:fldChar w:fldCharType="separate"/>
        </w:r>
        <w:r w:rsidR="00C66CA7">
          <w:rPr>
            <w:noProof/>
            <w:webHidden/>
          </w:rPr>
          <w:t>7</w:t>
        </w:r>
        <w:r w:rsidR="00DA4A53">
          <w:rPr>
            <w:noProof/>
            <w:webHidden/>
          </w:rPr>
          <w:fldChar w:fldCharType="end"/>
        </w:r>
      </w:hyperlink>
    </w:p>
    <w:p w14:paraId="3B1970C1" w14:textId="64A4AEE6" w:rsidR="00DA4A53" w:rsidRDefault="00CE2156">
      <w:pPr>
        <w:pStyle w:val="TOC3"/>
        <w:tabs>
          <w:tab w:val="right" w:leader="dot" w:pos="9350"/>
        </w:tabs>
        <w:rPr>
          <w:rFonts w:cstheme="minorBidi"/>
          <w:i w:val="0"/>
          <w:iCs w:val="0"/>
          <w:noProof/>
          <w:color w:val="auto"/>
          <w:sz w:val="22"/>
          <w:szCs w:val="22"/>
        </w:rPr>
      </w:pPr>
      <w:hyperlink w:anchor="_Toc525930964" w:history="1">
        <w:r w:rsidR="00DA4A53" w:rsidRPr="00707C80">
          <w:rPr>
            <w:rStyle w:val="Hyperlink"/>
            <w:noProof/>
          </w:rPr>
          <w:t>2.3.1 OVC_SERV</w:t>
        </w:r>
        <w:r w:rsidR="00DA4A53">
          <w:rPr>
            <w:noProof/>
            <w:webHidden/>
          </w:rPr>
          <w:tab/>
        </w:r>
        <w:r w:rsidR="00DA4A53">
          <w:rPr>
            <w:noProof/>
            <w:webHidden/>
          </w:rPr>
          <w:fldChar w:fldCharType="begin"/>
        </w:r>
        <w:r w:rsidR="00DA4A53">
          <w:rPr>
            <w:noProof/>
            <w:webHidden/>
          </w:rPr>
          <w:instrText xml:space="preserve"> PAGEREF _Toc525930964 \h </w:instrText>
        </w:r>
        <w:r w:rsidR="00DA4A53">
          <w:rPr>
            <w:noProof/>
            <w:webHidden/>
          </w:rPr>
        </w:r>
        <w:r w:rsidR="00DA4A53">
          <w:rPr>
            <w:noProof/>
            <w:webHidden/>
          </w:rPr>
          <w:fldChar w:fldCharType="separate"/>
        </w:r>
        <w:r w:rsidR="00C66CA7">
          <w:rPr>
            <w:noProof/>
            <w:webHidden/>
          </w:rPr>
          <w:t>7</w:t>
        </w:r>
        <w:r w:rsidR="00DA4A53">
          <w:rPr>
            <w:noProof/>
            <w:webHidden/>
          </w:rPr>
          <w:fldChar w:fldCharType="end"/>
        </w:r>
      </w:hyperlink>
    </w:p>
    <w:p w14:paraId="5A07629F" w14:textId="718FEBC2" w:rsidR="00DA4A53" w:rsidRDefault="00CE2156">
      <w:pPr>
        <w:pStyle w:val="TOC3"/>
        <w:tabs>
          <w:tab w:val="right" w:leader="dot" w:pos="9350"/>
        </w:tabs>
        <w:rPr>
          <w:rFonts w:cstheme="minorBidi"/>
          <w:i w:val="0"/>
          <w:iCs w:val="0"/>
          <w:noProof/>
          <w:color w:val="auto"/>
          <w:sz w:val="22"/>
          <w:szCs w:val="22"/>
        </w:rPr>
      </w:pPr>
      <w:hyperlink w:anchor="_Toc525930965" w:history="1">
        <w:r w:rsidR="00DA4A53" w:rsidRPr="00707C80">
          <w:rPr>
            <w:rStyle w:val="Hyperlink"/>
            <w:noProof/>
          </w:rPr>
          <w:t>2.3.2 OVC_HIVSTAT</w:t>
        </w:r>
        <w:r w:rsidR="00DA4A53">
          <w:rPr>
            <w:noProof/>
            <w:webHidden/>
          </w:rPr>
          <w:tab/>
        </w:r>
        <w:r w:rsidR="00DA4A53">
          <w:rPr>
            <w:noProof/>
            <w:webHidden/>
          </w:rPr>
          <w:fldChar w:fldCharType="begin"/>
        </w:r>
        <w:r w:rsidR="00DA4A53">
          <w:rPr>
            <w:noProof/>
            <w:webHidden/>
          </w:rPr>
          <w:instrText xml:space="preserve"> PAGEREF _Toc525930965 \h </w:instrText>
        </w:r>
        <w:r w:rsidR="00DA4A53">
          <w:rPr>
            <w:noProof/>
            <w:webHidden/>
          </w:rPr>
        </w:r>
        <w:r w:rsidR="00DA4A53">
          <w:rPr>
            <w:noProof/>
            <w:webHidden/>
          </w:rPr>
          <w:fldChar w:fldCharType="separate"/>
        </w:r>
        <w:r w:rsidR="00C66CA7">
          <w:rPr>
            <w:noProof/>
            <w:webHidden/>
          </w:rPr>
          <w:t>7</w:t>
        </w:r>
        <w:r w:rsidR="00DA4A53">
          <w:rPr>
            <w:noProof/>
            <w:webHidden/>
          </w:rPr>
          <w:fldChar w:fldCharType="end"/>
        </w:r>
      </w:hyperlink>
    </w:p>
    <w:p w14:paraId="685F44AD" w14:textId="7854C979" w:rsidR="00DA4A53" w:rsidRDefault="00CE2156">
      <w:pPr>
        <w:pStyle w:val="TOC2"/>
        <w:tabs>
          <w:tab w:val="right" w:leader="dot" w:pos="9350"/>
        </w:tabs>
        <w:rPr>
          <w:rFonts w:cstheme="minorBidi"/>
          <w:smallCaps w:val="0"/>
          <w:noProof/>
          <w:color w:val="auto"/>
          <w:sz w:val="22"/>
          <w:szCs w:val="22"/>
        </w:rPr>
      </w:pPr>
      <w:hyperlink w:anchor="_Toc525930966" w:history="1">
        <w:r w:rsidR="00DA4A53" w:rsidRPr="00707C80">
          <w:rPr>
            <w:rStyle w:val="Hyperlink"/>
            <w:noProof/>
          </w:rPr>
          <w:t>2.4 PERIOD OF THE DQA</w:t>
        </w:r>
        <w:r w:rsidR="00DA4A53">
          <w:rPr>
            <w:noProof/>
            <w:webHidden/>
          </w:rPr>
          <w:tab/>
        </w:r>
        <w:r w:rsidR="00DA4A53">
          <w:rPr>
            <w:noProof/>
            <w:webHidden/>
          </w:rPr>
          <w:fldChar w:fldCharType="begin"/>
        </w:r>
        <w:r w:rsidR="00DA4A53">
          <w:rPr>
            <w:noProof/>
            <w:webHidden/>
          </w:rPr>
          <w:instrText xml:space="preserve"> PAGEREF _Toc525930966 \h </w:instrText>
        </w:r>
        <w:r w:rsidR="00DA4A53">
          <w:rPr>
            <w:noProof/>
            <w:webHidden/>
          </w:rPr>
        </w:r>
        <w:r w:rsidR="00DA4A53">
          <w:rPr>
            <w:noProof/>
            <w:webHidden/>
          </w:rPr>
          <w:fldChar w:fldCharType="separate"/>
        </w:r>
        <w:r w:rsidR="00C66CA7">
          <w:rPr>
            <w:noProof/>
            <w:webHidden/>
          </w:rPr>
          <w:t>8</w:t>
        </w:r>
        <w:r w:rsidR="00DA4A53">
          <w:rPr>
            <w:noProof/>
            <w:webHidden/>
          </w:rPr>
          <w:fldChar w:fldCharType="end"/>
        </w:r>
      </w:hyperlink>
    </w:p>
    <w:p w14:paraId="29DA95AA" w14:textId="1E6DC155" w:rsidR="00DA4A53" w:rsidRDefault="00CE2156">
      <w:pPr>
        <w:pStyle w:val="TOC2"/>
        <w:tabs>
          <w:tab w:val="right" w:leader="dot" w:pos="9350"/>
        </w:tabs>
        <w:rPr>
          <w:rFonts w:cstheme="minorBidi"/>
          <w:smallCaps w:val="0"/>
          <w:noProof/>
          <w:color w:val="auto"/>
          <w:sz w:val="22"/>
          <w:szCs w:val="22"/>
        </w:rPr>
      </w:pPr>
      <w:hyperlink w:anchor="_Toc525930967" w:history="1">
        <w:r w:rsidR="00DA4A53" w:rsidRPr="00707C80">
          <w:rPr>
            <w:rStyle w:val="Hyperlink"/>
            <w:noProof/>
          </w:rPr>
          <w:t>2.5 THE LOPIN 1 ACTIVITY</w:t>
        </w:r>
        <w:r w:rsidR="00DA4A53">
          <w:rPr>
            <w:noProof/>
            <w:webHidden/>
          </w:rPr>
          <w:tab/>
        </w:r>
        <w:r w:rsidR="00DA4A53">
          <w:rPr>
            <w:noProof/>
            <w:webHidden/>
          </w:rPr>
          <w:fldChar w:fldCharType="begin"/>
        </w:r>
        <w:r w:rsidR="00DA4A53">
          <w:rPr>
            <w:noProof/>
            <w:webHidden/>
          </w:rPr>
          <w:instrText xml:space="preserve"> PAGEREF _Toc525930967 \h </w:instrText>
        </w:r>
        <w:r w:rsidR="00DA4A53">
          <w:rPr>
            <w:noProof/>
            <w:webHidden/>
          </w:rPr>
        </w:r>
        <w:r w:rsidR="00DA4A53">
          <w:rPr>
            <w:noProof/>
            <w:webHidden/>
          </w:rPr>
          <w:fldChar w:fldCharType="separate"/>
        </w:r>
        <w:r w:rsidR="00C66CA7">
          <w:rPr>
            <w:noProof/>
            <w:webHidden/>
          </w:rPr>
          <w:t>8</w:t>
        </w:r>
        <w:r w:rsidR="00DA4A53">
          <w:rPr>
            <w:noProof/>
            <w:webHidden/>
          </w:rPr>
          <w:fldChar w:fldCharType="end"/>
        </w:r>
      </w:hyperlink>
    </w:p>
    <w:p w14:paraId="41AC550D" w14:textId="24CCCBCB" w:rsidR="00DA4A53" w:rsidRDefault="00CE2156">
      <w:pPr>
        <w:pStyle w:val="TOC1"/>
        <w:tabs>
          <w:tab w:val="left" w:pos="440"/>
          <w:tab w:val="right" w:leader="dot" w:pos="9350"/>
        </w:tabs>
        <w:rPr>
          <w:rFonts w:cstheme="minorBidi"/>
          <w:b w:val="0"/>
          <w:bCs w:val="0"/>
          <w:caps w:val="0"/>
          <w:noProof/>
          <w:color w:val="auto"/>
          <w:sz w:val="22"/>
          <w:szCs w:val="22"/>
        </w:rPr>
      </w:pPr>
      <w:hyperlink w:anchor="_Toc525930968" w:history="1">
        <w:r w:rsidR="00DA4A53" w:rsidRPr="00707C80">
          <w:rPr>
            <w:rStyle w:val="Hyperlink"/>
            <w:noProof/>
          </w:rPr>
          <w:t>3</w:t>
        </w:r>
        <w:r w:rsidR="00DA4A53">
          <w:rPr>
            <w:rFonts w:cstheme="minorBidi"/>
            <w:b w:val="0"/>
            <w:bCs w:val="0"/>
            <w:caps w:val="0"/>
            <w:noProof/>
            <w:color w:val="auto"/>
            <w:sz w:val="22"/>
            <w:szCs w:val="22"/>
          </w:rPr>
          <w:tab/>
        </w:r>
        <w:r w:rsidR="00DA4A53" w:rsidRPr="00707C80">
          <w:rPr>
            <w:rStyle w:val="Hyperlink"/>
            <w:noProof/>
          </w:rPr>
          <w:t>METHODOLOGY</w:t>
        </w:r>
        <w:r w:rsidR="00DA4A53">
          <w:rPr>
            <w:noProof/>
            <w:webHidden/>
          </w:rPr>
          <w:tab/>
        </w:r>
        <w:r w:rsidR="00DA4A53">
          <w:rPr>
            <w:noProof/>
            <w:webHidden/>
          </w:rPr>
          <w:fldChar w:fldCharType="begin"/>
        </w:r>
        <w:r w:rsidR="00DA4A53">
          <w:rPr>
            <w:noProof/>
            <w:webHidden/>
          </w:rPr>
          <w:instrText xml:space="preserve"> PAGEREF _Toc525930968 \h </w:instrText>
        </w:r>
        <w:r w:rsidR="00DA4A53">
          <w:rPr>
            <w:noProof/>
            <w:webHidden/>
          </w:rPr>
        </w:r>
        <w:r w:rsidR="00DA4A53">
          <w:rPr>
            <w:noProof/>
            <w:webHidden/>
          </w:rPr>
          <w:fldChar w:fldCharType="separate"/>
        </w:r>
        <w:r w:rsidR="00C66CA7">
          <w:rPr>
            <w:noProof/>
            <w:webHidden/>
          </w:rPr>
          <w:t>10</w:t>
        </w:r>
        <w:r w:rsidR="00DA4A53">
          <w:rPr>
            <w:noProof/>
            <w:webHidden/>
          </w:rPr>
          <w:fldChar w:fldCharType="end"/>
        </w:r>
      </w:hyperlink>
    </w:p>
    <w:p w14:paraId="0B47B9B4" w14:textId="6E31A94A" w:rsidR="00DA4A53" w:rsidRDefault="00CE2156">
      <w:pPr>
        <w:pStyle w:val="TOC2"/>
        <w:tabs>
          <w:tab w:val="right" w:leader="dot" w:pos="9350"/>
        </w:tabs>
        <w:rPr>
          <w:rFonts w:cstheme="minorBidi"/>
          <w:smallCaps w:val="0"/>
          <w:noProof/>
          <w:color w:val="auto"/>
          <w:sz w:val="22"/>
          <w:szCs w:val="22"/>
        </w:rPr>
      </w:pPr>
      <w:hyperlink w:anchor="_Toc525930969" w:history="1">
        <w:r w:rsidR="00DA4A53" w:rsidRPr="00707C80">
          <w:rPr>
            <w:rStyle w:val="Hyperlink"/>
            <w:noProof/>
          </w:rPr>
          <w:t>3.1 SAMPLING METHODOLOGY FOR SITE SELECTION</w:t>
        </w:r>
        <w:r w:rsidR="00DA4A53">
          <w:rPr>
            <w:noProof/>
            <w:webHidden/>
          </w:rPr>
          <w:tab/>
        </w:r>
        <w:r w:rsidR="00DA4A53">
          <w:rPr>
            <w:noProof/>
            <w:webHidden/>
          </w:rPr>
          <w:fldChar w:fldCharType="begin"/>
        </w:r>
        <w:r w:rsidR="00DA4A53">
          <w:rPr>
            <w:noProof/>
            <w:webHidden/>
          </w:rPr>
          <w:instrText xml:space="preserve"> PAGEREF _Toc525930969 \h </w:instrText>
        </w:r>
        <w:r w:rsidR="00DA4A53">
          <w:rPr>
            <w:noProof/>
            <w:webHidden/>
          </w:rPr>
        </w:r>
        <w:r w:rsidR="00DA4A53">
          <w:rPr>
            <w:noProof/>
            <w:webHidden/>
          </w:rPr>
          <w:fldChar w:fldCharType="separate"/>
        </w:r>
        <w:r w:rsidR="00C66CA7">
          <w:rPr>
            <w:noProof/>
            <w:webHidden/>
          </w:rPr>
          <w:t>10</w:t>
        </w:r>
        <w:r w:rsidR="00DA4A53">
          <w:rPr>
            <w:noProof/>
            <w:webHidden/>
          </w:rPr>
          <w:fldChar w:fldCharType="end"/>
        </w:r>
      </w:hyperlink>
    </w:p>
    <w:p w14:paraId="59ABEA08" w14:textId="4717E220" w:rsidR="00DA4A53" w:rsidRDefault="00CE2156">
      <w:pPr>
        <w:pStyle w:val="TOC3"/>
        <w:tabs>
          <w:tab w:val="right" w:leader="dot" w:pos="9350"/>
        </w:tabs>
        <w:rPr>
          <w:rFonts w:cstheme="minorBidi"/>
          <w:i w:val="0"/>
          <w:iCs w:val="0"/>
          <w:noProof/>
          <w:color w:val="auto"/>
          <w:sz w:val="22"/>
          <w:szCs w:val="22"/>
        </w:rPr>
      </w:pPr>
      <w:hyperlink w:anchor="_Toc525930970" w:history="1">
        <w:r w:rsidR="00DA4A53" w:rsidRPr="00707C80">
          <w:rPr>
            <w:rStyle w:val="Hyperlink"/>
            <w:noProof/>
          </w:rPr>
          <w:t>3.1.1 INCLUSION CRITERIA:</w:t>
        </w:r>
        <w:r w:rsidR="00DA4A53">
          <w:rPr>
            <w:noProof/>
            <w:webHidden/>
          </w:rPr>
          <w:tab/>
        </w:r>
        <w:r w:rsidR="00DA4A53">
          <w:rPr>
            <w:noProof/>
            <w:webHidden/>
          </w:rPr>
          <w:fldChar w:fldCharType="begin"/>
        </w:r>
        <w:r w:rsidR="00DA4A53">
          <w:rPr>
            <w:noProof/>
            <w:webHidden/>
          </w:rPr>
          <w:instrText xml:space="preserve"> PAGEREF _Toc525930970 \h </w:instrText>
        </w:r>
        <w:r w:rsidR="00DA4A53">
          <w:rPr>
            <w:noProof/>
            <w:webHidden/>
          </w:rPr>
        </w:r>
        <w:r w:rsidR="00DA4A53">
          <w:rPr>
            <w:noProof/>
            <w:webHidden/>
          </w:rPr>
          <w:fldChar w:fldCharType="separate"/>
        </w:r>
        <w:r w:rsidR="00C66CA7">
          <w:rPr>
            <w:noProof/>
            <w:webHidden/>
          </w:rPr>
          <w:t>10</w:t>
        </w:r>
        <w:r w:rsidR="00DA4A53">
          <w:rPr>
            <w:noProof/>
            <w:webHidden/>
          </w:rPr>
          <w:fldChar w:fldCharType="end"/>
        </w:r>
      </w:hyperlink>
    </w:p>
    <w:p w14:paraId="333E253A" w14:textId="20A8C085" w:rsidR="00DA4A53" w:rsidRDefault="00CE2156">
      <w:pPr>
        <w:pStyle w:val="TOC3"/>
        <w:tabs>
          <w:tab w:val="right" w:leader="dot" w:pos="9350"/>
        </w:tabs>
        <w:rPr>
          <w:rFonts w:cstheme="minorBidi"/>
          <w:i w:val="0"/>
          <w:iCs w:val="0"/>
          <w:noProof/>
          <w:color w:val="auto"/>
          <w:sz w:val="22"/>
          <w:szCs w:val="22"/>
        </w:rPr>
      </w:pPr>
      <w:hyperlink w:anchor="_Toc525930971" w:history="1">
        <w:r w:rsidR="00DA4A53" w:rsidRPr="00707C80">
          <w:rPr>
            <w:rStyle w:val="Hyperlink"/>
            <w:noProof/>
          </w:rPr>
          <w:t>3.1.2 EXCLUSION CRITERIA:</w:t>
        </w:r>
        <w:r w:rsidR="00DA4A53">
          <w:rPr>
            <w:noProof/>
            <w:webHidden/>
          </w:rPr>
          <w:tab/>
        </w:r>
        <w:r w:rsidR="00DA4A53">
          <w:rPr>
            <w:noProof/>
            <w:webHidden/>
          </w:rPr>
          <w:fldChar w:fldCharType="begin"/>
        </w:r>
        <w:r w:rsidR="00DA4A53">
          <w:rPr>
            <w:noProof/>
            <w:webHidden/>
          </w:rPr>
          <w:instrText xml:space="preserve"> PAGEREF _Toc525930971 \h </w:instrText>
        </w:r>
        <w:r w:rsidR="00DA4A53">
          <w:rPr>
            <w:noProof/>
            <w:webHidden/>
          </w:rPr>
        </w:r>
        <w:r w:rsidR="00DA4A53">
          <w:rPr>
            <w:noProof/>
            <w:webHidden/>
          </w:rPr>
          <w:fldChar w:fldCharType="separate"/>
        </w:r>
        <w:r w:rsidR="00C66CA7">
          <w:rPr>
            <w:noProof/>
            <w:webHidden/>
          </w:rPr>
          <w:t>11</w:t>
        </w:r>
        <w:r w:rsidR="00DA4A53">
          <w:rPr>
            <w:noProof/>
            <w:webHidden/>
          </w:rPr>
          <w:fldChar w:fldCharType="end"/>
        </w:r>
      </w:hyperlink>
    </w:p>
    <w:p w14:paraId="7226E042" w14:textId="4AA2DDF7" w:rsidR="00DA4A53" w:rsidRDefault="00CE2156">
      <w:pPr>
        <w:pStyle w:val="TOC2"/>
        <w:tabs>
          <w:tab w:val="right" w:leader="dot" w:pos="9350"/>
        </w:tabs>
        <w:rPr>
          <w:rFonts w:cstheme="minorBidi"/>
          <w:smallCaps w:val="0"/>
          <w:noProof/>
          <w:color w:val="auto"/>
          <w:sz w:val="22"/>
          <w:szCs w:val="22"/>
        </w:rPr>
      </w:pPr>
      <w:hyperlink w:anchor="_Toc525930972" w:history="1">
        <w:r w:rsidR="00DA4A53" w:rsidRPr="00707C80">
          <w:rPr>
            <w:rStyle w:val="Hyperlink"/>
            <w:noProof/>
          </w:rPr>
          <w:t>3.2 SAMPLE SIZE</w:t>
        </w:r>
        <w:r w:rsidR="00DA4A53">
          <w:rPr>
            <w:noProof/>
            <w:webHidden/>
          </w:rPr>
          <w:tab/>
        </w:r>
        <w:r w:rsidR="00DA4A53">
          <w:rPr>
            <w:noProof/>
            <w:webHidden/>
          </w:rPr>
          <w:fldChar w:fldCharType="begin"/>
        </w:r>
        <w:r w:rsidR="00DA4A53">
          <w:rPr>
            <w:noProof/>
            <w:webHidden/>
          </w:rPr>
          <w:instrText xml:space="preserve"> PAGEREF _Toc525930972 \h </w:instrText>
        </w:r>
        <w:r w:rsidR="00DA4A53">
          <w:rPr>
            <w:noProof/>
            <w:webHidden/>
          </w:rPr>
        </w:r>
        <w:r w:rsidR="00DA4A53">
          <w:rPr>
            <w:noProof/>
            <w:webHidden/>
          </w:rPr>
          <w:fldChar w:fldCharType="separate"/>
        </w:r>
        <w:r w:rsidR="00C66CA7">
          <w:rPr>
            <w:noProof/>
            <w:webHidden/>
          </w:rPr>
          <w:t>11</w:t>
        </w:r>
        <w:r w:rsidR="00DA4A53">
          <w:rPr>
            <w:noProof/>
            <w:webHidden/>
          </w:rPr>
          <w:fldChar w:fldCharType="end"/>
        </w:r>
      </w:hyperlink>
    </w:p>
    <w:p w14:paraId="58763B09" w14:textId="1F21A92D" w:rsidR="00DA4A53" w:rsidRDefault="00CE2156">
      <w:pPr>
        <w:pStyle w:val="TOC2"/>
        <w:tabs>
          <w:tab w:val="right" w:leader="dot" w:pos="9350"/>
        </w:tabs>
        <w:rPr>
          <w:rFonts w:cstheme="minorBidi"/>
          <w:smallCaps w:val="0"/>
          <w:noProof/>
          <w:color w:val="auto"/>
          <w:sz w:val="22"/>
          <w:szCs w:val="22"/>
        </w:rPr>
      </w:pPr>
      <w:hyperlink w:anchor="_Toc525930973" w:history="1">
        <w:r w:rsidR="00DA4A53" w:rsidRPr="00707C80">
          <w:rPr>
            <w:rStyle w:val="Hyperlink"/>
            <w:noProof/>
          </w:rPr>
          <w:t>3.3 SELECTION OF BENEFICIARY FOLDERS AND FORMS FOR OVC INDICATOR REVIEW AT SITES</w:t>
        </w:r>
        <w:r w:rsidR="00DA4A53">
          <w:rPr>
            <w:noProof/>
            <w:webHidden/>
          </w:rPr>
          <w:tab/>
        </w:r>
        <w:r w:rsidR="00DA4A53">
          <w:rPr>
            <w:noProof/>
            <w:webHidden/>
          </w:rPr>
          <w:fldChar w:fldCharType="begin"/>
        </w:r>
        <w:r w:rsidR="00DA4A53">
          <w:rPr>
            <w:noProof/>
            <w:webHidden/>
          </w:rPr>
          <w:instrText xml:space="preserve"> PAGEREF _Toc525930973 \h </w:instrText>
        </w:r>
        <w:r w:rsidR="00DA4A53">
          <w:rPr>
            <w:noProof/>
            <w:webHidden/>
          </w:rPr>
        </w:r>
        <w:r w:rsidR="00DA4A53">
          <w:rPr>
            <w:noProof/>
            <w:webHidden/>
          </w:rPr>
          <w:fldChar w:fldCharType="separate"/>
        </w:r>
        <w:r w:rsidR="00C66CA7">
          <w:rPr>
            <w:noProof/>
            <w:webHidden/>
          </w:rPr>
          <w:t>12</w:t>
        </w:r>
        <w:r w:rsidR="00DA4A53">
          <w:rPr>
            <w:noProof/>
            <w:webHidden/>
          </w:rPr>
          <w:fldChar w:fldCharType="end"/>
        </w:r>
      </w:hyperlink>
    </w:p>
    <w:p w14:paraId="4AC3BA3C" w14:textId="38B9115B" w:rsidR="00DA4A53" w:rsidRDefault="00CE2156">
      <w:pPr>
        <w:pStyle w:val="TOC2"/>
        <w:tabs>
          <w:tab w:val="right" w:leader="dot" w:pos="9350"/>
        </w:tabs>
        <w:rPr>
          <w:rFonts w:cstheme="minorBidi"/>
          <w:smallCaps w:val="0"/>
          <w:noProof/>
          <w:color w:val="auto"/>
          <w:sz w:val="22"/>
          <w:szCs w:val="22"/>
        </w:rPr>
      </w:pPr>
      <w:hyperlink w:anchor="_Toc525930974" w:history="1">
        <w:r w:rsidR="00DA4A53" w:rsidRPr="00707C80">
          <w:rPr>
            <w:rStyle w:val="Hyperlink"/>
            <w:noProof/>
          </w:rPr>
          <w:t>3.4 DATA COLLECTION FOR VALIDATION OF THE SELECTED INDICATORS</w:t>
        </w:r>
        <w:r w:rsidR="00DA4A53">
          <w:rPr>
            <w:noProof/>
            <w:webHidden/>
          </w:rPr>
          <w:tab/>
        </w:r>
        <w:r w:rsidR="00DA4A53">
          <w:rPr>
            <w:noProof/>
            <w:webHidden/>
          </w:rPr>
          <w:fldChar w:fldCharType="begin"/>
        </w:r>
        <w:r w:rsidR="00DA4A53">
          <w:rPr>
            <w:noProof/>
            <w:webHidden/>
          </w:rPr>
          <w:instrText xml:space="preserve"> PAGEREF _Toc525930974 \h </w:instrText>
        </w:r>
        <w:r w:rsidR="00DA4A53">
          <w:rPr>
            <w:noProof/>
            <w:webHidden/>
          </w:rPr>
        </w:r>
        <w:r w:rsidR="00DA4A53">
          <w:rPr>
            <w:noProof/>
            <w:webHidden/>
          </w:rPr>
          <w:fldChar w:fldCharType="separate"/>
        </w:r>
        <w:r w:rsidR="00C66CA7">
          <w:rPr>
            <w:noProof/>
            <w:webHidden/>
          </w:rPr>
          <w:t>12</w:t>
        </w:r>
        <w:r w:rsidR="00DA4A53">
          <w:rPr>
            <w:noProof/>
            <w:webHidden/>
          </w:rPr>
          <w:fldChar w:fldCharType="end"/>
        </w:r>
      </w:hyperlink>
    </w:p>
    <w:p w14:paraId="51CC7433" w14:textId="3BA47324" w:rsidR="00DA4A53" w:rsidRDefault="00CE2156">
      <w:pPr>
        <w:pStyle w:val="TOC3"/>
        <w:tabs>
          <w:tab w:val="right" w:leader="dot" w:pos="9350"/>
        </w:tabs>
        <w:rPr>
          <w:rFonts w:cstheme="minorBidi"/>
          <w:i w:val="0"/>
          <w:iCs w:val="0"/>
          <w:noProof/>
          <w:color w:val="auto"/>
          <w:sz w:val="22"/>
          <w:szCs w:val="22"/>
        </w:rPr>
      </w:pPr>
      <w:hyperlink w:anchor="_Toc525930975" w:history="1">
        <w:r w:rsidR="00DA4A53" w:rsidRPr="00707C80">
          <w:rPr>
            <w:rStyle w:val="Hyperlink"/>
            <w:noProof/>
          </w:rPr>
          <w:t>3.4.1 M&amp;E SYSTEMS ASSESSMENT</w:t>
        </w:r>
        <w:r w:rsidR="00DA4A53">
          <w:rPr>
            <w:noProof/>
            <w:webHidden/>
          </w:rPr>
          <w:tab/>
        </w:r>
        <w:r w:rsidR="00DA4A53">
          <w:rPr>
            <w:noProof/>
            <w:webHidden/>
          </w:rPr>
          <w:fldChar w:fldCharType="begin"/>
        </w:r>
        <w:r w:rsidR="00DA4A53">
          <w:rPr>
            <w:noProof/>
            <w:webHidden/>
          </w:rPr>
          <w:instrText xml:space="preserve"> PAGEREF _Toc525930975 \h </w:instrText>
        </w:r>
        <w:r w:rsidR="00DA4A53">
          <w:rPr>
            <w:noProof/>
            <w:webHidden/>
          </w:rPr>
        </w:r>
        <w:r w:rsidR="00DA4A53">
          <w:rPr>
            <w:noProof/>
            <w:webHidden/>
          </w:rPr>
          <w:fldChar w:fldCharType="separate"/>
        </w:r>
        <w:r w:rsidR="00C66CA7">
          <w:rPr>
            <w:noProof/>
            <w:webHidden/>
          </w:rPr>
          <w:t>13</w:t>
        </w:r>
        <w:r w:rsidR="00DA4A53">
          <w:rPr>
            <w:noProof/>
            <w:webHidden/>
          </w:rPr>
          <w:fldChar w:fldCharType="end"/>
        </w:r>
      </w:hyperlink>
    </w:p>
    <w:p w14:paraId="2B92B1A7" w14:textId="30715563" w:rsidR="00DA4A53" w:rsidRDefault="00CE2156">
      <w:pPr>
        <w:pStyle w:val="TOC3"/>
        <w:tabs>
          <w:tab w:val="right" w:leader="dot" w:pos="9350"/>
        </w:tabs>
        <w:rPr>
          <w:rFonts w:cstheme="minorBidi"/>
          <w:i w:val="0"/>
          <w:iCs w:val="0"/>
          <w:noProof/>
          <w:color w:val="auto"/>
          <w:sz w:val="22"/>
          <w:szCs w:val="22"/>
        </w:rPr>
      </w:pPr>
      <w:hyperlink w:anchor="_Toc525930976" w:history="1">
        <w:r w:rsidR="00DA4A53" w:rsidRPr="00707C80">
          <w:rPr>
            <w:rStyle w:val="Hyperlink"/>
            <w:noProof/>
          </w:rPr>
          <w:t>3.4.2 DATA VERIFICATION</w:t>
        </w:r>
        <w:r w:rsidR="00DA4A53">
          <w:rPr>
            <w:noProof/>
            <w:webHidden/>
          </w:rPr>
          <w:tab/>
        </w:r>
        <w:r w:rsidR="00DA4A53">
          <w:rPr>
            <w:noProof/>
            <w:webHidden/>
          </w:rPr>
          <w:fldChar w:fldCharType="begin"/>
        </w:r>
        <w:r w:rsidR="00DA4A53">
          <w:rPr>
            <w:noProof/>
            <w:webHidden/>
          </w:rPr>
          <w:instrText xml:space="preserve"> PAGEREF _Toc525930976 \h </w:instrText>
        </w:r>
        <w:r w:rsidR="00DA4A53">
          <w:rPr>
            <w:noProof/>
            <w:webHidden/>
          </w:rPr>
        </w:r>
        <w:r w:rsidR="00DA4A53">
          <w:rPr>
            <w:noProof/>
            <w:webHidden/>
          </w:rPr>
          <w:fldChar w:fldCharType="separate"/>
        </w:r>
        <w:r w:rsidR="00C66CA7">
          <w:rPr>
            <w:noProof/>
            <w:webHidden/>
          </w:rPr>
          <w:t>13</w:t>
        </w:r>
        <w:r w:rsidR="00DA4A53">
          <w:rPr>
            <w:noProof/>
            <w:webHidden/>
          </w:rPr>
          <w:fldChar w:fldCharType="end"/>
        </w:r>
      </w:hyperlink>
    </w:p>
    <w:p w14:paraId="35B62770" w14:textId="30A3387E" w:rsidR="00DA4A53" w:rsidRDefault="00CE2156">
      <w:pPr>
        <w:pStyle w:val="TOC3"/>
        <w:tabs>
          <w:tab w:val="right" w:leader="dot" w:pos="9350"/>
        </w:tabs>
        <w:rPr>
          <w:rFonts w:cstheme="minorBidi"/>
          <w:i w:val="0"/>
          <w:iCs w:val="0"/>
          <w:noProof/>
          <w:color w:val="auto"/>
          <w:sz w:val="22"/>
          <w:szCs w:val="22"/>
        </w:rPr>
      </w:pPr>
      <w:hyperlink w:anchor="_Toc525930977" w:history="1">
        <w:r w:rsidR="00DA4A53" w:rsidRPr="00707C80">
          <w:rPr>
            <w:rStyle w:val="Hyperlink"/>
            <w:noProof/>
          </w:rPr>
          <w:t>3.4.3 DEFINITION AND INTERPRETATION OF THE VERIFICATION FACTOR</w:t>
        </w:r>
        <w:r w:rsidR="00DA4A53">
          <w:rPr>
            <w:noProof/>
            <w:webHidden/>
          </w:rPr>
          <w:tab/>
        </w:r>
        <w:r w:rsidR="00DA4A53">
          <w:rPr>
            <w:noProof/>
            <w:webHidden/>
          </w:rPr>
          <w:fldChar w:fldCharType="begin"/>
        </w:r>
        <w:r w:rsidR="00DA4A53">
          <w:rPr>
            <w:noProof/>
            <w:webHidden/>
          </w:rPr>
          <w:instrText xml:space="preserve"> PAGEREF _Toc525930977 \h </w:instrText>
        </w:r>
        <w:r w:rsidR="00DA4A53">
          <w:rPr>
            <w:noProof/>
            <w:webHidden/>
          </w:rPr>
        </w:r>
        <w:r w:rsidR="00DA4A53">
          <w:rPr>
            <w:noProof/>
            <w:webHidden/>
          </w:rPr>
          <w:fldChar w:fldCharType="separate"/>
        </w:r>
        <w:r w:rsidR="00C66CA7">
          <w:rPr>
            <w:noProof/>
            <w:webHidden/>
          </w:rPr>
          <w:t>14</w:t>
        </w:r>
        <w:r w:rsidR="00DA4A53">
          <w:rPr>
            <w:noProof/>
            <w:webHidden/>
          </w:rPr>
          <w:fldChar w:fldCharType="end"/>
        </w:r>
      </w:hyperlink>
    </w:p>
    <w:p w14:paraId="2813D060" w14:textId="200F6C33" w:rsidR="00DA4A53" w:rsidRDefault="00CE2156">
      <w:pPr>
        <w:pStyle w:val="TOC3"/>
        <w:tabs>
          <w:tab w:val="right" w:leader="dot" w:pos="9350"/>
        </w:tabs>
        <w:rPr>
          <w:rFonts w:cstheme="minorBidi"/>
          <w:i w:val="0"/>
          <w:iCs w:val="0"/>
          <w:noProof/>
          <w:color w:val="auto"/>
          <w:sz w:val="22"/>
          <w:szCs w:val="22"/>
        </w:rPr>
      </w:pPr>
      <w:hyperlink w:anchor="_Toc525930978" w:history="1">
        <w:r w:rsidR="00DA4A53" w:rsidRPr="00707C80">
          <w:rPr>
            <w:rStyle w:val="Hyperlink"/>
            <w:noProof/>
          </w:rPr>
          <w:t>3.4.4 METHODOLOGY FOR CROSS-CHECKS AT THE CBO LEVEL</w:t>
        </w:r>
        <w:r w:rsidR="00DA4A53">
          <w:rPr>
            <w:noProof/>
            <w:webHidden/>
          </w:rPr>
          <w:tab/>
        </w:r>
        <w:r w:rsidR="00DA4A53">
          <w:rPr>
            <w:noProof/>
            <w:webHidden/>
          </w:rPr>
          <w:fldChar w:fldCharType="begin"/>
        </w:r>
        <w:r w:rsidR="00DA4A53">
          <w:rPr>
            <w:noProof/>
            <w:webHidden/>
          </w:rPr>
          <w:instrText xml:space="preserve"> PAGEREF _Toc525930978 \h </w:instrText>
        </w:r>
        <w:r w:rsidR="00DA4A53">
          <w:rPr>
            <w:noProof/>
            <w:webHidden/>
          </w:rPr>
        </w:r>
        <w:r w:rsidR="00DA4A53">
          <w:rPr>
            <w:noProof/>
            <w:webHidden/>
          </w:rPr>
          <w:fldChar w:fldCharType="separate"/>
        </w:r>
        <w:r w:rsidR="00C66CA7">
          <w:rPr>
            <w:noProof/>
            <w:webHidden/>
          </w:rPr>
          <w:t>14</w:t>
        </w:r>
        <w:r w:rsidR="00DA4A53">
          <w:rPr>
            <w:noProof/>
            <w:webHidden/>
          </w:rPr>
          <w:fldChar w:fldCharType="end"/>
        </w:r>
      </w:hyperlink>
    </w:p>
    <w:p w14:paraId="1B2DC0CE" w14:textId="19028B6B" w:rsidR="00DA4A53" w:rsidRDefault="00CE2156">
      <w:pPr>
        <w:pStyle w:val="TOC2"/>
        <w:tabs>
          <w:tab w:val="right" w:leader="dot" w:pos="9350"/>
        </w:tabs>
        <w:rPr>
          <w:rFonts w:cstheme="minorBidi"/>
          <w:smallCaps w:val="0"/>
          <w:noProof/>
          <w:color w:val="auto"/>
          <w:sz w:val="22"/>
          <w:szCs w:val="22"/>
        </w:rPr>
      </w:pPr>
      <w:hyperlink w:anchor="_Toc525930979" w:history="1">
        <w:r w:rsidR="00DA4A53" w:rsidRPr="00707C80">
          <w:rPr>
            <w:rStyle w:val="Hyperlink"/>
            <w:noProof/>
          </w:rPr>
          <w:t>3.5 DQA TOOL</w:t>
        </w:r>
        <w:r w:rsidR="00DA4A53">
          <w:rPr>
            <w:noProof/>
            <w:webHidden/>
          </w:rPr>
          <w:tab/>
        </w:r>
        <w:r w:rsidR="00DA4A53">
          <w:rPr>
            <w:noProof/>
            <w:webHidden/>
          </w:rPr>
          <w:fldChar w:fldCharType="begin"/>
        </w:r>
        <w:r w:rsidR="00DA4A53">
          <w:rPr>
            <w:noProof/>
            <w:webHidden/>
          </w:rPr>
          <w:instrText xml:space="preserve"> PAGEREF _Toc525930979 \h </w:instrText>
        </w:r>
        <w:r w:rsidR="00DA4A53">
          <w:rPr>
            <w:noProof/>
            <w:webHidden/>
          </w:rPr>
        </w:r>
        <w:r w:rsidR="00DA4A53">
          <w:rPr>
            <w:noProof/>
            <w:webHidden/>
          </w:rPr>
          <w:fldChar w:fldCharType="separate"/>
        </w:r>
        <w:r w:rsidR="00C66CA7">
          <w:rPr>
            <w:noProof/>
            <w:webHidden/>
          </w:rPr>
          <w:t>15</w:t>
        </w:r>
        <w:r w:rsidR="00DA4A53">
          <w:rPr>
            <w:noProof/>
            <w:webHidden/>
          </w:rPr>
          <w:fldChar w:fldCharType="end"/>
        </w:r>
      </w:hyperlink>
    </w:p>
    <w:p w14:paraId="454A4EB7" w14:textId="7478FFC0" w:rsidR="00DA4A53" w:rsidRDefault="00CE2156">
      <w:pPr>
        <w:pStyle w:val="TOC2"/>
        <w:tabs>
          <w:tab w:val="right" w:leader="dot" w:pos="9350"/>
        </w:tabs>
        <w:rPr>
          <w:rFonts w:cstheme="minorBidi"/>
          <w:smallCaps w:val="0"/>
          <w:noProof/>
          <w:color w:val="auto"/>
          <w:sz w:val="22"/>
          <w:szCs w:val="22"/>
        </w:rPr>
      </w:pPr>
      <w:hyperlink w:anchor="_Toc525930980" w:history="1">
        <w:r w:rsidR="00DA4A53" w:rsidRPr="00707C80">
          <w:rPr>
            <w:rStyle w:val="Hyperlink"/>
            <w:noProof/>
          </w:rPr>
          <w:t>3.6 OTHER OPERATIONAL CONSIDERATIONS FOR DQAS</w:t>
        </w:r>
        <w:r w:rsidR="00DA4A53">
          <w:rPr>
            <w:noProof/>
            <w:webHidden/>
          </w:rPr>
          <w:tab/>
        </w:r>
        <w:r w:rsidR="00DA4A53">
          <w:rPr>
            <w:noProof/>
            <w:webHidden/>
          </w:rPr>
          <w:fldChar w:fldCharType="begin"/>
        </w:r>
        <w:r w:rsidR="00DA4A53">
          <w:rPr>
            <w:noProof/>
            <w:webHidden/>
          </w:rPr>
          <w:instrText xml:space="preserve"> PAGEREF _Toc525930980 \h </w:instrText>
        </w:r>
        <w:r w:rsidR="00DA4A53">
          <w:rPr>
            <w:noProof/>
            <w:webHidden/>
          </w:rPr>
        </w:r>
        <w:r w:rsidR="00DA4A53">
          <w:rPr>
            <w:noProof/>
            <w:webHidden/>
          </w:rPr>
          <w:fldChar w:fldCharType="separate"/>
        </w:r>
        <w:r w:rsidR="00C66CA7">
          <w:rPr>
            <w:noProof/>
            <w:webHidden/>
          </w:rPr>
          <w:t>16</w:t>
        </w:r>
        <w:r w:rsidR="00DA4A53">
          <w:rPr>
            <w:noProof/>
            <w:webHidden/>
          </w:rPr>
          <w:fldChar w:fldCharType="end"/>
        </w:r>
      </w:hyperlink>
    </w:p>
    <w:p w14:paraId="4EBA9EF1" w14:textId="343701FE" w:rsidR="00DA4A53" w:rsidRDefault="00CE2156">
      <w:pPr>
        <w:pStyle w:val="TOC2"/>
        <w:tabs>
          <w:tab w:val="right" w:leader="dot" w:pos="9350"/>
        </w:tabs>
        <w:rPr>
          <w:rFonts w:cstheme="minorBidi"/>
          <w:smallCaps w:val="0"/>
          <w:noProof/>
          <w:color w:val="auto"/>
          <w:sz w:val="22"/>
          <w:szCs w:val="22"/>
        </w:rPr>
      </w:pPr>
      <w:hyperlink w:anchor="_Toc525930981" w:history="1">
        <w:r w:rsidR="00DA4A53" w:rsidRPr="00707C80">
          <w:rPr>
            <w:rStyle w:val="Hyperlink"/>
            <w:noProof/>
          </w:rPr>
          <w:t>3.7 DATA ANALYSIS</w:t>
        </w:r>
        <w:r w:rsidR="00DA4A53">
          <w:rPr>
            <w:noProof/>
            <w:webHidden/>
          </w:rPr>
          <w:tab/>
        </w:r>
        <w:r w:rsidR="00DA4A53">
          <w:rPr>
            <w:noProof/>
            <w:webHidden/>
          </w:rPr>
          <w:fldChar w:fldCharType="begin"/>
        </w:r>
        <w:r w:rsidR="00DA4A53">
          <w:rPr>
            <w:noProof/>
            <w:webHidden/>
          </w:rPr>
          <w:instrText xml:space="preserve"> PAGEREF _Toc525930981 \h </w:instrText>
        </w:r>
        <w:r w:rsidR="00DA4A53">
          <w:rPr>
            <w:noProof/>
            <w:webHidden/>
          </w:rPr>
        </w:r>
        <w:r w:rsidR="00DA4A53">
          <w:rPr>
            <w:noProof/>
            <w:webHidden/>
          </w:rPr>
          <w:fldChar w:fldCharType="separate"/>
        </w:r>
        <w:r w:rsidR="00C66CA7">
          <w:rPr>
            <w:noProof/>
            <w:webHidden/>
          </w:rPr>
          <w:t>17</w:t>
        </w:r>
        <w:r w:rsidR="00DA4A53">
          <w:rPr>
            <w:noProof/>
            <w:webHidden/>
          </w:rPr>
          <w:fldChar w:fldCharType="end"/>
        </w:r>
      </w:hyperlink>
    </w:p>
    <w:p w14:paraId="687062EF" w14:textId="629B3357" w:rsidR="00DA4A53" w:rsidRDefault="00CE2156">
      <w:pPr>
        <w:pStyle w:val="TOC1"/>
        <w:tabs>
          <w:tab w:val="left" w:pos="440"/>
          <w:tab w:val="right" w:leader="dot" w:pos="9350"/>
        </w:tabs>
        <w:rPr>
          <w:rFonts w:cstheme="minorBidi"/>
          <w:b w:val="0"/>
          <w:bCs w:val="0"/>
          <w:caps w:val="0"/>
          <w:noProof/>
          <w:color w:val="auto"/>
          <w:sz w:val="22"/>
          <w:szCs w:val="22"/>
        </w:rPr>
      </w:pPr>
      <w:hyperlink w:anchor="_Toc525930982" w:history="1">
        <w:r w:rsidR="00DA4A53" w:rsidRPr="00707C80">
          <w:rPr>
            <w:rStyle w:val="Hyperlink"/>
            <w:noProof/>
          </w:rPr>
          <w:t>4</w:t>
        </w:r>
        <w:r w:rsidR="00DA4A53">
          <w:rPr>
            <w:rFonts w:cstheme="minorBidi"/>
            <w:b w:val="0"/>
            <w:bCs w:val="0"/>
            <w:caps w:val="0"/>
            <w:noProof/>
            <w:color w:val="auto"/>
            <w:sz w:val="22"/>
            <w:szCs w:val="22"/>
          </w:rPr>
          <w:tab/>
        </w:r>
        <w:r w:rsidR="00DA4A53" w:rsidRPr="00707C80">
          <w:rPr>
            <w:rStyle w:val="Hyperlink"/>
            <w:noProof/>
          </w:rPr>
          <w:t>FINDINGS</w:t>
        </w:r>
        <w:r w:rsidR="00DA4A53">
          <w:rPr>
            <w:noProof/>
            <w:webHidden/>
          </w:rPr>
          <w:tab/>
        </w:r>
        <w:r w:rsidR="00DA4A53">
          <w:rPr>
            <w:noProof/>
            <w:webHidden/>
          </w:rPr>
          <w:fldChar w:fldCharType="begin"/>
        </w:r>
        <w:r w:rsidR="00DA4A53">
          <w:rPr>
            <w:noProof/>
            <w:webHidden/>
          </w:rPr>
          <w:instrText xml:space="preserve"> PAGEREF _Toc525930982 \h </w:instrText>
        </w:r>
        <w:r w:rsidR="00DA4A53">
          <w:rPr>
            <w:noProof/>
            <w:webHidden/>
          </w:rPr>
        </w:r>
        <w:r w:rsidR="00DA4A53">
          <w:rPr>
            <w:noProof/>
            <w:webHidden/>
          </w:rPr>
          <w:fldChar w:fldCharType="separate"/>
        </w:r>
        <w:r w:rsidR="00C66CA7">
          <w:rPr>
            <w:noProof/>
            <w:webHidden/>
          </w:rPr>
          <w:t>18</w:t>
        </w:r>
        <w:r w:rsidR="00DA4A53">
          <w:rPr>
            <w:noProof/>
            <w:webHidden/>
          </w:rPr>
          <w:fldChar w:fldCharType="end"/>
        </w:r>
      </w:hyperlink>
    </w:p>
    <w:p w14:paraId="3A904D6E" w14:textId="58D347EC" w:rsidR="00DA4A53" w:rsidRDefault="00CE2156">
      <w:pPr>
        <w:pStyle w:val="TOC2"/>
        <w:tabs>
          <w:tab w:val="right" w:leader="dot" w:pos="9350"/>
        </w:tabs>
        <w:rPr>
          <w:rFonts w:cstheme="minorBidi"/>
          <w:smallCaps w:val="0"/>
          <w:noProof/>
          <w:color w:val="auto"/>
          <w:sz w:val="22"/>
          <w:szCs w:val="22"/>
        </w:rPr>
      </w:pPr>
      <w:hyperlink w:anchor="_Toc525930983" w:history="1">
        <w:r w:rsidR="00DA4A53" w:rsidRPr="00707C80">
          <w:rPr>
            <w:rStyle w:val="Hyperlink"/>
            <w:noProof/>
          </w:rPr>
          <w:t>4.1 M&amp;E SYSTEMS ASSESSMENT – SIX FUNCTIONAL AREAS</w:t>
        </w:r>
        <w:r w:rsidR="00DA4A53">
          <w:rPr>
            <w:noProof/>
            <w:webHidden/>
          </w:rPr>
          <w:tab/>
        </w:r>
        <w:r w:rsidR="00DA4A53">
          <w:rPr>
            <w:noProof/>
            <w:webHidden/>
          </w:rPr>
          <w:fldChar w:fldCharType="begin"/>
        </w:r>
        <w:r w:rsidR="00DA4A53">
          <w:rPr>
            <w:noProof/>
            <w:webHidden/>
          </w:rPr>
          <w:instrText xml:space="preserve"> PAGEREF _Toc525930983 \h </w:instrText>
        </w:r>
        <w:r w:rsidR="00DA4A53">
          <w:rPr>
            <w:noProof/>
            <w:webHidden/>
          </w:rPr>
        </w:r>
        <w:r w:rsidR="00DA4A53">
          <w:rPr>
            <w:noProof/>
            <w:webHidden/>
          </w:rPr>
          <w:fldChar w:fldCharType="separate"/>
        </w:r>
        <w:r w:rsidR="00C66CA7">
          <w:rPr>
            <w:noProof/>
            <w:webHidden/>
          </w:rPr>
          <w:t>18</w:t>
        </w:r>
        <w:r w:rsidR="00DA4A53">
          <w:rPr>
            <w:noProof/>
            <w:webHidden/>
          </w:rPr>
          <w:fldChar w:fldCharType="end"/>
        </w:r>
      </w:hyperlink>
    </w:p>
    <w:p w14:paraId="4CF7504C" w14:textId="56411185" w:rsidR="00DA4A53" w:rsidRDefault="00CE2156">
      <w:pPr>
        <w:pStyle w:val="TOC3"/>
        <w:tabs>
          <w:tab w:val="right" w:leader="dot" w:pos="9350"/>
        </w:tabs>
        <w:rPr>
          <w:rFonts w:cstheme="minorBidi"/>
          <w:i w:val="0"/>
          <w:iCs w:val="0"/>
          <w:noProof/>
          <w:color w:val="auto"/>
          <w:sz w:val="22"/>
          <w:szCs w:val="22"/>
        </w:rPr>
      </w:pPr>
      <w:hyperlink w:anchor="_Toc525930984" w:history="1">
        <w:r w:rsidR="00DA4A53" w:rsidRPr="00707C80">
          <w:rPr>
            <w:rStyle w:val="Hyperlink"/>
            <w:noProof/>
          </w:rPr>
          <w:t>4.1.1. LOPIN 1 CENTRAL M&amp;E UNIT</w:t>
        </w:r>
        <w:r w:rsidR="00DA4A53">
          <w:rPr>
            <w:noProof/>
            <w:webHidden/>
          </w:rPr>
          <w:tab/>
        </w:r>
        <w:r w:rsidR="00DA4A53">
          <w:rPr>
            <w:noProof/>
            <w:webHidden/>
          </w:rPr>
          <w:fldChar w:fldCharType="begin"/>
        </w:r>
        <w:r w:rsidR="00DA4A53">
          <w:rPr>
            <w:noProof/>
            <w:webHidden/>
          </w:rPr>
          <w:instrText xml:space="preserve"> PAGEREF _Toc525930984 \h </w:instrText>
        </w:r>
        <w:r w:rsidR="00DA4A53">
          <w:rPr>
            <w:noProof/>
            <w:webHidden/>
          </w:rPr>
        </w:r>
        <w:r w:rsidR="00DA4A53">
          <w:rPr>
            <w:noProof/>
            <w:webHidden/>
          </w:rPr>
          <w:fldChar w:fldCharType="separate"/>
        </w:r>
        <w:r w:rsidR="00C66CA7">
          <w:rPr>
            <w:noProof/>
            <w:webHidden/>
          </w:rPr>
          <w:t>18</w:t>
        </w:r>
        <w:r w:rsidR="00DA4A53">
          <w:rPr>
            <w:noProof/>
            <w:webHidden/>
          </w:rPr>
          <w:fldChar w:fldCharType="end"/>
        </w:r>
      </w:hyperlink>
    </w:p>
    <w:p w14:paraId="46D05D8F" w14:textId="4953E2E7" w:rsidR="00DA4A53" w:rsidRDefault="00CE2156">
      <w:pPr>
        <w:pStyle w:val="TOC3"/>
        <w:tabs>
          <w:tab w:val="right" w:leader="dot" w:pos="9350"/>
        </w:tabs>
        <w:rPr>
          <w:rFonts w:cstheme="minorBidi"/>
          <w:i w:val="0"/>
          <w:iCs w:val="0"/>
          <w:noProof/>
          <w:color w:val="auto"/>
          <w:sz w:val="22"/>
          <w:szCs w:val="22"/>
        </w:rPr>
      </w:pPr>
      <w:hyperlink w:anchor="_Toc525930985" w:history="1">
        <w:r w:rsidR="00DA4A53" w:rsidRPr="00707C80">
          <w:rPr>
            <w:rStyle w:val="Hyperlink"/>
            <w:noProof/>
          </w:rPr>
          <w:t>4.1.2 LOPIN 1 STATE-LEVEL M&amp;E UNIT</w:t>
        </w:r>
        <w:r w:rsidR="00DA4A53">
          <w:rPr>
            <w:noProof/>
            <w:webHidden/>
          </w:rPr>
          <w:tab/>
        </w:r>
        <w:r w:rsidR="00DA4A53">
          <w:rPr>
            <w:noProof/>
            <w:webHidden/>
          </w:rPr>
          <w:fldChar w:fldCharType="begin"/>
        </w:r>
        <w:r w:rsidR="00DA4A53">
          <w:rPr>
            <w:noProof/>
            <w:webHidden/>
          </w:rPr>
          <w:instrText xml:space="preserve"> PAGEREF _Toc525930985 \h </w:instrText>
        </w:r>
        <w:r w:rsidR="00DA4A53">
          <w:rPr>
            <w:noProof/>
            <w:webHidden/>
          </w:rPr>
        </w:r>
        <w:r w:rsidR="00DA4A53">
          <w:rPr>
            <w:noProof/>
            <w:webHidden/>
          </w:rPr>
          <w:fldChar w:fldCharType="separate"/>
        </w:r>
        <w:r w:rsidR="00C66CA7">
          <w:rPr>
            <w:noProof/>
            <w:webHidden/>
          </w:rPr>
          <w:t>20</w:t>
        </w:r>
        <w:r w:rsidR="00DA4A53">
          <w:rPr>
            <w:noProof/>
            <w:webHidden/>
          </w:rPr>
          <w:fldChar w:fldCharType="end"/>
        </w:r>
      </w:hyperlink>
    </w:p>
    <w:p w14:paraId="42A20AA5" w14:textId="28D66DF9" w:rsidR="00DA4A53" w:rsidRDefault="00CE2156">
      <w:pPr>
        <w:pStyle w:val="TOC3"/>
        <w:tabs>
          <w:tab w:val="right" w:leader="dot" w:pos="9350"/>
        </w:tabs>
        <w:rPr>
          <w:rFonts w:cstheme="minorBidi"/>
          <w:i w:val="0"/>
          <w:iCs w:val="0"/>
          <w:noProof/>
          <w:color w:val="auto"/>
          <w:sz w:val="22"/>
          <w:szCs w:val="22"/>
        </w:rPr>
      </w:pPr>
      <w:hyperlink w:anchor="_Toc525930986" w:history="1">
        <w:r w:rsidR="00DA4A53" w:rsidRPr="00707C80">
          <w:rPr>
            <w:rStyle w:val="Hyperlink"/>
            <w:noProof/>
          </w:rPr>
          <w:t>4.1.3 LOPIN 1 SERVICE DELIVERY LEVEL (CBOs)</w:t>
        </w:r>
        <w:r w:rsidR="00DA4A53">
          <w:rPr>
            <w:noProof/>
            <w:webHidden/>
          </w:rPr>
          <w:tab/>
        </w:r>
        <w:r w:rsidR="00DA4A53">
          <w:rPr>
            <w:noProof/>
            <w:webHidden/>
          </w:rPr>
          <w:fldChar w:fldCharType="begin"/>
        </w:r>
        <w:r w:rsidR="00DA4A53">
          <w:rPr>
            <w:noProof/>
            <w:webHidden/>
          </w:rPr>
          <w:instrText xml:space="preserve"> PAGEREF _Toc525930986 \h </w:instrText>
        </w:r>
        <w:r w:rsidR="00DA4A53">
          <w:rPr>
            <w:noProof/>
            <w:webHidden/>
          </w:rPr>
        </w:r>
        <w:r w:rsidR="00DA4A53">
          <w:rPr>
            <w:noProof/>
            <w:webHidden/>
          </w:rPr>
          <w:fldChar w:fldCharType="separate"/>
        </w:r>
        <w:r w:rsidR="00C66CA7">
          <w:rPr>
            <w:noProof/>
            <w:webHidden/>
          </w:rPr>
          <w:t>24</w:t>
        </w:r>
        <w:r w:rsidR="00DA4A53">
          <w:rPr>
            <w:noProof/>
            <w:webHidden/>
          </w:rPr>
          <w:fldChar w:fldCharType="end"/>
        </w:r>
      </w:hyperlink>
    </w:p>
    <w:p w14:paraId="5D7F31A8" w14:textId="1F0EDB8B" w:rsidR="00DA4A53" w:rsidRDefault="00CE2156">
      <w:pPr>
        <w:pStyle w:val="TOC2"/>
        <w:tabs>
          <w:tab w:val="right" w:leader="dot" w:pos="9350"/>
        </w:tabs>
        <w:rPr>
          <w:rFonts w:cstheme="minorBidi"/>
          <w:smallCaps w:val="0"/>
          <w:noProof/>
          <w:color w:val="auto"/>
          <w:sz w:val="22"/>
          <w:szCs w:val="22"/>
        </w:rPr>
      </w:pPr>
      <w:hyperlink w:anchor="_Toc525930987" w:history="1">
        <w:r w:rsidR="00DA4A53" w:rsidRPr="00707C80">
          <w:rPr>
            <w:rStyle w:val="Hyperlink"/>
            <w:noProof/>
          </w:rPr>
          <w:t>4.2 DATA QUALITY STANDARDS</w:t>
        </w:r>
        <w:r w:rsidR="00DA4A53">
          <w:rPr>
            <w:noProof/>
            <w:webHidden/>
          </w:rPr>
          <w:tab/>
        </w:r>
        <w:r w:rsidR="00DA4A53">
          <w:rPr>
            <w:noProof/>
            <w:webHidden/>
          </w:rPr>
          <w:fldChar w:fldCharType="begin"/>
        </w:r>
        <w:r w:rsidR="00DA4A53">
          <w:rPr>
            <w:noProof/>
            <w:webHidden/>
          </w:rPr>
          <w:instrText xml:space="preserve"> PAGEREF _Toc525930987 \h </w:instrText>
        </w:r>
        <w:r w:rsidR="00DA4A53">
          <w:rPr>
            <w:noProof/>
            <w:webHidden/>
          </w:rPr>
        </w:r>
        <w:r w:rsidR="00DA4A53">
          <w:rPr>
            <w:noProof/>
            <w:webHidden/>
          </w:rPr>
          <w:fldChar w:fldCharType="separate"/>
        </w:r>
        <w:r w:rsidR="00C66CA7">
          <w:rPr>
            <w:noProof/>
            <w:webHidden/>
          </w:rPr>
          <w:t>26</w:t>
        </w:r>
        <w:r w:rsidR="00DA4A53">
          <w:rPr>
            <w:noProof/>
            <w:webHidden/>
          </w:rPr>
          <w:fldChar w:fldCharType="end"/>
        </w:r>
      </w:hyperlink>
    </w:p>
    <w:p w14:paraId="73A0F270" w14:textId="33947429" w:rsidR="00DA4A53" w:rsidRDefault="00CE2156">
      <w:pPr>
        <w:pStyle w:val="TOC3"/>
        <w:tabs>
          <w:tab w:val="right" w:leader="dot" w:pos="9350"/>
        </w:tabs>
        <w:rPr>
          <w:rFonts w:cstheme="minorBidi"/>
          <w:i w:val="0"/>
          <w:iCs w:val="0"/>
          <w:noProof/>
          <w:color w:val="auto"/>
          <w:sz w:val="22"/>
          <w:szCs w:val="22"/>
        </w:rPr>
      </w:pPr>
      <w:hyperlink w:anchor="_Toc525930988" w:history="1">
        <w:r w:rsidR="00DA4A53" w:rsidRPr="00707C80">
          <w:rPr>
            <w:rStyle w:val="Hyperlink"/>
            <w:noProof/>
          </w:rPr>
          <w:t>4.2.1 VALIDITY</w:t>
        </w:r>
        <w:r w:rsidR="00DA4A53">
          <w:rPr>
            <w:noProof/>
            <w:webHidden/>
          </w:rPr>
          <w:tab/>
        </w:r>
        <w:r w:rsidR="00DA4A53">
          <w:rPr>
            <w:noProof/>
            <w:webHidden/>
          </w:rPr>
          <w:fldChar w:fldCharType="begin"/>
        </w:r>
        <w:r w:rsidR="00DA4A53">
          <w:rPr>
            <w:noProof/>
            <w:webHidden/>
          </w:rPr>
          <w:instrText xml:space="preserve"> PAGEREF _Toc525930988 \h </w:instrText>
        </w:r>
        <w:r w:rsidR="00DA4A53">
          <w:rPr>
            <w:noProof/>
            <w:webHidden/>
          </w:rPr>
        </w:r>
        <w:r w:rsidR="00DA4A53">
          <w:rPr>
            <w:noProof/>
            <w:webHidden/>
          </w:rPr>
          <w:fldChar w:fldCharType="separate"/>
        </w:r>
        <w:r w:rsidR="00C66CA7">
          <w:rPr>
            <w:noProof/>
            <w:webHidden/>
          </w:rPr>
          <w:t>26</w:t>
        </w:r>
        <w:r w:rsidR="00DA4A53">
          <w:rPr>
            <w:noProof/>
            <w:webHidden/>
          </w:rPr>
          <w:fldChar w:fldCharType="end"/>
        </w:r>
      </w:hyperlink>
    </w:p>
    <w:p w14:paraId="0081AEEC" w14:textId="64E2BB67" w:rsidR="00DA4A53" w:rsidRDefault="00CE2156">
      <w:pPr>
        <w:pStyle w:val="TOC3"/>
        <w:tabs>
          <w:tab w:val="right" w:leader="dot" w:pos="9350"/>
        </w:tabs>
        <w:rPr>
          <w:rFonts w:cstheme="minorBidi"/>
          <w:i w:val="0"/>
          <w:iCs w:val="0"/>
          <w:noProof/>
          <w:color w:val="auto"/>
          <w:sz w:val="22"/>
          <w:szCs w:val="22"/>
        </w:rPr>
      </w:pPr>
      <w:hyperlink w:anchor="_Toc525930989" w:history="1">
        <w:r w:rsidR="00DA4A53" w:rsidRPr="00707C80">
          <w:rPr>
            <w:rStyle w:val="Hyperlink"/>
            <w:noProof/>
          </w:rPr>
          <w:t>4.2.2 RELIABILITY</w:t>
        </w:r>
        <w:r w:rsidR="00DA4A53">
          <w:rPr>
            <w:noProof/>
            <w:webHidden/>
          </w:rPr>
          <w:tab/>
        </w:r>
        <w:r w:rsidR="00DA4A53">
          <w:rPr>
            <w:noProof/>
            <w:webHidden/>
          </w:rPr>
          <w:fldChar w:fldCharType="begin"/>
        </w:r>
        <w:r w:rsidR="00DA4A53">
          <w:rPr>
            <w:noProof/>
            <w:webHidden/>
          </w:rPr>
          <w:instrText xml:space="preserve"> PAGEREF _Toc525930989 \h </w:instrText>
        </w:r>
        <w:r w:rsidR="00DA4A53">
          <w:rPr>
            <w:noProof/>
            <w:webHidden/>
          </w:rPr>
        </w:r>
        <w:r w:rsidR="00DA4A53">
          <w:rPr>
            <w:noProof/>
            <w:webHidden/>
          </w:rPr>
          <w:fldChar w:fldCharType="separate"/>
        </w:r>
        <w:r w:rsidR="00C66CA7">
          <w:rPr>
            <w:noProof/>
            <w:webHidden/>
          </w:rPr>
          <w:t>32</w:t>
        </w:r>
        <w:r w:rsidR="00DA4A53">
          <w:rPr>
            <w:noProof/>
            <w:webHidden/>
          </w:rPr>
          <w:fldChar w:fldCharType="end"/>
        </w:r>
      </w:hyperlink>
    </w:p>
    <w:p w14:paraId="0A204D82" w14:textId="48B3F1B7" w:rsidR="00DA4A53" w:rsidRDefault="00CE2156">
      <w:pPr>
        <w:pStyle w:val="TOC3"/>
        <w:tabs>
          <w:tab w:val="right" w:leader="dot" w:pos="9350"/>
        </w:tabs>
        <w:rPr>
          <w:rFonts w:cstheme="minorBidi"/>
          <w:i w:val="0"/>
          <w:iCs w:val="0"/>
          <w:noProof/>
          <w:color w:val="auto"/>
          <w:sz w:val="22"/>
          <w:szCs w:val="22"/>
        </w:rPr>
      </w:pPr>
      <w:hyperlink w:anchor="_Toc525930990" w:history="1">
        <w:r w:rsidR="00DA4A53" w:rsidRPr="00707C80">
          <w:rPr>
            <w:rStyle w:val="Hyperlink"/>
            <w:noProof/>
          </w:rPr>
          <w:t>4.2.3 PRECISION</w:t>
        </w:r>
        <w:r w:rsidR="00DA4A53">
          <w:rPr>
            <w:noProof/>
            <w:webHidden/>
          </w:rPr>
          <w:tab/>
        </w:r>
        <w:r w:rsidR="00DA4A53">
          <w:rPr>
            <w:noProof/>
            <w:webHidden/>
          </w:rPr>
          <w:fldChar w:fldCharType="begin"/>
        </w:r>
        <w:r w:rsidR="00DA4A53">
          <w:rPr>
            <w:noProof/>
            <w:webHidden/>
          </w:rPr>
          <w:instrText xml:space="preserve"> PAGEREF _Toc525930990 \h </w:instrText>
        </w:r>
        <w:r w:rsidR="00DA4A53">
          <w:rPr>
            <w:noProof/>
            <w:webHidden/>
          </w:rPr>
        </w:r>
        <w:r w:rsidR="00DA4A53">
          <w:rPr>
            <w:noProof/>
            <w:webHidden/>
          </w:rPr>
          <w:fldChar w:fldCharType="separate"/>
        </w:r>
        <w:r w:rsidR="00C66CA7">
          <w:rPr>
            <w:noProof/>
            <w:webHidden/>
          </w:rPr>
          <w:t>33</w:t>
        </w:r>
        <w:r w:rsidR="00DA4A53">
          <w:rPr>
            <w:noProof/>
            <w:webHidden/>
          </w:rPr>
          <w:fldChar w:fldCharType="end"/>
        </w:r>
      </w:hyperlink>
    </w:p>
    <w:p w14:paraId="144A296E" w14:textId="2F1790B0" w:rsidR="00DA4A53" w:rsidRDefault="00CE2156">
      <w:pPr>
        <w:pStyle w:val="TOC3"/>
        <w:tabs>
          <w:tab w:val="right" w:leader="dot" w:pos="9350"/>
        </w:tabs>
        <w:rPr>
          <w:rFonts w:cstheme="minorBidi"/>
          <w:i w:val="0"/>
          <w:iCs w:val="0"/>
          <w:noProof/>
          <w:color w:val="auto"/>
          <w:sz w:val="22"/>
          <w:szCs w:val="22"/>
        </w:rPr>
      </w:pPr>
      <w:hyperlink w:anchor="_Toc525930991" w:history="1">
        <w:r w:rsidR="00DA4A53" w:rsidRPr="00707C80">
          <w:rPr>
            <w:rStyle w:val="Hyperlink"/>
            <w:noProof/>
          </w:rPr>
          <w:t>4.2.4 TIMELINESS</w:t>
        </w:r>
        <w:r w:rsidR="00DA4A53">
          <w:rPr>
            <w:noProof/>
            <w:webHidden/>
          </w:rPr>
          <w:tab/>
        </w:r>
        <w:r w:rsidR="00DA4A53">
          <w:rPr>
            <w:noProof/>
            <w:webHidden/>
          </w:rPr>
          <w:fldChar w:fldCharType="begin"/>
        </w:r>
        <w:r w:rsidR="00DA4A53">
          <w:rPr>
            <w:noProof/>
            <w:webHidden/>
          </w:rPr>
          <w:instrText xml:space="preserve"> PAGEREF _Toc525930991 \h </w:instrText>
        </w:r>
        <w:r w:rsidR="00DA4A53">
          <w:rPr>
            <w:noProof/>
            <w:webHidden/>
          </w:rPr>
        </w:r>
        <w:r w:rsidR="00DA4A53">
          <w:rPr>
            <w:noProof/>
            <w:webHidden/>
          </w:rPr>
          <w:fldChar w:fldCharType="separate"/>
        </w:r>
        <w:r w:rsidR="00C66CA7">
          <w:rPr>
            <w:noProof/>
            <w:webHidden/>
          </w:rPr>
          <w:t>33</w:t>
        </w:r>
        <w:r w:rsidR="00DA4A53">
          <w:rPr>
            <w:noProof/>
            <w:webHidden/>
          </w:rPr>
          <w:fldChar w:fldCharType="end"/>
        </w:r>
      </w:hyperlink>
    </w:p>
    <w:p w14:paraId="7C241E96" w14:textId="1890F5E6" w:rsidR="00DA4A53" w:rsidRDefault="00CE2156">
      <w:pPr>
        <w:pStyle w:val="TOC3"/>
        <w:tabs>
          <w:tab w:val="right" w:leader="dot" w:pos="9350"/>
        </w:tabs>
        <w:rPr>
          <w:rFonts w:cstheme="minorBidi"/>
          <w:i w:val="0"/>
          <w:iCs w:val="0"/>
          <w:noProof/>
          <w:color w:val="auto"/>
          <w:sz w:val="22"/>
          <w:szCs w:val="22"/>
        </w:rPr>
      </w:pPr>
      <w:hyperlink w:anchor="_Toc525930992" w:history="1">
        <w:r w:rsidR="00DA4A53" w:rsidRPr="00707C80">
          <w:rPr>
            <w:rStyle w:val="Hyperlink"/>
            <w:noProof/>
          </w:rPr>
          <w:t>4.2.5 INTEGRITY</w:t>
        </w:r>
        <w:r w:rsidR="00DA4A53">
          <w:rPr>
            <w:noProof/>
            <w:webHidden/>
          </w:rPr>
          <w:tab/>
        </w:r>
        <w:r w:rsidR="00DA4A53">
          <w:rPr>
            <w:noProof/>
            <w:webHidden/>
          </w:rPr>
          <w:fldChar w:fldCharType="begin"/>
        </w:r>
        <w:r w:rsidR="00DA4A53">
          <w:rPr>
            <w:noProof/>
            <w:webHidden/>
          </w:rPr>
          <w:instrText xml:space="preserve"> PAGEREF _Toc525930992 \h </w:instrText>
        </w:r>
        <w:r w:rsidR="00DA4A53">
          <w:rPr>
            <w:noProof/>
            <w:webHidden/>
          </w:rPr>
        </w:r>
        <w:r w:rsidR="00DA4A53">
          <w:rPr>
            <w:noProof/>
            <w:webHidden/>
          </w:rPr>
          <w:fldChar w:fldCharType="separate"/>
        </w:r>
        <w:r w:rsidR="00C66CA7">
          <w:rPr>
            <w:noProof/>
            <w:webHidden/>
          </w:rPr>
          <w:t>34</w:t>
        </w:r>
        <w:r w:rsidR="00DA4A53">
          <w:rPr>
            <w:noProof/>
            <w:webHidden/>
          </w:rPr>
          <w:fldChar w:fldCharType="end"/>
        </w:r>
      </w:hyperlink>
    </w:p>
    <w:p w14:paraId="10B65CD7" w14:textId="19771037" w:rsidR="00DA4A53" w:rsidRDefault="00CE2156">
      <w:pPr>
        <w:pStyle w:val="TOC1"/>
        <w:tabs>
          <w:tab w:val="left" w:pos="440"/>
          <w:tab w:val="right" w:leader="dot" w:pos="9350"/>
        </w:tabs>
        <w:rPr>
          <w:rFonts w:cstheme="minorBidi"/>
          <w:b w:val="0"/>
          <w:bCs w:val="0"/>
          <w:caps w:val="0"/>
          <w:noProof/>
          <w:color w:val="auto"/>
          <w:sz w:val="22"/>
          <w:szCs w:val="22"/>
        </w:rPr>
      </w:pPr>
      <w:hyperlink w:anchor="_Toc525930993" w:history="1">
        <w:r w:rsidR="00DA4A53" w:rsidRPr="00707C80">
          <w:rPr>
            <w:rStyle w:val="Hyperlink"/>
            <w:noProof/>
          </w:rPr>
          <w:t>5</w:t>
        </w:r>
        <w:r w:rsidR="00DA4A53">
          <w:rPr>
            <w:rFonts w:cstheme="minorBidi"/>
            <w:b w:val="0"/>
            <w:bCs w:val="0"/>
            <w:caps w:val="0"/>
            <w:noProof/>
            <w:color w:val="auto"/>
            <w:sz w:val="22"/>
            <w:szCs w:val="22"/>
          </w:rPr>
          <w:tab/>
        </w:r>
        <w:r w:rsidR="00DA4A53" w:rsidRPr="00707C80">
          <w:rPr>
            <w:rStyle w:val="Hyperlink"/>
            <w:noProof/>
          </w:rPr>
          <w:t>Action plan for LOPIN 1</w:t>
        </w:r>
        <w:r w:rsidR="00DA4A53">
          <w:rPr>
            <w:noProof/>
            <w:webHidden/>
          </w:rPr>
          <w:tab/>
        </w:r>
        <w:r w:rsidR="00DA4A53">
          <w:rPr>
            <w:noProof/>
            <w:webHidden/>
          </w:rPr>
          <w:fldChar w:fldCharType="begin"/>
        </w:r>
        <w:r w:rsidR="00DA4A53">
          <w:rPr>
            <w:noProof/>
            <w:webHidden/>
          </w:rPr>
          <w:instrText xml:space="preserve"> PAGEREF _Toc525930993 \h </w:instrText>
        </w:r>
        <w:r w:rsidR="00DA4A53">
          <w:rPr>
            <w:noProof/>
            <w:webHidden/>
          </w:rPr>
        </w:r>
        <w:r w:rsidR="00DA4A53">
          <w:rPr>
            <w:noProof/>
            <w:webHidden/>
          </w:rPr>
          <w:fldChar w:fldCharType="separate"/>
        </w:r>
        <w:r w:rsidR="00C66CA7">
          <w:rPr>
            <w:noProof/>
            <w:webHidden/>
          </w:rPr>
          <w:t>36</w:t>
        </w:r>
        <w:r w:rsidR="00DA4A53">
          <w:rPr>
            <w:noProof/>
            <w:webHidden/>
          </w:rPr>
          <w:fldChar w:fldCharType="end"/>
        </w:r>
      </w:hyperlink>
    </w:p>
    <w:p w14:paraId="3F145509" w14:textId="61B78397" w:rsidR="00DA4A53" w:rsidRDefault="00CE2156">
      <w:pPr>
        <w:pStyle w:val="TOC2"/>
        <w:tabs>
          <w:tab w:val="right" w:leader="dot" w:pos="9350"/>
        </w:tabs>
        <w:rPr>
          <w:rFonts w:cstheme="minorBidi"/>
          <w:smallCaps w:val="0"/>
          <w:noProof/>
          <w:color w:val="auto"/>
          <w:sz w:val="22"/>
          <w:szCs w:val="22"/>
        </w:rPr>
      </w:pPr>
      <w:hyperlink w:anchor="_Toc525930994" w:history="1">
        <w:r w:rsidR="00DA4A53" w:rsidRPr="00707C80">
          <w:rPr>
            <w:rStyle w:val="Hyperlink"/>
            <w:noProof/>
          </w:rPr>
          <w:t>5.1 ACTION PLAN FOR LOPIN 1 central LEVEL</w:t>
        </w:r>
        <w:r w:rsidR="00DA4A53">
          <w:rPr>
            <w:noProof/>
            <w:webHidden/>
          </w:rPr>
          <w:tab/>
        </w:r>
        <w:r w:rsidR="00DA4A53">
          <w:rPr>
            <w:noProof/>
            <w:webHidden/>
          </w:rPr>
          <w:fldChar w:fldCharType="begin"/>
        </w:r>
        <w:r w:rsidR="00DA4A53">
          <w:rPr>
            <w:noProof/>
            <w:webHidden/>
          </w:rPr>
          <w:instrText xml:space="preserve"> PAGEREF _Toc525930994 \h </w:instrText>
        </w:r>
        <w:r w:rsidR="00DA4A53">
          <w:rPr>
            <w:noProof/>
            <w:webHidden/>
          </w:rPr>
        </w:r>
        <w:r w:rsidR="00DA4A53">
          <w:rPr>
            <w:noProof/>
            <w:webHidden/>
          </w:rPr>
          <w:fldChar w:fldCharType="separate"/>
        </w:r>
        <w:r w:rsidR="00C66CA7">
          <w:rPr>
            <w:noProof/>
            <w:webHidden/>
          </w:rPr>
          <w:t>36</w:t>
        </w:r>
        <w:r w:rsidR="00DA4A53">
          <w:rPr>
            <w:noProof/>
            <w:webHidden/>
          </w:rPr>
          <w:fldChar w:fldCharType="end"/>
        </w:r>
      </w:hyperlink>
    </w:p>
    <w:p w14:paraId="0A0F0534" w14:textId="2EAE576C" w:rsidR="00DA4A53" w:rsidRDefault="00CE2156">
      <w:pPr>
        <w:pStyle w:val="TOC2"/>
        <w:tabs>
          <w:tab w:val="right" w:leader="dot" w:pos="9350"/>
        </w:tabs>
        <w:rPr>
          <w:rFonts w:cstheme="minorBidi"/>
          <w:smallCaps w:val="0"/>
          <w:noProof/>
          <w:color w:val="auto"/>
          <w:sz w:val="22"/>
          <w:szCs w:val="22"/>
        </w:rPr>
      </w:pPr>
      <w:hyperlink w:anchor="_Toc525930995" w:history="1">
        <w:r w:rsidR="00DA4A53" w:rsidRPr="00707C80">
          <w:rPr>
            <w:rStyle w:val="Hyperlink"/>
            <w:noProof/>
          </w:rPr>
          <w:t>5.2 ACTION PLAN FOR LOPIN 1 STATE LEVEL</w:t>
        </w:r>
        <w:r w:rsidR="00DA4A53">
          <w:rPr>
            <w:noProof/>
            <w:webHidden/>
          </w:rPr>
          <w:tab/>
        </w:r>
        <w:r w:rsidR="00DA4A53">
          <w:rPr>
            <w:noProof/>
            <w:webHidden/>
          </w:rPr>
          <w:fldChar w:fldCharType="begin"/>
        </w:r>
        <w:r w:rsidR="00DA4A53">
          <w:rPr>
            <w:noProof/>
            <w:webHidden/>
          </w:rPr>
          <w:instrText xml:space="preserve"> PAGEREF _Toc525930995 \h </w:instrText>
        </w:r>
        <w:r w:rsidR="00DA4A53">
          <w:rPr>
            <w:noProof/>
            <w:webHidden/>
          </w:rPr>
        </w:r>
        <w:r w:rsidR="00DA4A53">
          <w:rPr>
            <w:noProof/>
            <w:webHidden/>
          </w:rPr>
          <w:fldChar w:fldCharType="separate"/>
        </w:r>
        <w:r w:rsidR="00C66CA7">
          <w:rPr>
            <w:noProof/>
            <w:webHidden/>
          </w:rPr>
          <w:t>37</w:t>
        </w:r>
        <w:r w:rsidR="00DA4A53">
          <w:rPr>
            <w:noProof/>
            <w:webHidden/>
          </w:rPr>
          <w:fldChar w:fldCharType="end"/>
        </w:r>
      </w:hyperlink>
    </w:p>
    <w:p w14:paraId="7D474193" w14:textId="06DEE34E" w:rsidR="00DA4A53" w:rsidRDefault="00CE2156">
      <w:pPr>
        <w:pStyle w:val="TOC2"/>
        <w:tabs>
          <w:tab w:val="right" w:leader="dot" w:pos="9350"/>
        </w:tabs>
        <w:rPr>
          <w:rFonts w:cstheme="minorBidi"/>
          <w:smallCaps w:val="0"/>
          <w:noProof/>
          <w:color w:val="auto"/>
          <w:sz w:val="22"/>
          <w:szCs w:val="22"/>
        </w:rPr>
      </w:pPr>
      <w:hyperlink w:anchor="_Toc525930996" w:history="1">
        <w:r w:rsidR="00DA4A53" w:rsidRPr="00707C80">
          <w:rPr>
            <w:rStyle w:val="Hyperlink"/>
            <w:noProof/>
          </w:rPr>
          <w:t>5.3 ACTION PLAN FOR LOPIN 1CBO LEVEL</w:t>
        </w:r>
        <w:r w:rsidR="00DA4A53">
          <w:rPr>
            <w:noProof/>
            <w:webHidden/>
          </w:rPr>
          <w:tab/>
        </w:r>
        <w:r w:rsidR="00DA4A53">
          <w:rPr>
            <w:noProof/>
            <w:webHidden/>
          </w:rPr>
          <w:fldChar w:fldCharType="begin"/>
        </w:r>
        <w:r w:rsidR="00DA4A53">
          <w:rPr>
            <w:noProof/>
            <w:webHidden/>
          </w:rPr>
          <w:instrText xml:space="preserve"> PAGEREF _Toc525930996 \h </w:instrText>
        </w:r>
        <w:r w:rsidR="00DA4A53">
          <w:rPr>
            <w:noProof/>
            <w:webHidden/>
          </w:rPr>
        </w:r>
        <w:r w:rsidR="00DA4A53">
          <w:rPr>
            <w:noProof/>
            <w:webHidden/>
          </w:rPr>
          <w:fldChar w:fldCharType="separate"/>
        </w:r>
        <w:r w:rsidR="00C66CA7">
          <w:rPr>
            <w:noProof/>
            <w:webHidden/>
          </w:rPr>
          <w:t>38</w:t>
        </w:r>
        <w:r w:rsidR="00DA4A53">
          <w:rPr>
            <w:noProof/>
            <w:webHidden/>
          </w:rPr>
          <w:fldChar w:fldCharType="end"/>
        </w:r>
      </w:hyperlink>
    </w:p>
    <w:p w14:paraId="31ABB29E" w14:textId="64310E20" w:rsidR="00DA4A53" w:rsidRDefault="00CE2156">
      <w:pPr>
        <w:pStyle w:val="TOC1"/>
        <w:tabs>
          <w:tab w:val="left" w:pos="440"/>
          <w:tab w:val="right" w:leader="dot" w:pos="9350"/>
        </w:tabs>
        <w:rPr>
          <w:rFonts w:cstheme="minorBidi"/>
          <w:b w:val="0"/>
          <w:bCs w:val="0"/>
          <w:caps w:val="0"/>
          <w:noProof/>
          <w:color w:val="auto"/>
          <w:sz w:val="22"/>
          <w:szCs w:val="22"/>
        </w:rPr>
      </w:pPr>
      <w:hyperlink w:anchor="_Toc525930997" w:history="1">
        <w:r w:rsidR="00DA4A53" w:rsidRPr="00707C80">
          <w:rPr>
            <w:rStyle w:val="Hyperlink"/>
            <w:noProof/>
          </w:rPr>
          <w:t>6</w:t>
        </w:r>
        <w:r w:rsidR="00DA4A53">
          <w:rPr>
            <w:rFonts w:cstheme="minorBidi"/>
            <w:b w:val="0"/>
            <w:bCs w:val="0"/>
            <w:caps w:val="0"/>
            <w:noProof/>
            <w:color w:val="auto"/>
            <w:sz w:val="22"/>
            <w:szCs w:val="22"/>
          </w:rPr>
          <w:tab/>
        </w:r>
        <w:r w:rsidR="00DA4A53" w:rsidRPr="00707C80">
          <w:rPr>
            <w:rStyle w:val="Hyperlink"/>
            <w:noProof/>
          </w:rPr>
          <w:t>Limitations and Constraints</w:t>
        </w:r>
        <w:r w:rsidR="00DA4A53">
          <w:rPr>
            <w:noProof/>
            <w:webHidden/>
          </w:rPr>
          <w:tab/>
        </w:r>
        <w:r w:rsidR="00DA4A53">
          <w:rPr>
            <w:noProof/>
            <w:webHidden/>
          </w:rPr>
          <w:fldChar w:fldCharType="begin"/>
        </w:r>
        <w:r w:rsidR="00DA4A53">
          <w:rPr>
            <w:noProof/>
            <w:webHidden/>
          </w:rPr>
          <w:instrText xml:space="preserve"> PAGEREF _Toc525930997 \h </w:instrText>
        </w:r>
        <w:r w:rsidR="00DA4A53">
          <w:rPr>
            <w:noProof/>
            <w:webHidden/>
          </w:rPr>
        </w:r>
        <w:r w:rsidR="00DA4A53">
          <w:rPr>
            <w:noProof/>
            <w:webHidden/>
          </w:rPr>
          <w:fldChar w:fldCharType="separate"/>
        </w:r>
        <w:r w:rsidR="00C66CA7">
          <w:rPr>
            <w:noProof/>
            <w:webHidden/>
          </w:rPr>
          <w:t>39</w:t>
        </w:r>
        <w:r w:rsidR="00DA4A53">
          <w:rPr>
            <w:noProof/>
            <w:webHidden/>
          </w:rPr>
          <w:fldChar w:fldCharType="end"/>
        </w:r>
      </w:hyperlink>
    </w:p>
    <w:p w14:paraId="22F027F3" w14:textId="65AE3592" w:rsidR="00DA4A53" w:rsidRDefault="00CE2156">
      <w:pPr>
        <w:pStyle w:val="TOC1"/>
        <w:tabs>
          <w:tab w:val="left" w:pos="440"/>
          <w:tab w:val="right" w:leader="dot" w:pos="9350"/>
        </w:tabs>
        <w:rPr>
          <w:rFonts w:cstheme="minorBidi"/>
          <w:b w:val="0"/>
          <w:bCs w:val="0"/>
          <w:caps w:val="0"/>
          <w:noProof/>
          <w:color w:val="auto"/>
          <w:sz w:val="22"/>
          <w:szCs w:val="22"/>
        </w:rPr>
      </w:pPr>
      <w:hyperlink w:anchor="_Toc525930998" w:history="1">
        <w:r w:rsidR="00DA4A53" w:rsidRPr="00707C80">
          <w:rPr>
            <w:rStyle w:val="Hyperlink"/>
            <w:noProof/>
          </w:rPr>
          <w:t>7</w:t>
        </w:r>
        <w:r w:rsidR="00DA4A53">
          <w:rPr>
            <w:rFonts w:cstheme="minorBidi"/>
            <w:b w:val="0"/>
            <w:bCs w:val="0"/>
            <w:caps w:val="0"/>
            <w:noProof/>
            <w:color w:val="auto"/>
            <w:sz w:val="22"/>
            <w:szCs w:val="22"/>
          </w:rPr>
          <w:tab/>
        </w:r>
        <w:r w:rsidR="00DA4A53" w:rsidRPr="00707C80">
          <w:rPr>
            <w:rStyle w:val="Hyperlink"/>
            <w:noProof/>
          </w:rPr>
          <w:t>Conclusions</w:t>
        </w:r>
        <w:r w:rsidR="00DA4A53">
          <w:rPr>
            <w:noProof/>
            <w:webHidden/>
          </w:rPr>
          <w:tab/>
        </w:r>
        <w:r w:rsidR="00DA4A53">
          <w:rPr>
            <w:noProof/>
            <w:webHidden/>
          </w:rPr>
          <w:fldChar w:fldCharType="begin"/>
        </w:r>
        <w:r w:rsidR="00DA4A53">
          <w:rPr>
            <w:noProof/>
            <w:webHidden/>
          </w:rPr>
          <w:instrText xml:space="preserve"> PAGEREF _Toc525930998 \h </w:instrText>
        </w:r>
        <w:r w:rsidR="00DA4A53">
          <w:rPr>
            <w:noProof/>
            <w:webHidden/>
          </w:rPr>
        </w:r>
        <w:r w:rsidR="00DA4A53">
          <w:rPr>
            <w:noProof/>
            <w:webHidden/>
          </w:rPr>
          <w:fldChar w:fldCharType="separate"/>
        </w:r>
        <w:r w:rsidR="00C66CA7">
          <w:rPr>
            <w:noProof/>
            <w:webHidden/>
          </w:rPr>
          <w:t>40</w:t>
        </w:r>
        <w:r w:rsidR="00DA4A53">
          <w:rPr>
            <w:noProof/>
            <w:webHidden/>
          </w:rPr>
          <w:fldChar w:fldCharType="end"/>
        </w:r>
      </w:hyperlink>
    </w:p>
    <w:p w14:paraId="723952DE" w14:textId="1D142F9E" w:rsidR="00DA4A53" w:rsidRDefault="00CE2156">
      <w:pPr>
        <w:pStyle w:val="TOC1"/>
        <w:tabs>
          <w:tab w:val="left" w:pos="440"/>
          <w:tab w:val="right" w:leader="dot" w:pos="9350"/>
        </w:tabs>
        <w:rPr>
          <w:rFonts w:cstheme="minorBidi"/>
          <w:b w:val="0"/>
          <w:bCs w:val="0"/>
          <w:caps w:val="0"/>
          <w:noProof/>
          <w:color w:val="auto"/>
          <w:sz w:val="22"/>
          <w:szCs w:val="22"/>
        </w:rPr>
      </w:pPr>
      <w:hyperlink w:anchor="_Toc525930999" w:history="1">
        <w:r w:rsidR="00DA4A53" w:rsidRPr="00707C80">
          <w:rPr>
            <w:rStyle w:val="Hyperlink"/>
            <w:noProof/>
          </w:rPr>
          <w:t>8</w:t>
        </w:r>
        <w:r w:rsidR="00DA4A53">
          <w:rPr>
            <w:rFonts w:cstheme="minorBidi"/>
            <w:b w:val="0"/>
            <w:bCs w:val="0"/>
            <w:caps w:val="0"/>
            <w:noProof/>
            <w:color w:val="auto"/>
            <w:sz w:val="22"/>
            <w:szCs w:val="22"/>
          </w:rPr>
          <w:tab/>
        </w:r>
        <w:r w:rsidR="00DA4A53" w:rsidRPr="00707C80">
          <w:rPr>
            <w:rStyle w:val="Hyperlink"/>
            <w:noProof/>
          </w:rPr>
          <w:t>Annexes</w:t>
        </w:r>
        <w:r w:rsidR="00DA4A53">
          <w:rPr>
            <w:noProof/>
            <w:webHidden/>
          </w:rPr>
          <w:tab/>
        </w:r>
        <w:r w:rsidR="00DA4A53">
          <w:rPr>
            <w:noProof/>
            <w:webHidden/>
          </w:rPr>
          <w:fldChar w:fldCharType="begin"/>
        </w:r>
        <w:r w:rsidR="00DA4A53">
          <w:rPr>
            <w:noProof/>
            <w:webHidden/>
          </w:rPr>
          <w:instrText xml:space="preserve"> PAGEREF _Toc525930999 \h </w:instrText>
        </w:r>
        <w:r w:rsidR="00DA4A53">
          <w:rPr>
            <w:noProof/>
            <w:webHidden/>
          </w:rPr>
        </w:r>
        <w:r w:rsidR="00DA4A53">
          <w:rPr>
            <w:noProof/>
            <w:webHidden/>
          </w:rPr>
          <w:fldChar w:fldCharType="separate"/>
        </w:r>
        <w:r w:rsidR="00C66CA7">
          <w:rPr>
            <w:noProof/>
            <w:webHidden/>
          </w:rPr>
          <w:t>41</w:t>
        </w:r>
        <w:r w:rsidR="00DA4A53">
          <w:rPr>
            <w:noProof/>
            <w:webHidden/>
          </w:rPr>
          <w:fldChar w:fldCharType="end"/>
        </w:r>
      </w:hyperlink>
    </w:p>
    <w:p w14:paraId="1C2CF454" w14:textId="2E1F3CC9" w:rsidR="00DA4A53" w:rsidRDefault="00CE2156">
      <w:pPr>
        <w:pStyle w:val="TOC2"/>
        <w:tabs>
          <w:tab w:val="right" w:leader="dot" w:pos="9350"/>
        </w:tabs>
        <w:rPr>
          <w:rFonts w:cstheme="minorBidi"/>
          <w:smallCaps w:val="0"/>
          <w:noProof/>
          <w:color w:val="auto"/>
          <w:sz w:val="22"/>
          <w:szCs w:val="22"/>
        </w:rPr>
      </w:pPr>
      <w:hyperlink w:anchor="_Toc525931000" w:history="1">
        <w:r w:rsidR="00DA4A53" w:rsidRPr="00707C80">
          <w:rPr>
            <w:rStyle w:val="Hyperlink"/>
            <w:noProof/>
          </w:rPr>
          <w:t>8.1 LIST OF SITES VISITED AND LOCATIONS</w:t>
        </w:r>
        <w:r w:rsidR="00DA4A53">
          <w:rPr>
            <w:noProof/>
            <w:webHidden/>
          </w:rPr>
          <w:tab/>
        </w:r>
        <w:r w:rsidR="00DA4A53">
          <w:rPr>
            <w:noProof/>
            <w:webHidden/>
          </w:rPr>
          <w:fldChar w:fldCharType="begin"/>
        </w:r>
        <w:r w:rsidR="00DA4A53">
          <w:rPr>
            <w:noProof/>
            <w:webHidden/>
          </w:rPr>
          <w:instrText xml:space="preserve"> PAGEREF _Toc525931000 \h </w:instrText>
        </w:r>
        <w:r w:rsidR="00DA4A53">
          <w:rPr>
            <w:noProof/>
            <w:webHidden/>
          </w:rPr>
        </w:r>
        <w:r w:rsidR="00DA4A53">
          <w:rPr>
            <w:noProof/>
            <w:webHidden/>
          </w:rPr>
          <w:fldChar w:fldCharType="separate"/>
        </w:r>
        <w:r w:rsidR="00C66CA7">
          <w:rPr>
            <w:noProof/>
            <w:webHidden/>
          </w:rPr>
          <w:t>41</w:t>
        </w:r>
        <w:r w:rsidR="00DA4A53">
          <w:rPr>
            <w:noProof/>
            <w:webHidden/>
          </w:rPr>
          <w:fldChar w:fldCharType="end"/>
        </w:r>
      </w:hyperlink>
    </w:p>
    <w:p w14:paraId="03A600BA" w14:textId="60EB25F1" w:rsidR="00DA4A53" w:rsidRDefault="00CE2156">
      <w:pPr>
        <w:pStyle w:val="TOC2"/>
        <w:tabs>
          <w:tab w:val="right" w:leader="dot" w:pos="9350"/>
        </w:tabs>
        <w:rPr>
          <w:rFonts w:cstheme="minorBidi"/>
          <w:smallCaps w:val="0"/>
          <w:noProof/>
          <w:color w:val="auto"/>
          <w:sz w:val="22"/>
          <w:szCs w:val="22"/>
        </w:rPr>
      </w:pPr>
      <w:hyperlink w:anchor="_Toc525931001" w:history="1">
        <w:r w:rsidR="00DA4A53" w:rsidRPr="00707C80">
          <w:rPr>
            <w:rStyle w:val="Hyperlink"/>
            <w:noProof/>
          </w:rPr>
          <w:t>8.2 STEPS FOR DATA VERIFICATION USING THE MEASURE EVALUATION TOOL</w:t>
        </w:r>
        <w:r w:rsidR="00DA4A53">
          <w:rPr>
            <w:noProof/>
            <w:webHidden/>
          </w:rPr>
          <w:tab/>
        </w:r>
        <w:r w:rsidR="00DA4A53">
          <w:rPr>
            <w:noProof/>
            <w:webHidden/>
          </w:rPr>
          <w:fldChar w:fldCharType="begin"/>
        </w:r>
        <w:r w:rsidR="00DA4A53">
          <w:rPr>
            <w:noProof/>
            <w:webHidden/>
          </w:rPr>
          <w:instrText xml:space="preserve"> PAGEREF _Toc525931001 \h </w:instrText>
        </w:r>
        <w:r w:rsidR="00DA4A53">
          <w:rPr>
            <w:noProof/>
            <w:webHidden/>
          </w:rPr>
        </w:r>
        <w:r w:rsidR="00DA4A53">
          <w:rPr>
            <w:noProof/>
            <w:webHidden/>
          </w:rPr>
          <w:fldChar w:fldCharType="separate"/>
        </w:r>
        <w:r w:rsidR="00C66CA7">
          <w:rPr>
            <w:noProof/>
            <w:webHidden/>
          </w:rPr>
          <w:t>41</w:t>
        </w:r>
        <w:r w:rsidR="00DA4A53">
          <w:rPr>
            <w:noProof/>
            <w:webHidden/>
          </w:rPr>
          <w:fldChar w:fldCharType="end"/>
        </w:r>
      </w:hyperlink>
    </w:p>
    <w:p w14:paraId="12769A9E" w14:textId="116BF461" w:rsidR="00DA4A53" w:rsidRDefault="00CE2156">
      <w:pPr>
        <w:pStyle w:val="TOC2"/>
        <w:tabs>
          <w:tab w:val="right" w:leader="dot" w:pos="9350"/>
        </w:tabs>
        <w:rPr>
          <w:rFonts w:cstheme="minorBidi"/>
          <w:smallCaps w:val="0"/>
          <w:noProof/>
          <w:color w:val="auto"/>
          <w:sz w:val="22"/>
          <w:szCs w:val="22"/>
        </w:rPr>
      </w:pPr>
      <w:hyperlink w:anchor="_Toc525931002" w:history="1">
        <w:r w:rsidR="00DA4A53" w:rsidRPr="00707C80">
          <w:rPr>
            <w:rStyle w:val="Hyperlink"/>
            <w:noProof/>
          </w:rPr>
          <w:t>8.3 VERIFICATION FACTORS – OVC_SERV LOPIN 1 CENTRAL, STATE AND CBO LEVELS</w:t>
        </w:r>
        <w:r w:rsidR="00DA4A53">
          <w:rPr>
            <w:noProof/>
            <w:webHidden/>
          </w:rPr>
          <w:tab/>
        </w:r>
        <w:r w:rsidR="00DA4A53">
          <w:rPr>
            <w:noProof/>
            <w:webHidden/>
          </w:rPr>
          <w:fldChar w:fldCharType="begin"/>
        </w:r>
        <w:r w:rsidR="00DA4A53">
          <w:rPr>
            <w:noProof/>
            <w:webHidden/>
          </w:rPr>
          <w:instrText xml:space="preserve"> PAGEREF _Toc525931002 \h </w:instrText>
        </w:r>
        <w:r w:rsidR="00DA4A53">
          <w:rPr>
            <w:noProof/>
            <w:webHidden/>
          </w:rPr>
        </w:r>
        <w:r w:rsidR="00DA4A53">
          <w:rPr>
            <w:noProof/>
            <w:webHidden/>
          </w:rPr>
          <w:fldChar w:fldCharType="separate"/>
        </w:r>
        <w:r w:rsidR="00C66CA7">
          <w:rPr>
            <w:noProof/>
            <w:webHidden/>
          </w:rPr>
          <w:t>42</w:t>
        </w:r>
        <w:r w:rsidR="00DA4A53">
          <w:rPr>
            <w:noProof/>
            <w:webHidden/>
          </w:rPr>
          <w:fldChar w:fldCharType="end"/>
        </w:r>
      </w:hyperlink>
    </w:p>
    <w:p w14:paraId="6B1657F8" w14:textId="6C31DA45" w:rsidR="00DA4A53" w:rsidRDefault="00CE2156">
      <w:pPr>
        <w:pStyle w:val="TOC2"/>
        <w:tabs>
          <w:tab w:val="right" w:leader="dot" w:pos="9350"/>
        </w:tabs>
        <w:rPr>
          <w:rFonts w:cstheme="minorBidi"/>
          <w:smallCaps w:val="0"/>
          <w:noProof/>
          <w:color w:val="auto"/>
          <w:sz w:val="22"/>
          <w:szCs w:val="22"/>
        </w:rPr>
      </w:pPr>
      <w:hyperlink w:anchor="_Toc525931003" w:history="1">
        <w:r w:rsidR="00DA4A53" w:rsidRPr="00707C80">
          <w:rPr>
            <w:rStyle w:val="Hyperlink"/>
            <w:noProof/>
          </w:rPr>
          <w:t>8.5 DIAGRAMMATIC REPRESENTATION OF CROSS-CHECKS AT CBO LEVEL</w:t>
        </w:r>
        <w:r w:rsidR="00DA4A53">
          <w:rPr>
            <w:noProof/>
            <w:webHidden/>
          </w:rPr>
          <w:tab/>
        </w:r>
        <w:r w:rsidR="00DA4A53">
          <w:rPr>
            <w:noProof/>
            <w:webHidden/>
          </w:rPr>
          <w:fldChar w:fldCharType="begin"/>
        </w:r>
        <w:r w:rsidR="00DA4A53">
          <w:rPr>
            <w:noProof/>
            <w:webHidden/>
          </w:rPr>
          <w:instrText xml:space="preserve"> PAGEREF _Toc525931003 \h </w:instrText>
        </w:r>
        <w:r w:rsidR="00DA4A53">
          <w:rPr>
            <w:noProof/>
            <w:webHidden/>
          </w:rPr>
        </w:r>
        <w:r w:rsidR="00DA4A53">
          <w:rPr>
            <w:noProof/>
            <w:webHidden/>
          </w:rPr>
          <w:fldChar w:fldCharType="separate"/>
        </w:r>
        <w:r w:rsidR="00C66CA7">
          <w:rPr>
            <w:noProof/>
            <w:webHidden/>
          </w:rPr>
          <w:t>45</w:t>
        </w:r>
        <w:r w:rsidR="00DA4A53">
          <w:rPr>
            <w:noProof/>
            <w:webHidden/>
          </w:rPr>
          <w:fldChar w:fldCharType="end"/>
        </w:r>
      </w:hyperlink>
    </w:p>
    <w:p w14:paraId="5339A440" w14:textId="4F38FD55" w:rsidR="00DA4A53" w:rsidRDefault="00CE2156">
      <w:pPr>
        <w:pStyle w:val="TOC2"/>
        <w:tabs>
          <w:tab w:val="right" w:leader="dot" w:pos="9350"/>
        </w:tabs>
        <w:rPr>
          <w:rFonts w:cstheme="minorBidi"/>
          <w:smallCaps w:val="0"/>
          <w:noProof/>
          <w:color w:val="auto"/>
          <w:sz w:val="22"/>
          <w:szCs w:val="22"/>
        </w:rPr>
      </w:pPr>
      <w:hyperlink w:anchor="_Toc525931004" w:history="1">
        <w:r w:rsidR="00DA4A53" w:rsidRPr="00707C80">
          <w:rPr>
            <w:rStyle w:val="Hyperlink"/>
            <w:noProof/>
          </w:rPr>
          <w:t>8.6 DATA BACKUP MECHANISMS IN AKWA IBOM STATE CBOs</w:t>
        </w:r>
        <w:r w:rsidR="00DA4A53">
          <w:rPr>
            <w:noProof/>
            <w:webHidden/>
          </w:rPr>
          <w:tab/>
        </w:r>
        <w:r w:rsidR="00DA4A53">
          <w:rPr>
            <w:noProof/>
            <w:webHidden/>
          </w:rPr>
          <w:fldChar w:fldCharType="begin"/>
        </w:r>
        <w:r w:rsidR="00DA4A53">
          <w:rPr>
            <w:noProof/>
            <w:webHidden/>
          </w:rPr>
          <w:instrText xml:space="preserve"> PAGEREF _Toc525931004 \h </w:instrText>
        </w:r>
        <w:r w:rsidR="00DA4A53">
          <w:rPr>
            <w:noProof/>
            <w:webHidden/>
          </w:rPr>
        </w:r>
        <w:r w:rsidR="00DA4A53">
          <w:rPr>
            <w:noProof/>
            <w:webHidden/>
          </w:rPr>
          <w:fldChar w:fldCharType="separate"/>
        </w:r>
        <w:r w:rsidR="00C66CA7">
          <w:rPr>
            <w:noProof/>
            <w:webHidden/>
          </w:rPr>
          <w:t>46</w:t>
        </w:r>
        <w:r w:rsidR="00DA4A53">
          <w:rPr>
            <w:noProof/>
            <w:webHidden/>
          </w:rPr>
          <w:fldChar w:fldCharType="end"/>
        </w:r>
      </w:hyperlink>
    </w:p>
    <w:p w14:paraId="655F1F76" w14:textId="4998A382" w:rsidR="00DA4A53" w:rsidRDefault="00CE2156">
      <w:pPr>
        <w:pStyle w:val="TOC2"/>
        <w:tabs>
          <w:tab w:val="right" w:leader="dot" w:pos="9350"/>
        </w:tabs>
        <w:rPr>
          <w:rFonts w:cstheme="minorBidi"/>
          <w:smallCaps w:val="0"/>
          <w:noProof/>
          <w:color w:val="auto"/>
          <w:sz w:val="22"/>
          <w:szCs w:val="22"/>
        </w:rPr>
      </w:pPr>
      <w:hyperlink w:anchor="_Toc525931005" w:history="1">
        <w:r w:rsidR="00DA4A53" w:rsidRPr="00707C80">
          <w:rPr>
            <w:rStyle w:val="Hyperlink"/>
            <w:noProof/>
          </w:rPr>
          <w:t>8.7 DATA BACKUP MECHANISMS IN LAGOS STATE CBOS</w:t>
        </w:r>
        <w:r w:rsidR="00DA4A53">
          <w:rPr>
            <w:noProof/>
            <w:webHidden/>
          </w:rPr>
          <w:tab/>
        </w:r>
        <w:r w:rsidR="00DA4A53">
          <w:rPr>
            <w:noProof/>
            <w:webHidden/>
          </w:rPr>
          <w:fldChar w:fldCharType="begin"/>
        </w:r>
        <w:r w:rsidR="00DA4A53">
          <w:rPr>
            <w:noProof/>
            <w:webHidden/>
          </w:rPr>
          <w:instrText xml:space="preserve"> PAGEREF _Toc525931005 \h </w:instrText>
        </w:r>
        <w:r w:rsidR="00DA4A53">
          <w:rPr>
            <w:noProof/>
            <w:webHidden/>
          </w:rPr>
        </w:r>
        <w:r w:rsidR="00DA4A53">
          <w:rPr>
            <w:noProof/>
            <w:webHidden/>
          </w:rPr>
          <w:fldChar w:fldCharType="separate"/>
        </w:r>
        <w:r w:rsidR="00C66CA7">
          <w:rPr>
            <w:noProof/>
            <w:webHidden/>
          </w:rPr>
          <w:t>46</w:t>
        </w:r>
        <w:r w:rsidR="00DA4A53">
          <w:rPr>
            <w:noProof/>
            <w:webHidden/>
          </w:rPr>
          <w:fldChar w:fldCharType="end"/>
        </w:r>
      </w:hyperlink>
    </w:p>
    <w:p w14:paraId="0D46E782" w14:textId="56A4307B" w:rsidR="00DA4A53" w:rsidRDefault="00CE2156">
      <w:pPr>
        <w:pStyle w:val="TOC2"/>
        <w:tabs>
          <w:tab w:val="right" w:leader="dot" w:pos="9350"/>
        </w:tabs>
        <w:rPr>
          <w:rFonts w:cstheme="minorBidi"/>
          <w:smallCaps w:val="0"/>
          <w:noProof/>
          <w:color w:val="auto"/>
          <w:sz w:val="22"/>
          <w:szCs w:val="22"/>
        </w:rPr>
      </w:pPr>
      <w:hyperlink w:anchor="_Toc525931006" w:history="1">
        <w:r w:rsidR="00DA4A53" w:rsidRPr="00707C80">
          <w:rPr>
            <w:rStyle w:val="Hyperlink"/>
            <w:noProof/>
          </w:rPr>
          <w:t>8.8.DATA BACKUP MECHANISMS IN RIVERS STATE CBOs</w:t>
        </w:r>
        <w:r w:rsidR="00DA4A53">
          <w:rPr>
            <w:noProof/>
            <w:webHidden/>
          </w:rPr>
          <w:tab/>
        </w:r>
        <w:r w:rsidR="00DA4A53">
          <w:rPr>
            <w:noProof/>
            <w:webHidden/>
          </w:rPr>
          <w:fldChar w:fldCharType="begin"/>
        </w:r>
        <w:r w:rsidR="00DA4A53">
          <w:rPr>
            <w:noProof/>
            <w:webHidden/>
          </w:rPr>
          <w:instrText xml:space="preserve"> PAGEREF _Toc525931006 \h </w:instrText>
        </w:r>
        <w:r w:rsidR="00DA4A53">
          <w:rPr>
            <w:noProof/>
            <w:webHidden/>
          </w:rPr>
        </w:r>
        <w:r w:rsidR="00DA4A53">
          <w:rPr>
            <w:noProof/>
            <w:webHidden/>
          </w:rPr>
          <w:fldChar w:fldCharType="separate"/>
        </w:r>
        <w:r w:rsidR="00C66CA7">
          <w:rPr>
            <w:noProof/>
            <w:webHidden/>
          </w:rPr>
          <w:t>46</w:t>
        </w:r>
        <w:r w:rsidR="00DA4A53">
          <w:rPr>
            <w:noProof/>
            <w:webHidden/>
          </w:rPr>
          <w:fldChar w:fldCharType="end"/>
        </w:r>
      </w:hyperlink>
    </w:p>
    <w:p w14:paraId="742C2071" w14:textId="27514C52" w:rsidR="00DA4A53" w:rsidRDefault="00CE2156">
      <w:pPr>
        <w:pStyle w:val="TOC2"/>
        <w:tabs>
          <w:tab w:val="right" w:leader="dot" w:pos="9350"/>
        </w:tabs>
        <w:rPr>
          <w:rFonts w:cstheme="minorBidi"/>
          <w:smallCaps w:val="0"/>
          <w:noProof/>
          <w:color w:val="auto"/>
          <w:sz w:val="22"/>
          <w:szCs w:val="22"/>
        </w:rPr>
      </w:pPr>
      <w:hyperlink w:anchor="_Toc525931007" w:history="1">
        <w:r w:rsidR="00DA4A53" w:rsidRPr="00707C80">
          <w:rPr>
            <w:rStyle w:val="Hyperlink"/>
            <w:noProof/>
          </w:rPr>
          <w:t>8.9 PERFORMANCE INDICATOR REFERENCE SHEET (PIRS)</w:t>
        </w:r>
        <w:r w:rsidR="00DA4A53">
          <w:rPr>
            <w:noProof/>
            <w:webHidden/>
          </w:rPr>
          <w:tab/>
        </w:r>
        <w:r w:rsidR="00DA4A53">
          <w:rPr>
            <w:noProof/>
            <w:webHidden/>
          </w:rPr>
          <w:fldChar w:fldCharType="begin"/>
        </w:r>
        <w:r w:rsidR="00DA4A53">
          <w:rPr>
            <w:noProof/>
            <w:webHidden/>
          </w:rPr>
          <w:instrText xml:space="preserve"> PAGEREF _Toc525931007 \h </w:instrText>
        </w:r>
        <w:r w:rsidR="00DA4A53">
          <w:rPr>
            <w:noProof/>
            <w:webHidden/>
          </w:rPr>
        </w:r>
        <w:r w:rsidR="00DA4A53">
          <w:rPr>
            <w:noProof/>
            <w:webHidden/>
          </w:rPr>
          <w:fldChar w:fldCharType="separate"/>
        </w:r>
        <w:r w:rsidR="00C66CA7">
          <w:rPr>
            <w:noProof/>
            <w:webHidden/>
          </w:rPr>
          <w:t>47</w:t>
        </w:r>
        <w:r w:rsidR="00DA4A53">
          <w:rPr>
            <w:noProof/>
            <w:webHidden/>
          </w:rPr>
          <w:fldChar w:fldCharType="end"/>
        </w:r>
      </w:hyperlink>
    </w:p>
    <w:p w14:paraId="5BE5946C" w14:textId="4413700F" w:rsidR="00DA4A53" w:rsidRDefault="00CE2156">
      <w:pPr>
        <w:pStyle w:val="TOC2"/>
        <w:tabs>
          <w:tab w:val="right" w:leader="dot" w:pos="9350"/>
        </w:tabs>
        <w:rPr>
          <w:rFonts w:cstheme="minorBidi"/>
          <w:smallCaps w:val="0"/>
          <w:noProof/>
          <w:color w:val="auto"/>
          <w:sz w:val="22"/>
          <w:szCs w:val="22"/>
        </w:rPr>
      </w:pPr>
      <w:hyperlink w:anchor="_Toc525931008" w:history="1">
        <w:r w:rsidR="00DA4A53" w:rsidRPr="00707C80">
          <w:rPr>
            <w:rStyle w:val="Hyperlink"/>
            <w:noProof/>
          </w:rPr>
          <w:t>8.10 LIST OF DOCUMENTS, DATA, AND STANDARD OPERATING PROCEDURES REVIEWED</w:t>
        </w:r>
        <w:r w:rsidR="00DA4A53">
          <w:rPr>
            <w:noProof/>
            <w:webHidden/>
          </w:rPr>
          <w:tab/>
        </w:r>
        <w:r w:rsidR="00DA4A53">
          <w:rPr>
            <w:noProof/>
            <w:webHidden/>
          </w:rPr>
          <w:fldChar w:fldCharType="begin"/>
        </w:r>
        <w:r w:rsidR="00DA4A53">
          <w:rPr>
            <w:noProof/>
            <w:webHidden/>
          </w:rPr>
          <w:instrText xml:space="preserve"> PAGEREF _Toc525931008 \h </w:instrText>
        </w:r>
        <w:r w:rsidR="00DA4A53">
          <w:rPr>
            <w:noProof/>
            <w:webHidden/>
          </w:rPr>
        </w:r>
        <w:r w:rsidR="00DA4A53">
          <w:rPr>
            <w:noProof/>
            <w:webHidden/>
          </w:rPr>
          <w:fldChar w:fldCharType="separate"/>
        </w:r>
        <w:r w:rsidR="00C66CA7">
          <w:rPr>
            <w:noProof/>
            <w:webHidden/>
          </w:rPr>
          <w:t>54</w:t>
        </w:r>
        <w:r w:rsidR="00DA4A53">
          <w:rPr>
            <w:noProof/>
            <w:webHidden/>
          </w:rPr>
          <w:fldChar w:fldCharType="end"/>
        </w:r>
      </w:hyperlink>
    </w:p>
    <w:p w14:paraId="117BD95D" w14:textId="0C2B5750" w:rsidR="00DA4A53" w:rsidRDefault="00CE2156">
      <w:pPr>
        <w:pStyle w:val="TOC3"/>
        <w:tabs>
          <w:tab w:val="right" w:leader="dot" w:pos="9350"/>
        </w:tabs>
        <w:rPr>
          <w:rFonts w:cstheme="minorBidi"/>
          <w:i w:val="0"/>
          <w:iCs w:val="0"/>
          <w:noProof/>
          <w:color w:val="auto"/>
          <w:sz w:val="22"/>
          <w:szCs w:val="22"/>
        </w:rPr>
      </w:pPr>
      <w:hyperlink w:anchor="_Toc525931009" w:history="1">
        <w:r w:rsidR="00DA4A53" w:rsidRPr="00707C80">
          <w:rPr>
            <w:rStyle w:val="Hyperlink"/>
            <w:noProof/>
          </w:rPr>
          <w:t>8.10.1 LIST OF LOPIN 1 DATA AND DOCUMENTS REVIEWED</w:t>
        </w:r>
        <w:r w:rsidR="00DA4A53">
          <w:rPr>
            <w:noProof/>
            <w:webHidden/>
          </w:rPr>
          <w:tab/>
        </w:r>
        <w:r w:rsidR="00DA4A53">
          <w:rPr>
            <w:noProof/>
            <w:webHidden/>
          </w:rPr>
          <w:fldChar w:fldCharType="begin"/>
        </w:r>
        <w:r w:rsidR="00DA4A53">
          <w:rPr>
            <w:noProof/>
            <w:webHidden/>
          </w:rPr>
          <w:instrText xml:space="preserve"> PAGEREF _Toc525931009 \h </w:instrText>
        </w:r>
        <w:r w:rsidR="00DA4A53">
          <w:rPr>
            <w:noProof/>
            <w:webHidden/>
          </w:rPr>
        </w:r>
        <w:r w:rsidR="00DA4A53">
          <w:rPr>
            <w:noProof/>
            <w:webHidden/>
          </w:rPr>
          <w:fldChar w:fldCharType="separate"/>
        </w:r>
        <w:r w:rsidR="00C66CA7">
          <w:rPr>
            <w:noProof/>
            <w:webHidden/>
          </w:rPr>
          <w:t>54</w:t>
        </w:r>
        <w:r w:rsidR="00DA4A53">
          <w:rPr>
            <w:noProof/>
            <w:webHidden/>
          </w:rPr>
          <w:fldChar w:fldCharType="end"/>
        </w:r>
      </w:hyperlink>
    </w:p>
    <w:p w14:paraId="574E8E5D" w14:textId="166CDCED" w:rsidR="00DA4A53" w:rsidRDefault="00CE2156">
      <w:pPr>
        <w:pStyle w:val="TOC3"/>
        <w:tabs>
          <w:tab w:val="right" w:leader="dot" w:pos="9350"/>
        </w:tabs>
        <w:rPr>
          <w:rFonts w:cstheme="minorBidi"/>
          <w:i w:val="0"/>
          <w:iCs w:val="0"/>
          <w:noProof/>
          <w:color w:val="auto"/>
          <w:sz w:val="22"/>
          <w:szCs w:val="22"/>
        </w:rPr>
      </w:pPr>
      <w:hyperlink w:anchor="_Toc525931010" w:history="1">
        <w:r w:rsidR="00DA4A53" w:rsidRPr="00707C80">
          <w:rPr>
            <w:rStyle w:val="Hyperlink"/>
            <w:noProof/>
          </w:rPr>
          <w:t>8.10.2 LIST OF LOPIN 1 REPORTING TOOLS REVIEWED</w:t>
        </w:r>
        <w:r w:rsidR="00DA4A53">
          <w:rPr>
            <w:noProof/>
            <w:webHidden/>
          </w:rPr>
          <w:tab/>
        </w:r>
        <w:r w:rsidR="00DA4A53">
          <w:rPr>
            <w:noProof/>
            <w:webHidden/>
          </w:rPr>
          <w:fldChar w:fldCharType="begin"/>
        </w:r>
        <w:r w:rsidR="00DA4A53">
          <w:rPr>
            <w:noProof/>
            <w:webHidden/>
          </w:rPr>
          <w:instrText xml:space="preserve"> PAGEREF _Toc525931010 \h </w:instrText>
        </w:r>
        <w:r w:rsidR="00DA4A53">
          <w:rPr>
            <w:noProof/>
            <w:webHidden/>
          </w:rPr>
        </w:r>
        <w:r w:rsidR="00DA4A53">
          <w:rPr>
            <w:noProof/>
            <w:webHidden/>
          </w:rPr>
          <w:fldChar w:fldCharType="separate"/>
        </w:r>
        <w:r w:rsidR="00C66CA7">
          <w:rPr>
            <w:noProof/>
            <w:webHidden/>
          </w:rPr>
          <w:t>54</w:t>
        </w:r>
        <w:r w:rsidR="00DA4A53">
          <w:rPr>
            <w:noProof/>
            <w:webHidden/>
          </w:rPr>
          <w:fldChar w:fldCharType="end"/>
        </w:r>
      </w:hyperlink>
    </w:p>
    <w:p w14:paraId="7BB86DDB" w14:textId="40CF9A6C" w:rsidR="00DA4A53" w:rsidRDefault="00CE2156">
      <w:pPr>
        <w:pStyle w:val="TOC3"/>
        <w:tabs>
          <w:tab w:val="right" w:leader="dot" w:pos="9350"/>
        </w:tabs>
        <w:rPr>
          <w:rFonts w:cstheme="minorBidi"/>
          <w:i w:val="0"/>
          <w:iCs w:val="0"/>
          <w:noProof/>
          <w:color w:val="auto"/>
          <w:sz w:val="22"/>
          <w:szCs w:val="22"/>
        </w:rPr>
      </w:pPr>
      <w:hyperlink w:anchor="_Toc525931011" w:history="1">
        <w:r w:rsidR="00DA4A53" w:rsidRPr="00707C80">
          <w:rPr>
            <w:rStyle w:val="Hyperlink"/>
            <w:noProof/>
          </w:rPr>
          <w:t>8.10.3 LOPIN 1 SOP/GUIDELINES AND OTHER DOCUMENTS REVIEWED</w:t>
        </w:r>
        <w:r w:rsidR="00DA4A53">
          <w:rPr>
            <w:noProof/>
            <w:webHidden/>
          </w:rPr>
          <w:tab/>
        </w:r>
        <w:r w:rsidR="00DA4A53">
          <w:rPr>
            <w:noProof/>
            <w:webHidden/>
          </w:rPr>
          <w:fldChar w:fldCharType="begin"/>
        </w:r>
        <w:r w:rsidR="00DA4A53">
          <w:rPr>
            <w:noProof/>
            <w:webHidden/>
          </w:rPr>
          <w:instrText xml:space="preserve"> PAGEREF _Toc525931011 \h </w:instrText>
        </w:r>
        <w:r w:rsidR="00DA4A53">
          <w:rPr>
            <w:noProof/>
            <w:webHidden/>
          </w:rPr>
        </w:r>
        <w:r w:rsidR="00DA4A53">
          <w:rPr>
            <w:noProof/>
            <w:webHidden/>
          </w:rPr>
          <w:fldChar w:fldCharType="separate"/>
        </w:r>
        <w:r w:rsidR="00C66CA7">
          <w:rPr>
            <w:noProof/>
            <w:webHidden/>
          </w:rPr>
          <w:t>54</w:t>
        </w:r>
        <w:r w:rsidR="00DA4A53">
          <w:rPr>
            <w:noProof/>
            <w:webHidden/>
          </w:rPr>
          <w:fldChar w:fldCharType="end"/>
        </w:r>
      </w:hyperlink>
    </w:p>
    <w:p w14:paraId="6D5B7639" w14:textId="4F3CB540" w:rsidR="00DA4A53" w:rsidRDefault="00CE2156">
      <w:pPr>
        <w:pStyle w:val="TOC2"/>
        <w:tabs>
          <w:tab w:val="right" w:leader="dot" w:pos="9350"/>
        </w:tabs>
        <w:rPr>
          <w:rFonts w:cstheme="minorBidi"/>
          <w:smallCaps w:val="0"/>
          <w:noProof/>
          <w:color w:val="auto"/>
          <w:sz w:val="22"/>
          <w:szCs w:val="22"/>
        </w:rPr>
      </w:pPr>
      <w:hyperlink w:anchor="_Toc525931012" w:history="1">
        <w:r w:rsidR="00DA4A53" w:rsidRPr="00707C80">
          <w:rPr>
            <w:rStyle w:val="Hyperlink"/>
            <w:noProof/>
          </w:rPr>
          <w:t>8.11LIST OF INDIVIDUALS INTERVIEWED DURING THE LOPIN 1 DQA</w:t>
        </w:r>
        <w:r w:rsidR="00DA4A53">
          <w:rPr>
            <w:noProof/>
            <w:webHidden/>
          </w:rPr>
          <w:tab/>
        </w:r>
        <w:r w:rsidR="00DA4A53">
          <w:rPr>
            <w:noProof/>
            <w:webHidden/>
          </w:rPr>
          <w:fldChar w:fldCharType="begin"/>
        </w:r>
        <w:r w:rsidR="00DA4A53">
          <w:rPr>
            <w:noProof/>
            <w:webHidden/>
          </w:rPr>
          <w:instrText xml:space="preserve"> PAGEREF _Toc525931012 \h </w:instrText>
        </w:r>
        <w:r w:rsidR="00DA4A53">
          <w:rPr>
            <w:noProof/>
            <w:webHidden/>
          </w:rPr>
        </w:r>
        <w:r w:rsidR="00DA4A53">
          <w:rPr>
            <w:noProof/>
            <w:webHidden/>
          </w:rPr>
          <w:fldChar w:fldCharType="separate"/>
        </w:r>
        <w:r w:rsidR="00C66CA7">
          <w:rPr>
            <w:noProof/>
            <w:webHidden/>
          </w:rPr>
          <w:t>55</w:t>
        </w:r>
        <w:r w:rsidR="00DA4A53">
          <w:rPr>
            <w:noProof/>
            <w:webHidden/>
          </w:rPr>
          <w:fldChar w:fldCharType="end"/>
        </w:r>
      </w:hyperlink>
    </w:p>
    <w:p w14:paraId="43BA915D" w14:textId="3F5D1A33" w:rsidR="00755A3F" w:rsidRPr="006138F0" w:rsidRDefault="00A13FF9" w:rsidP="00A13FF9">
      <w:r>
        <w:fldChar w:fldCharType="end"/>
      </w:r>
    </w:p>
    <w:p w14:paraId="259820C7" w14:textId="77777777" w:rsidR="004B103C" w:rsidRPr="00AF0E66" w:rsidRDefault="004B103C" w:rsidP="004B103C">
      <w:pPr>
        <w:sectPr w:rsidR="004B103C" w:rsidRPr="00AF0E66" w:rsidSect="001C3DD9">
          <w:footerReference w:type="even" r:id="rId14"/>
          <w:footerReference w:type="default" r:id="rId15"/>
          <w:pgSz w:w="12240" w:h="15840"/>
          <w:pgMar w:top="1440" w:right="1440" w:bottom="1440" w:left="1440" w:header="720" w:footer="720" w:gutter="0"/>
          <w:pgNumType w:fmt="upperRoman" w:start="3"/>
          <w:cols w:space="720"/>
        </w:sectPr>
      </w:pPr>
      <w:bookmarkStart w:id="2" w:name="_Toc489275189"/>
      <w:bookmarkEnd w:id="0"/>
    </w:p>
    <w:p w14:paraId="582E2FCF" w14:textId="77777777" w:rsidR="004B103C" w:rsidRPr="00AF0E66" w:rsidRDefault="004B103C" w:rsidP="004B103C">
      <w:pPr>
        <w:pStyle w:val="Title"/>
        <w:outlineLvl w:val="0"/>
        <w:rPr>
          <w:b/>
          <w:noProof w:val="0"/>
          <w:sz w:val="28"/>
          <w:szCs w:val="28"/>
        </w:rPr>
      </w:pPr>
      <w:r w:rsidRPr="00AF0E66">
        <w:rPr>
          <w:b/>
          <w:noProof w:val="0"/>
          <w:sz w:val="28"/>
          <w:szCs w:val="28"/>
        </w:rPr>
        <w:lastRenderedPageBreak/>
        <w:t>LIST OF TABLES</w:t>
      </w:r>
    </w:p>
    <w:p w14:paraId="3D6B73E9" w14:textId="30574737" w:rsidR="00DA4A53" w:rsidRDefault="00915707">
      <w:pPr>
        <w:pStyle w:val="TableofFigures"/>
        <w:tabs>
          <w:tab w:val="right" w:leader="dot" w:pos="9350"/>
        </w:tabs>
        <w:rPr>
          <w:rFonts w:cstheme="minorBidi"/>
          <w:smallCaps w:val="0"/>
          <w:noProof/>
          <w:color w:val="auto"/>
          <w:sz w:val="22"/>
          <w:szCs w:val="22"/>
        </w:rPr>
      </w:pPr>
      <w:r w:rsidRPr="00AF0E66">
        <w:rPr>
          <w:b/>
          <w:bCs/>
          <w:smallCaps w:val="0"/>
        </w:rPr>
        <w:fldChar w:fldCharType="begin"/>
      </w:r>
      <w:r w:rsidRPr="00AF0E66">
        <w:rPr>
          <w:b/>
          <w:bCs/>
        </w:rPr>
        <w:instrText xml:space="preserve"> TOC \h \z \c "Table" </w:instrText>
      </w:r>
      <w:r w:rsidRPr="00AF0E66">
        <w:rPr>
          <w:b/>
          <w:bCs/>
          <w:smallCaps w:val="0"/>
        </w:rPr>
        <w:fldChar w:fldCharType="separate"/>
      </w:r>
      <w:hyperlink w:anchor="_Toc525931013" w:history="1">
        <w:r w:rsidR="00DA4A53" w:rsidRPr="00BF456F">
          <w:rPr>
            <w:rStyle w:val="Hyperlink"/>
            <w:noProof/>
          </w:rPr>
          <w:t>Table 1. Data Quality Standards and Operational Definitions</w:t>
        </w:r>
        <w:r w:rsidR="00DA4A53">
          <w:rPr>
            <w:noProof/>
            <w:webHidden/>
          </w:rPr>
          <w:tab/>
        </w:r>
        <w:r w:rsidR="00DA4A53">
          <w:rPr>
            <w:noProof/>
            <w:webHidden/>
          </w:rPr>
          <w:fldChar w:fldCharType="begin"/>
        </w:r>
        <w:r w:rsidR="00DA4A53">
          <w:rPr>
            <w:noProof/>
            <w:webHidden/>
          </w:rPr>
          <w:instrText xml:space="preserve"> PAGEREF _Toc525931013 \h </w:instrText>
        </w:r>
        <w:r w:rsidR="00DA4A53">
          <w:rPr>
            <w:noProof/>
            <w:webHidden/>
          </w:rPr>
        </w:r>
        <w:r w:rsidR="00DA4A53">
          <w:rPr>
            <w:noProof/>
            <w:webHidden/>
          </w:rPr>
          <w:fldChar w:fldCharType="separate"/>
        </w:r>
        <w:r w:rsidR="00C66CA7">
          <w:rPr>
            <w:noProof/>
            <w:webHidden/>
          </w:rPr>
          <w:t>6</w:t>
        </w:r>
        <w:r w:rsidR="00DA4A53">
          <w:rPr>
            <w:noProof/>
            <w:webHidden/>
          </w:rPr>
          <w:fldChar w:fldCharType="end"/>
        </w:r>
      </w:hyperlink>
    </w:p>
    <w:p w14:paraId="5E4A8D6E" w14:textId="70DDDC33" w:rsidR="00DA4A53" w:rsidRDefault="00CE2156">
      <w:pPr>
        <w:pStyle w:val="TableofFigures"/>
        <w:tabs>
          <w:tab w:val="right" w:leader="dot" w:pos="9350"/>
        </w:tabs>
        <w:rPr>
          <w:rFonts w:cstheme="minorBidi"/>
          <w:smallCaps w:val="0"/>
          <w:noProof/>
          <w:color w:val="auto"/>
          <w:sz w:val="22"/>
          <w:szCs w:val="22"/>
        </w:rPr>
      </w:pPr>
      <w:hyperlink w:anchor="_Toc525931014" w:history="1">
        <w:r w:rsidR="00DA4A53" w:rsidRPr="00BF456F">
          <w:rPr>
            <w:rStyle w:val="Hyperlink"/>
            <w:i/>
            <w:iCs/>
            <w:noProof/>
          </w:rPr>
          <w:t>Table 2. Schedule for LOPIN 1 DQA</w:t>
        </w:r>
        <w:r w:rsidR="00DA4A53">
          <w:rPr>
            <w:noProof/>
            <w:webHidden/>
          </w:rPr>
          <w:tab/>
        </w:r>
        <w:r w:rsidR="00DA4A53">
          <w:rPr>
            <w:noProof/>
            <w:webHidden/>
          </w:rPr>
          <w:fldChar w:fldCharType="begin"/>
        </w:r>
        <w:r w:rsidR="00DA4A53">
          <w:rPr>
            <w:noProof/>
            <w:webHidden/>
          </w:rPr>
          <w:instrText xml:space="preserve"> PAGEREF _Toc525931014 \h </w:instrText>
        </w:r>
        <w:r w:rsidR="00DA4A53">
          <w:rPr>
            <w:noProof/>
            <w:webHidden/>
          </w:rPr>
        </w:r>
        <w:r w:rsidR="00DA4A53">
          <w:rPr>
            <w:noProof/>
            <w:webHidden/>
          </w:rPr>
          <w:fldChar w:fldCharType="separate"/>
        </w:r>
        <w:r w:rsidR="00C66CA7">
          <w:rPr>
            <w:noProof/>
            <w:webHidden/>
          </w:rPr>
          <w:t>8</w:t>
        </w:r>
        <w:r w:rsidR="00DA4A53">
          <w:rPr>
            <w:noProof/>
            <w:webHidden/>
          </w:rPr>
          <w:fldChar w:fldCharType="end"/>
        </w:r>
      </w:hyperlink>
    </w:p>
    <w:p w14:paraId="6D20A25B" w14:textId="0CFD85F2" w:rsidR="00DA4A53" w:rsidRDefault="00CE2156">
      <w:pPr>
        <w:pStyle w:val="TableofFigures"/>
        <w:tabs>
          <w:tab w:val="right" w:leader="dot" w:pos="9350"/>
        </w:tabs>
        <w:rPr>
          <w:rFonts w:cstheme="minorBidi"/>
          <w:smallCaps w:val="0"/>
          <w:noProof/>
          <w:color w:val="auto"/>
          <w:sz w:val="22"/>
          <w:szCs w:val="22"/>
        </w:rPr>
      </w:pPr>
      <w:hyperlink w:anchor="_Toc525931015" w:history="1">
        <w:r w:rsidR="00DA4A53" w:rsidRPr="00BF456F">
          <w:rPr>
            <w:rStyle w:val="Hyperlink"/>
            <w:noProof/>
          </w:rPr>
          <w:t>Table 3. List of Central, State, and CBO Offices / Sites visited for the LOPIN 1 DQA</w:t>
        </w:r>
        <w:r w:rsidR="00DA4A53">
          <w:rPr>
            <w:noProof/>
            <w:webHidden/>
          </w:rPr>
          <w:tab/>
        </w:r>
        <w:r w:rsidR="00DA4A53">
          <w:rPr>
            <w:noProof/>
            <w:webHidden/>
          </w:rPr>
          <w:fldChar w:fldCharType="begin"/>
        </w:r>
        <w:r w:rsidR="00DA4A53">
          <w:rPr>
            <w:noProof/>
            <w:webHidden/>
          </w:rPr>
          <w:instrText xml:space="preserve"> PAGEREF _Toc525931015 \h </w:instrText>
        </w:r>
        <w:r w:rsidR="00DA4A53">
          <w:rPr>
            <w:noProof/>
            <w:webHidden/>
          </w:rPr>
        </w:r>
        <w:r w:rsidR="00DA4A53">
          <w:rPr>
            <w:noProof/>
            <w:webHidden/>
          </w:rPr>
          <w:fldChar w:fldCharType="separate"/>
        </w:r>
        <w:r w:rsidR="00C66CA7">
          <w:rPr>
            <w:noProof/>
            <w:webHidden/>
          </w:rPr>
          <w:t>11</w:t>
        </w:r>
        <w:r w:rsidR="00DA4A53">
          <w:rPr>
            <w:noProof/>
            <w:webHidden/>
          </w:rPr>
          <w:fldChar w:fldCharType="end"/>
        </w:r>
      </w:hyperlink>
    </w:p>
    <w:p w14:paraId="18015E65" w14:textId="5B9141B2" w:rsidR="00DA4A53" w:rsidRDefault="00CE2156">
      <w:pPr>
        <w:pStyle w:val="TableofFigures"/>
        <w:tabs>
          <w:tab w:val="right" w:leader="dot" w:pos="9350"/>
        </w:tabs>
        <w:rPr>
          <w:rFonts w:cstheme="minorBidi"/>
          <w:smallCaps w:val="0"/>
          <w:noProof/>
          <w:color w:val="auto"/>
          <w:sz w:val="22"/>
          <w:szCs w:val="22"/>
        </w:rPr>
      </w:pPr>
      <w:hyperlink w:anchor="_Toc525931016" w:history="1">
        <w:r w:rsidR="00DA4A53" w:rsidRPr="00BF456F">
          <w:rPr>
            <w:rStyle w:val="Hyperlink"/>
            <w:i/>
            <w:iCs/>
            <w:noProof/>
          </w:rPr>
          <w:t>Table 4. Data Coverage for LOPIN 1 DQA, by Level</w:t>
        </w:r>
        <w:r w:rsidR="00DA4A53">
          <w:rPr>
            <w:noProof/>
            <w:webHidden/>
          </w:rPr>
          <w:tab/>
        </w:r>
        <w:r w:rsidR="00DA4A53">
          <w:rPr>
            <w:noProof/>
            <w:webHidden/>
          </w:rPr>
          <w:fldChar w:fldCharType="begin"/>
        </w:r>
        <w:r w:rsidR="00DA4A53">
          <w:rPr>
            <w:noProof/>
            <w:webHidden/>
          </w:rPr>
          <w:instrText xml:space="preserve"> PAGEREF _Toc525931016 \h </w:instrText>
        </w:r>
        <w:r w:rsidR="00DA4A53">
          <w:rPr>
            <w:noProof/>
            <w:webHidden/>
          </w:rPr>
        </w:r>
        <w:r w:rsidR="00DA4A53">
          <w:rPr>
            <w:noProof/>
            <w:webHidden/>
          </w:rPr>
          <w:fldChar w:fldCharType="separate"/>
        </w:r>
        <w:r w:rsidR="00C66CA7">
          <w:rPr>
            <w:noProof/>
            <w:webHidden/>
          </w:rPr>
          <w:t>12</w:t>
        </w:r>
        <w:r w:rsidR="00DA4A53">
          <w:rPr>
            <w:noProof/>
            <w:webHidden/>
          </w:rPr>
          <w:fldChar w:fldCharType="end"/>
        </w:r>
      </w:hyperlink>
    </w:p>
    <w:p w14:paraId="078EFA5F" w14:textId="7820D541" w:rsidR="00DA4A53" w:rsidRDefault="00CE2156">
      <w:pPr>
        <w:pStyle w:val="TableofFigures"/>
        <w:tabs>
          <w:tab w:val="right" w:leader="dot" w:pos="9350"/>
        </w:tabs>
        <w:rPr>
          <w:rFonts w:cstheme="minorBidi"/>
          <w:smallCaps w:val="0"/>
          <w:noProof/>
          <w:color w:val="auto"/>
          <w:sz w:val="22"/>
          <w:szCs w:val="22"/>
        </w:rPr>
      </w:pPr>
      <w:hyperlink w:anchor="_Toc525931017" w:history="1">
        <w:r w:rsidR="00DA4A53" w:rsidRPr="00BF456F">
          <w:rPr>
            <w:rStyle w:val="Hyperlink"/>
            <w:noProof/>
          </w:rPr>
          <w:t>Table 5. Cross-Check Findings from LOPIN 1 CBOs in Lagos, Rivers and Akwa Ibom River States OVC_SERV</w:t>
        </w:r>
        <w:r w:rsidR="00DA4A53">
          <w:rPr>
            <w:noProof/>
            <w:webHidden/>
          </w:rPr>
          <w:tab/>
        </w:r>
        <w:r w:rsidR="00DA4A53">
          <w:rPr>
            <w:noProof/>
            <w:webHidden/>
          </w:rPr>
          <w:fldChar w:fldCharType="begin"/>
        </w:r>
        <w:r w:rsidR="00DA4A53">
          <w:rPr>
            <w:noProof/>
            <w:webHidden/>
          </w:rPr>
          <w:instrText xml:space="preserve"> PAGEREF _Toc525931017 \h </w:instrText>
        </w:r>
        <w:r w:rsidR="00DA4A53">
          <w:rPr>
            <w:noProof/>
            <w:webHidden/>
          </w:rPr>
        </w:r>
        <w:r w:rsidR="00DA4A53">
          <w:rPr>
            <w:noProof/>
            <w:webHidden/>
          </w:rPr>
          <w:fldChar w:fldCharType="separate"/>
        </w:r>
        <w:r w:rsidR="00C66CA7">
          <w:rPr>
            <w:noProof/>
            <w:webHidden/>
          </w:rPr>
          <w:t>31</w:t>
        </w:r>
        <w:r w:rsidR="00DA4A53">
          <w:rPr>
            <w:noProof/>
            <w:webHidden/>
          </w:rPr>
          <w:fldChar w:fldCharType="end"/>
        </w:r>
      </w:hyperlink>
    </w:p>
    <w:p w14:paraId="1327D266" w14:textId="4D3181EA" w:rsidR="00DA4A53" w:rsidRDefault="00CE2156">
      <w:pPr>
        <w:pStyle w:val="TableofFigures"/>
        <w:tabs>
          <w:tab w:val="right" w:leader="dot" w:pos="9350"/>
        </w:tabs>
        <w:rPr>
          <w:rFonts w:cstheme="minorBidi"/>
          <w:smallCaps w:val="0"/>
          <w:noProof/>
          <w:color w:val="auto"/>
          <w:sz w:val="22"/>
          <w:szCs w:val="22"/>
        </w:rPr>
      </w:pPr>
      <w:hyperlink w:anchor="_Toc525931018" w:history="1">
        <w:r w:rsidR="00DA4A53" w:rsidRPr="00BF456F">
          <w:rPr>
            <w:rStyle w:val="Hyperlink"/>
            <w:noProof/>
          </w:rPr>
          <w:t>Table 6. Cross-Check Findings from LOPIN 1 CBOs in Lagos, Rivers and Akwa Ibom River States OVC_HIVSTAT</w:t>
        </w:r>
        <w:r w:rsidR="00DA4A53">
          <w:rPr>
            <w:noProof/>
            <w:webHidden/>
          </w:rPr>
          <w:tab/>
        </w:r>
        <w:r w:rsidR="00DA4A53">
          <w:rPr>
            <w:noProof/>
            <w:webHidden/>
          </w:rPr>
          <w:fldChar w:fldCharType="begin"/>
        </w:r>
        <w:r w:rsidR="00DA4A53">
          <w:rPr>
            <w:noProof/>
            <w:webHidden/>
          </w:rPr>
          <w:instrText xml:space="preserve"> PAGEREF _Toc525931018 \h </w:instrText>
        </w:r>
        <w:r w:rsidR="00DA4A53">
          <w:rPr>
            <w:noProof/>
            <w:webHidden/>
          </w:rPr>
        </w:r>
        <w:r w:rsidR="00DA4A53">
          <w:rPr>
            <w:noProof/>
            <w:webHidden/>
          </w:rPr>
          <w:fldChar w:fldCharType="separate"/>
        </w:r>
        <w:r w:rsidR="00C66CA7">
          <w:rPr>
            <w:noProof/>
            <w:webHidden/>
          </w:rPr>
          <w:t>31</w:t>
        </w:r>
        <w:r w:rsidR="00DA4A53">
          <w:rPr>
            <w:noProof/>
            <w:webHidden/>
          </w:rPr>
          <w:fldChar w:fldCharType="end"/>
        </w:r>
      </w:hyperlink>
    </w:p>
    <w:p w14:paraId="79BF5C42" w14:textId="7DD753BC" w:rsidR="00DA4A53" w:rsidRDefault="00CE2156">
      <w:pPr>
        <w:pStyle w:val="TableofFigures"/>
        <w:tabs>
          <w:tab w:val="right" w:leader="dot" w:pos="9350"/>
        </w:tabs>
        <w:rPr>
          <w:rFonts w:cstheme="minorBidi"/>
          <w:smallCaps w:val="0"/>
          <w:noProof/>
          <w:color w:val="auto"/>
          <w:sz w:val="22"/>
          <w:szCs w:val="22"/>
        </w:rPr>
      </w:pPr>
      <w:hyperlink w:anchor="_Toc525931019" w:history="1">
        <w:r w:rsidR="00DA4A53" w:rsidRPr="00BF456F">
          <w:rPr>
            <w:rStyle w:val="Hyperlink"/>
            <w:noProof/>
          </w:rPr>
          <w:t>Table 7. Mechanisms for Ensuring Data Integrity Across LOPIN 1 Sites</w:t>
        </w:r>
        <w:r w:rsidR="00DA4A53">
          <w:rPr>
            <w:noProof/>
            <w:webHidden/>
          </w:rPr>
          <w:tab/>
        </w:r>
        <w:r w:rsidR="00DA4A53">
          <w:rPr>
            <w:noProof/>
            <w:webHidden/>
          </w:rPr>
          <w:fldChar w:fldCharType="begin"/>
        </w:r>
        <w:r w:rsidR="00DA4A53">
          <w:rPr>
            <w:noProof/>
            <w:webHidden/>
          </w:rPr>
          <w:instrText xml:space="preserve"> PAGEREF _Toc525931019 \h </w:instrText>
        </w:r>
        <w:r w:rsidR="00DA4A53">
          <w:rPr>
            <w:noProof/>
            <w:webHidden/>
          </w:rPr>
        </w:r>
        <w:r w:rsidR="00DA4A53">
          <w:rPr>
            <w:noProof/>
            <w:webHidden/>
          </w:rPr>
          <w:fldChar w:fldCharType="separate"/>
        </w:r>
        <w:r w:rsidR="00C66CA7">
          <w:rPr>
            <w:noProof/>
            <w:webHidden/>
          </w:rPr>
          <w:t>35</w:t>
        </w:r>
        <w:r w:rsidR="00DA4A53">
          <w:rPr>
            <w:noProof/>
            <w:webHidden/>
          </w:rPr>
          <w:fldChar w:fldCharType="end"/>
        </w:r>
      </w:hyperlink>
    </w:p>
    <w:p w14:paraId="3D433B93" w14:textId="49BD5E32" w:rsidR="00DA4A53" w:rsidRDefault="00CE2156">
      <w:pPr>
        <w:pStyle w:val="TableofFigures"/>
        <w:tabs>
          <w:tab w:val="right" w:leader="dot" w:pos="9350"/>
        </w:tabs>
        <w:rPr>
          <w:rFonts w:cstheme="minorBidi"/>
          <w:smallCaps w:val="0"/>
          <w:noProof/>
          <w:color w:val="auto"/>
          <w:sz w:val="22"/>
          <w:szCs w:val="22"/>
        </w:rPr>
      </w:pPr>
      <w:hyperlink w:anchor="_Toc525931020" w:history="1">
        <w:r w:rsidR="00DA4A53" w:rsidRPr="00BF456F">
          <w:rPr>
            <w:rStyle w:val="Hyperlink"/>
            <w:noProof/>
          </w:rPr>
          <w:t>Table 8. Mechanisms for Ensuring Data Integrity Across LOPIN 1 State Offices</w:t>
        </w:r>
        <w:r w:rsidR="00DA4A53">
          <w:rPr>
            <w:noProof/>
            <w:webHidden/>
          </w:rPr>
          <w:tab/>
        </w:r>
        <w:r w:rsidR="00DA4A53">
          <w:rPr>
            <w:noProof/>
            <w:webHidden/>
          </w:rPr>
          <w:fldChar w:fldCharType="begin"/>
        </w:r>
        <w:r w:rsidR="00DA4A53">
          <w:rPr>
            <w:noProof/>
            <w:webHidden/>
          </w:rPr>
          <w:instrText xml:space="preserve"> PAGEREF _Toc525931020 \h </w:instrText>
        </w:r>
        <w:r w:rsidR="00DA4A53">
          <w:rPr>
            <w:noProof/>
            <w:webHidden/>
          </w:rPr>
        </w:r>
        <w:r w:rsidR="00DA4A53">
          <w:rPr>
            <w:noProof/>
            <w:webHidden/>
          </w:rPr>
          <w:fldChar w:fldCharType="separate"/>
        </w:r>
        <w:r w:rsidR="00C66CA7">
          <w:rPr>
            <w:noProof/>
            <w:webHidden/>
          </w:rPr>
          <w:t>35</w:t>
        </w:r>
        <w:r w:rsidR="00DA4A53">
          <w:rPr>
            <w:noProof/>
            <w:webHidden/>
          </w:rPr>
          <w:fldChar w:fldCharType="end"/>
        </w:r>
      </w:hyperlink>
    </w:p>
    <w:p w14:paraId="575149F2" w14:textId="4A93352F" w:rsidR="00DA4A53" w:rsidRDefault="00CE2156">
      <w:pPr>
        <w:pStyle w:val="TableofFigures"/>
        <w:tabs>
          <w:tab w:val="right" w:leader="dot" w:pos="9350"/>
        </w:tabs>
        <w:rPr>
          <w:rFonts w:cstheme="minorBidi"/>
          <w:smallCaps w:val="0"/>
          <w:noProof/>
          <w:color w:val="auto"/>
          <w:sz w:val="22"/>
          <w:szCs w:val="22"/>
        </w:rPr>
      </w:pPr>
      <w:hyperlink w:anchor="_Toc525931021" w:history="1">
        <w:r w:rsidR="00DA4A53" w:rsidRPr="00BF456F">
          <w:rPr>
            <w:rStyle w:val="Hyperlink"/>
            <w:noProof/>
          </w:rPr>
          <w:t>Table 9. Action Plan for LOPIN 1 Central Level</w:t>
        </w:r>
        <w:r w:rsidR="00DA4A53">
          <w:rPr>
            <w:noProof/>
            <w:webHidden/>
          </w:rPr>
          <w:tab/>
        </w:r>
        <w:r w:rsidR="00DA4A53">
          <w:rPr>
            <w:noProof/>
            <w:webHidden/>
          </w:rPr>
          <w:fldChar w:fldCharType="begin"/>
        </w:r>
        <w:r w:rsidR="00DA4A53">
          <w:rPr>
            <w:noProof/>
            <w:webHidden/>
          </w:rPr>
          <w:instrText xml:space="preserve"> PAGEREF _Toc525931021 \h </w:instrText>
        </w:r>
        <w:r w:rsidR="00DA4A53">
          <w:rPr>
            <w:noProof/>
            <w:webHidden/>
          </w:rPr>
        </w:r>
        <w:r w:rsidR="00DA4A53">
          <w:rPr>
            <w:noProof/>
            <w:webHidden/>
          </w:rPr>
          <w:fldChar w:fldCharType="separate"/>
        </w:r>
        <w:r w:rsidR="00C66CA7">
          <w:rPr>
            <w:noProof/>
            <w:webHidden/>
          </w:rPr>
          <w:t>36</w:t>
        </w:r>
        <w:r w:rsidR="00DA4A53">
          <w:rPr>
            <w:noProof/>
            <w:webHidden/>
          </w:rPr>
          <w:fldChar w:fldCharType="end"/>
        </w:r>
      </w:hyperlink>
    </w:p>
    <w:p w14:paraId="648EB70F" w14:textId="2D3670CA" w:rsidR="00DA4A53" w:rsidRDefault="00CE2156">
      <w:pPr>
        <w:pStyle w:val="TableofFigures"/>
        <w:tabs>
          <w:tab w:val="right" w:leader="dot" w:pos="9350"/>
        </w:tabs>
        <w:rPr>
          <w:rFonts w:cstheme="minorBidi"/>
          <w:smallCaps w:val="0"/>
          <w:noProof/>
          <w:color w:val="auto"/>
          <w:sz w:val="22"/>
          <w:szCs w:val="22"/>
        </w:rPr>
      </w:pPr>
      <w:hyperlink w:anchor="_Toc525931022" w:history="1">
        <w:r w:rsidR="00DA4A53" w:rsidRPr="00BF456F">
          <w:rPr>
            <w:rStyle w:val="Hyperlink"/>
            <w:noProof/>
          </w:rPr>
          <w:t>Table 10. Action Plan for LOPIN 1 State Level</w:t>
        </w:r>
        <w:r w:rsidR="00DA4A53">
          <w:rPr>
            <w:noProof/>
            <w:webHidden/>
          </w:rPr>
          <w:tab/>
        </w:r>
        <w:r w:rsidR="00DA4A53">
          <w:rPr>
            <w:noProof/>
            <w:webHidden/>
          </w:rPr>
          <w:fldChar w:fldCharType="begin"/>
        </w:r>
        <w:r w:rsidR="00DA4A53">
          <w:rPr>
            <w:noProof/>
            <w:webHidden/>
          </w:rPr>
          <w:instrText xml:space="preserve"> PAGEREF _Toc525931022 \h </w:instrText>
        </w:r>
        <w:r w:rsidR="00DA4A53">
          <w:rPr>
            <w:noProof/>
            <w:webHidden/>
          </w:rPr>
        </w:r>
        <w:r w:rsidR="00DA4A53">
          <w:rPr>
            <w:noProof/>
            <w:webHidden/>
          </w:rPr>
          <w:fldChar w:fldCharType="separate"/>
        </w:r>
        <w:r w:rsidR="00C66CA7">
          <w:rPr>
            <w:noProof/>
            <w:webHidden/>
          </w:rPr>
          <w:t>37</w:t>
        </w:r>
        <w:r w:rsidR="00DA4A53">
          <w:rPr>
            <w:noProof/>
            <w:webHidden/>
          </w:rPr>
          <w:fldChar w:fldCharType="end"/>
        </w:r>
      </w:hyperlink>
    </w:p>
    <w:p w14:paraId="521194BD" w14:textId="1FF2D8F4" w:rsidR="00DA4A53" w:rsidRDefault="00CE2156">
      <w:pPr>
        <w:pStyle w:val="TableofFigures"/>
        <w:tabs>
          <w:tab w:val="right" w:leader="dot" w:pos="9350"/>
        </w:tabs>
        <w:rPr>
          <w:rFonts w:cstheme="minorBidi"/>
          <w:smallCaps w:val="0"/>
          <w:noProof/>
          <w:color w:val="auto"/>
          <w:sz w:val="22"/>
          <w:szCs w:val="22"/>
        </w:rPr>
      </w:pPr>
      <w:hyperlink w:anchor="_Toc525931023" w:history="1">
        <w:r w:rsidR="00DA4A53" w:rsidRPr="00BF456F">
          <w:rPr>
            <w:rStyle w:val="Hyperlink"/>
            <w:noProof/>
          </w:rPr>
          <w:t>Table 11. Action Plan for LOPIN 1 CBO-Level</w:t>
        </w:r>
        <w:r w:rsidR="00DA4A53">
          <w:rPr>
            <w:noProof/>
            <w:webHidden/>
          </w:rPr>
          <w:tab/>
        </w:r>
        <w:r w:rsidR="00DA4A53">
          <w:rPr>
            <w:noProof/>
            <w:webHidden/>
          </w:rPr>
          <w:fldChar w:fldCharType="begin"/>
        </w:r>
        <w:r w:rsidR="00DA4A53">
          <w:rPr>
            <w:noProof/>
            <w:webHidden/>
          </w:rPr>
          <w:instrText xml:space="preserve"> PAGEREF _Toc525931023 \h </w:instrText>
        </w:r>
        <w:r w:rsidR="00DA4A53">
          <w:rPr>
            <w:noProof/>
            <w:webHidden/>
          </w:rPr>
        </w:r>
        <w:r w:rsidR="00DA4A53">
          <w:rPr>
            <w:noProof/>
            <w:webHidden/>
          </w:rPr>
          <w:fldChar w:fldCharType="separate"/>
        </w:r>
        <w:r w:rsidR="00C66CA7">
          <w:rPr>
            <w:noProof/>
            <w:webHidden/>
          </w:rPr>
          <w:t>38</w:t>
        </w:r>
        <w:r w:rsidR="00DA4A53">
          <w:rPr>
            <w:noProof/>
            <w:webHidden/>
          </w:rPr>
          <w:fldChar w:fldCharType="end"/>
        </w:r>
      </w:hyperlink>
    </w:p>
    <w:p w14:paraId="0783EBC8" w14:textId="52D6A0B5" w:rsidR="00DA4A53" w:rsidRDefault="00CE2156">
      <w:pPr>
        <w:pStyle w:val="TableofFigures"/>
        <w:tabs>
          <w:tab w:val="right" w:leader="dot" w:pos="9350"/>
        </w:tabs>
        <w:rPr>
          <w:rFonts w:cstheme="minorBidi"/>
          <w:smallCaps w:val="0"/>
          <w:noProof/>
          <w:color w:val="auto"/>
          <w:sz w:val="22"/>
          <w:szCs w:val="22"/>
        </w:rPr>
      </w:pPr>
      <w:hyperlink w:anchor="_Toc525931024" w:history="1">
        <w:r w:rsidR="00DA4A53" w:rsidRPr="00BF456F">
          <w:rPr>
            <w:rStyle w:val="Hyperlink"/>
            <w:noProof/>
          </w:rPr>
          <w:t>Table 12. Verification Factors – OVC_SERV at LOPIN 1 Central M&amp;E Unit</w:t>
        </w:r>
        <w:r w:rsidR="00DA4A53">
          <w:rPr>
            <w:noProof/>
            <w:webHidden/>
          </w:rPr>
          <w:tab/>
        </w:r>
        <w:r w:rsidR="00DA4A53">
          <w:rPr>
            <w:noProof/>
            <w:webHidden/>
          </w:rPr>
          <w:fldChar w:fldCharType="begin"/>
        </w:r>
        <w:r w:rsidR="00DA4A53">
          <w:rPr>
            <w:noProof/>
            <w:webHidden/>
          </w:rPr>
          <w:instrText xml:space="preserve"> PAGEREF _Toc525931024 \h </w:instrText>
        </w:r>
        <w:r w:rsidR="00DA4A53">
          <w:rPr>
            <w:noProof/>
            <w:webHidden/>
          </w:rPr>
        </w:r>
        <w:r w:rsidR="00DA4A53">
          <w:rPr>
            <w:noProof/>
            <w:webHidden/>
          </w:rPr>
          <w:fldChar w:fldCharType="separate"/>
        </w:r>
        <w:r w:rsidR="00C66CA7">
          <w:rPr>
            <w:noProof/>
            <w:webHidden/>
          </w:rPr>
          <w:t>42</w:t>
        </w:r>
        <w:r w:rsidR="00DA4A53">
          <w:rPr>
            <w:noProof/>
            <w:webHidden/>
          </w:rPr>
          <w:fldChar w:fldCharType="end"/>
        </w:r>
      </w:hyperlink>
    </w:p>
    <w:p w14:paraId="6AF91851" w14:textId="48B551B3" w:rsidR="00DA4A53" w:rsidRDefault="00CE2156">
      <w:pPr>
        <w:pStyle w:val="TableofFigures"/>
        <w:tabs>
          <w:tab w:val="right" w:leader="dot" w:pos="9350"/>
        </w:tabs>
        <w:rPr>
          <w:rFonts w:cstheme="minorBidi"/>
          <w:smallCaps w:val="0"/>
          <w:noProof/>
          <w:color w:val="auto"/>
          <w:sz w:val="22"/>
          <w:szCs w:val="22"/>
        </w:rPr>
      </w:pPr>
      <w:hyperlink w:anchor="_Toc525931025" w:history="1">
        <w:r w:rsidR="00DA4A53" w:rsidRPr="00BF456F">
          <w:rPr>
            <w:rStyle w:val="Hyperlink"/>
            <w:noProof/>
          </w:rPr>
          <w:t>Table 13. Verification Factors – OVC_SERV at LOPIN 1 State and CBO Levels</w:t>
        </w:r>
        <w:r w:rsidR="00DA4A53">
          <w:rPr>
            <w:noProof/>
            <w:webHidden/>
          </w:rPr>
          <w:tab/>
        </w:r>
        <w:r w:rsidR="00DA4A53">
          <w:rPr>
            <w:noProof/>
            <w:webHidden/>
          </w:rPr>
          <w:fldChar w:fldCharType="begin"/>
        </w:r>
        <w:r w:rsidR="00DA4A53">
          <w:rPr>
            <w:noProof/>
            <w:webHidden/>
          </w:rPr>
          <w:instrText xml:space="preserve"> PAGEREF _Toc525931025 \h </w:instrText>
        </w:r>
        <w:r w:rsidR="00DA4A53">
          <w:rPr>
            <w:noProof/>
            <w:webHidden/>
          </w:rPr>
        </w:r>
        <w:r w:rsidR="00DA4A53">
          <w:rPr>
            <w:noProof/>
            <w:webHidden/>
          </w:rPr>
          <w:fldChar w:fldCharType="separate"/>
        </w:r>
        <w:r w:rsidR="00C66CA7">
          <w:rPr>
            <w:noProof/>
            <w:webHidden/>
          </w:rPr>
          <w:t>42</w:t>
        </w:r>
        <w:r w:rsidR="00DA4A53">
          <w:rPr>
            <w:noProof/>
            <w:webHidden/>
          </w:rPr>
          <w:fldChar w:fldCharType="end"/>
        </w:r>
      </w:hyperlink>
    </w:p>
    <w:p w14:paraId="7126D242" w14:textId="3BD0C7C6" w:rsidR="00DA4A53" w:rsidRDefault="00CE2156">
      <w:pPr>
        <w:pStyle w:val="TableofFigures"/>
        <w:tabs>
          <w:tab w:val="right" w:leader="dot" w:pos="9350"/>
        </w:tabs>
        <w:rPr>
          <w:rFonts w:cstheme="minorBidi"/>
          <w:smallCaps w:val="0"/>
          <w:noProof/>
          <w:color w:val="auto"/>
          <w:sz w:val="22"/>
          <w:szCs w:val="22"/>
        </w:rPr>
      </w:pPr>
      <w:hyperlink w:anchor="_Toc525931026" w:history="1">
        <w:r w:rsidR="00DA4A53" w:rsidRPr="00BF456F">
          <w:rPr>
            <w:rStyle w:val="Hyperlink"/>
            <w:noProof/>
          </w:rPr>
          <w:t>Table 14. OVC_HIVSTAT Numerator Disaggregates at the Central, State and CBO Levels</w:t>
        </w:r>
        <w:r w:rsidR="00DA4A53">
          <w:rPr>
            <w:noProof/>
            <w:webHidden/>
          </w:rPr>
          <w:tab/>
        </w:r>
        <w:r w:rsidR="00DA4A53">
          <w:rPr>
            <w:noProof/>
            <w:webHidden/>
          </w:rPr>
          <w:fldChar w:fldCharType="begin"/>
        </w:r>
        <w:r w:rsidR="00DA4A53">
          <w:rPr>
            <w:noProof/>
            <w:webHidden/>
          </w:rPr>
          <w:instrText xml:space="preserve"> PAGEREF _Toc525931026 \h </w:instrText>
        </w:r>
        <w:r w:rsidR="00DA4A53">
          <w:rPr>
            <w:noProof/>
            <w:webHidden/>
          </w:rPr>
        </w:r>
        <w:r w:rsidR="00DA4A53">
          <w:rPr>
            <w:noProof/>
            <w:webHidden/>
          </w:rPr>
          <w:fldChar w:fldCharType="separate"/>
        </w:r>
        <w:r w:rsidR="00C66CA7">
          <w:rPr>
            <w:noProof/>
            <w:webHidden/>
          </w:rPr>
          <w:t>43</w:t>
        </w:r>
        <w:r w:rsidR="00DA4A53">
          <w:rPr>
            <w:noProof/>
            <w:webHidden/>
          </w:rPr>
          <w:fldChar w:fldCharType="end"/>
        </w:r>
      </w:hyperlink>
    </w:p>
    <w:p w14:paraId="795D3179" w14:textId="5A0A0011" w:rsidR="00DA4A53" w:rsidRDefault="00CE2156">
      <w:pPr>
        <w:pStyle w:val="TableofFigures"/>
        <w:tabs>
          <w:tab w:val="right" w:leader="dot" w:pos="9350"/>
        </w:tabs>
        <w:rPr>
          <w:rFonts w:cstheme="minorBidi"/>
          <w:smallCaps w:val="0"/>
          <w:noProof/>
          <w:color w:val="auto"/>
          <w:sz w:val="22"/>
          <w:szCs w:val="22"/>
        </w:rPr>
      </w:pPr>
      <w:hyperlink w:anchor="_Toc525931027" w:history="1">
        <w:r w:rsidR="00DA4A53" w:rsidRPr="00BF456F">
          <w:rPr>
            <w:rStyle w:val="Hyperlink"/>
            <w:noProof/>
          </w:rPr>
          <w:t>Table 15. Verification Factors of OVC_HIVSTAT Numerator Disaggregates at the Central, State and CBO Levels</w:t>
        </w:r>
        <w:r w:rsidR="00DA4A53">
          <w:rPr>
            <w:noProof/>
            <w:webHidden/>
          </w:rPr>
          <w:tab/>
        </w:r>
        <w:r w:rsidR="00DA4A53">
          <w:rPr>
            <w:noProof/>
            <w:webHidden/>
          </w:rPr>
          <w:fldChar w:fldCharType="begin"/>
        </w:r>
        <w:r w:rsidR="00DA4A53">
          <w:rPr>
            <w:noProof/>
            <w:webHidden/>
          </w:rPr>
          <w:instrText xml:space="preserve"> PAGEREF _Toc525931027 \h </w:instrText>
        </w:r>
        <w:r w:rsidR="00DA4A53">
          <w:rPr>
            <w:noProof/>
            <w:webHidden/>
          </w:rPr>
        </w:r>
        <w:r w:rsidR="00DA4A53">
          <w:rPr>
            <w:noProof/>
            <w:webHidden/>
          </w:rPr>
          <w:fldChar w:fldCharType="separate"/>
        </w:r>
        <w:r w:rsidR="00C66CA7">
          <w:rPr>
            <w:noProof/>
            <w:webHidden/>
          </w:rPr>
          <w:t>44</w:t>
        </w:r>
        <w:r w:rsidR="00DA4A53">
          <w:rPr>
            <w:noProof/>
            <w:webHidden/>
          </w:rPr>
          <w:fldChar w:fldCharType="end"/>
        </w:r>
      </w:hyperlink>
    </w:p>
    <w:p w14:paraId="073FE6C5" w14:textId="502A1084" w:rsidR="00DA4A53" w:rsidRDefault="00CE2156">
      <w:pPr>
        <w:pStyle w:val="TableofFigures"/>
        <w:tabs>
          <w:tab w:val="right" w:leader="dot" w:pos="9350"/>
        </w:tabs>
        <w:rPr>
          <w:rFonts w:cstheme="minorBidi"/>
          <w:smallCaps w:val="0"/>
          <w:noProof/>
          <w:color w:val="auto"/>
          <w:sz w:val="22"/>
          <w:szCs w:val="22"/>
        </w:rPr>
      </w:pPr>
      <w:hyperlink w:anchor="_Toc525931028" w:history="1">
        <w:r w:rsidR="00DA4A53" w:rsidRPr="00BF456F">
          <w:rPr>
            <w:rStyle w:val="Hyperlink"/>
            <w:noProof/>
          </w:rPr>
          <w:t xml:space="preserve">Table 16. </w:t>
        </w:r>
        <w:r w:rsidR="00DA4A53" w:rsidRPr="00BF456F">
          <w:rPr>
            <w:rStyle w:val="Hyperlink"/>
            <w:rFonts w:cs="Arial"/>
            <w:noProof/>
          </w:rPr>
          <w:t>Backup Mechanisms Utilized in Akwa Ibom State CBOs Visited</w:t>
        </w:r>
        <w:r w:rsidR="00DA4A53">
          <w:rPr>
            <w:noProof/>
            <w:webHidden/>
          </w:rPr>
          <w:tab/>
        </w:r>
        <w:r w:rsidR="00DA4A53">
          <w:rPr>
            <w:noProof/>
            <w:webHidden/>
          </w:rPr>
          <w:fldChar w:fldCharType="begin"/>
        </w:r>
        <w:r w:rsidR="00DA4A53">
          <w:rPr>
            <w:noProof/>
            <w:webHidden/>
          </w:rPr>
          <w:instrText xml:space="preserve"> PAGEREF _Toc525931028 \h </w:instrText>
        </w:r>
        <w:r w:rsidR="00DA4A53">
          <w:rPr>
            <w:noProof/>
            <w:webHidden/>
          </w:rPr>
        </w:r>
        <w:r w:rsidR="00DA4A53">
          <w:rPr>
            <w:noProof/>
            <w:webHidden/>
          </w:rPr>
          <w:fldChar w:fldCharType="separate"/>
        </w:r>
        <w:r w:rsidR="00C66CA7">
          <w:rPr>
            <w:noProof/>
            <w:webHidden/>
          </w:rPr>
          <w:t>46</w:t>
        </w:r>
        <w:r w:rsidR="00DA4A53">
          <w:rPr>
            <w:noProof/>
            <w:webHidden/>
          </w:rPr>
          <w:fldChar w:fldCharType="end"/>
        </w:r>
      </w:hyperlink>
    </w:p>
    <w:p w14:paraId="3984D820" w14:textId="3E3DB959" w:rsidR="00DA4A53" w:rsidRDefault="00CE2156">
      <w:pPr>
        <w:pStyle w:val="TableofFigures"/>
        <w:tabs>
          <w:tab w:val="right" w:leader="dot" w:pos="9350"/>
        </w:tabs>
        <w:rPr>
          <w:rFonts w:cstheme="minorBidi"/>
          <w:smallCaps w:val="0"/>
          <w:noProof/>
          <w:color w:val="auto"/>
          <w:sz w:val="22"/>
          <w:szCs w:val="22"/>
        </w:rPr>
      </w:pPr>
      <w:hyperlink w:anchor="_Toc525931029" w:history="1">
        <w:r w:rsidR="00DA4A53" w:rsidRPr="00BF456F">
          <w:rPr>
            <w:rStyle w:val="Hyperlink"/>
            <w:noProof/>
          </w:rPr>
          <w:t>Table 17. Backup Mechanisms Utilized in Lagos State CBOs Visited</w:t>
        </w:r>
        <w:r w:rsidR="00DA4A53">
          <w:rPr>
            <w:noProof/>
            <w:webHidden/>
          </w:rPr>
          <w:tab/>
        </w:r>
        <w:r w:rsidR="00DA4A53">
          <w:rPr>
            <w:noProof/>
            <w:webHidden/>
          </w:rPr>
          <w:fldChar w:fldCharType="begin"/>
        </w:r>
        <w:r w:rsidR="00DA4A53">
          <w:rPr>
            <w:noProof/>
            <w:webHidden/>
          </w:rPr>
          <w:instrText xml:space="preserve"> PAGEREF _Toc525931029 \h </w:instrText>
        </w:r>
        <w:r w:rsidR="00DA4A53">
          <w:rPr>
            <w:noProof/>
            <w:webHidden/>
          </w:rPr>
        </w:r>
        <w:r w:rsidR="00DA4A53">
          <w:rPr>
            <w:noProof/>
            <w:webHidden/>
          </w:rPr>
          <w:fldChar w:fldCharType="separate"/>
        </w:r>
        <w:r w:rsidR="00C66CA7">
          <w:rPr>
            <w:noProof/>
            <w:webHidden/>
          </w:rPr>
          <w:t>46</w:t>
        </w:r>
        <w:r w:rsidR="00DA4A53">
          <w:rPr>
            <w:noProof/>
            <w:webHidden/>
          </w:rPr>
          <w:fldChar w:fldCharType="end"/>
        </w:r>
      </w:hyperlink>
    </w:p>
    <w:p w14:paraId="3864252F" w14:textId="4CAE2712" w:rsidR="00DA4A53" w:rsidRDefault="00CE2156">
      <w:pPr>
        <w:pStyle w:val="TableofFigures"/>
        <w:tabs>
          <w:tab w:val="right" w:leader="dot" w:pos="9350"/>
        </w:tabs>
        <w:rPr>
          <w:rFonts w:cstheme="minorBidi"/>
          <w:smallCaps w:val="0"/>
          <w:noProof/>
          <w:color w:val="auto"/>
          <w:sz w:val="22"/>
          <w:szCs w:val="22"/>
        </w:rPr>
      </w:pPr>
      <w:hyperlink w:anchor="_Toc525931030" w:history="1">
        <w:r w:rsidR="00DA4A53" w:rsidRPr="00BF456F">
          <w:rPr>
            <w:rStyle w:val="Hyperlink"/>
            <w:noProof/>
          </w:rPr>
          <w:t>Table 18. Backup Mechanisms Utilized in Rivers State CBOs Visited</w:t>
        </w:r>
        <w:r w:rsidR="00DA4A53">
          <w:rPr>
            <w:noProof/>
            <w:webHidden/>
          </w:rPr>
          <w:tab/>
        </w:r>
        <w:r w:rsidR="00DA4A53">
          <w:rPr>
            <w:noProof/>
            <w:webHidden/>
          </w:rPr>
          <w:fldChar w:fldCharType="begin"/>
        </w:r>
        <w:r w:rsidR="00DA4A53">
          <w:rPr>
            <w:noProof/>
            <w:webHidden/>
          </w:rPr>
          <w:instrText xml:space="preserve"> PAGEREF _Toc525931030 \h </w:instrText>
        </w:r>
        <w:r w:rsidR="00DA4A53">
          <w:rPr>
            <w:noProof/>
            <w:webHidden/>
          </w:rPr>
        </w:r>
        <w:r w:rsidR="00DA4A53">
          <w:rPr>
            <w:noProof/>
            <w:webHidden/>
          </w:rPr>
          <w:fldChar w:fldCharType="separate"/>
        </w:r>
        <w:r w:rsidR="00C66CA7">
          <w:rPr>
            <w:noProof/>
            <w:webHidden/>
          </w:rPr>
          <w:t>46</w:t>
        </w:r>
        <w:r w:rsidR="00DA4A53">
          <w:rPr>
            <w:noProof/>
            <w:webHidden/>
          </w:rPr>
          <w:fldChar w:fldCharType="end"/>
        </w:r>
      </w:hyperlink>
    </w:p>
    <w:p w14:paraId="74F34294" w14:textId="20CB81FF" w:rsidR="00DA4A53" w:rsidRDefault="00CE2156">
      <w:pPr>
        <w:pStyle w:val="TableofFigures"/>
        <w:tabs>
          <w:tab w:val="right" w:leader="dot" w:pos="9350"/>
        </w:tabs>
        <w:rPr>
          <w:rFonts w:cstheme="minorBidi"/>
          <w:smallCaps w:val="0"/>
          <w:noProof/>
          <w:color w:val="auto"/>
          <w:sz w:val="22"/>
          <w:szCs w:val="22"/>
        </w:rPr>
      </w:pPr>
      <w:hyperlink w:anchor="_Toc525931031" w:history="1">
        <w:r w:rsidR="00DA4A53" w:rsidRPr="00BF456F">
          <w:rPr>
            <w:rStyle w:val="Hyperlink"/>
            <w:noProof/>
          </w:rPr>
          <w:t>Table 19: Performance Indicator Reference Sheet for OVC_SERV</w:t>
        </w:r>
        <w:r w:rsidR="00DA4A53">
          <w:rPr>
            <w:noProof/>
            <w:webHidden/>
          </w:rPr>
          <w:tab/>
        </w:r>
        <w:r w:rsidR="00DA4A53">
          <w:rPr>
            <w:noProof/>
            <w:webHidden/>
          </w:rPr>
          <w:fldChar w:fldCharType="begin"/>
        </w:r>
        <w:r w:rsidR="00DA4A53">
          <w:rPr>
            <w:noProof/>
            <w:webHidden/>
          </w:rPr>
          <w:instrText xml:space="preserve"> PAGEREF _Toc525931031 \h </w:instrText>
        </w:r>
        <w:r w:rsidR="00DA4A53">
          <w:rPr>
            <w:noProof/>
            <w:webHidden/>
          </w:rPr>
        </w:r>
        <w:r w:rsidR="00DA4A53">
          <w:rPr>
            <w:noProof/>
            <w:webHidden/>
          </w:rPr>
          <w:fldChar w:fldCharType="separate"/>
        </w:r>
        <w:r w:rsidR="00C66CA7">
          <w:rPr>
            <w:noProof/>
            <w:webHidden/>
          </w:rPr>
          <w:t>47</w:t>
        </w:r>
        <w:r w:rsidR="00DA4A53">
          <w:rPr>
            <w:noProof/>
            <w:webHidden/>
          </w:rPr>
          <w:fldChar w:fldCharType="end"/>
        </w:r>
      </w:hyperlink>
    </w:p>
    <w:p w14:paraId="334E250C" w14:textId="4AE0D7B8" w:rsidR="00DA4A53" w:rsidRDefault="00CE2156">
      <w:pPr>
        <w:pStyle w:val="TableofFigures"/>
        <w:tabs>
          <w:tab w:val="right" w:leader="dot" w:pos="9350"/>
        </w:tabs>
        <w:rPr>
          <w:rFonts w:cstheme="minorBidi"/>
          <w:smallCaps w:val="0"/>
          <w:noProof/>
          <w:color w:val="auto"/>
          <w:sz w:val="22"/>
          <w:szCs w:val="22"/>
        </w:rPr>
      </w:pPr>
      <w:hyperlink w:anchor="_Toc525931032" w:history="1">
        <w:r w:rsidR="00DA4A53" w:rsidRPr="00BF456F">
          <w:rPr>
            <w:rStyle w:val="Hyperlink"/>
            <w:noProof/>
          </w:rPr>
          <w:t>Table 20: Performance Indicator Reference Sheet for OVC_HIVSTAT</w:t>
        </w:r>
        <w:r w:rsidR="00DA4A53">
          <w:rPr>
            <w:noProof/>
            <w:webHidden/>
          </w:rPr>
          <w:tab/>
        </w:r>
        <w:r w:rsidR="00DA4A53">
          <w:rPr>
            <w:noProof/>
            <w:webHidden/>
          </w:rPr>
          <w:fldChar w:fldCharType="begin"/>
        </w:r>
        <w:r w:rsidR="00DA4A53">
          <w:rPr>
            <w:noProof/>
            <w:webHidden/>
          </w:rPr>
          <w:instrText xml:space="preserve"> PAGEREF _Toc525931032 \h </w:instrText>
        </w:r>
        <w:r w:rsidR="00DA4A53">
          <w:rPr>
            <w:noProof/>
            <w:webHidden/>
          </w:rPr>
        </w:r>
        <w:r w:rsidR="00DA4A53">
          <w:rPr>
            <w:noProof/>
            <w:webHidden/>
          </w:rPr>
          <w:fldChar w:fldCharType="separate"/>
        </w:r>
        <w:r w:rsidR="00C66CA7">
          <w:rPr>
            <w:noProof/>
            <w:webHidden/>
          </w:rPr>
          <w:t>50</w:t>
        </w:r>
        <w:r w:rsidR="00DA4A53">
          <w:rPr>
            <w:noProof/>
            <w:webHidden/>
          </w:rPr>
          <w:fldChar w:fldCharType="end"/>
        </w:r>
      </w:hyperlink>
    </w:p>
    <w:p w14:paraId="57F00BCF" w14:textId="2DFC3566" w:rsidR="00DA4A53" w:rsidRDefault="00CE2156">
      <w:pPr>
        <w:pStyle w:val="TableofFigures"/>
        <w:tabs>
          <w:tab w:val="right" w:leader="dot" w:pos="9350"/>
        </w:tabs>
        <w:rPr>
          <w:rFonts w:cstheme="minorBidi"/>
          <w:smallCaps w:val="0"/>
          <w:noProof/>
          <w:color w:val="auto"/>
          <w:sz w:val="22"/>
          <w:szCs w:val="22"/>
        </w:rPr>
      </w:pPr>
      <w:hyperlink w:anchor="_Toc525931033" w:history="1">
        <w:r w:rsidR="00DA4A53" w:rsidRPr="00BF456F">
          <w:rPr>
            <w:rStyle w:val="Hyperlink"/>
            <w:noProof/>
          </w:rPr>
          <w:t>Table 21. List of Individuals Interviewed during the LOPIN 1 DQA</w:t>
        </w:r>
        <w:r w:rsidR="00DA4A53">
          <w:rPr>
            <w:noProof/>
            <w:webHidden/>
          </w:rPr>
          <w:tab/>
        </w:r>
        <w:r w:rsidR="00DA4A53">
          <w:rPr>
            <w:noProof/>
            <w:webHidden/>
          </w:rPr>
          <w:fldChar w:fldCharType="begin"/>
        </w:r>
        <w:r w:rsidR="00DA4A53">
          <w:rPr>
            <w:noProof/>
            <w:webHidden/>
          </w:rPr>
          <w:instrText xml:space="preserve"> PAGEREF _Toc525931033 \h </w:instrText>
        </w:r>
        <w:r w:rsidR="00DA4A53">
          <w:rPr>
            <w:noProof/>
            <w:webHidden/>
          </w:rPr>
        </w:r>
        <w:r w:rsidR="00DA4A53">
          <w:rPr>
            <w:noProof/>
            <w:webHidden/>
          </w:rPr>
          <w:fldChar w:fldCharType="separate"/>
        </w:r>
        <w:r w:rsidR="00C66CA7">
          <w:rPr>
            <w:noProof/>
            <w:webHidden/>
          </w:rPr>
          <w:t>55</w:t>
        </w:r>
        <w:r w:rsidR="00DA4A53">
          <w:rPr>
            <w:noProof/>
            <w:webHidden/>
          </w:rPr>
          <w:fldChar w:fldCharType="end"/>
        </w:r>
      </w:hyperlink>
    </w:p>
    <w:p w14:paraId="3688183F" w14:textId="5A7B0B40" w:rsidR="008B47C1" w:rsidRPr="00AF0E66" w:rsidRDefault="00915707" w:rsidP="004B103C">
      <w:pPr>
        <w:rPr>
          <w:rFonts w:asciiTheme="minorHAnsi" w:hAnsiTheme="minorHAnsi" w:cs="Times New Roman"/>
          <w:b/>
          <w:bCs/>
          <w:smallCaps/>
          <w:sz w:val="20"/>
          <w:szCs w:val="24"/>
        </w:rPr>
        <w:sectPr w:rsidR="008B47C1" w:rsidRPr="00AF0E66" w:rsidSect="001C3DD9">
          <w:pgSz w:w="12240" w:h="15840"/>
          <w:pgMar w:top="1440" w:right="1440" w:bottom="1440" w:left="1440" w:header="720" w:footer="720" w:gutter="0"/>
          <w:pgNumType w:fmt="upperRoman"/>
          <w:cols w:space="720"/>
        </w:sectPr>
      </w:pPr>
      <w:r w:rsidRPr="00AF0E66">
        <w:rPr>
          <w:rFonts w:asciiTheme="minorHAnsi" w:hAnsiTheme="minorHAnsi" w:cs="Times New Roman"/>
          <w:b/>
          <w:bCs/>
          <w:smallCaps/>
          <w:sz w:val="20"/>
          <w:szCs w:val="24"/>
        </w:rPr>
        <w:fldChar w:fldCharType="end"/>
      </w:r>
    </w:p>
    <w:p w14:paraId="336C85BA" w14:textId="77777777" w:rsidR="004B103C" w:rsidRPr="00AF0E66" w:rsidRDefault="004B103C" w:rsidP="004B103C">
      <w:pPr>
        <w:pStyle w:val="Title"/>
        <w:outlineLvl w:val="0"/>
        <w:rPr>
          <w:b/>
          <w:noProof w:val="0"/>
          <w:sz w:val="28"/>
          <w:szCs w:val="28"/>
        </w:rPr>
      </w:pPr>
      <w:r w:rsidRPr="00AF0E66">
        <w:rPr>
          <w:b/>
          <w:noProof w:val="0"/>
          <w:sz w:val="28"/>
          <w:szCs w:val="28"/>
        </w:rPr>
        <w:lastRenderedPageBreak/>
        <w:t>LIST OF FIGURES</w:t>
      </w:r>
    </w:p>
    <w:p w14:paraId="7C078354" w14:textId="78E52D85" w:rsidR="00DA4A53" w:rsidRDefault="00915707">
      <w:pPr>
        <w:pStyle w:val="TableofFigures"/>
        <w:tabs>
          <w:tab w:val="right" w:leader="dot" w:pos="9350"/>
        </w:tabs>
        <w:rPr>
          <w:rFonts w:cstheme="minorBidi"/>
          <w:smallCaps w:val="0"/>
          <w:noProof/>
          <w:color w:val="auto"/>
          <w:sz w:val="22"/>
          <w:szCs w:val="22"/>
        </w:rPr>
      </w:pPr>
      <w:r w:rsidRPr="00AF0E66">
        <w:rPr>
          <w:b/>
          <w:bCs/>
          <w:smallCaps w:val="0"/>
        </w:rPr>
        <w:fldChar w:fldCharType="begin"/>
      </w:r>
      <w:r w:rsidRPr="00AF0E66">
        <w:rPr>
          <w:b/>
          <w:bCs/>
        </w:rPr>
        <w:instrText xml:space="preserve"> TOC \h \z \c "Figure" </w:instrText>
      </w:r>
      <w:r w:rsidRPr="00AF0E66">
        <w:rPr>
          <w:b/>
          <w:bCs/>
          <w:smallCaps w:val="0"/>
        </w:rPr>
        <w:fldChar w:fldCharType="separate"/>
      </w:r>
      <w:hyperlink w:anchor="_Toc525931034" w:history="1">
        <w:r w:rsidR="00DA4A53" w:rsidRPr="00D22A0D">
          <w:rPr>
            <w:rStyle w:val="Hyperlink"/>
            <w:noProof/>
          </w:rPr>
          <w:t>Figure 1. Data Management System Assessment – Global Average for all LOPIN 1 Sites Assessed</w:t>
        </w:r>
        <w:r w:rsidR="00DA4A53">
          <w:rPr>
            <w:noProof/>
            <w:webHidden/>
          </w:rPr>
          <w:tab/>
        </w:r>
        <w:r w:rsidR="00DA4A53">
          <w:rPr>
            <w:noProof/>
            <w:webHidden/>
          </w:rPr>
          <w:fldChar w:fldCharType="begin"/>
        </w:r>
        <w:r w:rsidR="00DA4A53">
          <w:rPr>
            <w:noProof/>
            <w:webHidden/>
          </w:rPr>
          <w:instrText xml:space="preserve"> PAGEREF _Toc525931034 \h </w:instrText>
        </w:r>
        <w:r w:rsidR="00DA4A53">
          <w:rPr>
            <w:noProof/>
            <w:webHidden/>
          </w:rPr>
        </w:r>
        <w:r w:rsidR="00DA4A53">
          <w:rPr>
            <w:noProof/>
            <w:webHidden/>
          </w:rPr>
          <w:fldChar w:fldCharType="separate"/>
        </w:r>
        <w:r w:rsidR="00C66CA7">
          <w:rPr>
            <w:noProof/>
            <w:webHidden/>
          </w:rPr>
          <w:t>3</w:t>
        </w:r>
        <w:r w:rsidR="00DA4A53">
          <w:rPr>
            <w:noProof/>
            <w:webHidden/>
          </w:rPr>
          <w:fldChar w:fldCharType="end"/>
        </w:r>
      </w:hyperlink>
    </w:p>
    <w:p w14:paraId="47461F2F" w14:textId="06A67855" w:rsidR="00DA4A53" w:rsidRDefault="00CE2156">
      <w:pPr>
        <w:pStyle w:val="TableofFigures"/>
        <w:tabs>
          <w:tab w:val="right" w:leader="dot" w:pos="9350"/>
        </w:tabs>
        <w:rPr>
          <w:rFonts w:cstheme="minorBidi"/>
          <w:smallCaps w:val="0"/>
          <w:noProof/>
          <w:color w:val="auto"/>
          <w:sz w:val="22"/>
          <w:szCs w:val="22"/>
        </w:rPr>
      </w:pPr>
      <w:hyperlink w:anchor="_Toc525931035" w:history="1">
        <w:r w:rsidR="00DA4A53" w:rsidRPr="00D22A0D">
          <w:rPr>
            <w:rStyle w:val="Hyperlink"/>
            <w:i/>
            <w:iCs/>
            <w:noProof/>
          </w:rPr>
          <w:t>Figure 2. Spider Graph of M&amp;E Systems Assessment: LOPIN 1 Central M&amp;E Unit</w:t>
        </w:r>
        <w:r w:rsidR="00DA4A53">
          <w:rPr>
            <w:noProof/>
            <w:webHidden/>
          </w:rPr>
          <w:tab/>
        </w:r>
        <w:r w:rsidR="00DA4A53">
          <w:rPr>
            <w:noProof/>
            <w:webHidden/>
          </w:rPr>
          <w:fldChar w:fldCharType="begin"/>
        </w:r>
        <w:r w:rsidR="00DA4A53">
          <w:rPr>
            <w:noProof/>
            <w:webHidden/>
          </w:rPr>
          <w:instrText xml:space="preserve"> PAGEREF _Toc525931035 \h </w:instrText>
        </w:r>
        <w:r w:rsidR="00DA4A53">
          <w:rPr>
            <w:noProof/>
            <w:webHidden/>
          </w:rPr>
        </w:r>
        <w:r w:rsidR="00DA4A53">
          <w:rPr>
            <w:noProof/>
            <w:webHidden/>
          </w:rPr>
          <w:fldChar w:fldCharType="separate"/>
        </w:r>
        <w:r w:rsidR="00C66CA7">
          <w:rPr>
            <w:noProof/>
            <w:webHidden/>
          </w:rPr>
          <w:t>19</w:t>
        </w:r>
        <w:r w:rsidR="00DA4A53">
          <w:rPr>
            <w:noProof/>
            <w:webHidden/>
          </w:rPr>
          <w:fldChar w:fldCharType="end"/>
        </w:r>
      </w:hyperlink>
    </w:p>
    <w:p w14:paraId="682716AD" w14:textId="5FEE4C1E" w:rsidR="00DA4A53" w:rsidRDefault="00CE2156">
      <w:pPr>
        <w:pStyle w:val="TableofFigures"/>
        <w:tabs>
          <w:tab w:val="right" w:leader="dot" w:pos="9350"/>
        </w:tabs>
        <w:rPr>
          <w:rFonts w:cstheme="minorBidi"/>
          <w:smallCaps w:val="0"/>
          <w:noProof/>
          <w:color w:val="auto"/>
          <w:sz w:val="22"/>
          <w:szCs w:val="22"/>
        </w:rPr>
      </w:pPr>
      <w:hyperlink w:anchor="_Toc525931036" w:history="1">
        <w:r w:rsidR="00DA4A53" w:rsidRPr="00D22A0D">
          <w:rPr>
            <w:rStyle w:val="Hyperlink"/>
            <w:noProof/>
          </w:rPr>
          <w:t>Figure 3. Spider Graph of M&amp;E Systems Assessment: LOPIN 1 State-Level, Akwa Ibom State</w:t>
        </w:r>
        <w:r w:rsidR="00DA4A53">
          <w:rPr>
            <w:noProof/>
            <w:webHidden/>
          </w:rPr>
          <w:tab/>
        </w:r>
        <w:r w:rsidR="00DA4A53">
          <w:rPr>
            <w:noProof/>
            <w:webHidden/>
          </w:rPr>
          <w:fldChar w:fldCharType="begin"/>
        </w:r>
        <w:r w:rsidR="00DA4A53">
          <w:rPr>
            <w:noProof/>
            <w:webHidden/>
          </w:rPr>
          <w:instrText xml:space="preserve"> PAGEREF _Toc525931036 \h </w:instrText>
        </w:r>
        <w:r w:rsidR="00DA4A53">
          <w:rPr>
            <w:noProof/>
            <w:webHidden/>
          </w:rPr>
        </w:r>
        <w:r w:rsidR="00DA4A53">
          <w:rPr>
            <w:noProof/>
            <w:webHidden/>
          </w:rPr>
          <w:fldChar w:fldCharType="separate"/>
        </w:r>
        <w:r w:rsidR="00C66CA7">
          <w:rPr>
            <w:noProof/>
            <w:webHidden/>
          </w:rPr>
          <w:t>22</w:t>
        </w:r>
        <w:r w:rsidR="00DA4A53">
          <w:rPr>
            <w:noProof/>
            <w:webHidden/>
          </w:rPr>
          <w:fldChar w:fldCharType="end"/>
        </w:r>
      </w:hyperlink>
    </w:p>
    <w:p w14:paraId="3E9DEB6D" w14:textId="7C2B353F" w:rsidR="00DA4A53" w:rsidRDefault="00CE2156">
      <w:pPr>
        <w:pStyle w:val="TableofFigures"/>
        <w:tabs>
          <w:tab w:val="right" w:leader="dot" w:pos="9350"/>
        </w:tabs>
        <w:rPr>
          <w:rFonts w:cstheme="minorBidi"/>
          <w:smallCaps w:val="0"/>
          <w:noProof/>
          <w:color w:val="auto"/>
          <w:sz w:val="22"/>
          <w:szCs w:val="22"/>
        </w:rPr>
      </w:pPr>
      <w:hyperlink w:anchor="_Toc525931037" w:history="1">
        <w:r w:rsidR="00DA4A53" w:rsidRPr="00D22A0D">
          <w:rPr>
            <w:rStyle w:val="Hyperlink"/>
            <w:noProof/>
          </w:rPr>
          <w:t>Figure 4. Spider Graph of M&amp;E Systems Assessment: LOPIN 1 State-Level, Lagos State</w:t>
        </w:r>
        <w:r w:rsidR="00DA4A53">
          <w:rPr>
            <w:noProof/>
            <w:webHidden/>
          </w:rPr>
          <w:tab/>
        </w:r>
        <w:r w:rsidR="00DA4A53">
          <w:rPr>
            <w:noProof/>
            <w:webHidden/>
          </w:rPr>
          <w:fldChar w:fldCharType="begin"/>
        </w:r>
        <w:r w:rsidR="00DA4A53">
          <w:rPr>
            <w:noProof/>
            <w:webHidden/>
          </w:rPr>
          <w:instrText xml:space="preserve"> PAGEREF _Toc525931037 \h </w:instrText>
        </w:r>
        <w:r w:rsidR="00DA4A53">
          <w:rPr>
            <w:noProof/>
            <w:webHidden/>
          </w:rPr>
        </w:r>
        <w:r w:rsidR="00DA4A53">
          <w:rPr>
            <w:noProof/>
            <w:webHidden/>
          </w:rPr>
          <w:fldChar w:fldCharType="separate"/>
        </w:r>
        <w:r w:rsidR="00C66CA7">
          <w:rPr>
            <w:noProof/>
            <w:webHidden/>
          </w:rPr>
          <w:t>22</w:t>
        </w:r>
        <w:r w:rsidR="00DA4A53">
          <w:rPr>
            <w:noProof/>
            <w:webHidden/>
          </w:rPr>
          <w:fldChar w:fldCharType="end"/>
        </w:r>
      </w:hyperlink>
    </w:p>
    <w:p w14:paraId="4B5D82BF" w14:textId="337E6B63" w:rsidR="00DA4A53" w:rsidRDefault="00CE2156">
      <w:pPr>
        <w:pStyle w:val="TableofFigures"/>
        <w:tabs>
          <w:tab w:val="right" w:leader="dot" w:pos="9350"/>
        </w:tabs>
        <w:rPr>
          <w:rFonts w:cstheme="minorBidi"/>
          <w:smallCaps w:val="0"/>
          <w:noProof/>
          <w:color w:val="auto"/>
          <w:sz w:val="22"/>
          <w:szCs w:val="22"/>
        </w:rPr>
      </w:pPr>
      <w:hyperlink w:anchor="_Toc525931038" w:history="1">
        <w:r w:rsidR="00DA4A53" w:rsidRPr="00D22A0D">
          <w:rPr>
            <w:rStyle w:val="Hyperlink"/>
            <w:i/>
            <w:iCs/>
            <w:noProof/>
          </w:rPr>
          <w:t>Figure 5. Spider Graph of M&amp;E Systems Assessment: LOPIN 1 State-Level, Rivers State</w:t>
        </w:r>
        <w:r w:rsidR="00DA4A53">
          <w:rPr>
            <w:noProof/>
            <w:webHidden/>
          </w:rPr>
          <w:tab/>
        </w:r>
        <w:r w:rsidR="00DA4A53">
          <w:rPr>
            <w:noProof/>
            <w:webHidden/>
          </w:rPr>
          <w:fldChar w:fldCharType="begin"/>
        </w:r>
        <w:r w:rsidR="00DA4A53">
          <w:rPr>
            <w:noProof/>
            <w:webHidden/>
          </w:rPr>
          <w:instrText xml:space="preserve"> PAGEREF _Toc525931038 \h </w:instrText>
        </w:r>
        <w:r w:rsidR="00DA4A53">
          <w:rPr>
            <w:noProof/>
            <w:webHidden/>
          </w:rPr>
        </w:r>
        <w:r w:rsidR="00DA4A53">
          <w:rPr>
            <w:noProof/>
            <w:webHidden/>
          </w:rPr>
          <w:fldChar w:fldCharType="separate"/>
        </w:r>
        <w:r w:rsidR="00C66CA7">
          <w:rPr>
            <w:noProof/>
            <w:webHidden/>
          </w:rPr>
          <w:t>23</w:t>
        </w:r>
        <w:r w:rsidR="00DA4A53">
          <w:rPr>
            <w:noProof/>
            <w:webHidden/>
          </w:rPr>
          <w:fldChar w:fldCharType="end"/>
        </w:r>
      </w:hyperlink>
    </w:p>
    <w:p w14:paraId="5D6DC488" w14:textId="24DA9006" w:rsidR="00DA4A53" w:rsidRDefault="00CE2156">
      <w:pPr>
        <w:pStyle w:val="TableofFigures"/>
        <w:tabs>
          <w:tab w:val="right" w:leader="dot" w:pos="9350"/>
        </w:tabs>
        <w:rPr>
          <w:rFonts w:cstheme="minorBidi"/>
          <w:smallCaps w:val="0"/>
          <w:noProof/>
          <w:color w:val="auto"/>
          <w:sz w:val="22"/>
          <w:szCs w:val="22"/>
        </w:rPr>
      </w:pPr>
      <w:hyperlink w:anchor="_Toc525931039" w:history="1">
        <w:r w:rsidR="00DA4A53" w:rsidRPr="00D22A0D">
          <w:rPr>
            <w:rStyle w:val="Hyperlink"/>
            <w:noProof/>
          </w:rPr>
          <w:t>Figure 6. Indictor 1: OVC_SERV Data Verification by level of reporting system</w:t>
        </w:r>
        <w:r w:rsidR="00DA4A53">
          <w:rPr>
            <w:noProof/>
            <w:webHidden/>
          </w:rPr>
          <w:tab/>
        </w:r>
        <w:r w:rsidR="00DA4A53">
          <w:rPr>
            <w:noProof/>
            <w:webHidden/>
          </w:rPr>
          <w:fldChar w:fldCharType="begin"/>
        </w:r>
        <w:r w:rsidR="00DA4A53">
          <w:rPr>
            <w:noProof/>
            <w:webHidden/>
          </w:rPr>
          <w:instrText xml:space="preserve"> PAGEREF _Toc525931039 \h </w:instrText>
        </w:r>
        <w:r w:rsidR="00DA4A53">
          <w:rPr>
            <w:noProof/>
            <w:webHidden/>
          </w:rPr>
        </w:r>
        <w:r w:rsidR="00DA4A53">
          <w:rPr>
            <w:noProof/>
            <w:webHidden/>
          </w:rPr>
          <w:fldChar w:fldCharType="separate"/>
        </w:r>
        <w:r w:rsidR="00C66CA7">
          <w:rPr>
            <w:noProof/>
            <w:webHidden/>
          </w:rPr>
          <w:t>28</w:t>
        </w:r>
        <w:r w:rsidR="00DA4A53">
          <w:rPr>
            <w:noProof/>
            <w:webHidden/>
          </w:rPr>
          <w:fldChar w:fldCharType="end"/>
        </w:r>
      </w:hyperlink>
    </w:p>
    <w:p w14:paraId="57198BDE" w14:textId="326C6489" w:rsidR="00DA4A53" w:rsidRDefault="00CE2156">
      <w:pPr>
        <w:pStyle w:val="TableofFigures"/>
        <w:tabs>
          <w:tab w:val="right" w:leader="dot" w:pos="9350"/>
        </w:tabs>
        <w:rPr>
          <w:rFonts w:cstheme="minorBidi"/>
          <w:smallCaps w:val="0"/>
          <w:noProof/>
          <w:color w:val="auto"/>
          <w:sz w:val="22"/>
          <w:szCs w:val="22"/>
        </w:rPr>
      </w:pPr>
      <w:hyperlink w:anchor="_Toc525931040" w:history="1">
        <w:r w:rsidR="00DA4A53" w:rsidRPr="00D22A0D">
          <w:rPr>
            <w:rStyle w:val="Hyperlink"/>
            <w:noProof/>
          </w:rPr>
          <w:t>Figure 7: OVC_HIVSTAT Data Verification Factors by level of reporting system for LOPIN 1</w:t>
        </w:r>
        <w:r w:rsidR="00DA4A53">
          <w:rPr>
            <w:noProof/>
            <w:webHidden/>
          </w:rPr>
          <w:tab/>
        </w:r>
        <w:r w:rsidR="00DA4A53">
          <w:rPr>
            <w:noProof/>
            <w:webHidden/>
          </w:rPr>
          <w:fldChar w:fldCharType="begin"/>
        </w:r>
        <w:r w:rsidR="00DA4A53">
          <w:rPr>
            <w:noProof/>
            <w:webHidden/>
          </w:rPr>
          <w:instrText xml:space="preserve"> PAGEREF _Toc525931040 \h </w:instrText>
        </w:r>
        <w:r w:rsidR="00DA4A53">
          <w:rPr>
            <w:noProof/>
            <w:webHidden/>
          </w:rPr>
        </w:r>
        <w:r w:rsidR="00DA4A53">
          <w:rPr>
            <w:noProof/>
            <w:webHidden/>
          </w:rPr>
          <w:fldChar w:fldCharType="separate"/>
        </w:r>
        <w:r w:rsidR="00C66CA7">
          <w:rPr>
            <w:noProof/>
            <w:webHidden/>
          </w:rPr>
          <w:t>29</w:t>
        </w:r>
        <w:r w:rsidR="00DA4A53">
          <w:rPr>
            <w:noProof/>
            <w:webHidden/>
          </w:rPr>
          <w:fldChar w:fldCharType="end"/>
        </w:r>
      </w:hyperlink>
    </w:p>
    <w:p w14:paraId="0A17A429" w14:textId="242E6C9F" w:rsidR="00DA4A53" w:rsidRDefault="00CE2156">
      <w:pPr>
        <w:pStyle w:val="TableofFigures"/>
        <w:tabs>
          <w:tab w:val="right" w:leader="dot" w:pos="9350"/>
        </w:tabs>
        <w:rPr>
          <w:rFonts w:cstheme="minorBidi"/>
          <w:smallCaps w:val="0"/>
          <w:noProof/>
          <w:color w:val="auto"/>
          <w:sz w:val="22"/>
          <w:szCs w:val="22"/>
        </w:rPr>
      </w:pPr>
      <w:hyperlink w:anchor="_Toc525931041" w:history="1">
        <w:r w:rsidR="00DA4A53" w:rsidRPr="00D22A0D">
          <w:rPr>
            <w:rStyle w:val="Hyperlink"/>
            <w:noProof/>
          </w:rPr>
          <w:t>Figure 8: OVC_HIVSTAT Data Verification Factors for Numerator Disaggregate at the LOPIN 1 States</w:t>
        </w:r>
        <w:r w:rsidR="00DA4A53">
          <w:rPr>
            <w:noProof/>
            <w:webHidden/>
          </w:rPr>
          <w:tab/>
        </w:r>
        <w:r w:rsidR="00DA4A53">
          <w:rPr>
            <w:noProof/>
            <w:webHidden/>
          </w:rPr>
          <w:fldChar w:fldCharType="begin"/>
        </w:r>
        <w:r w:rsidR="00DA4A53">
          <w:rPr>
            <w:noProof/>
            <w:webHidden/>
          </w:rPr>
          <w:instrText xml:space="preserve"> PAGEREF _Toc525931041 \h </w:instrText>
        </w:r>
        <w:r w:rsidR="00DA4A53">
          <w:rPr>
            <w:noProof/>
            <w:webHidden/>
          </w:rPr>
        </w:r>
        <w:r w:rsidR="00DA4A53">
          <w:rPr>
            <w:noProof/>
            <w:webHidden/>
          </w:rPr>
          <w:fldChar w:fldCharType="separate"/>
        </w:r>
        <w:r w:rsidR="00C66CA7">
          <w:rPr>
            <w:noProof/>
            <w:webHidden/>
          </w:rPr>
          <w:t>29</w:t>
        </w:r>
        <w:r w:rsidR="00DA4A53">
          <w:rPr>
            <w:noProof/>
            <w:webHidden/>
          </w:rPr>
          <w:fldChar w:fldCharType="end"/>
        </w:r>
      </w:hyperlink>
    </w:p>
    <w:p w14:paraId="48016A92" w14:textId="27E3F231" w:rsidR="00DA4A53" w:rsidRDefault="00CE2156">
      <w:pPr>
        <w:pStyle w:val="TableofFigures"/>
        <w:tabs>
          <w:tab w:val="right" w:leader="dot" w:pos="9350"/>
        </w:tabs>
        <w:rPr>
          <w:rFonts w:cstheme="minorBidi"/>
          <w:smallCaps w:val="0"/>
          <w:noProof/>
          <w:color w:val="auto"/>
          <w:sz w:val="22"/>
          <w:szCs w:val="22"/>
        </w:rPr>
      </w:pPr>
      <w:hyperlink w:anchor="_Toc525931042" w:history="1">
        <w:r w:rsidR="00DA4A53" w:rsidRPr="00D22A0D">
          <w:rPr>
            <w:rStyle w:val="Hyperlink"/>
            <w:noProof/>
          </w:rPr>
          <w:t>Figure 9: OVC_HIVSTAT Data Verification Factors for Numerator Total at the LOPIN 1 CBOs</w:t>
        </w:r>
        <w:r w:rsidR="00DA4A53">
          <w:rPr>
            <w:noProof/>
            <w:webHidden/>
          </w:rPr>
          <w:tab/>
        </w:r>
        <w:r w:rsidR="00DA4A53">
          <w:rPr>
            <w:noProof/>
            <w:webHidden/>
          </w:rPr>
          <w:fldChar w:fldCharType="begin"/>
        </w:r>
        <w:r w:rsidR="00DA4A53">
          <w:rPr>
            <w:noProof/>
            <w:webHidden/>
          </w:rPr>
          <w:instrText xml:space="preserve"> PAGEREF _Toc525931042 \h </w:instrText>
        </w:r>
        <w:r w:rsidR="00DA4A53">
          <w:rPr>
            <w:noProof/>
            <w:webHidden/>
          </w:rPr>
        </w:r>
        <w:r w:rsidR="00DA4A53">
          <w:rPr>
            <w:noProof/>
            <w:webHidden/>
          </w:rPr>
          <w:fldChar w:fldCharType="separate"/>
        </w:r>
        <w:r w:rsidR="00C66CA7">
          <w:rPr>
            <w:noProof/>
            <w:webHidden/>
          </w:rPr>
          <w:t>30</w:t>
        </w:r>
        <w:r w:rsidR="00DA4A53">
          <w:rPr>
            <w:noProof/>
            <w:webHidden/>
          </w:rPr>
          <w:fldChar w:fldCharType="end"/>
        </w:r>
      </w:hyperlink>
    </w:p>
    <w:p w14:paraId="79624D49" w14:textId="19953D90" w:rsidR="00DA4A53" w:rsidRDefault="00CE2156">
      <w:pPr>
        <w:pStyle w:val="TableofFigures"/>
        <w:tabs>
          <w:tab w:val="right" w:leader="dot" w:pos="9350"/>
        </w:tabs>
        <w:rPr>
          <w:rFonts w:cstheme="minorBidi"/>
          <w:smallCaps w:val="0"/>
          <w:noProof/>
          <w:color w:val="auto"/>
          <w:sz w:val="22"/>
          <w:szCs w:val="22"/>
        </w:rPr>
      </w:pPr>
      <w:hyperlink w:anchor="_Toc525931043" w:history="1">
        <w:r w:rsidR="00DA4A53" w:rsidRPr="00D22A0D">
          <w:rPr>
            <w:rStyle w:val="Hyperlink"/>
            <w:noProof/>
          </w:rPr>
          <w:t>Figure 10.</w:t>
        </w:r>
        <w:r w:rsidR="00DA4A53" w:rsidRPr="00D22A0D">
          <w:rPr>
            <w:rStyle w:val="Hyperlink"/>
            <w:rFonts w:cstheme="minorHAnsi"/>
            <w:noProof/>
          </w:rPr>
          <w:t xml:space="preserve"> Verification Factors for LOPIN 1 Akwa Ibom, Lagos and Rivers States and CBOs</w:t>
        </w:r>
        <w:r w:rsidR="00DA4A53">
          <w:rPr>
            <w:noProof/>
            <w:webHidden/>
          </w:rPr>
          <w:tab/>
        </w:r>
        <w:r w:rsidR="00DA4A53">
          <w:rPr>
            <w:noProof/>
            <w:webHidden/>
          </w:rPr>
          <w:fldChar w:fldCharType="begin"/>
        </w:r>
        <w:r w:rsidR="00DA4A53">
          <w:rPr>
            <w:noProof/>
            <w:webHidden/>
          </w:rPr>
          <w:instrText xml:space="preserve"> PAGEREF _Toc525931043 \h </w:instrText>
        </w:r>
        <w:r w:rsidR="00DA4A53">
          <w:rPr>
            <w:noProof/>
            <w:webHidden/>
          </w:rPr>
        </w:r>
        <w:r w:rsidR="00DA4A53">
          <w:rPr>
            <w:noProof/>
            <w:webHidden/>
          </w:rPr>
          <w:fldChar w:fldCharType="separate"/>
        </w:r>
        <w:r w:rsidR="00C66CA7">
          <w:rPr>
            <w:noProof/>
            <w:webHidden/>
          </w:rPr>
          <w:t>32</w:t>
        </w:r>
        <w:r w:rsidR="00DA4A53">
          <w:rPr>
            <w:noProof/>
            <w:webHidden/>
          </w:rPr>
          <w:fldChar w:fldCharType="end"/>
        </w:r>
      </w:hyperlink>
    </w:p>
    <w:p w14:paraId="4B3BD916" w14:textId="588C16F2" w:rsidR="00DA4A53" w:rsidRDefault="00CE2156">
      <w:pPr>
        <w:pStyle w:val="TableofFigures"/>
        <w:tabs>
          <w:tab w:val="right" w:leader="dot" w:pos="9350"/>
        </w:tabs>
        <w:rPr>
          <w:rFonts w:cstheme="minorBidi"/>
          <w:smallCaps w:val="0"/>
          <w:noProof/>
          <w:color w:val="auto"/>
          <w:sz w:val="22"/>
          <w:szCs w:val="22"/>
        </w:rPr>
      </w:pPr>
      <w:hyperlink w:anchor="_Toc525931044" w:history="1">
        <w:r w:rsidR="00DA4A53" w:rsidRPr="00D22A0D">
          <w:rPr>
            <w:rStyle w:val="Hyperlink"/>
            <w:noProof/>
          </w:rPr>
          <w:t>Figure 11. Reporting Performance – Results for LOPIN 1 States</w:t>
        </w:r>
        <w:r w:rsidR="00DA4A53">
          <w:rPr>
            <w:noProof/>
            <w:webHidden/>
          </w:rPr>
          <w:tab/>
        </w:r>
        <w:r w:rsidR="00DA4A53">
          <w:rPr>
            <w:noProof/>
            <w:webHidden/>
          </w:rPr>
          <w:fldChar w:fldCharType="begin"/>
        </w:r>
        <w:r w:rsidR="00DA4A53">
          <w:rPr>
            <w:noProof/>
            <w:webHidden/>
          </w:rPr>
          <w:instrText xml:space="preserve"> PAGEREF _Toc525931044 \h </w:instrText>
        </w:r>
        <w:r w:rsidR="00DA4A53">
          <w:rPr>
            <w:noProof/>
            <w:webHidden/>
          </w:rPr>
        </w:r>
        <w:r w:rsidR="00DA4A53">
          <w:rPr>
            <w:noProof/>
            <w:webHidden/>
          </w:rPr>
          <w:fldChar w:fldCharType="separate"/>
        </w:r>
        <w:r w:rsidR="00C66CA7">
          <w:rPr>
            <w:noProof/>
            <w:webHidden/>
          </w:rPr>
          <w:t>34</w:t>
        </w:r>
        <w:r w:rsidR="00DA4A53">
          <w:rPr>
            <w:noProof/>
            <w:webHidden/>
          </w:rPr>
          <w:fldChar w:fldCharType="end"/>
        </w:r>
      </w:hyperlink>
    </w:p>
    <w:p w14:paraId="52040CAA" w14:textId="22B2CAFA" w:rsidR="00DA4A53" w:rsidRDefault="00CE2156">
      <w:pPr>
        <w:pStyle w:val="TableofFigures"/>
        <w:tabs>
          <w:tab w:val="right" w:leader="dot" w:pos="9350"/>
        </w:tabs>
        <w:rPr>
          <w:rFonts w:cstheme="minorBidi"/>
          <w:smallCaps w:val="0"/>
          <w:noProof/>
          <w:color w:val="auto"/>
          <w:sz w:val="22"/>
          <w:szCs w:val="22"/>
        </w:rPr>
      </w:pPr>
      <w:hyperlink w:anchor="_Toc525931045" w:history="1">
        <w:r w:rsidR="00DA4A53" w:rsidRPr="00D22A0D">
          <w:rPr>
            <w:rStyle w:val="Hyperlink"/>
            <w:i/>
            <w:iCs/>
            <w:noProof/>
          </w:rPr>
          <w:t>Figure 12. Tracing and Verifying Reported Totals: CBO via State to Central M&amp;E Unit</w:t>
        </w:r>
        <w:r w:rsidR="00DA4A53">
          <w:rPr>
            <w:noProof/>
            <w:webHidden/>
          </w:rPr>
          <w:tab/>
        </w:r>
        <w:r w:rsidR="00DA4A53">
          <w:rPr>
            <w:noProof/>
            <w:webHidden/>
          </w:rPr>
          <w:fldChar w:fldCharType="begin"/>
        </w:r>
        <w:r w:rsidR="00DA4A53">
          <w:rPr>
            <w:noProof/>
            <w:webHidden/>
          </w:rPr>
          <w:instrText xml:space="preserve"> PAGEREF _Toc525931045 \h </w:instrText>
        </w:r>
        <w:r w:rsidR="00DA4A53">
          <w:rPr>
            <w:noProof/>
            <w:webHidden/>
          </w:rPr>
        </w:r>
        <w:r w:rsidR="00DA4A53">
          <w:rPr>
            <w:noProof/>
            <w:webHidden/>
          </w:rPr>
          <w:fldChar w:fldCharType="separate"/>
        </w:r>
        <w:r w:rsidR="00C66CA7">
          <w:rPr>
            <w:noProof/>
            <w:webHidden/>
          </w:rPr>
          <w:t>41</w:t>
        </w:r>
        <w:r w:rsidR="00DA4A53">
          <w:rPr>
            <w:noProof/>
            <w:webHidden/>
          </w:rPr>
          <w:fldChar w:fldCharType="end"/>
        </w:r>
      </w:hyperlink>
    </w:p>
    <w:p w14:paraId="0066B047" w14:textId="64D8F135" w:rsidR="00DA4A53" w:rsidRDefault="00CE2156">
      <w:pPr>
        <w:pStyle w:val="TableofFigures"/>
        <w:tabs>
          <w:tab w:val="right" w:leader="dot" w:pos="9350"/>
        </w:tabs>
        <w:rPr>
          <w:rFonts w:cstheme="minorBidi"/>
          <w:smallCaps w:val="0"/>
          <w:noProof/>
          <w:color w:val="auto"/>
          <w:sz w:val="22"/>
          <w:szCs w:val="22"/>
        </w:rPr>
      </w:pPr>
      <w:hyperlink w:anchor="_Toc525931046" w:history="1">
        <w:r w:rsidR="00DA4A53" w:rsidRPr="00D22A0D">
          <w:rPr>
            <w:rStyle w:val="Hyperlink"/>
            <w:i/>
            <w:iCs/>
            <w:noProof/>
          </w:rPr>
          <w:t>Figure 13. Methodology for Cross-Checks at CBO Level</w:t>
        </w:r>
        <w:r w:rsidR="00DA4A53">
          <w:rPr>
            <w:noProof/>
            <w:webHidden/>
          </w:rPr>
          <w:tab/>
        </w:r>
        <w:r w:rsidR="00DA4A53">
          <w:rPr>
            <w:noProof/>
            <w:webHidden/>
          </w:rPr>
          <w:fldChar w:fldCharType="begin"/>
        </w:r>
        <w:r w:rsidR="00DA4A53">
          <w:rPr>
            <w:noProof/>
            <w:webHidden/>
          </w:rPr>
          <w:instrText xml:space="preserve"> PAGEREF _Toc525931046 \h </w:instrText>
        </w:r>
        <w:r w:rsidR="00DA4A53">
          <w:rPr>
            <w:noProof/>
            <w:webHidden/>
          </w:rPr>
        </w:r>
        <w:r w:rsidR="00DA4A53">
          <w:rPr>
            <w:noProof/>
            <w:webHidden/>
          </w:rPr>
          <w:fldChar w:fldCharType="separate"/>
        </w:r>
        <w:r w:rsidR="00C66CA7">
          <w:rPr>
            <w:noProof/>
            <w:webHidden/>
          </w:rPr>
          <w:t>45</w:t>
        </w:r>
        <w:r w:rsidR="00DA4A53">
          <w:rPr>
            <w:noProof/>
            <w:webHidden/>
          </w:rPr>
          <w:fldChar w:fldCharType="end"/>
        </w:r>
      </w:hyperlink>
    </w:p>
    <w:p w14:paraId="6EF18055" w14:textId="4D01CC49" w:rsidR="008B47C1" w:rsidRPr="00D27F70" w:rsidRDefault="00915707" w:rsidP="00D27F70">
      <w:r w:rsidRPr="00AF0E66">
        <w:fldChar w:fldCharType="end"/>
      </w:r>
    </w:p>
    <w:p w14:paraId="6A5721BD" w14:textId="77777777" w:rsidR="00D27F70" w:rsidRDefault="00D27F70" w:rsidP="00D27F70">
      <w:pPr>
        <w:sectPr w:rsidR="00D27F70" w:rsidSect="001C3DD9">
          <w:pgSz w:w="12240" w:h="15840"/>
          <w:pgMar w:top="1440" w:right="1440" w:bottom="1440" w:left="1440" w:header="720" w:footer="720" w:gutter="0"/>
          <w:pgNumType w:fmt="upperRoman"/>
          <w:cols w:space="720"/>
        </w:sectPr>
      </w:pPr>
    </w:p>
    <w:p w14:paraId="473FA452" w14:textId="77777777" w:rsidR="00557854" w:rsidRDefault="00557854" w:rsidP="00557854">
      <w:pPr>
        <w:pStyle w:val="Heading1"/>
        <w:numPr>
          <w:ilvl w:val="0"/>
          <w:numId w:val="0"/>
        </w:numPr>
        <w:ind w:left="432" w:hanging="432"/>
      </w:pPr>
      <w:bookmarkStart w:id="3" w:name="_Ref518551373"/>
      <w:bookmarkStart w:id="4" w:name="_Toc525930955"/>
      <w:r>
        <w:lastRenderedPageBreak/>
        <w:t>ACRONYMS</w:t>
      </w:r>
      <w:bookmarkEnd w:id="3"/>
      <w:bookmarkEnd w:id="4"/>
    </w:p>
    <w:p w14:paraId="498BA447" w14:textId="77777777" w:rsidR="00F67B48" w:rsidRPr="00557854" w:rsidRDefault="00F67B48" w:rsidP="00F97078">
      <w:pPr>
        <w:tabs>
          <w:tab w:val="left" w:pos="2160"/>
        </w:tabs>
        <w:ind w:left="113"/>
      </w:pPr>
      <w:r w:rsidRPr="00557854">
        <w:t>ADS</w:t>
      </w:r>
      <w:r w:rsidRPr="00557854">
        <w:tab/>
        <w:t>Automated Directives System (USAID)</w:t>
      </w:r>
    </w:p>
    <w:p w14:paraId="6A108300" w14:textId="411897AF" w:rsidR="007F5E2E" w:rsidRDefault="007F5E2E" w:rsidP="00D36042">
      <w:pPr>
        <w:tabs>
          <w:tab w:val="left" w:pos="2160"/>
        </w:tabs>
        <w:ind w:left="113"/>
      </w:pPr>
      <w:r>
        <w:t>AMELP</w:t>
      </w:r>
      <w:r>
        <w:tab/>
        <w:t>Activity Monitoring, Evaluation and Learning Plan</w:t>
      </w:r>
    </w:p>
    <w:p w14:paraId="0D2A1BFA" w14:textId="135CCC26" w:rsidR="00F67B48" w:rsidRPr="00557854" w:rsidRDefault="00F67B48" w:rsidP="00D36042">
      <w:pPr>
        <w:tabs>
          <w:tab w:val="left" w:pos="2160"/>
        </w:tabs>
        <w:ind w:left="113"/>
      </w:pPr>
      <w:r>
        <w:t>AOCF</w:t>
      </w:r>
      <w:r w:rsidRPr="00557854">
        <w:tab/>
      </w:r>
      <w:r w:rsidRPr="00D36042">
        <w:t>Arms of Comfort Foundation</w:t>
      </w:r>
    </w:p>
    <w:p w14:paraId="237FF3AE" w14:textId="77777777" w:rsidR="00F67B48" w:rsidRDefault="00F67B48" w:rsidP="00D36042">
      <w:pPr>
        <w:tabs>
          <w:tab w:val="left" w:pos="2160"/>
        </w:tabs>
        <w:ind w:left="113"/>
      </w:pPr>
      <w:r>
        <w:t>APO</w:t>
      </w:r>
      <w:r>
        <w:tab/>
        <w:t>Assistant Program Officer</w:t>
      </w:r>
    </w:p>
    <w:p w14:paraId="7EB413FA" w14:textId="77777777" w:rsidR="00F67B48" w:rsidRPr="00557854" w:rsidRDefault="00F67B48" w:rsidP="00F97078">
      <w:pPr>
        <w:tabs>
          <w:tab w:val="left" w:pos="2160"/>
        </w:tabs>
        <w:ind w:left="113"/>
      </w:pPr>
      <w:r>
        <w:t>ARFH</w:t>
      </w:r>
      <w:r w:rsidRPr="00557854">
        <w:tab/>
      </w:r>
      <w:r>
        <w:t>Association for Reproductive and Family Health</w:t>
      </w:r>
    </w:p>
    <w:p w14:paraId="14B8FB08" w14:textId="30AB6D54" w:rsidR="00F67B48" w:rsidRPr="00557854" w:rsidRDefault="00F67B48" w:rsidP="00D36042">
      <w:pPr>
        <w:tabs>
          <w:tab w:val="left" w:pos="2160"/>
        </w:tabs>
        <w:ind w:left="113"/>
      </w:pPr>
      <w:r>
        <w:t>BF</w:t>
      </w:r>
      <w:r w:rsidRPr="00557854">
        <w:tab/>
      </w:r>
      <w:r w:rsidR="00582047" w:rsidRPr="00D36042">
        <w:t>B</w:t>
      </w:r>
      <w:r w:rsidR="009977DA">
        <w:t>ROKLINE</w:t>
      </w:r>
      <w:r w:rsidR="00582047">
        <w:t xml:space="preserve"> Foundation</w:t>
      </w:r>
    </w:p>
    <w:p w14:paraId="178310D0" w14:textId="77777777" w:rsidR="00F67B48" w:rsidRPr="00557854" w:rsidRDefault="00F67B48" w:rsidP="00D36042">
      <w:pPr>
        <w:tabs>
          <w:tab w:val="left" w:pos="2160"/>
        </w:tabs>
        <w:ind w:left="113"/>
      </w:pPr>
      <w:r w:rsidRPr="00557854">
        <w:t>CBO</w:t>
      </w:r>
      <w:r w:rsidRPr="00557854">
        <w:tab/>
        <w:t>Community Based Organization</w:t>
      </w:r>
    </w:p>
    <w:p w14:paraId="29E0757E" w14:textId="77777777" w:rsidR="00F67B48" w:rsidRPr="00557854" w:rsidRDefault="00F67B48" w:rsidP="00D36042">
      <w:pPr>
        <w:tabs>
          <w:tab w:val="left" w:pos="2160"/>
        </w:tabs>
        <w:ind w:left="113"/>
      </w:pPr>
      <w:r>
        <w:t>CEO</w:t>
      </w:r>
      <w:r w:rsidRPr="00557854">
        <w:tab/>
      </w:r>
      <w:r>
        <w:t>Chief Executive Officer</w:t>
      </w:r>
    </w:p>
    <w:p w14:paraId="23081A26" w14:textId="77777777" w:rsidR="00F67B48" w:rsidRPr="00557854" w:rsidRDefault="00F67B48" w:rsidP="00C01EA5">
      <w:pPr>
        <w:tabs>
          <w:tab w:val="left" w:pos="2160"/>
        </w:tabs>
        <w:ind w:left="113"/>
      </w:pPr>
      <w:r>
        <w:t>CF</w:t>
      </w:r>
      <w:r w:rsidRPr="00557854">
        <w:tab/>
      </w:r>
      <w:r>
        <w:t>Chamange Foundation</w:t>
      </w:r>
    </w:p>
    <w:p w14:paraId="0FA8C771" w14:textId="77777777" w:rsidR="00F67B48" w:rsidRDefault="00F67B48" w:rsidP="00D36042">
      <w:pPr>
        <w:tabs>
          <w:tab w:val="left" w:pos="2160"/>
        </w:tabs>
        <w:ind w:left="113"/>
      </w:pPr>
      <w:r>
        <w:t>CMP</w:t>
      </w:r>
      <w:r>
        <w:tab/>
        <w:t>Change Management Process</w:t>
      </w:r>
    </w:p>
    <w:p w14:paraId="58F7F565" w14:textId="77777777" w:rsidR="00F67B48" w:rsidRPr="00557854" w:rsidRDefault="00F67B48" w:rsidP="00D36042">
      <w:pPr>
        <w:tabs>
          <w:tab w:val="left" w:pos="2160"/>
        </w:tabs>
        <w:ind w:left="113"/>
      </w:pPr>
      <w:r>
        <w:t>CV</w:t>
      </w:r>
      <w:r w:rsidRPr="00557854">
        <w:tab/>
      </w:r>
      <w:r>
        <w:t>Community Volunteers</w:t>
      </w:r>
    </w:p>
    <w:p w14:paraId="3B8DF823" w14:textId="77777777" w:rsidR="00F67B48" w:rsidRPr="00557854" w:rsidRDefault="00F67B48" w:rsidP="00D36042">
      <w:pPr>
        <w:tabs>
          <w:tab w:val="left" w:pos="2160"/>
        </w:tabs>
        <w:ind w:left="113"/>
      </w:pPr>
      <w:r w:rsidRPr="00557854">
        <w:t>DATIM</w:t>
      </w:r>
      <w:r w:rsidRPr="00557854">
        <w:tab/>
        <w:t>Data for Accountability, Transparency and Impact</w:t>
      </w:r>
    </w:p>
    <w:p w14:paraId="50752564" w14:textId="77777777" w:rsidR="00F67B48" w:rsidRPr="00557854" w:rsidRDefault="00F67B48" w:rsidP="00D36042">
      <w:pPr>
        <w:tabs>
          <w:tab w:val="left" w:pos="2160"/>
        </w:tabs>
        <w:ind w:left="113"/>
      </w:pPr>
      <w:r w:rsidRPr="00557854">
        <w:t>DEC</w:t>
      </w:r>
      <w:r w:rsidRPr="00557854">
        <w:tab/>
        <w:t>Data Entry Clerk</w:t>
      </w:r>
    </w:p>
    <w:p w14:paraId="39283C87" w14:textId="77777777" w:rsidR="00F67B48" w:rsidRPr="00557854" w:rsidRDefault="00F67B48" w:rsidP="00D36042">
      <w:pPr>
        <w:tabs>
          <w:tab w:val="left" w:pos="2160"/>
        </w:tabs>
        <w:ind w:left="113"/>
      </w:pPr>
      <w:r w:rsidRPr="00557854">
        <w:t>DQA</w:t>
      </w:r>
      <w:r w:rsidRPr="00557854">
        <w:tab/>
        <w:t xml:space="preserve">Data Quality Assessment </w:t>
      </w:r>
    </w:p>
    <w:p w14:paraId="57A6E0A8" w14:textId="77777777" w:rsidR="00F67B48" w:rsidRPr="00557854" w:rsidRDefault="00F67B48" w:rsidP="00D36042">
      <w:pPr>
        <w:tabs>
          <w:tab w:val="left" w:pos="2160"/>
        </w:tabs>
        <w:ind w:left="113"/>
      </w:pPr>
      <w:r w:rsidRPr="00557854">
        <w:t>DQA</w:t>
      </w:r>
      <w:r w:rsidRPr="00557854">
        <w:tab/>
        <w:t>Data Quality Audit</w:t>
      </w:r>
    </w:p>
    <w:p w14:paraId="43ACBAA6" w14:textId="77777777" w:rsidR="00F67B48" w:rsidRPr="00557854" w:rsidRDefault="00F67B48" w:rsidP="00D36042">
      <w:pPr>
        <w:tabs>
          <w:tab w:val="left" w:pos="2160"/>
        </w:tabs>
        <w:ind w:left="113"/>
      </w:pPr>
      <w:r>
        <w:t>DSD</w:t>
      </w:r>
      <w:r w:rsidRPr="00557854">
        <w:tab/>
      </w:r>
      <w:r>
        <w:t>Direct Service Delivery</w:t>
      </w:r>
    </w:p>
    <w:p w14:paraId="72695582" w14:textId="77777777" w:rsidR="00F67B48" w:rsidRPr="00557854" w:rsidRDefault="00F67B48" w:rsidP="00D36042">
      <w:pPr>
        <w:tabs>
          <w:tab w:val="left" w:pos="2160"/>
        </w:tabs>
        <w:ind w:left="113"/>
      </w:pPr>
      <w:r>
        <w:t>HCF</w:t>
      </w:r>
      <w:r w:rsidRPr="00557854">
        <w:tab/>
      </w:r>
      <w:r w:rsidRPr="00D36042">
        <w:t>Hope and Care Foundation</w:t>
      </w:r>
    </w:p>
    <w:p w14:paraId="600F2A15" w14:textId="77777777" w:rsidR="00F67B48" w:rsidRPr="00557854" w:rsidRDefault="00F67B48" w:rsidP="00D36042">
      <w:pPr>
        <w:tabs>
          <w:tab w:val="left" w:pos="2160"/>
        </w:tabs>
        <w:ind w:left="113"/>
      </w:pPr>
      <w:r w:rsidRPr="00557854">
        <w:t>HIV</w:t>
      </w:r>
      <w:r w:rsidRPr="00557854">
        <w:tab/>
        <w:t>Human Immunodeficiency Virus</w:t>
      </w:r>
    </w:p>
    <w:p w14:paraId="40CE6057" w14:textId="77777777" w:rsidR="00F67B48" w:rsidRPr="00557854" w:rsidRDefault="00F67B48" w:rsidP="00D36042">
      <w:pPr>
        <w:tabs>
          <w:tab w:val="left" w:pos="2160"/>
        </w:tabs>
        <w:ind w:left="113"/>
      </w:pPr>
      <w:r w:rsidRPr="00557854">
        <w:t>HIV/AIDS</w:t>
      </w:r>
      <w:r w:rsidRPr="00557854">
        <w:tab/>
        <w:t>Human Immunodeficiency Virus / Acquired Immunodeficiency Syndrome</w:t>
      </w:r>
    </w:p>
    <w:p w14:paraId="4852B4FC" w14:textId="77777777" w:rsidR="00F67B48" w:rsidRPr="00557854" w:rsidRDefault="00F67B48" w:rsidP="00D36042">
      <w:pPr>
        <w:tabs>
          <w:tab w:val="left" w:pos="2160"/>
        </w:tabs>
        <w:ind w:left="113"/>
      </w:pPr>
      <w:r w:rsidRPr="00557854">
        <w:t>IM</w:t>
      </w:r>
      <w:r w:rsidRPr="00557854">
        <w:tab/>
        <w:t>Implementing Mechanism</w:t>
      </w:r>
    </w:p>
    <w:p w14:paraId="27F5F70C" w14:textId="77777777" w:rsidR="00F67B48" w:rsidRPr="00557854" w:rsidRDefault="00F67B48" w:rsidP="00D36042">
      <w:pPr>
        <w:tabs>
          <w:tab w:val="left" w:pos="2160"/>
        </w:tabs>
        <w:ind w:left="113"/>
      </w:pPr>
      <w:r w:rsidRPr="00557854">
        <w:t>IP</w:t>
      </w:r>
      <w:r w:rsidRPr="00557854">
        <w:tab/>
        <w:t>Implementing Partner</w:t>
      </w:r>
    </w:p>
    <w:p w14:paraId="5AE9A5B1" w14:textId="352641E6" w:rsidR="00F67B48" w:rsidRPr="00557854" w:rsidRDefault="00F67B48" w:rsidP="00D36042">
      <w:pPr>
        <w:tabs>
          <w:tab w:val="left" w:pos="2160"/>
        </w:tabs>
        <w:ind w:left="113"/>
      </w:pPr>
      <w:r>
        <w:t>LCIF</w:t>
      </w:r>
      <w:r w:rsidRPr="00557854">
        <w:tab/>
      </w:r>
      <w:r w:rsidRPr="00D36042">
        <w:t>Lifetime Caring International Foundation</w:t>
      </w:r>
    </w:p>
    <w:p w14:paraId="50865E8D" w14:textId="77777777" w:rsidR="00F67B48" w:rsidRPr="00557854" w:rsidRDefault="00F67B48" w:rsidP="00D36042">
      <w:pPr>
        <w:tabs>
          <w:tab w:val="left" w:pos="2160"/>
        </w:tabs>
        <w:ind w:left="113"/>
      </w:pPr>
      <w:r w:rsidRPr="00557854">
        <w:t>LGA</w:t>
      </w:r>
      <w:r w:rsidRPr="00557854">
        <w:tab/>
        <w:t>Local Government Authority (or Area)</w:t>
      </w:r>
    </w:p>
    <w:p w14:paraId="4DE62C9A" w14:textId="77777777" w:rsidR="00F67B48" w:rsidRPr="00557854" w:rsidRDefault="00F67B48" w:rsidP="00D36042">
      <w:pPr>
        <w:tabs>
          <w:tab w:val="left" w:pos="2160"/>
        </w:tabs>
        <w:ind w:left="113"/>
      </w:pPr>
      <w:r>
        <w:t>LOPIN</w:t>
      </w:r>
      <w:r w:rsidRPr="00557854">
        <w:tab/>
      </w:r>
      <w:r>
        <w:t>Local Orphans and Vulnerable Children (OVC) Partners in Nigeria</w:t>
      </w:r>
    </w:p>
    <w:p w14:paraId="1249E092" w14:textId="77777777" w:rsidR="00F67B48" w:rsidRPr="00557854" w:rsidRDefault="00F67B48" w:rsidP="00D36042">
      <w:pPr>
        <w:tabs>
          <w:tab w:val="left" w:pos="2160"/>
        </w:tabs>
        <w:ind w:left="113"/>
      </w:pPr>
      <w:r>
        <w:t>LTFU</w:t>
      </w:r>
      <w:r w:rsidRPr="00557854">
        <w:tab/>
      </w:r>
      <w:r>
        <w:t>Lost to Follow Up</w:t>
      </w:r>
    </w:p>
    <w:p w14:paraId="37390599" w14:textId="77777777" w:rsidR="00F67B48" w:rsidRPr="00557854" w:rsidRDefault="00F67B48" w:rsidP="00D36042">
      <w:pPr>
        <w:tabs>
          <w:tab w:val="left" w:pos="2160"/>
        </w:tabs>
        <w:ind w:left="113"/>
      </w:pPr>
      <w:r w:rsidRPr="00557854">
        <w:t>M&amp;E</w:t>
      </w:r>
      <w:r w:rsidRPr="00557854">
        <w:tab/>
        <w:t>Monitoring and Evaluation</w:t>
      </w:r>
    </w:p>
    <w:p w14:paraId="2198A024" w14:textId="23C56D51" w:rsidR="00F67B48" w:rsidRPr="00557854" w:rsidRDefault="00F67B48" w:rsidP="00F67B48">
      <w:pPr>
        <w:tabs>
          <w:tab w:val="left" w:pos="2160"/>
        </w:tabs>
        <w:ind w:left="720" w:hanging="607"/>
      </w:pPr>
      <w:r w:rsidRPr="00557854">
        <w:t>MEL</w:t>
      </w:r>
      <w:r w:rsidRPr="00557854">
        <w:tab/>
      </w:r>
      <w:r>
        <w:tab/>
      </w:r>
      <w:r w:rsidRPr="00557854">
        <w:t xml:space="preserve">Monitoring, Evaluation, and Learning </w:t>
      </w:r>
    </w:p>
    <w:p w14:paraId="77444B95" w14:textId="33E1EE8E" w:rsidR="00F67B48" w:rsidRDefault="00F67B48" w:rsidP="00D36042">
      <w:pPr>
        <w:tabs>
          <w:tab w:val="left" w:pos="2160"/>
        </w:tabs>
        <w:ind w:left="113"/>
      </w:pPr>
      <w:r w:rsidRPr="00557854">
        <w:t>MER</w:t>
      </w:r>
      <w:r w:rsidRPr="00557854">
        <w:tab/>
        <w:t xml:space="preserve">Monitoring, Evaluation, and </w:t>
      </w:r>
      <w:r>
        <w:t>Reporting</w:t>
      </w:r>
    </w:p>
    <w:p w14:paraId="20FEF3BB" w14:textId="77777777" w:rsidR="00A607E8" w:rsidRPr="00557854" w:rsidRDefault="00A607E8" w:rsidP="00A607E8">
      <w:pPr>
        <w:tabs>
          <w:tab w:val="left" w:pos="2160"/>
        </w:tabs>
        <w:ind w:left="113"/>
      </w:pPr>
      <w:r w:rsidRPr="00557854">
        <w:t>MWASD</w:t>
      </w:r>
      <w:r w:rsidRPr="00557854">
        <w:tab/>
        <w:t>Ministry of Women’s Affairs and Social Development</w:t>
      </w:r>
    </w:p>
    <w:p w14:paraId="39F4DA98" w14:textId="77777777" w:rsidR="00F67B48" w:rsidRPr="00557854" w:rsidRDefault="00F67B48" w:rsidP="00D36042">
      <w:pPr>
        <w:tabs>
          <w:tab w:val="left" w:pos="2160"/>
        </w:tabs>
        <w:ind w:left="113"/>
      </w:pPr>
      <w:r w:rsidRPr="00557854">
        <w:t>NOMIS</w:t>
      </w:r>
      <w:r w:rsidRPr="00557854">
        <w:tab/>
        <w:t>National OVC Management Information System</w:t>
      </w:r>
    </w:p>
    <w:p w14:paraId="2E1D4C5B" w14:textId="77777777" w:rsidR="00F67B48" w:rsidRPr="00557854" w:rsidRDefault="00F67B48" w:rsidP="00D36042">
      <w:pPr>
        <w:tabs>
          <w:tab w:val="left" w:pos="2160"/>
        </w:tabs>
        <w:ind w:left="113"/>
      </w:pPr>
      <w:r w:rsidRPr="00557854">
        <w:lastRenderedPageBreak/>
        <w:t>OGAC</w:t>
      </w:r>
      <w:r w:rsidRPr="00557854">
        <w:tab/>
        <w:t>Office of the United States Global AIDS Coordinator</w:t>
      </w:r>
    </w:p>
    <w:p w14:paraId="67CCA0D8" w14:textId="77777777" w:rsidR="00F67B48" w:rsidRPr="00557854" w:rsidRDefault="00F67B48" w:rsidP="00D36042">
      <w:pPr>
        <w:tabs>
          <w:tab w:val="left" w:pos="2160"/>
        </w:tabs>
        <w:ind w:left="113"/>
      </w:pPr>
      <w:r w:rsidRPr="00557854">
        <w:t>OVC</w:t>
      </w:r>
      <w:r w:rsidRPr="00557854">
        <w:tab/>
        <w:t>Orphans and Vulnerable Children</w:t>
      </w:r>
    </w:p>
    <w:p w14:paraId="304371AC" w14:textId="0FDADE36" w:rsidR="00F67B48" w:rsidRPr="00557854" w:rsidRDefault="00F67B48" w:rsidP="00F67B48">
      <w:pPr>
        <w:tabs>
          <w:tab w:val="left" w:pos="2160"/>
        </w:tabs>
        <w:ind w:left="2160" w:hanging="2047"/>
      </w:pPr>
      <w:r>
        <w:t>OVC_HIVSTAT</w:t>
      </w:r>
      <w:r w:rsidRPr="00557854">
        <w:tab/>
      </w:r>
      <w:r w:rsidRPr="00A757F7">
        <w:t>PEPFAR Indicator:</w:t>
      </w:r>
      <w:r>
        <w:t xml:space="preserve"> Number of children less than 18 years with reported HIV     status to implementing partner</w:t>
      </w:r>
    </w:p>
    <w:p w14:paraId="266CA48F" w14:textId="77777777" w:rsidR="00F67B48" w:rsidRPr="00557854" w:rsidRDefault="00F67B48" w:rsidP="00F67B48">
      <w:pPr>
        <w:tabs>
          <w:tab w:val="left" w:pos="2160"/>
        </w:tabs>
        <w:ind w:left="2160" w:hanging="2047"/>
      </w:pPr>
      <w:r w:rsidRPr="00A757F7">
        <w:t>OVC_SERV</w:t>
      </w:r>
      <w:r w:rsidRPr="00557854">
        <w:tab/>
      </w:r>
      <w:r w:rsidRPr="00A757F7">
        <w:t>PEPFAR Indicator: Number of beneficiaries served by PEPFAR OVC programs for children and families affected by HIV</w:t>
      </w:r>
    </w:p>
    <w:p w14:paraId="30F1C9F5" w14:textId="77777777" w:rsidR="00F67B48" w:rsidRPr="00557854" w:rsidRDefault="00F67B48" w:rsidP="00D36042">
      <w:pPr>
        <w:tabs>
          <w:tab w:val="left" w:pos="2160"/>
        </w:tabs>
        <w:ind w:left="113"/>
      </w:pPr>
      <w:r w:rsidRPr="00557854">
        <w:t>PEPFAR</w:t>
      </w:r>
      <w:r w:rsidRPr="00557854">
        <w:tab/>
        <w:t>President’s Emergency Plan for AIDS Relief</w:t>
      </w:r>
    </w:p>
    <w:p w14:paraId="46DD84D6" w14:textId="77777777" w:rsidR="00F67B48" w:rsidRPr="00557854" w:rsidRDefault="00F67B48" w:rsidP="00D36042">
      <w:pPr>
        <w:tabs>
          <w:tab w:val="left" w:pos="2160"/>
        </w:tabs>
        <w:ind w:left="113"/>
      </w:pPr>
      <w:r w:rsidRPr="00557854">
        <w:t>PIRS</w:t>
      </w:r>
      <w:r w:rsidRPr="00557854">
        <w:tab/>
        <w:t>Performance Indicator Reference Sheet</w:t>
      </w:r>
    </w:p>
    <w:p w14:paraId="3B3DCE80" w14:textId="77777777" w:rsidR="00F67B48" w:rsidRPr="00557854" w:rsidRDefault="00F67B48" w:rsidP="00D36042">
      <w:pPr>
        <w:tabs>
          <w:tab w:val="left" w:pos="2160"/>
        </w:tabs>
        <w:ind w:left="113"/>
      </w:pPr>
      <w:r>
        <w:t>PM</w:t>
      </w:r>
      <w:r w:rsidRPr="00557854">
        <w:tab/>
      </w:r>
      <w:r>
        <w:t>Program Manager</w:t>
      </w:r>
    </w:p>
    <w:p w14:paraId="28E69348" w14:textId="77777777" w:rsidR="00F67B48" w:rsidRPr="00557854" w:rsidRDefault="00F67B48" w:rsidP="00D36042">
      <w:pPr>
        <w:tabs>
          <w:tab w:val="left" w:pos="2160"/>
        </w:tabs>
        <w:ind w:left="113"/>
      </w:pPr>
      <w:r>
        <w:t>RDQA</w:t>
      </w:r>
      <w:r w:rsidRPr="00557854">
        <w:tab/>
      </w:r>
      <w:r>
        <w:t>Routine Data Quality Assessment</w:t>
      </w:r>
    </w:p>
    <w:p w14:paraId="30ACFA36" w14:textId="77777777" w:rsidR="00F67B48" w:rsidRPr="00557854" w:rsidRDefault="00F67B48" w:rsidP="00D36042">
      <w:pPr>
        <w:tabs>
          <w:tab w:val="left" w:pos="2160"/>
        </w:tabs>
        <w:ind w:left="113"/>
      </w:pPr>
      <w:r>
        <w:t>RHN</w:t>
      </w:r>
      <w:r w:rsidRPr="00557854">
        <w:tab/>
      </w:r>
      <w:r w:rsidRPr="00D36042">
        <w:t>Rhoda Haven Network for Women Living with HIV/AIDS</w:t>
      </w:r>
    </w:p>
    <w:p w14:paraId="7707C746" w14:textId="77777777" w:rsidR="00F67B48" w:rsidRPr="00557854" w:rsidRDefault="00F67B48" w:rsidP="00D36042">
      <w:pPr>
        <w:tabs>
          <w:tab w:val="left" w:pos="2160"/>
        </w:tabs>
        <w:ind w:left="113"/>
      </w:pPr>
      <w:r>
        <w:t>RIDEC</w:t>
      </w:r>
      <w:r w:rsidRPr="00557854">
        <w:tab/>
      </w:r>
      <w:r w:rsidRPr="00D36042">
        <w:t>Rhemacare Integrated Development Centre</w:t>
      </w:r>
    </w:p>
    <w:p w14:paraId="1B8C7D3D" w14:textId="62367CCB" w:rsidR="00F67B48" w:rsidRPr="00557854" w:rsidRDefault="00F67B48" w:rsidP="00D36042">
      <w:pPr>
        <w:tabs>
          <w:tab w:val="left" w:pos="2160"/>
        </w:tabs>
        <w:ind w:left="113"/>
      </w:pPr>
      <w:r w:rsidRPr="00557854">
        <w:t>SAPR</w:t>
      </w:r>
      <w:r w:rsidRPr="00557854">
        <w:tab/>
        <w:t>Semi-Annual Program Results</w:t>
      </w:r>
    </w:p>
    <w:p w14:paraId="77AD4F18" w14:textId="310BA813" w:rsidR="00F67B48" w:rsidRPr="00557854" w:rsidRDefault="00F67B48" w:rsidP="00D36042">
      <w:pPr>
        <w:tabs>
          <w:tab w:val="left" w:pos="2160"/>
        </w:tabs>
        <w:ind w:left="113"/>
      </w:pPr>
      <w:r>
        <w:t>SIDHAS</w:t>
      </w:r>
      <w:r w:rsidRPr="00557854">
        <w:tab/>
      </w:r>
      <w:r>
        <w:rPr>
          <w:rFonts w:eastAsia="Calibri" w:cstheme="minorHAnsi"/>
          <w:iCs/>
          <w:szCs w:val="24"/>
        </w:rPr>
        <w:t>Strengthening Integrated Delivery of HIV/AIDS Services</w:t>
      </w:r>
    </w:p>
    <w:p w14:paraId="4EC0516D" w14:textId="77777777" w:rsidR="00F67B48" w:rsidRPr="00557854" w:rsidRDefault="00F67B48" w:rsidP="00D36042">
      <w:pPr>
        <w:tabs>
          <w:tab w:val="left" w:pos="2160"/>
        </w:tabs>
        <w:ind w:left="113"/>
      </w:pPr>
      <w:r w:rsidRPr="00557854">
        <w:t>SMILE</w:t>
      </w:r>
      <w:r w:rsidRPr="00557854">
        <w:tab/>
        <w:t>Sustainable Mechanism for Improving Livelihoods and Household Empowerment</w:t>
      </w:r>
    </w:p>
    <w:p w14:paraId="4300B503" w14:textId="77777777" w:rsidR="00F67B48" w:rsidRPr="00557854" w:rsidRDefault="00F67B48" w:rsidP="00D36042">
      <w:pPr>
        <w:tabs>
          <w:tab w:val="left" w:pos="2160"/>
        </w:tabs>
        <w:ind w:left="113"/>
      </w:pPr>
      <w:r>
        <w:t>SMWASD</w:t>
      </w:r>
      <w:r w:rsidRPr="00557854">
        <w:tab/>
      </w:r>
      <w:r>
        <w:t>State Ministry of Women Affairs and Social Development</w:t>
      </w:r>
    </w:p>
    <w:p w14:paraId="1695BCF4" w14:textId="77777777" w:rsidR="00F67B48" w:rsidRPr="00557854" w:rsidRDefault="00F67B48" w:rsidP="00D36042">
      <w:pPr>
        <w:tabs>
          <w:tab w:val="left" w:pos="2160"/>
        </w:tabs>
        <w:ind w:left="113"/>
      </w:pPr>
      <w:r w:rsidRPr="00557854">
        <w:t>SOP</w:t>
      </w:r>
      <w:r w:rsidRPr="00557854">
        <w:tab/>
        <w:t>Standard Operating Procedures</w:t>
      </w:r>
    </w:p>
    <w:p w14:paraId="097E8C4C" w14:textId="77777777" w:rsidR="00F67B48" w:rsidRPr="00557854" w:rsidRDefault="00F67B48" w:rsidP="00D36042">
      <w:pPr>
        <w:tabs>
          <w:tab w:val="left" w:pos="2160"/>
        </w:tabs>
        <w:ind w:left="113"/>
      </w:pPr>
      <w:r>
        <w:t>SRH</w:t>
      </w:r>
      <w:r w:rsidRPr="00557854">
        <w:tab/>
      </w:r>
      <w:r>
        <w:t>Sexual and Reproductive Health</w:t>
      </w:r>
    </w:p>
    <w:p w14:paraId="56D9072A" w14:textId="2B57BFAA" w:rsidR="00F67B48" w:rsidRPr="00557854" w:rsidRDefault="00F67B48" w:rsidP="00F67B48">
      <w:pPr>
        <w:tabs>
          <w:tab w:val="left" w:pos="2160"/>
        </w:tabs>
        <w:ind w:left="2160" w:hanging="2047"/>
      </w:pPr>
      <w:r w:rsidRPr="00557854">
        <w:t>STEER</w:t>
      </w:r>
      <w:r w:rsidRPr="00557854">
        <w:tab/>
        <w:t xml:space="preserve">Systems Transformed for Empowered Action and Enabling Responses for </w:t>
      </w:r>
      <w:r>
        <w:t xml:space="preserve">  </w:t>
      </w:r>
      <w:r w:rsidRPr="00557854">
        <w:t>Vulnerable Children and Families</w:t>
      </w:r>
    </w:p>
    <w:p w14:paraId="6EC381D8" w14:textId="77777777" w:rsidR="00F67B48" w:rsidRPr="00557854" w:rsidRDefault="00F67B48" w:rsidP="00D36042">
      <w:pPr>
        <w:tabs>
          <w:tab w:val="left" w:pos="2160"/>
        </w:tabs>
        <w:ind w:left="113"/>
      </w:pPr>
      <w:r w:rsidRPr="00557854">
        <w:t>USAID</w:t>
      </w:r>
      <w:r w:rsidRPr="00557854">
        <w:tab/>
        <w:t>United States Agency for International Development</w:t>
      </w:r>
    </w:p>
    <w:p w14:paraId="5D59215F" w14:textId="77777777" w:rsidR="00F67B48" w:rsidRPr="00557854" w:rsidRDefault="00F67B48" w:rsidP="00D36042">
      <w:pPr>
        <w:tabs>
          <w:tab w:val="left" w:pos="2160"/>
        </w:tabs>
        <w:ind w:left="113"/>
      </w:pPr>
      <w:r w:rsidRPr="00557854">
        <w:t>VC</w:t>
      </w:r>
      <w:r w:rsidRPr="00557854">
        <w:tab/>
        <w:t>Vulnerable Children</w:t>
      </w:r>
    </w:p>
    <w:p w14:paraId="15243D01" w14:textId="77777777" w:rsidR="00D27F70" w:rsidRDefault="00D27F70" w:rsidP="00D27F70"/>
    <w:p w14:paraId="36B0B0CB" w14:textId="77777777" w:rsidR="00D27F70" w:rsidRDefault="00D27F70" w:rsidP="00D27F70">
      <w:pPr>
        <w:sectPr w:rsidR="00D27F70" w:rsidSect="001C3DD9">
          <w:footerReference w:type="default" r:id="rId16"/>
          <w:pgSz w:w="12240" w:h="15840"/>
          <w:pgMar w:top="1440" w:right="1440" w:bottom="1440" w:left="1440" w:header="720" w:footer="720" w:gutter="0"/>
          <w:pgNumType w:start="1"/>
          <w:cols w:space="720"/>
        </w:sectPr>
      </w:pPr>
    </w:p>
    <w:p w14:paraId="2969ECB4" w14:textId="0D4D2527" w:rsidR="00B500D8" w:rsidRPr="00AF0E66" w:rsidRDefault="00184836" w:rsidP="00DC3E35">
      <w:pPr>
        <w:pStyle w:val="Heading1"/>
        <w:rPr>
          <w:noProof w:val="0"/>
        </w:rPr>
      </w:pPr>
      <w:bookmarkStart w:id="5" w:name="_Toc525930956"/>
      <w:r w:rsidRPr="00AF0E66">
        <w:rPr>
          <w:noProof w:val="0"/>
        </w:rPr>
        <w:lastRenderedPageBreak/>
        <w:t>EXECUTIVE SUMMARY</w:t>
      </w:r>
      <w:bookmarkEnd w:id="5"/>
    </w:p>
    <w:p w14:paraId="734309E3" w14:textId="4375189E" w:rsidR="00731CA3" w:rsidRPr="00AF0E66" w:rsidRDefault="002F0F7F" w:rsidP="002F0F7F">
      <w:pPr>
        <w:pStyle w:val="Heading2"/>
      </w:pPr>
      <w:bookmarkStart w:id="6" w:name="_Toc497344235"/>
      <w:bookmarkStart w:id="7" w:name="_Toc525930957"/>
      <w:bookmarkEnd w:id="1"/>
      <w:bookmarkEnd w:id="2"/>
      <w:r>
        <w:t xml:space="preserve">1.1 </w:t>
      </w:r>
      <w:r w:rsidR="00731CA3" w:rsidRPr="00AF0E66">
        <w:t>INTRODUCTION, PURPOS</w:t>
      </w:r>
      <w:r w:rsidR="00703386">
        <w:t xml:space="preserve">E AND </w:t>
      </w:r>
      <w:r w:rsidR="00731CA3" w:rsidRPr="00AF0E66">
        <w:t>METHODOLOGY</w:t>
      </w:r>
      <w:bookmarkEnd w:id="6"/>
      <w:bookmarkEnd w:id="7"/>
    </w:p>
    <w:p w14:paraId="3A32D9F9" w14:textId="67A91A39" w:rsidR="00CE363A" w:rsidRPr="008863F4" w:rsidRDefault="00731CA3" w:rsidP="0068478B">
      <w:pPr>
        <w:spacing w:before="240" w:line="240" w:lineRule="auto"/>
        <w:jc w:val="both"/>
      </w:pPr>
      <w:r w:rsidRPr="00AF0E66">
        <w:t xml:space="preserve">The United States Agency for International Development (USAID)/Nigeria technical offices regularly collect performance data from their </w:t>
      </w:r>
      <w:r w:rsidR="0090761E">
        <w:t xml:space="preserve">Implementing </w:t>
      </w:r>
      <w:r w:rsidR="00C12AD1">
        <w:t>Partners (IP</w:t>
      </w:r>
      <w:r w:rsidRPr="00AF0E66">
        <w:t>s), and analyze it to make management decisions. Program management requires accurate, reliable, complete, and timely data to facilitate evidence-based decision making. Orphan and Vulnerable Children (</w:t>
      </w:r>
      <w:r w:rsidRPr="00AF0E66">
        <w:rPr>
          <w:rFonts w:eastAsia="Calibri" w:cstheme="minorHAnsi"/>
        </w:rPr>
        <w:t xml:space="preserve">OVC) programs among </w:t>
      </w:r>
      <w:r w:rsidR="004C1519" w:rsidRPr="005E2D55">
        <w:t>Human Immunodeficiency Virus</w:t>
      </w:r>
      <w:r w:rsidR="00C12AD1">
        <w:t xml:space="preserve">, </w:t>
      </w:r>
      <w:r w:rsidR="004C1519" w:rsidRPr="005E2D55">
        <w:t>Acquired Immunodeficiency Syndrome</w:t>
      </w:r>
      <w:r w:rsidR="004C1519" w:rsidRPr="005E2D55">
        <w:rPr>
          <w:rFonts w:eastAsia="Calibri" w:cstheme="minorHAnsi"/>
        </w:rPr>
        <w:t xml:space="preserve"> </w:t>
      </w:r>
      <w:r w:rsidR="004C1519">
        <w:rPr>
          <w:rFonts w:eastAsia="Calibri" w:cstheme="minorHAnsi"/>
        </w:rPr>
        <w:t>(</w:t>
      </w:r>
      <w:r w:rsidR="004C1519" w:rsidRPr="005E2D55">
        <w:rPr>
          <w:rFonts w:eastAsia="Calibri" w:cstheme="minorHAnsi"/>
        </w:rPr>
        <w:t>HIV/AIDS</w:t>
      </w:r>
      <w:r w:rsidR="004C1519">
        <w:rPr>
          <w:rFonts w:eastAsia="Calibri" w:cstheme="minorHAnsi"/>
        </w:rPr>
        <w:t>)</w:t>
      </w:r>
      <w:r w:rsidR="004C1519" w:rsidRPr="00AF0E66">
        <w:rPr>
          <w:rFonts w:eastAsia="Calibri" w:cstheme="minorHAnsi"/>
        </w:rPr>
        <w:t xml:space="preserve"> </w:t>
      </w:r>
      <w:r w:rsidRPr="00AF0E66">
        <w:rPr>
          <w:rFonts w:eastAsia="Calibri" w:cstheme="minorHAnsi"/>
        </w:rPr>
        <w:t xml:space="preserve">affected populations provide need-based and age-appropriate socioeconomic </w:t>
      </w:r>
      <w:r w:rsidR="009C7272" w:rsidRPr="00AF0E66">
        <w:rPr>
          <w:rFonts w:eastAsia="Calibri" w:cstheme="minorHAnsi"/>
        </w:rPr>
        <w:t>interventions and</w:t>
      </w:r>
      <w:r w:rsidRPr="00AF0E66">
        <w:rPr>
          <w:rFonts w:eastAsia="Calibri" w:cstheme="minorHAnsi"/>
        </w:rPr>
        <w:t xml:space="preserve"> require data that ensures provision of high-quality services. Since poor-quality data affect conclusions about performance and lead to incorrect decisions, USAID requires that all Missions/Offices conduct regular </w:t>
      </w:r>
      <w:r w:rsidR="0068478B">
        <w:t>D</w:t>
      </w:r>
      <w:r w:rsidRPr="00AF0E66">
        <w:t xml:space="preserve">ata </w:t>
      </w:r>
      <w:r w:rsidR="0068478B">
        <w:t>Q</w:t>
      </w:r>
      <w:r w:rsidRPr="00AF0E66">
        <w:t xml:space="preserve">uality </w:t>
      </w:r>
      <w:r w:rsidR="0068478B">
        <w:t>A</w:t>
      </w:r>
      <w:r w:rsidRPr="00AF0E66">
        <w:t xml:space="preserve">ssessments (DQA), to review (1) strengths and weaknesses of the data, as determined by applying the five data quality standards (i.e., </w:t>
      </w:r>
      <w:r w:rsidRPr="00AF0E66">
        <w:rPr>
          <w:b/>
          <w:bCs/>
          <w:i/>
          <w:iCs/>
        </w:rPr>
        <w:t>validity, reliability, timeliness, precision</w:t>
      </w:r>
      <w:r w:rsidR="00C12AD1">
        <w:rPr>
          <w:b/>
          <w:bCs/>
          <w:i/>
          <w:iCs/>
        </w:rPr>
        <w:t xml:space="preserve"> and</w:t>
      </w:r>
      <w:r w:rsidRPr="00AF0E66">
        <w:rPr>
          <w:b/>
          <w:bCs/>
          <w:i/>
          <w:iCs/>
        </w:rPr>
        <w:t xml:space="preserve"> integrity</w:t>
      </w:r>
      <w:r w:rsidRPr="00AF0E66">
        <w:rPr>
          <w:bCs/>
          <w:iCs/>
        </w:rPr>
        <w:t>)</w:t>
      </w:r>
      <w:r w:rsidRPr="00AF0E66">
        <w:t>; and (2) the extent to which the data integrity can be trusted in making management decisions.</w:t>
      </w:r>
    </w:p>
    <w:p w14:paraId="7A93EFAE" w14:textId="785851D1" w:rsidR="0068478B" w:rsidRPr="008863F4" w:rsidRDefault="00187BBD" w:rsidP="0068478B">
      <w:pPr>
        <w:spacing w:before="240" w:line="240" w:lineRule="auto"/>
        <w:jc w:val="both"/>
        <w:rPr>
          <w:rFonts w:eastAsiaTheme="minorHAnsi"/>
        </w:rPr>
      </w:pPr>
      <w:r>
        <w:rPr>
          <w:rFonts w:eastAsiaTheme="minorHAnsi"/>
        </w:rPr>
        <w:t xml:space="preserve">The </w:t>
      </w:r>
      <w:r w:rsidR="004C1519">
        <w:rPr>
          <w:rFonts w:eastAsiaTheme="minorHAnsi"/>
        </w:rPr>
        <w:t>Local OVC Partners in Nigeria</w:t>
      </w:r>
      <w:r w:rsidR="00CE363A">
        <w:rPr>
          <w:rFonts w:eastAsiaTheme="minorHAnsi"/>
        </w:rPr>
        <w:t xml:space="preserve"> 1</w:t>
      </w:r>
      <w:r w:rsidR="004C1519">
        <w:rPr>
          <w:rFonts w:eastAsiaTheme="minorHAnsi"/>
        </w:rPr>
        <w:t xml:space="preserve"> (LOPIN 1) </w:t>
      </w:r>
      <w:r w:rsidR="008C080D">
        <w:rPr>
          <w:rFonts w:eastAsiaTheme="minorHAnsi"/>
        </w:rPr>
        <w:t>A</w:t>
      </w:r>
      <w:r w:rsidR="0090761E">
        <w:rPr>
          <w:rFonts w:eastAsiaTheme="minorHAnsi"/>
        </w:rPr>
        <w:t>ctivity</w:t>
      </w:r>
      <w:r w:rsidR="00CE363A">
        <w:rPr>
          <w:rFonts w:eastAsiaTheme="minorHAnsi"/>
        </w:rPr>
        <w:t xml:space="preserve"> </w:t>
      </w:r>
      <w:r w:rsidR="00CE363A" w:rsidRPr="008F2BB7">
        <w:t xml:space="preserve">is one of the USAID/Nigeria’s OVC </w:t>
      </w:r>
      <w:r w:rsidR="00CE363A">
        <w:t>I</w:t>
      </w:r>
      <w:r w:rsidR="00CE363A" w:rsidRPr="008F2BB7">
        <w:t xml:space="preserve">mplementing </w:t>
      </w:r>
      <w:r w:rsidR="00CE363A">
        <w:t>M</w:t>
      </w:r>
      <w:r w:rsidR="00CE363A" w:rsidRPr="008F2BB7">
        <w:t xml:space="preserve">echanisms (IMs) </w:t>
      </w:r>
      <w:r w:rsidR="00CE363A">
        <w:t>being implemented by</w:t>
      </w:r>
      <w:r w:rsidR="004C1519">
        <w:rPr>
          <w:rFonts w:eastAsiaTheme="minorHAnsi"/>
        </w:rPr>
        <w:t xml:space="preserve"> </w:t>
      </w:r>
      <w:r w:rsidR="009E232A">
        <w:rPr>
          <w:rFonts w:eastAsiaTheme="minorHAnsi"/>
        </w:rPr>
        <w:t xml:space="preserve">the </w:t>
      </w:r>
      <w:r w:rsidR="00216A9F">
        <w:rPr>
          <w:rFonts w:eastAsiaTheme="minorHAnsi"/>
        </w:rPr>
        <w:t>Association for Reproductive and Family Health (ARFH</w:t>
      </w:r>
      <w:r w:rsidR="008863F4">
        <w:rPr>
          <w:rFonts w:eastAsiaTheme="minorHAnsi"/>
        </w:rPr>
        <w:t xml:space="preserve">). </w:t>
      </w:r>
      <w:r w:rsidR="00216A9F">
        <w:t>I</w:t>
      </w:r>
      <w:r w:rsidR="00731CA3" w:rsidRPr="00AF0E66">
        <w:t xml:space="preserve">n June </w:t>
      </w:r>
      <w:r w:rsidR="00216A9F" w:rsidRPr="00AF0E66">
        <w:t>2018</w:t>
      </w:r>
      <w:r w:rsidR="00216A9F">
        <w:t xml:space="preserve">, </w:t>
      </w:r>
      <w:r w:rsidR="00A50820">
        <w:t>USAID</w:t>
      </w:r>
      <w:r w:rsidR="009E232A">
        <w:t>/Nigeria</w:t>
      </w:r>
      <w:r w:rsidR="00A50820">
        <w:t xml:space="preserve"> and </w:t>
      </w:r>
      <w:r w:rsidR="008863F4">
        <w:rPr>
          <w:rFonts w:eastAsia="Calibri" w:cstheme="minorHAnsi"/>
        </w:rPr>
        <w:t>t</w:t>
      </w:r>
      <w:r w:rsidR="0090761E" w:rsidRPr="006D0924">
        <w:rPr>
          <w:rFonts w:eastAsia="Calibri" w:cstheme="minorHAnsi"/>
        </w:rPr>
        <w:t xml:space="preserve">he Monitoring, Evaluation, and Learning (MEL) </w:t>
      </w:r>
      <w:r w:rsidR="000B1D25">
        <w:rPr>
          <w:rFonts w:eastAsia="Calibri" w:cstheme="minorHAnsi"/>
        </w:rPr>
        <w:t>A</w:t>
      </w:r>
      <w:r w:rsidR="0090761E">
        <w:rPr>
          <w:rFonts w:eastAsia="Calibri" w:cstheme="minorHAnsi"/>
        </w:rPr>
        <w:t xml:space="preserve">ctivity of </w:t>
      </w:r>
      <w:r w:rsidR="00216A9F">
        <w:t xml:space="preserve">DevTech Systems, Inc. conducted a joint DQA exercise </w:t>
      </w:r>
      <w:r w:rsidR="00731CA3" w:rsidRPr="00AF0E66">
        <w:t xml:space="preserve">to review </w:t>
      </w:r>
      <w:r w:rsidR="000B3C7F">
        <w:t xml:space="preserve">the </w:t>
      </w:r>
      <w:r w:rsidR="00731CA3" w:rsidRPr="00AF0E66">
        <w:t xml:space="preserve">performance data submitted by </w:t>
      </w:r>
      <w:r w:rsidR="00216A9F">
        <w:t>ARFH</w:t>
      </w:r>
      <w:r w:rsidR="00731CA3" w:rsidRPr="00AF0E66">
        <w:t xml:space="preserve"> </w:t>
      </w:r>
      <w:r w:rsidR="004C1519">
        <w:t xml:space="preserve">LOPIN 1 </w:t>
      </w:r>
      <w:r w:rsidR="00731CA3" w:rsidRPr="00AF0E66">
        <w:t>to USAID for the period October 1,</w:t>
      </w:r>
      <w:r w:rsidR="000B3C7F">
        <w:t xml:space="preserve"> </w:t>
      </w:r>
      <w:r w:rsidR="00731CA3" w:rsidRPr="00AF0E66">
        <w:t xml:space="preserve">2017 to March 2018 for </w:t>
      </w:r>
      <w:r w:rsidR="00216A9F">
        <w:t>two</w:t>
      </w:r>
      <w:r w:rsidR="00731CA3" w:rsidRPr="00AF0E66">
        <w:t xml:space="preserve"> </w:t>
      </w:r>
      <w:r w:rsidR="004C1519" w:rsidRPr="005E2D55">
        <w:t xml:space="preserve">President’s Emergency Plan for AIDS Relief </w:t>
      </w:r>
      <w:r w:rsidR="004C1519">
        <w:t>(</w:t>
      </w:r>
      <w:r w:rsidR="004C1519" w:rsidRPr="005E2D55">
        <w:t>PEPFAR</w:t>
      </w:r>
      <w:r w:rsidR="004C1519">
        <w:t>)</w:t>
      </w:r>
      <w:r w:rsidR="00731CA3" w:rsidRPr="00AF0E66">
        <w:t xml:space="preserve"> </w:t>
      </w:r>
      <w:r w:rsidR="00A50820">
        <w:t>i</w:t>
      </w:r>
      <w:r w:rsidR="00731CA3" w:rsidRPr="00AF0E66">
        <w:t>ndicator</w:t>
      </w:r>
      <w:r w:rsidR="004C1519">
        <w:t>s</w:t>
      </w:r>
      <w:r w:rsidR="00A50820">
        <w:t xml:space="preserve">, </w:t>
      </w:r>
      <w:r w:rsidR="00216A9F">
        <w:t xml:space="preserve">“OVC_SERV” and </w:t>
      </w:r>
      <w:r w:rsidR="00731CA3" w:rsidRPr="00AF0E66">
        <w:t>“OVC_HIVSTAT</w:t>
      </w:r>
      <w:r w:rsidR="0029090B">
        <w:t>.</w:t>
      </w:r>
      <w:r w:rsidR="00731CA3" w:rsidRPr="00AF0E66">
        <w:t>”</w:t>
      </w:r>
      <w:r w:rsidR="00C51875">
        <w:t xml:space="preserve"> OVC_SERV is the “</w:t>
      </w:r>
      <w:r w:rsidR="00A50820">
        <w:t>n</w:t>
      </w:r>
      <w:r w:rsidR="00C51875">
        <w:t xml:space="preserve">umber of beneficiaries served by PEPFAR OVC programs for children and families affected by HIV” and OVC_HIVSTAT </w:t>
      </w:r>
      <w:r w:rsidR="00731CA3" w:rsidRPr="00AF0E66">
        <w:t>is the “</w:t>
      </w:r>
      <w:r w:rsidR="00A50820">
        <w:t>p</w:t>
      </w:r>
      <w:r w:rsidR="00731CA3" w:rsidRPr="00AF0E66">
        <w:t>ercentage of O</w:t>
      </w:r>
      <w:r w:rsidR="00A50820">
        <w:t>VC</w:t>
      </w:r>
      <w:r w:rsidR="00731CA3" w:rsidRPr="00AF0E66">
        <w:t xml:space="preserve"> (</w:t>
      </w:r>
      <w:r w:rsidR="00A50820">
        <w:t xml:space="preserve">less than </w:t>
      </w:r>
      <w:r w:rsidR="00731CA3" w:rsidRPr="00AF0E66">
        <w:t xml:space="preserve">18 years old) with HIV status reported to </w:t>
      </w:r>
      <w:r w:rsidR="0068478B">
        <w:t>IP</w:t>
      </w:r>
      <w:r w:rsidR="001C5D54">
        <w:t xml:space="preserve"> </w:t>
      </w:r>
      <w:r w:rsidR="00731CA3" w:rsidRPr="00AF0E66">
        <w:t>(including status not reported), disaggregated by status type</w:t>
      </w:r>
      <w:r w:rsidR="0029090B">
        <w:t>.</w:t>
      </w:r>
      <w:r w:rsidR="00731CA3" w:rsidRPr="00AF0E66">
        <w:t xml:space="preserve">” </w:t>
      </w:r>
      <w:r w:rsidR="0068478B">
        <w:t>T</w:t>
      </w:r>
      <w:r w:rsidR="0068478B" w:rsidRPr="0068478B">
        <w:t>he denominator is no longer collected as part of the OVC_HIVSTAT indicator</w:t>
      </w:r>
      <w:r w:rsidR="00486E73">
        <w:t xml:space="preserve">. The denominator is collected as part of the </w:t>
      </w:r>
      <w:r w:rsidR="0068478B" w:rsidRPr="0068478B">
        <w:t>OVC_SERV</w:t>
      </w:r>
      <w:r w:rsidR="00486E73">
        <w:t xml:space="preserve"> indicator</w:t>
      </w:r>
      <w:r w:rsidR="0068478B" w:rsidRPr="0068478B">
        <w:t>.</w:t>
      </w:r>
    </w:p>
    <w:p w14:paraId="2A8FD17E" w14:textId="15066D65" w:rsidR="00731CA3" w:rsidRPr="00AF0E66" w:rsidRDefault="00731CA3" w:rsidP="00731CA3">
      <w:pPr>
        <w:spacing w:before="240" w:line="240" w:lineRule="auto"/>
        <w:jc w:val="both"/>
      </w:pPr>
      <w:r w:rsidRPr="00AF0E66">
        <w:t xml:space="preserve">The DQA was implemented using a </w:t>
      </w:r>
      <w:r w:rsidR="00C57F34">
        <w:t>purposive</w:t>
      </w:r>
      <w:r w:rsidRPr="00AF0E66">
        <w:t xml:space="preserve"> sampling methodology </w:t>
      </w:r>
      <w:r w:rsidR="00A43A45" w:rsidRPr="00AF0E66">
        <w:t xml:space="preserve">in </w:t>
      </w:r>
      <w:r w:rsidR="0020663C">
        <w:t>eight s</w:t>
      </w:r>
      <w:r w:rsidRPr="00AF0E66">
        <w:t xml:space="preserve">elected Community Based Organizations (CBOs) in </w:t>
      </w:r>
      <w:r w:rsidR="00C51875">
        <w:t xml:space="preserve">Akwa Ibom, Lagos and Rivers </w:t>
      </w:r>
      <w:r w:rsidR="0029090B">
        <w:t>s</w:t>
      </w:r>
      <w:r w:rsidR="00C51875">
        <w:t>tates</w:t>
      </w:r>
      <w:r w:rsidRPr="00AF0E66">
        <w:t xml:space="preserve">, the respective </w:t>
      </w:r>
      <w:r w:rsidR="00C51875">
        <w:t>ARFH</w:t>
      </w:r>
      <w:r w:rsidRPr="00AF0E66">
        <w:t xml:space="preserve"> </w:t>
      </w:r>
      <w:r w:rsidR="00486E73">
        <w:t>s</w:t>
      </w:r>
      <w:r w:rsidRPr="00AF0E66">
        <w:t xml:space="preserve">tate </w:t>
      </w:r>
      <w:r w:rsidR="00486E73">
        <w:t>o</w:t>
      </w:r>
      <w:r w:rsidRPr="00AF0E66">
        <w:t xml:space="preserve">ffices, and the </w:t>
      </w:r>
      <w:r w:rsidR="00C51875">
        <w:t>ARFH</w:t>
      </w:r>
      <w:r w:rsidRPr="00AF0E66">
        <w:t xml:space="preserve"> </w:t>
      </w:r>
      <w:r w:rsidR="00A027BE">
        <w:t>c</w:t>
      </w:r>
      <w:r w:rsidRPr="00AF0E66">
        <w:t>entral Monitoring and Evaluation (M&amp;E) Unit</w:t>
      </w:r>
      <w:r w:rsidR="0068478B">
        <w:t xml:space="preserve">. The ARFH </w:t>
      </w:r>
      <w:r w:rsidR="00A027BE">
        <w:t>c</w:t>
      </w:r>
      <w:r w:rsidR="0068478B">
        <w:t>entral M&amp;E unit has physical</w:t>
      </w:r>
      <w:r w:rsidR="00C51875">
        <w:t xml:space="preserve"> presence in Oyo state</w:t>
      </w:r>
      <w:r w:rsidR="00D50960">
        <w:t>,</w:t>
      </w:r>
      <w:r w:rsidR="00C51875">
        <w:t xml:space="preserve"> but the </w:t>
      </w:r>
      <w:r w:rsidR="0020663C">
        <w:t xml:space="preserve">assessment </w:t>
      </w:r>
      <w:r w:rsidR="0033357A">
        <w:t xml:space="preserve">was </w:t>
      </w:r>
      <w:r w:rsidR="00C51875">
        <w:t>conducted in Lagos state for logistic</w:t>
      </w:r>
      <w:r w:rsidR="00D50960">
        <w:t>al</w:t>
      </w:r>
      <w:r w:rsidR="00C51875">
        <w:t xml:space="preserve"> convenience. </w:t>
      </w:r>
    </w:p>
    <w:p w14:paraId="6A6498BA" w14:textId="7F2A9DB6" w:rsidR="00731CA3" w:rsidRDefault="00731CA3" w:rsidP="00731CA3">
      <w:pPr>
        <w:shd w:val="clear" w:color="auto" w:fill="FFFFFF"/>
        <w:spacing w:before="240" w:after="0" w:line="240" w:lineRule="auto"/>
        <w:jc w:val="both"/>
        <w:rPr>
          <w:rFonts w:eastAsia="Calibri" w:cstheme="minorHAnsi"/>
        </w:rPr>
      </w:pPr>
      <w:r w:rsidRPr="00AF0E66">
        <w:t>The DQA methodology at all levels included</w:t>
      </w:r>
      <w:r w:rsidR="00BF7DAA">
        <w:t xml:space="preserve">: </w:t>
      </w:r>
      <w:r w:rsidRPr="00AF0E66">
        <w:t xml:space="preserve">(1) </w:t>
      </w:r>
      <w:r w:rsidR="001A27E6">
        <w:t>A</w:t>
      </w:r>
      <w:r w:rsidR="00BF7DAA">
        <w:t xml:space="preserve"> review of</w:t>
      </w:r>
      <w:r w:rsidR="00D50960">
        <w:t xml:space="preserve"> the</w:t>
      </w:r>
      <w:r w:rsidR="00BF7DAA">
        <w:t xml:space="preserve"> </w:t>
      </w:r>
      <w:r w:rsidR="00D50960">
        <w:t>activity</w:t>
      </w:r>
      <w:r w:rsidR="00D50960" w:rsidRPr="00AF0E66">
        <w:t xml:space="preserve"> </w:t>
      </w:r>
      <w:r w:rsidRPr="00AF0E66">
        <w:t xml:space="preserve">M&amp;E documents, materials, and data, including Standard Operating Procedures (SOP), guidelines, </w:t>
      </w:r>
      <w:r w:rsidR="00D50960">
        <w:t xml:space="preserve">the </w:t>
      </w:r>
      <w:r w:rsidRPr="00AF0E66">
        <w:t xml:space="preserve">Performance Indicator Reference Sheet (PIRS), and other guiding documents for organizational M&amp;E management, data management, and processing; (2) </w:t>
      </w:r>
      <w:r w:rsidR="001A27E6">
        <w:t>A</w:t>
      </w:r>
      <w:r w:rsidR="00BF7DAA">
        <w:t xml:space="preserve"> review of </w:t>
      </w:r>
      <w:r w:rsidRPr="00AF0E66">
        <w:t xml:space="preserve">six months of </w:t>
      </w:r>
      <w:r w:rsidR="0090761E">
        <w:t>LOPIN 1</w:t>
      </w:r>
      <w:r w:rsidRPr="00AF0E66">
        <w:t xml:space="preserve"> OVC summary reports, and trace and verification of</w:t>
      </w:r>
      <w:r w:rsidR="0033357A">
        <w:t xml:space="preserve"> data for the </w:t>
      </w:r>
      <w:r w:rsidR="00A562BE">
        <w:t xml:space="preserve">two </w:t>
      </w:r>
      <w:r w:rsidRPr="00AF0E66">
        <w:t>indicator</w:t>
      </w:r>
      <w:r w:rsidR="0033357A">
        <w:t>s</w:t>
      </w:r>
      <w:r w:rsidRPr="00AF0E66">
        <w:t xml:space="preserve"> (including</w:t>
      </w:r>
      <w:r w:rsidR="00C8335D">
        <w:t xml:space="preserve"> </w:t>
      </w:r>
      <w:r w:rsidR="00AC79EE">
        <w:t>Nigeria OVC M</w:t>
      </w:r>
      <w:r w:rsidR="00C8335D">
        <w:t>anagement Information System [</w:t>
      </w:r>
      <w:r w:rsidRPr="00AF0E66">
        <w:t>NOMIS</w:t>
      </w:r>
      <w:r w:rsidR="00C8335D">
        <w:t>]</w:t>
      </w:r>
      <w:r w:rsidRPr="00AF0E66">
        <w:t xml:space="preserve"> data); (3) </w:t>
      </w:r>
      <w:r w:rsidR="001A27E6">
        <w:t>A</w:t>
      </w:r>
      <w:r w:rsidR="00C8335D">
        <w:t xml:space="preserve"> </w:t>
      </w:r>
      <w:r w:rsidRPr="00AF0E66">
        <w:t xml:space="preserve">review of a subset of source documents (beneficiary forms and household folders), and entries of beneficiaries and households </w:t>
      </w:r>
      <w:r w:rsidR="0033357A">
        <w:t xml:space="preserve">data </w:t>
      </w:r>
      <w:r w:rsidRPr="00AF0E66">
        <w:t xml:space="preserve">in the NOMIS; (4) </w:t>
      </w:r>
      <w:r w:rsidR="001A27E6">
        <w:t>I</w:t>
      </w:r>
      <w:r w:rsidRPr="00AF0E66">
        <w:t xml:space="preserve">nterviews with M&amp;E </w:t>
      </w:r>
      <w:r w:rsidR="00CC1B04">
        <w:t>o</w:t>
      </w:r>
      <w:r w:rsidRPr="00AF0E66">
        <w:t xml:space="preserve">fficers and personnel; (5) cross-checks across systems and records; (6) </w:t>
      </w:r>
      <w:r w:rsidR="001A27E6">
        <w:t>A</w:t>
      </w:r>
      <w:r w:rsidR="00235502">
        <w:t xml:space="preserve"> </w:t>
      </w:r>
      <w:r w:rsidRPr="00AF0E66">
        <w:t xml:space="preserve">review of the data </w:t>
      </w:r>
      <w:r w:rsidR="00235502">
        <w:t>applying</w:t>
      </w:r>
      <w:r w:rsidR="00235502" w:rsidRPr="00AF0E66">
        <w:t xml:space="preserve"> </w:t>
      </w:r>
      <w:r w:rsidRPr="00AF0E66">
        <w:t>the five data quality standards (i.e., validity, reliability, integrity, precision</w:t>
      </w:r>
      <w:r w:rsidR="00BF7DAA">
        <w:t xml:space="preserve"> and </w:t>
      </w:r>
      <w:r w:rsidRPr="00AF0E66">
        <w:t>timeliness)</w:t>
      </w:r>
      <w:r w:rsidR="0033357A">
        <w:t>;</w:t>
      </w:r>
      <w:r w:rsidR="00235502">
        <w:t xml:space="preserve"> and</w:t>
      </w:r>
      <w:r w:rsidR="0033357A">
        <w:t xml:space="preserve"> (7) </w:t>
      </w:r>
      <w:r w:rsidR="001A27E6">
        <w:t>A</w:t>
      </w:r>
      <w:r w:rsidR="00235502">
        <w:t xml:space="preserve"> </w:t>
      </w:r>
      <w:r w:rsidR="0033357A">
        <w:t xml:space="preserve">debrief </w:t>
      </w:r>
      <w:r w:rsidR="00BF7DAA">
        <w:t xml:space="preserve">at </w:t>
      </w:r>
      <w:r w:rsidR="00235502">
        <w:t xml:space="preserve">each </w:t>
      </w:r>
      <w:r w:rsidR="0033357A">
        <w:t xml:space="preserve">site </w:t>
      </w:r>
      <w:r w:rsidR="00BF7DAA">
        <w:t>on</w:t>
      </w:r>
      <w:r w:rsidR="0033357A">
        <w:t xml:space="preserve"> </w:t>
      </w:r>
      <w:r w:rsidR="00235502">
        <w:t xml:space="preserve">the preliminary </w:t>
      </w:r>
      <w:r w:rsidR="00CC1AD9">
        <w:t xml:space="preserve">DQA </w:t>
      </w:r>
      <w:r w:rsidR="0033357A">
        <w:t xml:space="preserve">findings using </w:t>
      </w:r>
      <w:r w:rsidR="00BF7DAA">
        <w:t>a</w:t>
      </w:r>
      <w:r w:rsidR="0033357A">
        <w:t xml:space="preserve"> feedback form</w:t>
      </w:r>
      <w:r w:rsidRPr="00AF0E66">
        <w:t xml:space="preserve">. </w:t>
      </w:r>
      <w:bookmarkStart w:id="8" w:name="_Hlk520654181"/>
      <w:r w:rsidR="00BF7DAA" w:rsidRPr="00AF0E66">
        <w:rPr>
          <w:rFonts w:eastAsia="Calibri" w:cstheme="minorHAnsi"/>
        </w:rPr>
        <w:t>The DQA team utilized</w:t>
      </w:r>
      <w:r w:rsidR="00235502">
        <w:rPr>
          <w:rFonts w:eastAsia="Calibri" w:cstheme="minorHAnsi"/>
        </w:rPr>
        <w:t xml:space="preserve"> the</w:t>
      </w:r>
      <w:r w:rsidR="00BF7DAA" w:rsidRPr="00AF0E66">
        <w:rPr>
          <w:rFonts w:eastAsia="Calibri" w:cstheme="minorHAnsi"/>
        </w:rPr>
        <w:t xml:space="preserve"> </w:t>
      </w:r>
      <w:r w:rsidR="00BF7DAA">
        <w:rPr>
          <w:rFonts w:eastAsia="Calibri" w:cstheme="minorHAnsi"/>
        </w:rPr>
        <w:t xml:space="preserve">USAID MEASURE Evaluation’s DQA </w:t>
      </w:r>
      <w:r w:rsidR="00BF7DAA">
        <w:rPr>
          <w:rFonts w:eastAsia="Calibri" w:cstheme="minorHAnsi"/>
        </w:rPr>
        <w:lastRenderedPageBreak/>
        <w:t>Excel Tool (RDQA multi-indicator version</w:t>
      </w:r>
      <w:r w:rsidR="00BF7DAA">
        <w:rPr>
          <w:rStyle w:val="FootnoteReference"/>
          <w:rFonts w:eastAsia="Calibri" w:cstheme="minorHAnsi"/>
        </w:rPr>
        <w:footnoteReference w:id="1"/>
      </w:r>
      <w:r w:rsidR="00E94E15">
        <w:rPr>
          <w:rFonts w:eastAsia="Calibri" w:cstheme="minorHAnsi"/>
        </w:rPr>
        <w:t>)</w:t>
      </w:r>
      <w:r w:rsidR="00BF7DAA">
        <w:rPr>
          <w:rFonts w:eastAsia="Calibri" w:cstheme="minorHAnsi"/>
        </w:rPr>
        <w:t>, as well as the USAID DQA checklist</w:t>
      </w:r>
      <w:r w:rsidR="00BF7DAA">
        <w:rPr>
          <w:rStyle w:val="FootnoteReference"/>
          <w:rFonts w:eastAsia="Calibri" w:cstheme="minorHAnsi"/>
        </w:rPr>
        <w:footnoteReference w:id="2"/>
      </w:r>
      <w:r w:rsidR="00BF7DAA">
        <w:rPr>
          <w:rFonts w:eastAsia="Calibri" w:cstheme="minorHAnsi"/>
        </w:rPr>
        <w:t xml:space="preserve"> to assess the data quality standards</w:t>
      </w:r>
      <w:bookmarkEnd w:id="8"/>
      <w:r w:rsidR="00BF7DAA">
        <w:rPr>
          <w:rFonts w:eastAsia="Calibri" w:cstheme="minorHAnsi"/>
        </w:rPr>
        <w:t>.</w:t>
      </w:r>
      <w:r w:rsidR="0033357A">
        <w:rPr>
          <w:rFonts w:eastAsia="Calibri" w:cstheme="minorHAnsi"/>
        </w:rPr>
        <w:t xml:space="preserve"> </w:t>
      </w:r>
    </w:p>
    <w:p w14:paraId="490648E2" w14:textId="572A5794" w:rsidR="00261803" w:rsidRPr="00A1017C" w:rsidRDefault="002F0F7F" w:rsidP="00DC3E35">
      <w:pPr>
        <w:pStyle w:val="Heading2"/>
      </w:pPr>
      <w:bookmarkStart w:id="9" w:name="_Toc525930958"/>
      <w:bookmarkStart w:id="10" w:name="_Toc497344236"/>
      <w:r>
        <w:t xml:space="preserve">1.2 </w:t>
      </w:r>
      <w:r w:rsidR="00261803" w:rsidRPr="00A1017C">
        <w:t>FINDINGS</w:t>
      </w:r>
      <w:bookmarkEnd w:id="9"/>
    </w:p>
    <w:p w14:paraId="7C77B43E" w14:textId="77777777" w:rsidR="00F13AAA" w:rsidRDefault="00F13AAA" w:rsidP="00F13AAA">
      <w:pPr>
        <w:spacing w:before="0"/>
        <w:rPr>
          <w:b/>
          <w:bCs/>
        </w:rPr>
      </w:pPr>
      <w:r>
        <w:rPr>
          <w:b/>
          <w:bCs/>
          <w:u w:val="single"/>
        </w:rPr>
        <w:t xml:space="preserve">M&amp;E Systems Assessment </w:t>
      </w:r>
    </w:p>
    <w:p w14:paraId="5E700849" w14:textId="77777777" w:rsidR="00D01EE2" w:rsidRDefault="00F304A4" w:rsidP="00D01EE2">
      <w:pPr>
        <w:spacing w:after="0" w:line="240" w:lineRule="auto"/>
        <w:jc w:val="both"/>
        <w:rPr>
          <w:lang w:val="en-GB"/>
        </w:rPr>
      </w:pPr>
      <w:r w:rsidRPr="0099281F">
        <w:rPr>
          <w:u w:val="single"/>
        </w:rPr>
        <w:t>LOPIN 1</w:t>
      </w:r>
      <w:r w:rsidR="00261803" w:rsidRPr="0099281F">
        <w:rPr>
          <w:u w:val="single"/>
        </w:rPr>
        <w:t xml:space="preserve"> Central M&amp;E Unit</w:t>
      </w:r>
      <w:r w:rsidR="00261803" w:rsidRPr="00712E78">
        <w:t xml:space="preserve">: </w:t>
      </w:r>
      <w:r w:rsidR="00261803" w:rsidRPr="0099281F">
        <w:rPr>
          <w:i/>
          <w:iCs/>
          <w:u w:val="single"/>
        </w:rPr>
        <w:t>Strengths</w:t>
      </w:r>
      <w:r w:rsidR="00261803" w:rsidRPr="00712E78">
        <w:t xml:space="preserve">: </w:t>
      </w:r>
      <w:r w:rsidR="00BF7DAA">
        <w:t xml:space="preserve">(1) </w:t>
      </w:r>
      <w:bookmarkStart w:id="11" w:name="_Hlk521332907"/>
      <w:r w:rsidR="00261803" w:rsidRPr="00712E78">
        <w:t xml:space="preserve">Clear responsibilities for the review of data at the </w:t>
      </w:r>
      <w:r w:rsidR="00A579A3">
        <w:t>central</w:t>
      </w:r>
      <w:r w:rsidR="00261803" w:rsidRPr="00712E78">
        <w:t xml:space="preserve"> level assigned to the </w:t>
      </w:r>
      <w:r w:rsidR="00FF343A">
        <w:t xml:space="preserve">Senior M&amp;E </w:t>
      </w:r>
      <w:r w:rsidR="00720660">
        <w:t>O</w:t>
      </w:r>
      <w:r w:rsidR="00FF343A">
        <w:t xml:space="preserve">fficer and </w:t>
      </w:r>
      <w:r w:rsidR="007A26C0" w:rsidRPr="00712E78">
        <w:t>M&amp;E Director</w:t>
      </w:r>
      <w:bookmarkEnd w:id="11"/>
      <w:r w:rsidR="00BF7DAA">
        <w:t>;</w:t>
      </w:r>
      <w:r w:rsidR="007A26C0" w:rsidRPr="00712E78">
        <w:t xml:space="preserve"> </w:t>
      </w:r>
      <w:r w:rsidR="00514852" w:rsidRPr="00712E78">
        <w:t xml:space="preserve">(2) Availability </w:t>
      </w:r>
      <w:r w:rsidR="00720660">
        <w:t xml:space="preserve">and use </w:t>
      </w:r>
      <w:r w:rsidR="00514852" w:rsidRPr="00712E78">
        <w:t xml:space="preserve">of </w:t>
      </w:r>
      <w:r w:rsidR="00BF7DAA">
        <w:t xml:space="preserve">an </w:t>
      </w:r>
      <w:r w:rsidR="00FC42AC">
        <w:t>M&amp;E Manual for LOPIN R</w:t>
      </w:r>
      <w:r w:rsidR="00B63588">
        <w:t>egion</w:t>
      </w:r>
      <w:r w:rsidR="00FC42AC">
        <w:t xml:space="preserve"> 1</w:t>
      </w:r>
      <w:r w:rsidR="00BF7DAA">
        <w:t>;</w:t>
      </w:r>
      <w:r w:rsidR="00601B35">
        <w:t xml:space="preserve"> </w:t>
      </w:r>
      <w:r w:rsidR="00514852" w:rsidRPr="00712E78">
        <w:t xml:space="preserve">(3) Use of </w:t>
      </w:r>
      <w:r w:rsidR="00601B35">
        <w:t xml:space="preserve">the </w:t>
      </w:r>
      <w:r w:rsidR="00014B6C">
        <w:t>NOMIS</w:t>
      </w:r>
      <w:r w:rsidR="00514852" w:rsidRPr="00712E78">
        <w:t xml:space="preserve"> to report data</w:t>
      </w:r>
      <w:r w:rsidR="00BF7DAA">
        <w:t>;</w:t>
      </w:r>
      <w:r w:rsidR="00B16C1A" w:rsidRPr="00712E78">
        <w:t xml:space="preserve"> </w:t>
      </w:r>
      <w:r w:rsidR="0099281F">
        <w:t xml:space="preserve">(4) Availability of trained M&amp;E staff; (5) Engagement of ad-hoc staff as monitors to help with data quality checks; </w:t>
      </w:r>
      <w:r w:rsidR="00BF7DAA">
        <w:t xml:space="preserve">and </w:t>
      </w:r>
      <w:r w:rsidR="00B16C1A" w:rsidRPr="00712E78">
        <w:t>(</w:t>
      </w:r>
      <w:r w:rsidR="00827251">
        <w:t>6</w:t>
      </w:r>
      <w:r w:rsidR="00B16C1A" w:rsidRPr="00FF343A">
        <w:t xml:space="preserve">) </w:t>
      </w:r>
      <w:bookmarkStart w:id="12" w:name="_Hlk521333033"/>
      <w:r w:rsidR="00FF343A" w:rsidRPr="00FF343A">
        <w:t>Data</w:t>
      </w:r>
      <w:r w:rsidR="009B4F68">
        <w:t xml:space="preserve"> are</w:t>
      </w:r>
      <w:r w:rsidR="00FF343A" w:rsidRPr="00FF343A">
        <w:t xml:space="preserve"> being analyzed and use</w:t>
      </w:r>
      <w:r w:rsidR="009B4F68">
        <w:t>d</w:t>
      </w:r>
      <w:r w:rsidR="00FF343A" w:rsidRPr="00FF343A">
        <w:t xml:space="preserve"> to inform </w:t>
      </w:r>
      <w:r w:rsidR="00827251">
        <w:t>activity</w:t>
      </w:r>
      <w:r w:rsidR="00827251" w:rsidRPr="00FF343A">
        <w:t xml:space="preserve"> </w:t>
      </w:r>
      <w:r w:rsidR="00FF343A" w:rsidRPr="00FF343A">
        <w:t>implementation</w:t>
      </w:r>
      <w:bookmarkEnd w:id="12"/>
      <w:r w:rsidR="00FF343A" w:rsidRPr="00FF343A">
        <w:t>.</w:t>
      </w:r>
      <w:r w:rsidR="00514852" w:rsidRPr="00712E78">
        <w:t xml:space="preserve"> </w:t>
      </w:r>
      <w:r w:rsidR="00BF6A23" w:rsidRPr="0099281F">
        <w:rPr>
          <w:i/>
          <w:iCs/>
          <w:u w:val="single"/>
        </w:rPr>
        <w:t>Area</w:t>
      </w:r>
      <w:r w:rsidR="00261803" w:rsidRPr="0099281F">
        <w:rPr>
          <w:i/>
          <w:iCs/>
          <w:u w:val="single"/>
        </w:rPr>
        <w:t>s</w:t>
      </w:r>
      <w:r w:rsidR="00BF6A23" w:rsidRPr="0099281F">
        <w:rPr>
          <w:i/>
          <w:iCs/>
          <w:u w:val="single"/>
        </w:rPr>
        <w:t xml:space="preserve"> for Improvement</w:t>
      </w:r>
      <w:r w:rsidR="00261803" w:rsidRPr="00712E78">
        <w:t xml:space="preserve">: (1) </w:t>
      </w:r>
      <w:r w:rsidR="00827251">
        <w:t xml:space="preserve">The </w:t>
      </w:r>
      <w:r w:rsidR="0099281F">
        <w:t>LOPIN 1 Data Management SOP does not include a section on C</w:t>
      </w:r>
      <w:r w:rsidR="00712E78" w:rsidRPr="00014B6C">
        <w:t xml:space="preserve">hange </w:t>
      </w:r>
      <w:r w:rsidR="00BF7DAA">
        <w:t>M</w:t>
      </w:r>
      <w:r w:rsidR="00712E78" w:rsidRPr="00014B6C">
        <w:t xml:space="preserve">anagement </w:t>
      </w:r>
      <w:r w:rsidR="00BF7DAA">
        <w:t>Proce</w:t>
      </w:r>
      <w:r w:rsidR="00A027BE">
        <w:t>ss</w:t>
      </w:r>
      <w:r w:rsidR="00BF7DAA">
        <w:t xml:space="preserve"> (CMP); and</w:t>
      </w:r>
      <w:r w:rsidR="00712E78" w:rsidRPr="0099281F">
        <w:rPr>
          <w:rFonts w:ascii="Calibri" w:eastAsia="Times New Roman" w:hAnsi="Calibri" w:cs="Calibri"/>
          <w:color w:val="000000"/>
          <w:lang w:eastAsia="en-GB"/>
        </w:rPr>
        <w:t xml:space="preserve"> </w:t>
      </w:r>
      <w:r w:rsidR="00712E78" w:rsidRPr="0099281F">
        <w:rPr>
          <w:lang w:val="en-GB"/>
        </w:rPr>
        <w:t>(2)</w:t>
      </w:r>
      <w:r w:rsidR="00014B6C" w:rsidRPr="0099281F">
        <w:rPr>
          <w:lang w:val="en-GB"/>
        </w:rPr>
        <w:t xml:space="preserve"> </w:t>
      </w:r>
      <w:r w:rsidR="00827251">
        <w:rPr>
          <w:lang w:val="en-GB"/>
        </w:rPr>
        <w:t>The d</w:t>
      </w:r>
      <w:r w:rsidR="00712E78" w:rsidRPr="0099281F">
        <w:rPr>
          <w:lang w:val="en-GB"/>
        </w:rPr>
        <w:t xml:space="preserve">ata generated by the current version of NOMIS at </w:t>
      </w:r>
      <w:r w:rsidR="00827251">
        <w:rPr>
          <w:lang w:val="en-GB"/>
        </w:rPr>
        <w:t xml:space="preserve">the </w:t>
      </w:r>
      <w:r w:rsidR="00014B6C" w:rsidRPr="0099281F">
        <w:rPr>
          <w:lang w:val="en-GB"/>
        </w:rPr>
        <w:t>LOPIN 1</w:t>
      </w:r>
      <w:r w:rsidR="00827251">
        <w:rPr>
          <w:lang w:val="en-GB"/>
        </w:rPr>
        <w:t xml:space="preserve"> </w:t>
      </w:r>
      <w:r w:rsidR="00712E78" w:rsidRPr="0099281F">
        <w:rPr>
          <w:lang w:val="en-GB"/>
        </w:rPr>
        <w:t>H</w:t>
      </w:r>
      <w:r w:rsidR="00014B6C" w:rsidRPr="0099281F">
        <w:rPr>
          <w:lang w:val="en-GB"/>
        </w:rPr>
        <w:t>eadquarter</w:t>
      </w:r>
      <w:r w:rsidR="00827251">
        <w:rPr>
          <w:lang w:val="en-GB"/>
        </w:rPr>
        <w:t>s</w:t>
      </w:r>
      <w:r w:rsidR="00014B6C" w:rsidRPr="0099281F">
        <w:rPr>
          <w:lang w:val="en-GB"/>
        </w:rPr>
        <w:t xml:space="preserve"> (HQ) </w:t>
      </w:r>
      <w:r w:rsidR="00712E78" w:rsidRPr="0099281F">
        <w:rPr>
          <w:lang w:val="en-GB"/>
        </w:rPr>
        <w:t xml:space="preserve">office did not tally with </w:t>
      </w:r>
      <w:r w:rsidR="00827251">
        <w:rPr>
          <w:lang w:val="en-GB"/>
        </w:rPr>
        <w:t xml:space="preserve">the </w:t>
      </w:r>
      <w:r w:rsidR="00712E78" w:rsidRPr="0099281F">
        <w:rPr>
          <w:lang w:val="en-GB"/>
        </w:rPr>
        <w:t xml:space="preserve">data reported for </w:t>
      </w:r>
      <w:r w:rsidR="00AE490F">
        <w:rPr>
          <w:lang w:val="en-GB"/>
        </w:rPr>
        <w:t>F</w:t>
      </w:r>
      <w:r w:rsidR="00393339">
        <w:rPr>
          <w:lang w:val="en-GB"/>
        </w:rPr>
        <w:t xml:space="preserve">iscal </w:t>
      </w:r>
      <w:r w:rsidR="00AE490F">
        <w:rPr>
          <w:lang w:val="en-GB"/>
        </w:rPr>
        <w:t>Y</w:t>
      </w:r>
      <w:r w:rsidR="00393339">
        <w:rPr>
          <w:lang w:val="en-GB"/>
        </w:rPr>
        <w:t>ear (</w:t>
      </w:r>
      <w:r w:rsidR="00712E78" w:rsidRPr="0099281F">
        <w:rPr>
          <w:lang w:val="en-GB"/>
        </w:rPr>
        <w:t>FY</w:t>
      </w:r>
      <w:r w:rsidR="00393339">
        <w:rPr>
          <w:lang w:val="en-GB"/>
        </w:rPr>
        <w:t>)</w:t>
      </w:r>
      <w:r w:rsidR="00712E78" w:rsidRPr="0099281F">
        <w:rPr>
          <w:lang w:val="en-GB"/>
        </w:rPr>
        <w:t xml:space="preserve"> 2018 S</w:t>
      </w:r>
      <w:r w:rsidR="00014B6C" w:rsidRPr="0099281F">
        <w:rPr>
          <w:lang w:val="en-GB"/>
        </w:rPr>
        <w:t xml:space="preserve">emi </w:t>
      </w:r>
      <w:r w:rsidR="00712E78" w:rsidRPr="0099281F">
        <w:rPr>
          <w:lang w:val="en-GB"/>
        </w:rPr>
        <w:t>A</w:t>
      </w:r>
      <w:r w:rsidR="00014B6C" w:rsidRPr="0099281F">
        <w:rPr>
          <w:lang w:val="en-GB"/>
        </w:rPr>
        <w:t xml:space="preserve">nnual </w:t>
      </w:r>
      <w:r w:rsidR="00712E78" w:rsidRPr="0099281F">
        <w:rPr>
          <w:lang w:val="en-GB"/>
        </w:rPr>
        <w:t>P</w:t>
      </w:r>
      <w:r w:rsidR="00014B6C" w:rsidRPr="0099281F">
        <w:rPr>
          <w:lang w:val="en-GB"/>
        </w:rPr>
        <w:t xml:space="preserve">rogress </w:t>
      </w:r>
      <w:r w:rsidR="00712E78" w:rsidRPr="0099281F">
        <w:rPr>
          <w:lang w:val="en-GB"/>
        </w:rPr>
        <w:t>R</w:t>
      </w:r>
      <w:r w:rsidR="00014B6C" w:rsidRPr="0099281F">
        <w:rPr>
          <w:lang w:val="en-GB"/>
        </w:rPr>
        <w:t>e</w:t>
      </w:r>
      <w:r w:rsidR="00B63588" w:rsidRPr="0099281F">
        <w:rPr>
          <w:lang w:val="en-GB"/>
        </w:rPr>
        <w:t>sults</w:t>
      </w:r>
      <w:r w:rsidR="00014B6C" w:rsidRPr="0099281F">
        <w:rPr>
          <w:lang w:val="en-GB"/>
        </w:rPr>
        <w:t xml:space="preserve"> (SAPR)</w:t>
      </w:r>
      <w:r w:rsidR="00BF7DAA">
        <w:t>.</w:t>
      </w:r>
      <w:r w:rsidR="00261803" w:rsidRPr="00712E78">
        <w:t xml:space="preserve"> </w:t>
      </w:r>
      <w:r w:rsidR="00261803" w:rsidRPr="0099281F">
        <w:rPr>
          <w:i/>
          <w:iCs/>
          <w:u w:val="single"/>
        </w:rPr>
        <w:t>Recommendations</w:t>
      </w:r>
      <w:r w:rsidR="00261803" w:rsidRPr="00712E78">
        <w:t xml:space="preserve">: (1) </w:t>
      </w:r>
      <w:r w:rsidR="0099281F">
        <w:t xml:space="preserve">Update the LOPIN 1 Data Management SOP to include section on CMP to guide reporting of </w:t>
      </w:r>
      <w:r w:rsidR="00100F19">
        <w:t>data updates; and</w:t>
      </w:r>
      <w:r w:rsidR="00BF7DAA">
        <w:t xml:space="preserve"> </w:t>
      </w:r>
      <w:r w:rsidR="00712E78" w:rsidRPr="00712E78">
        <w:t>(2) Update NOMIS software to the most recent version to address NOMIS data discrepancies</w:t>
      </w:r>
      <w:r w:rsidR="00DC3446">
        <w:t>.</w:t>
      </w:r>
    </w:p>
    <w:p w14:paraId="1AAF1AA2" w14:textId="21809F67" w:rsidR="00261803" w:rsidRPr="00D01EE2" w:rsidRDefault="00014B6C" w:rsidP="00D01EE2">
      <w:pPr>
        <w:spacing w:after="0" w:line="240" w:lineRule="auto"/>
        <w:jc w:val="both"/>
        <w:rPr>
          <w:lang w:val="en-GB"/>
        </w:rPr>
      </w:pPr>
      <w:r>
        <w:rPr>
          <w:u w:val="single"/>
        </w:rPr>
        <w:t>LOPIN 1</w:t>
      </w:r>
      <w:r w:rsidR="00261803" w:rsidRPr="00A1017C">
        <w:rPr>
          <w:u w:val="single"/>
        </w:rPr>
        <w:t xml:space="preserve"> State M&amp;E Units</w:t>
      </w:r>
      <w:r w:rsidR="00261803" w:rsidRPr="00A1017C">
        <w:t xml:space="preserve">: </w:t>
      </w:r>
      <w:r w:rsidR="00261803" w:rsidRPr="00A1017C">
        <w:rPr>
          <w:i/>
          <w:iCs/>
          <w:u w:val="single"/>
        </w:rPr>
        <w:t>Strengths</w:t>
      </w:r>
      <w:r w:rsidR="00261803" w:rsidRPr="00A1017C">
        <w:t xml:space="preserve">: </w:t>
      </w:r>
      <w:r w:rsidR="00514852" w:rsidRPr="00A1017C">
        <w:t xml:space="preserve">(1) </w:t>
      </w:r>
      <w:r w:rsidR="00261803" w:rsidRPr="00A1017C">
        <w:t xml:space="preserve">All </w:t>
      </w:r>
      <w:r w:rsidR="00AE490F">
        <w:t>s</w:t>
      </w:r>
      <w:r w:rsidR="00261803" w:rsidRPr="00A1017C">
        <w:t xml:space="preserve">tate-level M&amp;E </w:t>
      </w:r>
      <w:r w:rsidR="00C54C17">
        <w:t>O</w:t>
      </w:r>
      <w:r w:rsidR="00A1017C" w:rsidRPr="00A1017C">
        <w:t>fficers</w:t>
      </w:r>
      <w:r w:rsidR="00261803" w:rsidRPr="00A1017C">
        <w:t xml:space="preserve"> reported </w:t>
      </w:r>
      <w:r w:rsidR="00B63588">
        <w:t xml:space="preserve">to have </w:t>
      </w:r>
      <w:r w:rsidR="00261803" w:rsidRPr="00A1017C">
        <w:t>received relevant training to carry out their assigned responsibilities</w:t>
      </w:r>
      <w:r w:rsidR="00B63588">
        <w:t xml:space="preserve">; </w:t>
      </w:r>
      <w:r w:rsidR="00514852" w:rsidRPr="00A1017C">
        <w:t>(2)</w:t>
      </w:r>
      <w:r w:rsidR="00100F19">
        <w:t xml:space="preserve"> </w:t>
      </w:r>
      <w:r w:rsidR="00514852" w:rsidRPr="00A1017C">
        <w:t xml:space="preserve">Availability of </w:t>
      </w:r>
      <w:r>
        <w:t>PIRS</w:t>
      </w:r>
      <w:r w:rsidR="00187347">
        <w:t xml:space="preserve"> for the </w:t>
      </w:r>
      <w:r w:rsidR="00B63588">
        <w:t>two i</w:t>
      </w:r>
      <w:r w:rsidR="00187347">
        <w:t>ndicators assessed</w:t>
      </w:r>
      <w:r w:rsidR="00514852" w:rsidRPr="00A1017C">
        <w:t xml:space="preserve"> and</w:t>
      </w:r>
      <w:r w:rsidR="000728F7">
        <w:t xml:space="preserve"> an</w:t>
      </w:r>
      <w:r w:rsidR="00514852" w:rsidRPr="00A1017C">
        <w:t xml:space="preserve"> SOP to guide </w:t>
      </w:r>
      <w:r w:rsidR="00B63588">
        <w:t xml:space="preserve">activity </w:t>
      </w:r>
      <w:r w:rsidR="00514852" w:rsidRPr="00A1017C">
        <w:t>implementation</w:t>
      </w:r>
      <w:r w:rsidR="00B63588">
        <w:t xml:space="preserve">; and </w:t>
      </w:r>
      <w:r w:rsidR="00514852" w:rsidRPr="00A1017C">
        <w:t>(3) Use of data for decision making</w:t>
      </w:r>
      <w:r w:rsidR="00187347">
        <w:t>.</w:t>
      </w:r>
      <w:r w:rsidR="00514852" w:rsidRPr="00A1017C">
        <w:t xml:space="preserve"> </w:t>
      </w:r>
      <w:r w:rsidR="00514852" w:rsidRPr="00A1017C">
        <w:rPr>
          <w:i/>
          <w:iCs/>
          <w:u w:val="single"/>
        </w:rPr>
        <w:t>Areas for Improvement</w:t>
      </w:r>
      <w:r w:rsidR="00261803" w:rsidRPr="00A1017C">
        <w:rPr>
          <w:i/>
          <w:iCs/>
          <w:u w:val="single"/>
        </w:rPr>
        <w:t>s:</w:t>
      </w:r>
      <w:r w:rsidR="00261803" w:rsidRPr="00A1017C">
        <w:t xml:space="preserve"> (1) </w:t>
      </w:r>
      <w:r w:rsidR="00514852" w:rsidRPr="00A1017C">
        <w:t xml:space="preserve">Lack of guidelines on </w:t>
      </w:r>
      <w:r w:rsidR="00A6033B">
        <w:t>CMP</w:t>
      </w:r>
      <w:r w:rsidR="000728F7">
        <w:t>s</w:t>
      </w:r>
      <w:r w:rsidR="00261803" w:rsidRPr="00A1017C">
        <w:t xml:space="preserve">; (2) </w:t>
      </w:r>
      <w:r w:rsidR="00514852" w:rsidRPr="00A1017C">
        <w:t xml:space="preserve">Late submission of reports by CBOs in </w:t>
      </w:r>
      <w:r w:rsidR="00A1017C" w:rsidRPr="00A1017C">
        <w:t xml:space="preserve">Akwa Ibom </w:t>
      </w:r>
      <w:r w:rsidR="00121EF5">
        <w:t>s</w:t>
      </w:r>
      <w:r w:rsidR="00A1017C" w:rsidRPr="00A1017C">
        <w:t>tate</w:t>
      </w:r>
      <w:r w:rsidR="00187347">
        <w:t>;</w:t>
      </w:r>
      <w:r w:rsidR="00514852" w:rsidRPr="00A1017C">
        <w:t xml:space="preserve"> </w:t>
      </w:r>
      <w:r w:rsidR="00A1017C" w:rsidRPr="00A1017C">
        <w:t xml:space="preserve">(3) </w:t>
      </w:r>
      <w:r w:rsidR="00121EF5">
        <w:t>Activity</w:t>
      </w:r>
      <w:r w:rsidR="00121EF5" w:rsidRPr="00A1017C">
        <w:t xml:space="preserve"> </w:t>
      </w:r>
      <w:r w:rsidR="00A1017C" w:rsidRPr="00A1017C">
        <w:t>data not consistently backed up in Akwa Ibom state</w:t>
      </w:r>
      <w:r w:rsidR="00187347">
        <w:t>;</w:t>
      </w:r>
      <w:r w:rsidR="00A1017C" w:rsidRPr="00A1017C">
        <w:t xml:space="preserve"> </w:t>
      </w:r>
      <w:r w:rsidR="00B63588">
        <w:t xml:space="preserve">and </w:t>
      </w:r>
      <w:r w:rsidR="00A1017C" w:rsidRPr="00A1017C">
        <w:t>(4) No written procedure</w:t>
      </w:r>
      <w:r w:rsidR="00121EF5">
        <w:t>(s)</w:t>
      </w:r>
      <w:r w:rsidR="00A1017C" w:rsidRPr="00A1017C">
        <w:t xml:space="preserve"> to address incomplete, late, inaccurate and follow</w:t>
      </w:r>
      <w:r w:rsidR="00B63588">
        <w:t>-</w:t>
      </w:r>
      <w:r w:rsidR="00A1017C" w:rsidRPr="00A1017C">
        <w:t xml:space="preserve">up with CBOs on data quality issues in Akwa Ibom and Lagos </w:t>
      </w:r>
      <w:r w:rsidR="00121EF5">
        <w:t>s</w:t>
      </w:r>
      <w:r w:rsidR="00A1017C" w:rsidRPr="00A1017C">
        <w:t>tates</w:t>
      </w:r>
      <w:r w:rsidR="00B63588">
        <w:t>.</w:t>
      </w:r>
      <w:r w:rsidR="00A1017C" w:rsidRPr="00A1017C">
        <w:t xml:space="preserve"> </w:t>
      </w:r>
      <w:r w:rsidR="00261803" w:rsidRPr="00A1017C">
        <w:rPr>
          <w:i/>
          <w:iCs/>
          <w:u w:val="single"/>
        </w:rPr>
        <w:t>Recommendations:</w:t>
      </w:r>
      <w:r w:rsidR="00261803" w:rsidRPr="00A1017C">
        <w:t xml:space="preserve"> </w:t>
      </w:r>
      <w:bookmarkStart w:id="13" w:name="_Hlk519090657"/>
      <w:r w:rsidR="00514852" w:rsidRPr="00A1017C">
        <w:t>(1)</w:t>
      </w:r>
      <w:r w:rsidR="00A1017C" w:rsidRPr="00A1017C">
        <w:t xml:space="preserve"> </w:t>
      </w:r>
      <w:r w:rsidR="00B63588">
        <w:t>Develop</w:t>
      </w:r>
      <w:r w:rsidR="00A1017C" w:rsidRPr="00A1017C">
        <w:t xml:space="preserve"> </w:t>
      </w:r>
      <w:r w:rsidR="009B6A43">
        <w:t xml:space="preserve">a </w:t>
      </w:r>
      <w:r w:rsidR="00A1017C" w:rsidRPr="00A1017C">
        <w:t xml:space="preserve">CMP </w:t>
      </w:r>
      <w:r w:rsidR="009B6A43">
        <w:t>to guide reporting of data updates;</w:t>
      </w:r>
      <w:r w:rsidR="006321F5">
        <w:t xml:space="preserve"> </w:t>
      </w:r>
      <w:r w:rsidR="009B6A43">
        <w:t>(</w:t>
      </w:r>
      <w:r w:rsidR="00A1017C" w:rsidRPr="00A1017C">
        <w:t>2</w:t>
      </w:r>
      <w:r w:rsidR="009B6A43">
        <w:t>) E</w:t>
      </w:r>
      <w:r w:rsidR="0024083A" w:rsidRPr="00A1017C">
        <w:t xml:space="preserve">nsure </w:t>
      </w:r>
      <w:r w:rsidR="009B6A43">
        <w:t xml:space="preserve">CBO compliance to reporting deadlines (Akwa Ibom </w:t>
      </w:r>
      <w:r w:rsidR="00121EF5">
        <w:t>s</w:t>
      </w:r>
      <w:r w:rsidR="009B6A43">
        <w:t>tate);</w:t>
      </w:r>
      <w:r w:rsidR="0024083A" w:rsidRPr="00A1017C">
        <w:t xml:space="preserve"> (</w:t>
      </w:r>
      <w:r w:rsidR="00A1017C" w:rsidRPr="00A1017C">
        <w:t>3</w:t>
      </w:r>
      <w:r w:rsidR="0024083A" w:rsidRPr="00A1017C">
        <w:t xml:space="preserve">) </w:t>
      </w:r>
      <w:r w:rsidR="009B6A43">
        <w:t>Ensure compliance to data back-up guidelines</w:t>
      </w:r>
      <w:r w:rsidR="00A1017C" w:rsidRPr="00A1017C">
        <w:t xml:space="preserve"> </w:t>
      </w:r>
      <w:r w:rsidR="009B6A43">
        <w:t>(</w:t>
      </w:r>
      <w:r w:rsidR="00A1017C" w:rsidRPr="00A1017C">
        <w:t xml:space="preserve">Akwa Ibom </w:t>
      </w:r>
      <w:r w:rsidR="0019198D">
        <w:t>s</w:t>
      </w:r>
      <w:r w:rsidR="00A1017C" w:rsidRPr="00A1017C">
        <w:t>tate</w:t>
      </w:r>
      <w:r w:rsidR="009B6A43">
        <w:t>); and</w:t>
      </w:r>
      <w:r w:rsidR="00A1017C" w:rsidRPr="00A1017C">
        <w:t xml:space="preserve"> (4) </w:t>
      </w:r>
      <w:r w:rsidR="009B6A43">
        <w:t>D</w:t>
      </w:r>
      <w:r w:rsidR="00A1017C" w:rsidRPr="00A1017C">
        <w:t xml:space="preserve">evelop </w:t>
      </w:r>
      <w:r w:rsidR="009B6A43">
        <w:t xml:space="preserve">written guidelines to inform steps to be taken to address </w:t>
      </w:r>
      <w:bookmarkStart w:id="14" w:name="_Hlk521361639"/>
      <w:r w:rsidR="009B6A43">
        <w:t xml:space="preserve">incomplete, late and inaccurate data reporting </w:t>
      </w:r>
      <w:bookmarkEnd w:id="14"/>
      <w:r w:rsidR="009B6A43">
        <w:t>by CBOs</w:t>
      </w:r>
      <w:r w:rsidR="00187347">
        <w:t>.</w:t>
      </w:r>
    </w:p>
    <w:p w14:paraId="09990F0B" w14:textId="15D0368E" w:rsidR="00595CD4" w:rsidRPr="00A20879" w:rsidRDefault="00750EB9" w:rsidP="00A20879">
      <w:pPr>
        <w:pStyle w:val="Instructions"/>
        <w:numPr>
          <w:ilvl w:val="0"/>
          <w:numId w:val="0"/>
        </w:numPr>
        <w:jc w:val="both"/>
        <w:rPr>
          <w:color w:val="6C6463"/>
          <w:sz w:val="22"/>
        </w:rPr>
      </w:pPr>
      <w:bookmarkStart w:id="15" w:name="_Hlk521357845"/>
      <w:bookmarkEnd w:id="13"/>
      <w:r w:rsidRPr="000A2CAF">
        <w:rPr>
          <w:color w:val="6C6463"/>
          <w:sz w:val="22"/>
          <w:u w:val="single"/>
        </w:rPr>
        <w:t>LOPIN 1 CBOs:</w:t>
      </w:r>
      <w:r w:rsidRPr="00F13AAA">
        <w:rPr>
          <w:color w:val="6C6463"/>
          <w:sz w:val="22"/>
        </w:rPr>
        <w:t xml:space="preserve"> </w:t>
      </w:r>
      <w:r w:rsidRPr="000A2CAF">
        <w:rPr>
          <w:i/>
          <w:color w:val="6C6463"/>
          <w:sz w:val="22"/>
          <w:u w:val="single"/>
        </w:rPr>
        <w:t>Strengths</w:t>
      </w:r>
      <w:r w:rsidRPr="000A2CAF">
        <w:rPr>
          <w:color w:val="6C6463"/>
          <w:sz w:val="22"/>
        </w:rPr>
        <w:t xml:space="preserve">: (1) Several mechanisms are in place to ensure </w:t>
      </w:r>
      <w:r w:rsidR="0019198D">
        <w:rPr>
          <w:color w:val="6C6463"/>
          <w:sz w:val="22"/>
        </w:rPr>
        <w:t xml:space="preserve">the </w:t>
      </w:r>
      <w:r w:rsidRPr="000A2CAF">
        <w:rPr>
          <w:color w:val="6C6463"/>
          <w:sz w:val="22"/>
        </w:rPr>
        <w:t xml:space="preserve">confidentiality of beneficiary records and to minimize data quality issues; (2) </w:t>
      </w:r>
      <w:r w:rsidR="00B15B2F">
        <w:rPr>
          <w:color w:val="6C6463"/>
          <w:sz w:val="22"/>
        </w:rPr>
        <w:t>A s</w:t>
      </w:r>
      <w:r w:rsidRPr="000A2CAF">
        <w:rPr>
          <w:color w:val="6C6463"/>
          <w:sz w:val="22"/>
        </w:rPr>
        <w:t xml:space="preserve">uitable backstop </w:t>
      </w:r>
      <w:r w:rsidR="00B15B2F">
        <w:rPr>
          <w:color w:val="6C6463"/>
          <w:sz w:val="22"/>
        </w:rPr>
        <w:t xml:space="preserve">is available </w:t>
      </w:r>
      <w:r w:rsidRPr="000A2CAF">
        <w:rPr>
          <w:color w:val="6C6463"/>
          <w:sz w:val="22"/>
        </w:rPr>
        <w:t xml:space="preserve">to fill in for the M&amp;E </w:t>
      </w:r>
      <w:r w:rsidR="00B15B2F">
        <w:rPr>
          <w:color w:val="6C6463"/>
          <w:sz w:val="22"/>
        </w:rPr>
        <w:t>O</w:t>
      </w:r>
      <w:r w:rsidRPr="000A2CAF">
        <w:rPr>
          <w:color w:val="6C6463"/>
          <w:sz w:val="22"/>
        </w:rPr>
        <w:t>fficer when not available; (3) Availability and use of PIRS and</w:t>
      </w:r>
      <w:r w:rsidR="00B15B2F">
        <w:rPr>
          <w:color w:val="6C6463"/>
          <w:sz w:val="22"/>
        </w:rPr>
        <w:t xml:space="preserve"> </w:t>
      </w:r>
      <w:r w:rsidRPr="000A2CAF">
        <w:rPr>
          <w:color w:val="6C6463"/>
          <w:sz w:val="22"/>
        </w:rPr>
        <w:t>SOP</w:t>
      </w:r>
      <w:r w:rsidR="00B15B2F">
        <w:rPr>
          <w:color w:val="6C6463"/>
          <w:sz w:val="22"/>
        </w:rPr>
        <w:t>s</w:t>
      </w:r>
      <w:r w:rsidRPr="000A2CAF">
        <w:rPr>
          <w:color w:val="6C6463"/>
          <w:sz w:val="22"/>
        </w:rPr>
        <w:t xml:space="preserve"> to guide activity implementation; (4) Good filing and storage system</w:t>
      </w:r>
      <w:r w:rsidR="00B15B2F">
        <w:rPr>
          <w:color w:val="6C6463"/>
          <w:sz w:val="22"/>
        </w:rPr>
        <w:t>s</w:t>
      </w:r>
      <w:r w:rsidRPr="000A2CAF">
        <w:rPr>
          <w:color w:val="6C6463"/>
          <w:sz w:val="22"/>
        </w:rPr>
        <w:t xml:space="preserve"> observed </w:t>
      </w:r>
      <w:r w:rsidR="0051720A">
        <w:rPr>
          <w:color w:val="6C6463"/>
          <w:sz w:val="22"/>
        </w:rPr>
        <w:t>at all the CBOs visited;</w:t>
      </w:r>
      <w:r w:rsidRPr="000A2CAF">
        <w:rPr>
          <w:color w:val="6C6463"/>
          <w:sz w:val="22"/>
        </w:rPr>
        <w:t xml:space="preserve"> and (5) Data are analyzed and used to inform </w:t>
      </w:r>
      <w:r w:rsidR="003456C7">
        <w:rPr>
          <w:color w:val="6C6463"/>
          <w:sz w:val="22"/>
        </w:rPr>
        <w:t>activity</w:t>
      </w:r>
      <w:r w:rsidR="003456C7" w:rsidRPr="000A2CAF">
        <w:rPr>
          <w:color w:val="6C6463"/>
          <w:sz w:val="22"/>
        </w:rPr>
        <w:t xml:space="preserve"> </w:t>
      </w:r>
      <w:r w:rsidRPr="000A2CAF">
        <w:rPr>
          <w:color w:val="6C6463"/>
          <w:sz w:val="22"/>
        </w:rPr>
        <w:t xml:space="preserve">implementation. </w:t>
      </w:r>
      <w:r w:rsidRPr="000A2CAF">
        <w:rPr>
          <w:i/>
          <w:color w:val="6C6463"/>
          <w:sz w:val="22"/>
          <w:u w:val="single"/>
        </w:rPr>
        <w:t>Areas for Improvement</w:t>
      </w:r>
      <w:r w:rsidRPr="000A2CAF">
        <w:rPr>
          <w:i/>
          <w:color w:val="6C6463"/>
          <w:sz w:val="22"/>
        </w:rPr>
        <w:t>:</w:t>
      </w:r>
      <w:r w:rsidRPr="000A2CAF">
        <w:rPr>
          <w:color w:val="6C6463"/>
          <w:sz w:val="22"/>
        </w:rPr>
        <w:t xml:space="preserve"> (1) No CMP to guide reporting of data updates at Lifetime Caring International Foundation (LICF), Hope and Care Foundation (HCF) and Rhemacare Integrated development Centre (RIDEC); (2) Stock out of Volunteer Counsellor (VC) service forms at Arms of Comfort Foundation (AOCF) and use of outdated service forms (HCF); (3) Service forms not accurately and completely filled by Community Volunteers (CVs) at </w:t>
      </w:r>
      <w:r w:rsidR="00014B3A">
        <w:rPr>
          <w:color w:val="6C6463"/>
          <w:sz w:val="22"/>
        </w:rPr>
        <w:t>B</w:t>
      </w:r>
      <w:r w:rsidR="009977DA">
        <w:rPr>
          <w:color w:val="6C6463"/>
          <w:sz w:val="22"/>
        </w:rPr>
        <w:t>ROKLINE</w:t>
      </w:r>
      <w:r w:rsidR="00014B3A">
        <w:rPr>
          <w:color w:val="6C6463"/>
          <w:sz w:val="22"/>
        </w:rPr>
        <w:t xml:space="preserve"> Foundation (</w:t>
      </w:r>
      <w:r w:rsidRPr="000A2CAF">
        <w:rPr>
          <w:color w:val="6C6463"/>
          <w:sz w:val="22"/>
        </w:rPr>
        <w:t>BF</w:t>
      </w:r>
      <w:r w:rsidR="00014B3A">
        <w:rPr>
          <w:color w:val="6C6463"/>
          <w:sz w:val="22"/>
        </w:rPr>
        <w:t>)</w:t>
      </w:r>
      <w:r w:rsidRPr="000A2CAF">
        <w:rPr>
          <w:color w:val="6C6463"/>
          <w:sz w:val="22"/>
        </w:rPr>
        <w:t xml:space="preserve">, HCF and AOCF; and (4) Old computers with inadequate capacity for large data are in use, making data entry slow (BF).  </w:t>
      </w:r>
      <w:r w:rsidRPr="000A2CAF">
        <w:rPr>
          <w:i/>
          <w:color w:val="6C6463"/>
          <w:sz w:val="22"/>
          <w:u w:val="single"/>
        </w:rPr>
        <w:t>Recommendations:</w:t>
      </w:r>
      <w:r w:rsidRPr="000A2CAF">
        <w:rPr>
          <w:color w:val="6C6463"/>
          <w:sz w:val="22"/>
        </w:rPr>
        <w:t xml:space="preserve"> (1) Utilize CMP guidelines to report data updates; (2) Conduct refresher training for CVs on </w:t>
      </w:r>
      <w:r w:rsidR="00C41089">
        <w:rPr>
          <w:color w:val="6C6463"/>
          <w:sz w:val="22"/>
        </w:rPr>
        <w:t xml:space="preserve">the </w:t>
      </w:r>
      <w:r w:rsidRPr="000A2CAF">
        <w:rPr>
          <w:color w:val="6C6463"/>
          <w:sz w:val="22"/>
        </w:rPr>
        <w:t xml:space="preserve">completion of data tools (BF, AOCF and HCF); (3) Provide updated service forms to AOCF and HCF and discourage </w:t>
      </w:r>
      <w:r w:rsidR="00C41089">
        <w:rPr>
          <w:color w:val="6C6463"/>
          <w:sz w:val="22"/>
        </w:rPr>
        <w:t xml:space="preserve">the </w:t>
      </w:r>
      <w:r w:rsidRPr="000A2CAF">
        <w:rPr>
          <w:color w:val="6C6463"/>
          <w:sz w:val="22"/>
        </w:rPr>
        <w:t xml:space="preserve">use of outdated service forms; (4) Upgrade computer software to a higher </w:t>
      </w:r>
      <w:r w:rsidRPr="000A2CAF">
        <w:rPr>
          <w:color w:val="6C6463"/>
          <w:sz w:val="22"/>
        </w:rPr>
        <w:lastRenderedPageBreak/>
        <w:t>capacity or procure a computer with capacity for large data, to improve the process of data entry into the NOMIS (BF).</w:t>
      </w:r>
      <w:bookmarkEnd w:id="15"/>
    </w:p>
    <w:p w14:paraId="425D0837" w14:textId="70A93B05" w:rsidR="00400DF7" w:rsidRPr="00400DF7" w:rsidRDefault="00F82027" w:rsidP="00400DF7">
      <w:pPr>
        <w:spacing w:before="240" w:line="240" w:lineRule="auto"/>
        <w:ind w:right="57"/>
        <w:jc w:val="both"/>
      </w:pPr>
      <w:r w:rsidRPr="00F82027">
        <w:t>The general findings on the M&amp;E system</w:t>
      </w:r>
      <w:r w:rsidR="009E4BD2">
        <w:t>s</w:t>
      </w:r>
      <w:r w:rsidRPr="00F82027">
        <w:t xml:space="preserve"> assessment for all levels assessed </w:t>
      </w:r>
      <w:r w:rsidR="00F84503">
        <w:t>are</w:t>
      </w:r>
      <w:r w:rsidRPr="00F82027">
        <w:t xml:space="preserve"> shown in the spiderweb graph </w:t>
      </w:r>
      <w:r w:rsidR="00696278">
        <w:t xml:space="preserve">in </w:t>
      </w:r>
      <w:r w:rsidR="00696278">
        <w:fldChar w:fldCharType="begin"/>
      </w:r>
      <w:r w:rsidR="00696278">
        <w:instrText xml:space="preserve"> REF _Ref521204608 \h </w:instrText>
      </w:r>
      <w:r w:rsidR="00696278">
        <w:fldChar w:fldCharType="separate"/>
      </w:r>
      <w:r w:rsidR="00C66CA7" w:rsidRPr="00DF2B5B">
        <w:t xml:space="preserve">Figure </w:t>
      </w:r>
      <w:r w:rsidR="00C66CA7">
        <w:rPr>
          <w:noProof/>
        </w:rPr>
        <w:t>1</w:t>
      </w:r>
      <w:r w:rsidR="00696278">
        <w:fldChar w:fldCharType="end"/>
      </w:r>
      <w:r w:rsidR="006F7675">
        <w:t>.</w:t>
      </w:r>
      <w:r w:rsidRPr="00F82027">
        <w:t>The area</w:t>
      </w:r>
      <w:r w:rsidR="0030367E">
        <w:t>s</w:t>
      </w:r>
      <w:r w:rsidRPr="00F82027">
        <w:t xml:space="preserve"> for improvement for </w:t>
      </w:r>
      <w:r w:rsidR="00696278">
        <w:t xml:space="preserve">the </w:t>
      </w:r>
      <w:r w:rsidR="005110C5">
        <w:t xml:space="preserve">LOPIN 1 </w:t>
      </w:r>
      <w:r w:rsidR="00696278">
        <w:t xml:space="preserve">IM </w:t>
      </w:r>
      <w:r w:rsidRPr="00F82027">
        <w:t>are in data management processes</w:t>
      </w:r>
      <w:r w:rsidR="0030367E">
        <w:t xml:space="preserve"> and </w:t>
      </w:r>
      <w:r w:rsidR="00400DF7" w:rsidRPr="00400DF7">
        <w:t>links with the national reporting system</w:t>
      </w:r>
      <w:r w:rsidR="00872064">
        <w:t>,</w:t>
      </w:r>
      <w:r w:rsidR="0030367E" w:rsidRPr="00400DF7">
        <w:t xml:space="preserve"> which </w:t>
      </w:r>
      <w:r w:rsidR="006E5E30">
        <w:t xml:space="preserve">occurred because of </w:t>
      </w:r>
      <w:r w:rsidR="0030367E" w:rsidRPr="00400DF7">
        <w:t xml:space="preserve">parallel reporting channels i.e., to government and donor agencies. However, there </w:t>
      </w:r>
      <w:r w:rsidR="0030367E">
        <w:t>are</w:t>
      </w:r>
      <w:r w:rsidR="0030367E" w:rsidRPr="00400DF7">
        <w:t xml:space="preserve"> mechanism</w:t>
      </w:r>
      <w:r w:rsidR="0030367E">
        <w:t>s</w:t>
      </w:r>
      <w:r w:rsidR="0030367E" w:rsidRPr="00400DF7">
        <w:t xml:space="preserve"> in place to harmonize data at the different levels</w:t>
      </w:r>
      <w:r w:rsidR="003906A1">
        <w:t xml:space="preserve"> such as </w:t>
      </w:r>
      <w:r w:rsidR="00EF4AB0">
        <w:t xml:space="preserve">periodic state and national level </w:t>
      </w:r>
      <w:r w:rsidR="003906A1">
        <w:t>data harmonization meetings.</w:t>
      </w:r>
    </w:p>
    <w:p w14:paraId="26B1CD74" w14:textId="46F84144" w:rsidR="00F82027" w:rsidRDefault="006321F5" w:rsidP="006321F5">
      <w:pPr>
        <w:pStyle w:val="Caption"/>
      </w:pPr>
      <w:bookmarkStart w:id="16" w:name="_Ref521204608"/>
      <w:bookmarkStart w:id="17" w:name="_Toc525931034"/>
      <w:bookmarkStart w:id="18" w:name="_Hlk521204675"/>
      <w:r w:rsidRPr="00DF2B5B">
        <w:t xml:space="preserve">Figure </w:t>
      </w:r>
      <w:r w:rsidR="008C795C" w:rsidRPr="00DF2B5B">
        <w:rPr>
          <w:noProof/>
        </w:rPr>
        <w:fldChar w:fldCharType="begin"/>
      </w:r>
      <w:r w:rsidR="008C795C" w:rsidRPr="00DF2B5B">
        <w:rPr>
          <w:noProof/>
        </w:rPr>
        <w:instrText xml:space="preserve"> SEQ Figure \* ARABIC </w:instrText>
      </w:r>
      <w:r w:rsidR="008C795C" w:rsidRPr="00DF2B5B">
        <w:rPr>
          <w:noProof/>
        </w:rPr>
        <w:fldChar w:fldCharType="separate"/>
      </w:r>
      <w:r w:rsidR="00C66CA7">
        <w:rPr>
          <w:noProof/>
        </w:rPr>
        <w:t>1</w:t>
      </w:r>
      <w:r w:rsidR="008C795C" w:rsidRPr="00DF2B5B">
        <w:rPr>
          <w:noProof/>
        </w:rPr>
        <w:fldChar w:fldCharType="end"/>
      </w:r>
      <w:bookmarkEnd w:id="16"/>
      <w:r w:rsidRPr="00DF2B5B">
        <w:t>. Data Management System Assessment</w:t>
      </w:r>
      <w:r w:rsidR="00696278" w:rsidRPr="00DF2B5B">
        <w:t xml:space="preserve"> – Global Average for all LOPIN 1 </w:t>
      </w:r>
      <w:r w:rsidR="009740B3">
        <w:t>S</w:t>
      </w:r>
      <w:r w:rsidR="00696278" w:rsidRPr="00DF2B5B">
        <w:t xml:space="preserve">ites </w:t>
      </w:r>
      <w:r w:rsidR="009740B3">
        <w:t>A</w:t>
      </w:r>
      <w:r w:rsidR="00696278" w:rsidRPr="00DF2B5B">
        <w:t>ssessed</w:t>
      </w:r>
      <w:bookmarkEnd w:id="17"/>
    </w:p>
    <w:p w14:paraId="7EAB81B0" w14:textId="67BE0C55" w:rsidR="002C5126" w:rsidRDefault="002C5126" w:rsidP="00EB7265">
      <w:pPr>
        <w:jc w:val="center"/>
      </w:pPr>
      <w:r>
        <w:rPr>
          <w:noProof/>
        </w:rPr>
        <w:drawing>
          <wp:inline distT="0" distB="0" distL="0" distR="0" wp14:anchorId="00EC0C1F" wp14:editId="62D6963D">
            <wp:extent cx="4983480" cy="2870122"/>
            <wp:effectExtent l="0" t="0" r="762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3685" b="1675"/>
                    <a:stretch/>
                  </pic:blipFill>
                  <pic:spPr bwMode="auto">
                    <a:xfrm>
                      <a:off x="0" y="0"/>
                      <a:ext cx="4987834" cy="2872630"/>
                    </a:xfrm>
                    <a:prstGeom prst="rect">
                      <a:avLst/>
                    </a:prstGeom>
                    <a:ln>
                      <a:noFill/>
                    </a:ln>
                    <a:extLst>
                      <a:ext uri="{53640926-AAD7-44D8-BBD7-CCE9431645EC}">
                        <a14:shadowObscured xmlns:a14="http://schemas.microsoft.com/office/drawing/2010/main"/>
                      </a:ext>
                    </a:extLst>
                  </pic:spPr>
                </pic:pic>
              </a:graphicData>
            </a:graphic>
          </wp:inline>
        </w:drawing>
      </w:r>
    </w:p>
    <w:bookmarkEnd w:id="18"/>
    <w:p w14:paraId="0ADE2E05" w14:textId="0C46E256" w:rsidR="00A579A3" w:rsidRDefault="00A579A3" w:rsidP="00A579A3">
      <w:pPr>
        <w:spacing w:before="0"/>
        <w:rPr>
          <w:b/>
          <w:bCs/>
        </w:rPr>
      </w:pPr>
      <w:r>
        <w:rPr>
          <w:b/>
          <w:bCs/>
          <w:u w:val="single"/>
        </w:rPr>
        <w:t xml:space="preserve">Data Quality Standards </w:t>
      </w:r>
    </w:p>
    <w:p w14:paraId="06794DF8" w14:textId="4A290411" w:rsidR="00F82027" w:rsidRPr="001760BD" w:rsidRDefault="00261803" w:rsidP="00261803">
      <w:pPr>
        <w:spacing w:before="240" w:line="240" w:lineRule="auto"/>
        <w:jc w:val="both"/>
      </w:pPr>
      <w:r w:rsidRPr="001760BD">
        <w:rPr>
          <w:u w:val="single"/>
        </w:rPr>
        <w:t>Validity</w:t>
      </w:r>
      <w:r w:rsidRPr="001760BD">
        <w:rPr>
          <w:i/>
          <w:iCs/>
          <w:u w:val="single"/>
        </w:rPr>
        <w:t>:</w:t>
      </w:r>
      <w:r w:rsidRPr="001760BD">
        <w:t xml:space="preserve"> </w:t>
      </w:r>
      <w:r w:rsidRPr="001760BD">
        <w:rPr>
          <w:i/>
          <w:iCs/>
          <w:u w:val="single"/>
        </w:rPr>
        <w:t>Strengths:</w:t>
      </w:r>
      <w:r w:rsidRPr="001760BD">
        <w:t xml:space="preserve"> (1)</w:t>
      </w:r>
      <w:r w:rsidR="00822428">
        <w:t xml:space="preserve"> </w:t>
      </w:r>
      <w:r w:rsidRPr="001760BD">
        <w:t>The data collection process adheres to PIRS requirements</w:t>
      </w:r>
      <w:r w:rsidR="00822428">
        <w:t xml:space="preserve">; and </w:t>
      </w:r>
      <w:r w:rsidRPr="001760BD">
        <w:t xml:space="preserve">(2) </w:t>
      </w:r>
      <w:r w:rsidR="009F71D2">
        <w:t>The d</w:t>
      </w:r>
      <w:r w:rsidR="00294CDE" w:rsidRPr="001760BD">
        <w:t xml:space="preserve">ata </w:t>
      </w:r>
      <w:r w:rsidR="00822428">
        <w:t>w</w:t>
      </w:r>
      <w:r w:rsidR="00E27381">
        <w:t>ere</w:t>
      </w:r>
      <w:r w:rsidR="00822428">
        <w:t xml:space="preserve"> </w:t>
      </w:r>
      <w:r w:rsidR="00294CDE" w:rsidRPr="001760BD">
        <w:t>reported for</w:t>
      </w:r>
      <w:r w:rsidR="00C02424" w:rsidRPr="001760BD">
        <w:t xml:space="preserve"> </w:t>
      </w:r>
      <w:r w:rsidR="00822428">
        <w:t>the two</w:t>
      </w:r>
      <w:r w:rsidR="00C02424" w:rsidRPr="001760BD">
        <w:t xml:space="preserve"> indicators </w:t>
      </w:r>
      <w:r w:rsidR="00822428">
        <w:t>assessed</w:t>
      </w:r>
      <w:r w:rsidR="00D84EFA">
        <w:t>:</w:t>
      </w:r>
      <w:r w:rsidR="00822428">
        <w:t xml:space="preserve"> </w:t>
      </w:r>
      <w:r w:rsidR="00C02424" w:rsidRPr="001760BD">
        <w:t>(a)</w:t>
      </w:r>
      <w:r w:rsidRPr="001760BD">
        <w:t xml:space="preserve"> </w:t>
      </w:r>
      <w:r w:rsidR="00C02424" w:rsidRPr="001760BD">
        <w:t xml:space="preserve">beneficiaries served (OVC and </w:t>
      </w:r>
      <w:r w:rsidR="00822428">
        <w:t>f</w:t>
      </w:r>
      <w:r w:rsidR="00AF74A2">
        <w:t>amily</w:t>
      </w:r>
      <w:r w:rsidR="00C02424" w:rsidRPr="001760BD">
        <w:t xml:space="preserve"> members)</w:t>
      </w:r>
      <w:r w:rsidR="00822428">
        <w:t>;</w:t>
      </w:r>
      <w:r w:rsidR="00C02424" w:rsidRPr="001760BD">
        <w:t xml:space="preserve"> and (b) </w:t>
      </w:r>
      <w:r w:rsidRPr="001760BD">
        <w:t xml:space="preserve">vulnerable children </w:t>
      </w:r>
      <w:r w:rsidR="00294CDE" w:rsidRPr="001760BD">
        <w:t xml:space="preserve">less than </w:t>
      </w:r>
      <w:r w:rsidRPr="001760BD">
        <w:t>18 years</w:t>
      </w:r>
      <w:r w:rsidR="00294CDE" w:rsidRPr="001760BD">
        <w:t xml:space="preserve"> disaggregated by their HIV status</w:t>
      </w:r>
      <w:r w:rsidR="00822428">
        <w:t>. T</w:t>
      </w:r>
      <w:r w:rsidRPr="001760BD">
        <w:t>his remain</w:t>
      </w:r>
      <w:r w:rsidR="00865438">
        <w:t>ed</w:t>
      </w:r>
      <w:r w:rsidRPr="001760BD">
        <w:t xml:space="preserve"> consistent </w:t>
      </w:r>
      <w:r w:rsidR="00822428">
        <w:t xml:space="preserve">across </w:t>
      </w:r>
      <w:r w:rsidRPr="001760BD">
        <w:t>all CBOs</w:t>
      </w:r>
      <w:r w:rsidR="00E27381">
        <w:t xml:space="preserve">. </w:t>
      </w:r>
      <w:r w:rsidR="00294CDE" w:rsidRPr="001760BD">
        <w:rPr>
          <w:i/>
          <w:iCs/>
          <w:u w:val="single"/>
        </w:rPr>
        <w:t>Areas for Improvement</w:t>
      </w:r>
      <w:r w:rsidRPr="001760BD">
        <w:rPr>
          <w:i/>
          <w:iCs/>
          <w:u w:val="single"/>
        </w:rPr>
        <w:t>:</w:t>
      </w:r>
      <w:r w:rsidRPr="00F13AAA">
        <w:rPr>
          <w:i/>
          <w:iCs/>
        </w:rPr>
        <w:t xml:space="preserve"> </w:t>
      </w:r>
      <w:r w:rsidRPr="001760BD">
        <w:t xml:space="preserve">(1) Transcription errors </w:t>
      </w:r>
      <w:r w:rsidR="00822428">
        <w:t xml:space="preserve">observed </w:t>
      </w:r>
      <w:r w:rsidRPr="001760BD">
        <w:t>from incomplete entries into the source documents and into</w:t>
      </w:r>
      <w:r w:rsidR="00D84EFA">
        <w:t xml:space="preserve"> the</w:t>
      </w:r>
      <w:r w:rsidRPr="001760BD">
        <w:t xml:space="preserve"> NOMIS</w:t>
      </w:r>
      <w:r w:rsidR="00822428">
        <w:t xml:space="preserve">, which led to both </w:t>
      </w:r>
      <w:r w:rsidRPr="001760BD">
        <w:t>under</w:t>
      </w:r>
      <w:r w:rsidR="001760BD" w:rsidRPr="001760BD">
        <w:t xml:space="preserve"> and over </w:t>
      </w:r>
      <w:r w:rsidR="00AF74A2">
        <w:t>reporting</w:t>
      </w:r>
      <w:r w:rsidRPr="001760BD">
        <w:t xml:space="preserve">; </w:t>
      </w:r>
      <w:r w:rsidRPr="001760BD">
        <w:rPr>
          <w:rFonts w:cstheme="minorHAnsi"/>
        </w:rPr>
        <w:t>(</w:t>
      </w:r>
      <w:r w:rsidR="00294CDE" w:rsidRPr="001760BD">
        <w:rPr>
          <w:rFonts w:cstheme="minorHAnsi"/>
        </w:rPr>
        <w:t>2</w:t>
      </w:r>
      <w:r w:rsidRPr="001760BD">
        <w:rPr>
          <w:rFonts w:cstheme="minorHAnsi"/>
        </w:rPr>
        <w:t xml:space="preserve">) Errors </w:t>
      </w:r>
      <w:r w:rsidR="00822428">
        <w:rPr>
          <w:rFonts w:cstheme="minorHAnsi"/>
        </w:rPr>
        <w:t xml:space="preserve">observed during </w:t>
      </w:r>
      <w:r w:rsidRPr="001760BD">
        <w:rPr>
          <w:rFonts w:cstheme="minorHAnsi"/>
        </w:rPr>
        <w:t>data verification</w:t>
      </w:r>
      <w:r w:rsidR="00EB7265">
        <w:rPr>
          <w:rFonts w:cstheme="minorHAnsi"/>
        </w:rPr>
        <w:t xml:space="preserve"> due to under-reported or over-reported data at three CBOs (BF, </w:t>
      </w:r>
      <w:r w:rsidR="00E27381">
        <w:rPr>
          <w:rFonts w:cstheme="minorHAnsi"/>
        </w:rPr>
        <w:t xml:space="preserve">AOCF and </w:t>
      </w:r>
      <w:r w:rsidR="00EB7265">
        <w:rPr>
          <w:rFonts w:cstheme="minorHAnsi"/>
        </w:rPr>
        <w:t>Chamagne Foundation [CF])</w:t>
      </w:r>
      <w:r w:rsidRPr="001760BD">
        <w:rPr>
          <w:rFonts w:cstheme="minorHAnsi"/>
        </w:rPr>
        <w:t xml:space="preserve">; </w:t>
      </w:r>
      <w:r w:rsidR="00822428">
        <w:rPr>
          <w:rFonts w:cstheme="minorHAnsi"/>
        </w:rPr>
        <w:t xml:space="preserve">and </w:t>
      </w:r>
      <w:r w:rsidR="00294CDE" w:rsidRPr="001760BD">
        <w:rPr>
          <w:rFonts w:cstheme="minorHAnsi"/>
        </w:rPr>
        <w:t>(</w:t>
      </w:r>
      <w:r w:rsidR="00204495">
        <w:rPr>
          <w:rFonts w:cstheme="minorHAnsi"/>
        </w:rPr>
        <w:t>3</w:t>
      </w:r>
      <w:r w:rsidR="00294CDE" w:rsidRPr="001760BD">
        <w:rPr>
          <w:rFonts w:cstheme="minorHAnsi"/>
        </w:rPr>
        <w:t xml:space="preserve">) Missing data in </w:t>
      </w:r>
      <w:r w:rsidR="00D84EFA">
        <w:rPr>
          <w:rFonts w:cstheme="minorHAnsi"/>
        </w:rPr>
        <w:t xml:space="preserve">the </w:t>
      </w:r>
      <w:r w:rsidR="00294CDE" w:rsidRPr="001760BD">
        <w:rPr>
          <w:rFonts w:cstheme="minorHAnsi"/>
        </w:rPr>
        <w:t xml:space="preserve">NOMIS </w:t>
      </w:r>
      <w:r w:rsidR="00E27381">
        <w:rPr>
          <w:rFonts w:cstheme="minorHAnsi"/>
        </w:rPr>
        <w:t xml:space="preserve">after data export </w:t>
      </w:r>
      <w:r w:rsidR="00822428">
        <w:rPr>
          <w:rFonts w:cstheme="minorHAnsi"/>
        </w:rPr>
        <w:t xml:space="preserve">and following </w:t>
      </w:r>
      <w:r w:rsidR="00C14197">
        <w:rPr>
          <w:rFonts w:cstheme="minorHAnsi"/>
        </w:rPr>
        <w:t xml:space="preserve">the </w:t>
      </w:r>
      <w:r w:rsidR="00294CDE" w:rsidRPr="001760BD">
        <w:rPr>
          <w:rFonts w:cstheme="minorHAnsi"/>
        </w:rPr>
        <w:t xml:space="preserve">NOMIS </w:t>
      </w:r>
      <w:r w:rsidR="00822428">
        <w:rPr>
          <w:rFonts w:cstheme="minorHAnsi"/>
        </w:rPr>
        <w:t xml:space="preserve">software </w:t>
      </w:r>
      <w:r w:rsidR="00294CDE" w:rsidRPr="001760BD">
        <w:rPr>
          <w:rFonts w:cstheme="minorHAnsi"/>
        </w:rPr>
        <w:t>upgrade</w:t>
      </w:r>
      <w:r w:rsidR="00822428">
        <w:rPr>
          <w:rFonts w:cstheme="minorHAnsi"/>
        </w:rPr>
        <w:t>.</w:t>
      </w:r>
      <w:r w:rsidR="00294CDE" w:rsidRPr="001760BD">
        <w:rPr>
          <w:rFonts w:cstheme="minorHAnsi"/>
        </w:rPr>
        <w:t xml:space="preserve"> </w:t>
      </w:r>
      <w:r w:rsidRPr="001760BD">
        <w:rPr>
          <w:i/>
          <w:iCs/>
          <w:u w:val="single"/>
        </w:rPr>
        <w:t>Recommendations:</w:t>
      </w:r>
      <w:r w:rsidRPr="001760BD">
        <w:t xml:space="preserve"> </w:t>
      </w:r>
      <w:r w:rsidR="005825E0" w:rsidRPr="001760BD">
        <w:t xml:space="preserve"> </w:t>
      </w:r>
      <w:r w:rsidRPr="001760BD">
        <w:t>(</w:t>
      </w:r>
      <w:r w:rsidR="005110C5">
        <w:t>1</w:t>
      </w:r>
      <w:r w:rsidRPr="001760BD">
        <w:t>) Improve supervisory efforts with the CBOs to ensure accurate data entry and proper use of the NOMIS; (</w:t>
      </w:r>
      <w:r w:rsidR="005110C5">
        <w:t>2</w:t>
      </w:r>
      <w:r w:rsidRPr="001760BD">
        <w:t xml:space="preserve">) Provide refresher training on the NOMIS </w:t>
      </w:r>
      <w:r w:rsidR="00C14197">
        <w:t>s</w:t>
      </w:r>
      <w:r w:rsidRPr="001760BD">
        <w:t>oftware to Data Entry Clerks</w:t>
      </w:r>
      <w:r w:rsidR="00204495">
        <w:t xml:space="preserve"> (DEC)</w:t>
      </w:r>
      <w:r w:rsidRPr="001760BD">
        <w:t>; (</w:t>
      </w:r>
      <w:r w:rsidR="005110C5">
        <w:t>3</w:t>
      </w:r>
      <w:r w:rsidRPr="001760BD">
        <w:t xml:space="preserve">) </w:t>
      </w:r>
      <w:r w:rsidR="001760BD" w:rsidRPr="001760BD">
        <w:rPr>
          <w:lang w:val="en-GB"/>
        </w:rPr>
        <w:t xml:space="preserve">CBO M&amp;E </w:t>
      </w:r>
      <w:r w:rsidR="00C14197">
        <w:rPr>
          <w:lang w:val="en-GB"/>
        </w:rPr>
        <w:t>O</w:t>
      </w:r>
      <w:r w:rsidR="001760BD" w:rsidRPr="001760BD">
        <w:rPr>
          <w:lang w:val="en-GB"/>
        </w:rPr>
        <w:t>fficers</w:t>
      </w:r>
      <w:r w:rsidR="004151F7">
        <w:rPr>
          <w:lang w:val="en-GB"/>
        </w:rPr>
        <w:t xml:space="preserve"> should </w:t>
      </w:r>
      <w:r w:rsidR="001760BD" w:rsidRPr="001760BD">
        <w:rPr>
          <w:lang w:val="en-GB"/>
        </w:rPr>
        <w:t xml:space="preserve">conduct </w:t>
      </w:r>
      <w:r w:rsidR="004151F7">
        <w:rPr>
          <w:lang w:val="en-GB"/>
        </w:rPr>
        <w:t xml:space="preserve">periodic </w:t>
      </w:r>
      <w:r w:rsidR="001760BD" w:rsidRPr="001760BD">
        <w:rPr>
          <w:lang w:val="en-GB"/>
        </w:rPr>
        <w:t>folder audit</w:t>
      </w:r>
      <w:r w:rsidR="004151F7">
        <w:rPr>
          <w:lang w:val="en-GB"/>
        </w:rPr>
        <w:t>s</w:t>
      </w:r>
      <w:r w:rsidR="001760BD" w:rsidRPr="001760BD">
        <w:rPr>
          <w:lang w:val="en-GB"/>
        </w:rPr>
        <w:t xml:space="preserve"> to resolve discrepancies observed during cross checks</w:t>
      </w:r>
      <w:r w:rsidR="00AF74A2">
        <w:rPr>
          <w:lang w:val="en-GB"/>
        </w:rPr>
        <w:t>;</w:t>
      </w:r>
      <w:r w:rsidR="001760BD" w:rsidRPr="001760BD">
        <w:rPr>
          <w:lang w:val="en-GB"/>
        </w:rPr>
        <w:t xml:space="preserve"> </w:t>
      </w:r>
      <w:r w:rsidR="00294CDE" w:rsidRPr="001760BD">
        <w:t>(</w:t>
      </w:r>
      <w:r w:rsidR="005110C5">
        <w:t>4)</w:t>
      </w:r>
      <w:r w:rsidR="00294CDE" w:rsidRPr="001760BD">
        <w:t xml:space="preserve"> </w:t>
      </w:r>
      <w:r w:rsidR="001760BD" w:rsidRPr="001760BD">
        <w:t xml:space="preserve">Update </w:t>
      </w:r>
      <w:r w:rsidR="00A51D69">
        <w:t xml:space="preserve">the </w:t>
      </w:r>
      <w:r w:rsidR="001760BD" w:rsidRPr="001760BD">
        <w:t>NOMIS software to the most recent version to address NOMIS data discrepancies</w:t>
      </w:r>
      <w:r w:rsidR="005110C5">
        <w:t>;</w:t>
      </w:r>
      <w:r w:rsidR="005825E0">
        <w:t xml:space="preserve"> and</w:t>
      </w:r>
      <w:r w:rsidR="005110C5">
        <w:t xml:space="preserve"> </w:t>
      </w:r>
      <w:r w:rsidR="005110C5" w:rsidRPr="001760BD">
        <w:t>(</w:t>
      </w:r>
      <w:r w:rsidR="005110C5">
        <w:t>5</w:t>
      </w:r>
      <w:r w:rsidR="005110C5" w:rsidRPr="001760BD">
        <w:t xml:space="preserve">) Develop clear guidelines for the CBOs on data </w:t>
      </w:r>
      <w:r w:rsidR="005110C5">
        <w:t>CMP</w:t>
      </w:r>
      <w:r w:rsidR="005110C5" w:rsidRPr="001760BD">
        <w:t xml:space="preserve"> and documentation, to resolve discrepancies in data </w:t>
      </w:r>
      <w:r w:rsidR="005825E0">
        <w:t xml:space="preserve">reported after </w:t>
      </w:r>
      <w:r w:rsidR="003D4F0E">
        <w:t xml:space="preserve">the </w:t>
      </w:r>
      <w:r w:rsidR="005825E0">
        <w:t>reporting</w:t>
      </w:r>
      <w:r w:rsidR="005110C5" w:rsidRPr="001760BD">
        <w:t xml:space="preserve"> deadline</w:t>
      </w:r>
      <w:r w:rsidR="005825E0">
        <w:t>.</w:t>
      </w:r>
    </w:p>
    <w:p w14:paraId="143A281A" w14:textId="1D830856" w:rsidR="005825E0" w:rsidRDefault="00EC59A6" w:rsidP="00EC59A6">
      <w:pPr>
        <w:spacing w:before="240" w:line="240" w:lineRule="auto"/>
        <w:jc w:val="both"/>
      </w:pPr>
      <w:r w:rsidRPr="005B7732">
        <w:rPr>
          <w:u w:val="single"/>
        </w:rPr>
        <w:t>Reliability</w:t>
      </w:r>
      <w:r w:rsidRPr="005B7732">
        <w:rPr>
          <w:i/>
          <w:iCs/>
          <w:u w:val="single"/>
        </w:rPr>
        <w:t>:</w:t>
      </w:r>
      <w:r w:rsidRPr="005B7732">
        <w:t xml:space="preserve"> </w:t>
      </w:r>
      <w:r w:rsidRPr="005B7732">
        <w:rPr>
          <w:i/>
          <w:iCs/>
          <w:u w:val="single"/>
        </w:rPr>
        <w:t>Strengths</w:t>
      </w:r>
      <w:r w:rsidRPr="005B7732">
        <w:t>: National OVC reporting tools were consistently used during the report</w:t>
      </w:r>
      <w:r w:rsidR="005825E0">
        <w:t>ing</w:t>
      </w:r>
      <w:r w:rsidRPr="005B7732">
        <w:t xml:space="preserve"> period. </w:t>
      </w:r>
      <w:r w:rsidR="009449D2" w:rsidRPr="005B7732">
        <w:rPr>
          <w:i/>
          <w:iCs/>
          <w:u w:val="single"/>
        </w:rPr>
        <w:t>Areas for Improvement</w:t>
      </w:r>
      <w:r w:rsidRPr="005B7732">
        <w:rPr>
          <w:i/>
          <w:iCs/>
          <w:u w:val="single"/>
        </w:rPr>
        <w:t>:</w:t>
      </w:r>
      <w:r w:rsidRPr="005B7732">
        <w:t xml:space="preserve"> </w:t>
      </w:r>
      <w:r w:rsidR="002B4EFC">
        <w:t xml:space="preserve">(1) </w:t>
      </w:r>
      <w:r w:rsidR="005B7732" w:rsidRPr="005B7732">
        <w:t xml:space="preserve">Stock out of OVC </w:t>
      </w:r>
      <w:r w:rsidR="00C14098">
        <w:t>s</w:t>
      </w:r>
      <w:r w:rsidR="005B7732" w:rsidRPr="005B7732">
        <w:t xml:space="preserve">ervice </w:t>
      </w:r>
      <w:r w:rsidR="00C14098">
        <w:t>f</w:t>
      </w:r>
      <w:r w:rsidR="005B7732" w:rsidRPr="005B7732">
        <w:t>orm</w:t>
      </w:r>
      <w:r w:rsidR="0038218D">
        <w:t>s</w:t>
      </w:r>
      <w:r w:rsidR="005B7732" w:rsidRPr="005B7732">
        <w:t xml:space="preserve"> </w:t>
      </w:r>
      <w:r w:rsidR="005825E0">
        <w:t>at</w:t>
      </w:r>
      <w:r w:rsidR="005B7732" w:rsidRPr="005B7732">
        <w:t xml:space="preserve"> AOCF</w:t>
      </w:r>
      <w:r w:rsidR="002B4EFC">
        <w:t xml:space="preserve">; </w:t>
      </w:r>
      <w:r w:rsidR="005825E0">
        <w:t xml:space="preserve">and </w:t>
      </w:r>
      <w:r w:rsidR="002B4EFC">
        <w:t xml:space="preserve">(2) Use of old </w:t>
      </w:r>
      <w:r w:rsidR="00204495">
        <w:t xml:space="preserve">Vulnerable Children (VC) </w:t>
      </w:r>
      <w:r w:rsidR="002B4EFC">
        <w:t xml:space="preserve">service form </w:t>
      </w:r>
      <w:r w:rsidR="005825E0">
        <w:t>at</w:t>
      </w:r>
      <w:r w:rsidR="002B4EFC">
        <w:t xml:space="preserve"> HCF</w:t>
      </w:r>
      <w:r w:rsidRPr="005B7732">
        <w:t xml:space="preserve">. </w:t>
      </w:r>
      <w:r w:rsidRPr="005B7732">
        <w:rPr>
          <w:i/>
          <w:iCs/>
          <w:u w:val="single"/>
        </w:rPr>
        <w:t>Recommendations:</w:t>
      </w:r>
      <w:r w:rsidRPr="005B7732">
        <w:t xml:space="preserve"> </w:t>
      </w:r>
      <w:r w:rsidR="002B4EFC">
        <w:t>(1)</w:t>
      </w:r>
      <w:r w:rsidR="005B7732" w:rsidRPr="005B7732">
        <w:t xml:space="preserve"> </w:t>
      </w:r>
      <w:r w:rsidR="005825E0">
        <w:t>Provide adequate stock of reporting tools at all CBOs (especially at AOCF);</w:t>
      </w:r>
      <w:r w:rsidR="002B4EFC">
        <w:t xml:space="preserve"> </w:t>
      </w:r>
      <w:r w:rsidR="0038218D">
        <w:t xml:space="preserve">and </w:t>
      </w:r>
      <w:r w:rsidR="002B4EFC">
        <w:t xml:space="preserve">(2) </w:t>
      </w:r>
      <w:r w:rsidR="005825E0">
        <w:t>Ensure all CBOs are using the most updated version of reporting tools and discourage the use of outdated tools (especially at HCF).</w:t>
      </w:r>
    </w:p>
    <w:p w14:paraId="17A2AE59" w14:textId="5BC118A9" w:rsidR="009449D2" w:rsidRPr="00756006" w:rsidRDefault="009449D2" w:rsidP="009449D2">
      <w:pPr>
        <w:spacing w:before="240" w:line="240" w:lineRule="auto"/>
        <w:jc w:val="both"/>
      </w:pPr>
      <w:r w:rsidRPr="00756006">
        <w:rPr>
          <w:u w:val="single"/>
        </w:rPr>
        <w:lastRenderedPageBreak/>
        <w:t>Precision</w:t>
      </w:r>
      <w:r w:rsidRPr="00756006">
        <w:rPr>
          <w:i/>
          <w:iCs/>
          <w:u w:val="single"/>
        </w:rPr>
        <w:t>:</w:t>
      </w:r>
      <w:r w:rsidRPr="00756006">
        <w:t xml:space="preserve"> </w:t>
      </w:r>
      <w:r w:rsidRPr="00756006">
        <w:rPr>
          <w:i/>
          <w:iCs/>
          <w:u w:val="single"/>
        </w:rPr>
        <w:t>Strengths</w:t>
      </w:r>
      <w:r w:rsidRPr="00756006">
        <w:t xml:space="preserve">: Data from service forms are entered in the NOMIS in a consistent manner, including using all nationally approved data fields. The NOMIS has individual-level data, providing sufficient detail and precision on </w:t>
      </w:r>
      <w:r w:rsidR="00756006" w:rsidRPr="00756006">
        <w:t xml:space="preserve">the </w:t>
      </w:r>
      <w:r w:rsidR="005825E0">
        <w:t xml:space="preserve">two </w:t>
      </w:r>
      <w:r w:rsidR="00756006" w:rsidRPr="00756006">
        <w:t xml:space="preserve">indicators </w:t>
      </w:r>
      <w:r w:rsidR="00F838A3" w:rsidRPr="00756006">
        <w:t>assessed.</w:t>
      </w:r>
      <w:r w:rsidRPr="00756006">
        <w:t xml:space="preserve"> </w:t>
      </w:r>
      <w:r w:rsidRPr="00756006">
        <w:rPr>
          <w:i/>
          <w:iCs/>
          <w:u w:val="single"/>
        </w:rPr>
        <w:t>Areas for Improvement:</w:t>
      </w:r>
      <w:r w:rsidRPr="00756006">
        <w:t xml:space="preserve"> None. </w:t>
      </w:r>
      <w:r w:rsidRPr="00756006">
        <w:rPr>
          <w:i/>
          <w:iCs/>
          <w:u w:val="single"/>
        </w:rPr>
        <w:t>Recommendations:</w:t>
      </w:r>
      <w:r w:rsidRPr="00756006">
        <w:t xml:space="preserve"> There were no specific recommendations in connection with data precision.</w:t>
      </w:r>
    </w:p>
    <w:p w14:paraId="577F0280" w14:textId="7D2D3073" w:rsidR="00F838A3" w:rsidRDefault="009449D2" w:rsidP="00F838A3">
      <w:pPr>
        <w:spacing w:before="240" w:line="240" w:lineRule="auto"/>
        <w:jc w:val="both"/>
      </w:pPr>
      <w:r w:rsidRPr="00F838A3">
        <w:rPr>
          <w:u w:val="single"/>
        </w:rPr>
        <w:t>Timeliness</w:t>
      </w:r>
      <w:r w:rsidRPr="00F838A3">
        <w:rPr>
          <w:i/>
          <w:iCs/>
          <w:u w:val="single"/>
        </w:rPr>
        <w:t>:</w:t>
      </w:r>
      <w:r w:rsidRPr="00F838A3">
        <w:t xml:space="preserve"> </w:t>
      </w:r>
      <w:r w:rsidRPr="00F838A3">
        <w:rPr>
          <w:i/>
          <w:iCs/>
          <w:u w:val="single"/>
        </w:rPr>
        <w:t>Strengths</w:t>
      </w:r>
      <w:r w:rsidRPr="00F838A3">
        <w:t xml:space="preserve">: </w:t>
      </w:r>
      <w:r w:rsidR="005825E0">
        <w:t>R</w:t>
      </w:r>
      <w:r w:rsidRPr="00F838A3">
        <w:t xml:space="preserve">eporting from CBO level upward is electronic and through the </w:t>
      </w:r>
      <w:r w:rsidR="0039253E" w:rsidRPr="00F838A3">
        <w:t>NOMIS and</w:t>
      </w:r>
      <w:r w:rsidRPr="00F838A3">
        <w:t xml:space="preserve"> </w:t>
      </w:r>
      <w:r w:rsidR="000800C4">
        <w:t xml:space="preserve">was </w:t>
      </w:r>
      <w:r w:rsidRPr="00F838A3">
        <w:t xml:space="preserve">reported to </w:t>
      </w:r>
      <w:r w:rsidR="000800C4">
        <w:t xml:space="preserve">have been </w:t>
      </w:r>
      <w:r w:rsidRPr="00F838A3">
        <w:t xml:space="preserve">received in a timely manner at the higher levels except for some </w:t>
      </w:r>
      <w:r w:rsidR="003D4F0E">
        <w:t xml:space="preserve">reports from </w:t>
      </w:r>
      <w:r w:rsidR="00F838A3">
        <w:t>CBO</w:t>
      </w:r>
      <w:r w:rsidR="003D4F0E">
        <w:t>s</w:t>
      </w:r>
      <w:r w:rsidRPr="00F838A3">
        <w:t xml:space="preserve"> </w:t>
      </w:r>
      <w:r w:rsidR="00C8324F" w:rsidRPr="00F838A3">
        <w:t xml:space="preserve">in </w:t>
      </w:r>
      <w:r w:rsidR="00F838A3">
        <w:t xml:space="preserve">Akwa Ibom </w:t>
      </w:r>
      <w:r w:rsidR="00D62E15">
        <w:t>s</w:t>
      </w:r>
      <w:r w:rsidR="00F838A3">
        <w:t>tate</w:t>
      </w:r>
      <w:r w:rsidR="00A03A9B">
        <w:t xml:space="preserve"> that were not </w:t>
      </w:r>
      <w:r w:rsidR="00D62E15">
        <w:t xml:space="preserve">timely </w:t>
      </w:r>
      <w:r w:rsidR="005825E0">
        <w:t>reported</w:t>
      </w:r>
      <w:r w:rsidR="00F838A3">
        <w:t xml:space="preserve">. </w:t>
      </w:r>
      <w:r w:rsidR="00756701">
        <w:t>The a</w:t>
      </w:r>
      <w:r w:rsidR="00F838A3">
        <w:t xml:space="preserve">ggregated reporting rate for the </w:t>
      </w:r>
      <w:r w:rsidR="005825E0">
        <w:t xml:space="preserve">three </w:t>
      </w:r>
      <w:r w:rsidR="00090988">
        <w:t>states</w:t>
      </w:r>
      <w:r w:rsidR="00F838A3">
        <w:t xml:space="preserve"> was 89</w:t>
      </w:r>
      <w:r w:rsidR="00066610">
        <w:t xml:space="preserve"> percent</w:t>
      </w:r>
      <w:r w:rsidR="00F838A3">
        <w:t>.</w:t>
      </w:r>
      <w:r w:rsidRPr="00F838A3">
        <w:rPr>
          <w:i/>
          <w:iCs/>
        </w:rPr>
        <w:t xml:space="preserve"> </w:t>
      </w:r>
      <w:r w:rsidR="005825E0" w:rsidRPr="005825E0">
        <w:rPr>
          <w:i/>
          <w:iCs/>
          <w:u w:val="single"/>
        </w:rPr>
        <w:t>Areas for Improvement</w:t>
      </w:r>
      <w:r w:rsidRPr="00F838A3">
        <w:rPr>
          <w:i/>
          <w:iCs/>
          <w:u w:val="single"/>
        </w:rPr>
        <w:t>:</w:t>
      </w:r>
      <w:r w:rsidRPr="00F838A3">
        <w:t xml:space="preserve"> </w:t>
      </w:r>
      <w:r w:rsidR="00F838A3">
        <w:t xml:space="preserve">Late </w:t>
      </w:r>
      <w:r w:rsidR="005825E0">
        <w:t>r</w:t>
      </w:r>
      <w:r w:rsidR="00F838A3">
        <w:t xml:space="preserve">eporting by CBOs in Akwa Ibom </w:t>
      </w:r>
      <w:r w:rsidR="00756701">
        <w:t>s</w:t>
      </w:r>
      <w:r w:rsidR="00F838A3">
        <w:t>tate</w:t>
      </w:r>
      <w:r w:rsidR="005825E0">
        <w:t xml:space="preserve">. </w:t>
      </w:r>
      <w:r w:rsidRPr="00F838A3">
        <w:rPr>
          <w:i/>
          <w:iCs/>
          <w:u w:val="single"/>
        </w:rPr>
        <w:t>Recommendations</w:t>
      </w:r>
      <w:r w:rsidR="005825E0">
        <w:rPr>
          <w:i/>
          <w:iCs/>
          <w:u w:val="single"/>
        </w:rPr>
        <w:t xml:space="preserve">: </w:t>
      </w:r>
      <w:r w:rsidR="005825E0">
        <w:t xml:space="preserve">Ensure </w:t>
      </w:r>
      <w:r w:rsidR="00B737F7">
        <w:t xml:space="preserve">CBOs’ </w:t>
      </w:r>
      <w:r w:rsidR="005825E0">
        <w:t>compliance to reporting timelines (especially at L</w:t>
      </w:r>
      <w:r w:rsidR="0044739B">
        <w:t>OPIN 1</w:t>
      </w:r>
      <w:r w:rsidR="00F838A3">
        <w:t xml:space="preserve"> Akwa Ibom </w:t>
      </w:r>
      <w:r w:rsidR="00756701">
        <w:t>s</w:t>
      </w:r>
      <w:r w:rsidR="001274CD" w:rsidRPr="00F838A3">
        <w:t xml:space="preserve">tate </w:t>
      </w:r>
      <w:r w:rsidR="005825E0">
        <w:t>CBOs)</w:t>
      </w:r>
      <w:r w:rsidR="00A03A9B">
        <w:t>.</w:t>
      </w:r>
      <w:r w:rsidR="00F838A3">
        <w:t xml:space="preserve"> </w:t>
      </w:r>
    </w:p>
    <w:p w14:paraId="2402A546" w14:textId="38A78C2E" w:rsidR="00C94A47" w:rsidRPr="00F838A3" w:rsidRDefault="00261803" w:rsidP="00F13AAA">
      <w:pPr>
        <w:spacing w:before="240" w:after="240" w:line="240" w:lineRule="auto"/>
        <w:jc w:val="both"/>
      </w:pPr>
      <w:r w:rsidRPr="00F838A3">
        <w:rPr>
          <w:u w:val="single"/>
        </w:rPr>
        <w:t>Integrity</w:t>
      </w:r>
      <w:r w:rsidRPr="00F838A3">
        <w:rPr>
          <w:i/>
          <w:iCs/>
          <w:u w:val="single"/>
        </w:rPr>
        <w:t>:</w:t>
      </w:r>
      <w:r w:rsidRPr="00F838A3">
        <w:t xml:space="preserve"> </w:t>
      </w:r>
      <w:r w:rsidRPr="00F838A3">
        <w:rPr>
          <w:i/>
          <w:iCs/>
          <w:u w:val="single"/>
        </w:rPr>
        <w:t>Strengths:</w:t>
      </w:r>
      <w:r w:rsidRPr="00F838A3">
        <w:t xml:space="preserve"> (1) Data quality assurance and management at the </w:t>
      </w:r>
      <w:r w:rsidR="000800C4">
        <w:t>c</w:t>
      </w:r>
      <w:r w:rsidRPr="00F838A3">
        <w:t xml:space="preserve">entral and </w:t>
      </w:r>
      <w:r w:rsidR="000800C4">
        <w:t>s</w:t>
      </w:r>
      <w:r w:rsidRPr="00F838A3">
        <w:t xml:space="preserve">tate </w:t>
      </w:r>
      <w:r w:rsidR="000800C4">
        <w:t>l</w:t>
      </w:r>
      <w:r w:rsidRPr="00F838A3">
        <w:t>evels is through the NOMIS, which has password access for confidentiality, and built-in error and quality checks</w:t>
      </w:r>
      <w:r w:rsidR="00A03A9B">
        <w:t>;</w:t>
      </w:r>
      <w:r w:rsidRPr="00F838A3">
        <w:t xml:space="preserve"> (2) </w:t>
      </w:r>
      <w:r w:rsidR="005825E0">
        <w:t>Data r</w:t>
      </w:r>
      <w:r w:rsidRPr="00F838A3">
        <w:t xml:space="preserve">eview </w:t>
      </w:r>
      <w:r w:rsidR="005825E0">
        <w:t>m</w:t>
      </w:r>
      <w:r w:rsidRPr="00F838A3">
        <w:t xml:space="preserve">eetings </w:t>
      </w:r>
      <w:r w:rsidR="005825E0">
        <w:t>are held periodically during which data quality issues are discussed</w:t>
      </w:r>
      <w:r w:rsidRPr="00F838A3">
        <w:t xml:space="preserve">; </w:t>
      </w:r>
      <w:r w:rsidR="005825E0">
        <w:t xml:space="preserve">and </w:t>
      </w:r>
      <w:r w:rsidRPr="00F838A3">
        <w:t xml:space="preserve">(3) </w:t>
      </w:r>
      <w:r w:rsidR="005825E0">
        <w:t>Internal DQAs are conducted periodically.</w:t>
      </w:r>
      <w:r w:rsidRPr="00F838A3">
        <w:t xml:space="preserve"> </w:t>
      </w:r>
      <w:r w:rsidR="005825E0" w:rsidRPr="005825E0">
        <w:rPr>
          <w:i/>
          <w:iCs/>
          <w:u w:val="single"/>
        </w:rPr>
        <w:t>Areas for Improvement</w:t>
      </w:r>
      <w:r w:rsidR="005825E0">
        <w:t>:</w:t>
      </w:r>
      <w:r w:rsidR="00C94A47" w:rsidRPr="00F838A3">
        <w:t xml:space="preserve"> </w:t>
      </w:r>
      <w:r w:rsidR="008C74B3">
        <w:t xml:space="preserve">(1) </w:t>
      </w:r>
      <w:r w:rsidR="005825E0">
        <w:t xml:space="preserve">Several corrections on OVC service </w:t>
      </w:r>
      <w:r w:rsidR="00EA4398">
        <w:t xml:space="preserve">dates were observed on the service forms at </w:t>
      </w:r>
      <w:r w:rsidR="008C74B3">
        <w:t>CBOs in Akwa Ibom state</w:t>
      </w:r>
      <w:r w:rsidR="00EA4398">
        <w:t xml:space="preserve">; </w:t>
      </w:r>
      <w:r w:rsidR="00E37B03">
        <w:t xml:space="preserve">(2) </w:t>
      </w:r>
      <w:r w:rsidR="00EA4398">
        <w:t xml:space="preserve">Data quality cross check of </w:t>
      </w:r>
      <w:r w:rsidR="0044739B">
        <w:t>N</w:t>
      </w:r>
      <w:r w:rsidR="00E37B03" w:rsidRPr="00F838A3">
        <w:t>OMIS data with a</w:t>
      </w:r>
      <w:r w:rsidR="00EA4398">
        <w:t xml:space="preserve">n Excel </w:t>
      </w:r>
      <w:r w:rsidR="00E37B03" w:rsidRPr="00F838A3">
        <w:t xml:space="preserve">hard copy of the </w:t>
      </w:r>
      <w:r w:rsidR="00EA4398">
        <w:t xml:space="preserve">exported </w:t>
      </w:r>
      <w:r w:rsidR="00E37B03" w:rsidRPr="00F838A3">
        <w:t xml:space="preserve">data </w:t>
      </w:r>
      <w:r w:rsidR="00EA4398">
        <w:t xml:space="preserve">was observed at only </w:t>
      </w:r>
      <w:r w:rsidR="00066610">
        <w:t>one CBO</w:t>
      </w:r>
      <w:r w:rsidR="005825E0">
        <w:t>.</w:t>
      </w:r>
      <w:r w:rsidR="008C74B3">
        <w:t xml:space="preserve"> </w:t>
      </w:r>
      <w:r w:rsidR="008C74B3" w:rsidRPr="005825E0">
        <w:rPr>
          <w:i/>
          <w:u w:val="single"/>
        </w:rPr>
        <w:t>R</w:t>
      </w:r>
      <w:r w:rsidR="00C94A47" w:rsidRPr="005825E0">
        <w:rPr>
          <w:bCs/>
          <w:i/>
          <w:iCs/>
          <w:u w:val="single"/>
        </w:rPr>
        <w:t>ecommendation</w:t>
      </w:r>
      <w:r w:rsidR="005825E0">
        <w:rPr>
          <w:bCs/>
          <w:i/>
          <w:iCs/>
          <w:u w:val="single"/>
        </w:rPr>
        <w:t>s:</w:t>
      </w:r>
      <w:r w:rsidR="008C74B3">
        <w:t xml:space="preserve"> (1) </w:t>
      </w:r>
      <w:r w:rsidR="00EA4398">
        <w:t xml:space="preserve">Provide refresher training for CBO staff on how to fill </w:t>
      </w:r>
      <w:r w:rsidR="008C74B3">
        <w:t>data collection tools</w:t>
      </w:r>
      <w:r w:rsidR="00EA4398">
        <w:t xml:space="preserve">; and </w:t>
      </w:r>
      <w:r w:rsidR="00E37B03">
        <w:t xml:space="preserve">(2) </w:t>
      </w:r>
      <w:r w:rsidR="00EA4398">
        <w:t>Ensure all CBOs conduct data quality cross checks of NOMIS electronic data with an Excel hard copy containing exported data before reporting to the next level.</w:t>
      </w:r>
    </w:p>
    <w:p w14:paraId="1A14CD56" w14:textId="504DE0D5" w:rsidR="00A579A3" w:rsidRPr="00A579A3" w:rsidRDefault="00A579A3" w:rsidP="00A579A3">
      <w:pPr>
        <w:pStyle w:val="Heading2"/>
      </w:pPr>
      <w:bookmarkStart w:id="19" w:name="_Toc525930959"/>
      <w:r>
        <w:t>1.3 ACTION P</w:t>
      </w:r>
      <w:r w:rsidR="00D13524">
        <w:t>LAN</w:t>
      </w:r>
      <w:bookmarkEnd w:id="19"/>
    </w:p>
    <w:p w14:paraId="2E0E413B" w14:textId="77777777" w:rsidR="00A579A3" w:rsidRDefault="00A579A3" w:rsidP="007A2CB1">
      <w:pPr>
        <w:pStyle w:val="Instructions"/>
        <w:numPr>
          <w:ilvl w:val="0"/>
          <w:numId w:val="0"/>
        </w:numPr>
        <w:spacing w:before="0" w:after="0"/>
        <w:ind w:left="57"/>
        <w:jc w:val="both"/>
        <w:rPr>
          <w:color w:val="6C6463"/>
          <w:sz w:val="22"/>
        </w:rPr>
      </w:pPr>
      <w:r w:rsidRPr="00A579A3">
        <w:rPr>
          <w:i/>
          <w:color w:val="6C6463"/>
          <w:sz w:val="22"/>
          <w:u w:val="single"/>
        </w:rPr>
        <w:t>Central</w:t>
      </w:r>
      <w:r>
        <w:rPr>
          <w:i/>
          <w:color w:val="6C6463"/>
          <w:sz w:val="22"/>
          <w:u w:val="single"/>
        </w:rPr>
        <w:t xml:space="preserve"> </w:t>
      </w:r>
      <w:r w:rsidR="007A2CB1" w:rsidRPr="00B52295">
        <w:rPr>
          <w:i/>
          <w:color w:val="6C6463"/>
          <w:sz w:val="22"/>
          <w:u w:val="single"/>
        </w:rPr>
        <w:t>Level:</w:t>
      </w:r>
      <w:r w:rsidR="007A2CB1" w:rsidRPr="00B52295">
        <w:rPr>
          <w:color w:val="6C6463"/>
          <w:sz w:val="22"/>
        </w:rPr>
        <w:t xml:space="preserve"> (1) Update</w:t>
      </w:r>
      <w:r w:rsidR="00756701">
        <w:rPr>
          <w:color w:val="6C6463"/>
          <w:sz w:val="22"/>
        </w:rPr>
        <w:t xml:space="preserve"> the</w:t>
      </w:r>
      <w:r w:rsidR="007A2CB1" w:rsidRPr="00B52295">
        <w:rPr>
          <w:color w:val="6C6463"/>
          <w:sz w:val="22"/>
        </w:rPr>
        <w:t xml:space="preserve"> NOMIS software to the most recent version to address NOMIS data discrepancies; (2) Update the LOPIN 1 Data Management SOP to include section on CMP to guide reporting of data updates; (3) Update the LOPIN 1 Data Management SOP to include </w:t>
      </w:r>
      <w:r w:rsidR="00F6538D">
        <w:rPr>
          <w:color w:val="6C6463"/>
          <w:sz w:val="22"/>
        </w:rPr>
        <w:t xml:space="preserve">a </w:t>
      </w:r>
      <w:r w:rsidR="007A2CB1" w:rsidRPr="00B52295">
        <w:rPr>
          <w:color w:val="6C6463"/>
          <w:sz w:val="22"/>
        </w:rPr>
        <w:t xml:space="preserve">section that addresses incomplete, late, inaccurate reporting and feedback to lower reporting levels; and (4) Disseminate </w:t>
      </w:r>
      <w:r w:rsidR="00F6538D">
        <w:rPr>
          <w:color w:val="6C6463"/>
          <w:sz w:val="22"/>
        </w:rPr>
        <w:t xml:space="preserve">the </w:t>
      </w:r>
      <w:r w:rsidR="007A2CB1" w:rsidRPr="00B52295">
        <w:rPr>
          <w:color w:val="6C6463"/>
          <w:sz w:val="22"/>
        </w:rPr>
        <w:t xml:space="preserve">updated SOP to lower reporting levels and ensure usage compliance. </w:t>
      </w:r>
    </w:p>
    <w:p w14:paraId="579ACE8B" w14:textId="77777777" w:rsidR="00A579A3" w:rsidRDefault="00A579A3" w:rsidP="007A2CB1">
      <w:pPr>
        <w:pStyle w:val="Instructions"/>
        <w:numPr>
          <w:ilvl w:val="0"/>
          <w:numId w:val="0"/>
        </w:numPr>
        <w:spacing w:before="0" w:after="0"/>
        <w:ind w:left="57"/>
        <w:jc w:val="both"/>
        <w:rPr>
          <w:i/>
          <w:color w:val="6C6463"/>
          <w:sz w:val="22"/>
          <w:u w:val="single"/>
        </w:rPr>
      </w:pPr>
    </w:p>
    <w:p w14:paraId="39D47409" w14:textId="77777777" w:rsidR="00A579A3" w:rsidRDefault="007A2CB1" w:rsidP="007A2CB1">
      <w:pPr>
        <w:pStyle w:val="Instructions"/>
        <w:numPr>
          <w:ilvl w:val="0"/>
          <w:numId w:val="0"/>
        </w:numPr>
        <w:spacing w:before="0" w:after="0"/>
        <w:ind w:left="57"/>
        <w:jc w:val="both"/>
        <w:rPr>
          <w:color w:val="6C6463"/>
          <w:sz w:val="22"/>
        </w:rPr>
      </w:pPr>
      <w:r w:rsidRPr="00B52295">
        <w:rPr>
          <w:i/>
          <w:color w:val="6C6463"/>
          <w:sz w:val="22"/>
          <w:u w:val="single"/>
        </w:rPr>
        <w:t>State Level</w:t>
      </w:r>
      <w:r w:rsidRPr="00B52295">
        <w:rPr>
          <w:color w:val="6C6463"/>
          <w:sz w:val="22"/>
          <w:u w:val="single"/>
        </w:rPr>
        <w:t>:</w:t>
      </w:r>
      <w:r w:rsidRPr="00B52295">
        <w:rPr>
          <w:color w:val="6C6463"/>
          <w:sz w:val="22"/>
        </w:rPr>
        <w:t xml:space="preserve"> (1) Improve supervisory efforts with the CBOs to ensure accurate data entry and proper use of the NOMIS; (2) Conduct refresher training for DECs on the NOMIS software; (3) Ensure all CBOs conduct data quality cross checks between NOMIS soft copy data and a hard copy Excel NOMIS data before reporting; (4) Provide support to CBO M&amp;E </w:t>
      </w:r>
      <w:r w:rsidR="000934BC">
        <w:rPr>
          <w:color w:val="6C6463"/>
          <w:sz w:val="22"/>
        </w:rPr>
        <w:t>O</w:t>
      </w:r>
      <w:r w:rsidRPr="00B52295">
        <w:rPr>
          <w:color w:val="6C6463"/>
          <w:sz w:val="22"/>
        </w:rPr>
        <w:t xml:space="preserve">fficers to conduct periodic folder audits to resolve discrepancies observed during cross checks; (5) Update NOMIS with the latest version of the software to prevent data loss following data export; (6) Ensure </w:t>
      </w:r>
      <w:r w:rsidR="00B737F7">
        <w:rPr>
          <w:color w:val="6C6463"/>
          <w:sz w:val="22"/>
        </w:rPr>
        <w:t xml:space="preserve">compliance </w:t>
      </w:r>
      <w:r w:rsidRPr="00B52295">
        <w:rPr>
          <w:color w:val="6C6463"/>
          <w:sz w:val="22"/>
        </w:rPr>
        <w:t xml:space="preserve">of CBOs in Akwa Ibom state to reporting timelines; (7) Ensure compliance to data back-up guidelines in Akwa Ibom </w:t>
      </w:r>
      <w:r w:rsidR="000934BC">
        <w:rPr>
          <w:color w:val="6C6463"/>
          <w:sz w:val="22"/>
        </w:rPr>
        <w:t>s</w:t>
      </w:r>
      <w:r w:rsidRPr="00B52295">
        <w:rPr>
          <w:color w:val="6C6463"/>
          <w:sz w:val="22"/>
        </w:rPr>
        <w:t xml:space="preserve">tate; (8) Conduct refresher training for CVs on </w:t>
      </w:r>
      <w:r w:rsidR="000934BC">
        <w:rPr>
          <w:color w:val="6C6463"/>
          <w:sz w:val="22"/>
        </w:rPr>
        <w:t xml:space="preserve">the </w:t>
      </w:r>
      <w:r w:rsidRPr="00B52295">
        <w:rPr>
          <w:color w:val="6C6463"/>
          <w:sz w:val="22"/>
        </w:rPr>
        <w:t xml:space="preserve">completion of data tools (BF, AOCF and HCF); (9) Ensure adequate supply of updated reporting tools to all CBOs </w:t>
      </w:r>
      <w:r w:rsidR="00AC5B96">
        <w:rPr>
          <w:color w:val="6C6463"/>
          <w:sz w:val="22"/>
        </w:rPr>
        <w:t>(</w:t>
      </w:r>
      <w:r w:rsidRPr="00B52295">
        <w:rPr>
          <w:color w:val="6C6463"/>
          <w:sz w:val="22"/>
        </w:rPr>
        <w:t>especially AOCF</w:t>
      </w:r>
      <w:r w:rsidR="00AC5B96">
        <w:rPr>
          <w:color w:val="6C6463"/>
          <w:sz w:val="22"/>
        </w:rPr>
        <w:t>)</w:t>
      </w:r>
      <w:r w:rsidRPr="00B52295">
        <w:rPr>
          <w:color w:val="6C6463"/>
          <w:sz w:val="22"/>
        </w:rPr>
        <w:t xml:space="preserve">; (10) Ensure CBO compliance to usage of only updated reporting tools; and (10) Conduct capacity building for CBOs on proper filing of source documents (HCF). </w:t>
      </w:r>
    </w:p>
    <w:p w14:paraId="598C0FD7" w14:textId="77777777" w:rsidR="00A579A3" w:rsidRDefault="00A579A3" w:rsidP="007A2CB1">
      <w:pPr>
        <w:pStyle w:val="Instructions"/>
        <w:numPr>
          <w:ilvl w:val="0"/>
          <w:numId w:val="0"/>
        </w:numPr>
        <w:spacing w:before="0" w:after="0"/>
        <w:ind w:left="57"/>
        <w:jc w:val="both"/>
        <w:rPr>
          <w:i/>
          <w:color w:val="6C6463"/>
          <w:sz w:val="22"/>
          <w:u w:val="single"/>
        </w:rPr>
      </w:pPr>
    </w:p>
    <w:p w14:paraId="12BFBFBC" w14:textId="26745FCD" w:rsidR="007A2CB1" w:rsidRPr="00106F74" w:rsidRDefault="007A2CB1" w:rsidP="007A2CB1">
      <w:pPr>
        <w:pStyle w:val="Instructions"/>
        <w:numPr>
          <w:ilvl w:val="0"/>
          <w:numId w:val="0"/>
        </w:numPr>
        <w:spacing w:before="0" w:after="0"/>
        <w:ind w:left="57"/>
        <w:jc w:val="both"/>
        <w:rPr>
          <w:color w:val="6C6463"/>
          <w:sz w:val="22"/>
        </w:rPr>
      </w:pPr>
      <w:r w:rsidRPr="00B52295">
        <w:rPr>
          <w:i/>
          <w:color w:val="6C6463"/>
          <w:sz w:val="22"/>
          <w:u w:val="single"/>
        </w:rPr>
        <w:t>CBO Level:</w:t>
      </w:r>
      <w:r w:rsidRPr="00B52295">
        <w:rPr>
          <w:color w:val="6C6463"/>
          <w:sz w:val="22"/>
        </w:rPr>
        <w:t xml:space="preserve"> (1) Upgrade computer software to a higher capacity or procure a computer with capacity for large data, to improve the process of data entry into the NOMIS (BF); (2)</w:t>
      </w:r>
      <w:r w:rsidRPr="00B52295">
        <w:t xml:space="preserve"> </w:t>
      </w:r>
      <w:r w:rsidRPr="00B52295">
        <w:rPr>
          <w:color w:val="6C6463"/>
          <w:sz w:val="22"/>
        </w:rPr>
        <w:t>Improve supervisory efforts with the CVs and DECs to ensure completeness and accurate data entry into the service forms and into the NOMIS; and (3) Conduct regular folder audits to resolve discrepancies observed during cross checks.</w:t>
      </w:r>
    </w:p>
    <w:p w14:paraId="1B263D3E" w14:textId="77777777" w:rsidR="00DC3E35" w:rsidRPr="00AF0E66" w:rsidRDefault="00DC3E35" w:rsidP="00261803">
      <w:pPr>
        <w:spacing w:before="240" w:line="240" w:lineRule="auto"/>
        <w:jc w:val="both"/>
      </w:pPr>
    </w:p>
    <w:p w14:paraId="25082534" w14:textId="77777777" w:rsidR="00DC3E35" w:rsidRPr="00AF0E66" w:rsidRDefault="00DC3E35" w:rsidP="00261803">
      <w:pPr>
        <w:spacing w:before="240" w:line="240" w:lineRule="auto"/>
        <w:jc w:val="both"/>
        <w:sectPr w:rsidR="00DC3E35" w:rsidRPr="00AF0E66" w:rsidSect="001C3DD9">
          <w:pgSz w:w="12240" w:h="15840"/>
          <w:pgMar w:top="1440" w:right="1440" w:bottom="1440" w:left="1440" w:header="720" w:footer="720" w:gutter="0"/>
          <w:pgNumType w:start="1"/>
          <w:cols w:space="720"/>
        </w:sectPr>
      </w:pPr>
    </w:p>
    <w:p w14:paraId="4308E218" w14:textId="25FF8551" w:rsidR="000F464B" w:rsidRPr="00AF0E66" w:rsidRDefault="00992787" w:rsidP="00DC3E35">
      <w:pPr>
        <w:pStyle w:val="Heading1"/>
        <w:rPr>
          <w:noProof w:val="0"/>
        </w:rPr>
      </w:pPr>
      <w:bookmarkStart w:id="20" w:name="_Toc497344237"/>
      <w:bookmarkStart w:id="21" w:name="_Toc525930960"/>
      <w:bookmarkEnd w:id="10"/>
      <w:r w:rsidRPr="00AF0E66">
        <w:rPr>
          <w:noProof w:val="0"/>
        </w:rPr>
        <w:lastRenderedPageBreak/>
        <w:t>I</w:t>
      </w:r>
      <w:r w:rsidR="000F464B" w:rsidRPr="00AF0E66">
        <w:rPr>
          <w:noProof w:val="0"/>
        </w:rPr>
        <w:t>ntroduction and purpose of the DQA</w:t>
      </w:r>
      <w:bookmarkEnd w:id="20"/>
      <w:bookmarkEnd w:id="21"/>
    </w:p>
    <w:p w14:paraId="5B4529A2" w14:textId="49ED895C" w:rsidR="001D6814" w:rsidRPr="00AF0E66" w:rsidRDefault="001D6814" w:rsidP="000F464B">
      <w:pPr>
        <w:spacing w:before="240" w:line="240" w:lineRule="auto"/>
        <w:jc w:val="both"/>
      </w:pPr>
      <w:r w:rsidRPr="00AF0E66">
        <w:t xml:space="preserve">The United States Agency for International Development (USAID)/Nigeria technical offices regularly collect performance data from their </w:t>
      </w:r>
      <w:r>
        <w:t>I</w:t>
      </w:r>
      <w:r w:rsidRPr="00AF0E66">
        <w:t xml:space="preserve">mplementing </w:t>
      </w:r>
      <w:r>
        <w:t>P</w:t>
      </w:r>
      <w:r w:rsidRPr="00AF0E66">
        <w:t>artners (IPs), and analyze it to make management decisions. Program management requires accurate, reliable, complete, and timely data to facilitate evidence-based decision-making and, ultimately, to ensure efficient and effective program implementation. Orphan and Vulnerable Children (</w:t>
      </w:r>
      <w:r w:rsidRPr="00AF0E66">
        <w:rPr>
          <w:rFonts w:eastAsia="Calibri" w:cstheme="minorHAnsi"/>
        </w:rPr>
        <w:t xml:space="preserve">OVC) programs among populations affected by </w:t>
      </w:r>
      <w:r w:rsidRPr="005E2D55">
        <w:t>Human Immunodeficiency Virus</w:t>
      </w:r>
      <w:r>
        <w:t xml:space="preserve">, </w:t>
      </w:r>
      <w:r w:rsidRPr="005E2D55">
        <w:t>Acquired Immunodeficiency Syndrome</w:t>
      </w:r>
      <w:r w:rsidRPr="005E2D55">
        <w:rPr>
          <w:rFonts w:eastAsia="Calibri" w:cstheme="minorHAnsi"/>
        </w:rPr>
        <w:t xml:space="preserve"> </w:t>
      </w:r>
      <w:r>
        <w:rPr>
          <w:rFonts w:eastAsia="Calibri" w:cstheme="minorHAnsi"/>
        </w:rPr>
        <w:t>(</w:t>
      </w:r>
      <w:r w:rsidRPr="00AF0E66">
        <w:rPr>
          <w:rFonts w:eastAsia="Calibri" w:cstheme="minorHAnsi"/>
        </w:rPr>
        <w:t>HIV/AIDS</w:t>
      </w:r>
      <w:r>
        <w:rPr>
          <w:rFonts w:eastAsia="Calibri" w:cstheme="minorHAnsi"/>
        </w:rPr>
        <w:t>)</w:t>
      </w:r>
      <w:r w:rsidRPr="00AF0E66">
        <w:rPr>
          <w:rFonts w:eastAsia="Calibri" w:cstheme="minorHAnsi"/>
        </w:rPr>
        <w:t xml:space="preserve"> provide socioeconomic interventions that are need based and age appropriate, and therefore require data to ensure that high-quality services are provided to children and their families. This is even more important in households with an HIV-positive child or caregiver, who will need to receive the appropriate support to access care, treatment, and other related services. Since poor-quality data could affect conclusions about performance and lead to incorrect decisions, USAID requires that all Missions/Offices conduct regular </w:t>
      </w:r>
      <w:r>
        <w:rPr>
          <w:rFonts w:eastAsia="Calibri" w:cstheme="minorHAnsi"/>
        </w:rPr>
        <w:t>D</w:t>
      </w:r>
      <w:r w:rsidRPr="00AF0E66">
        <w:t xml:space="preserve">ata </w:t>
      </w:r>
      <w:r>
        <w:t>Q</w:t>
      </w:r>
      <w:r w:rsidRPr="00AF0E66">
        <w:t xml:space="preserve">uality </w:t>
      </w:r>
      <w:r>
        <w:t>A</w:t>
      </w:r>
      <w:r w:rsidRPr="00AF0E66">
        <w:t>ssessments (DQA).</w:t>
      </w:r>
    </w:p>
    <w:p w14:paraId="2E3A4E60" w14:textId="77777777" w:rsidR="000F464B" w:rsidRPr="00AF0E66" w:rsidRDefault="000F464B" w:rsidP="000F464B">
      <w:pPr>
        <w:spacing w:before="240" w:line="240" w:lineRule="auto"/>
        <w:jc w:val="both"/>
      </w:pPr>
      <w:r w:rsidRPr="00AF0E66">
        <w:t>The Automated Directives System (ADS) contains the organization and functions of USAID, along with the policies and procedures that guide the Agency's programs and operations. As shown in ADS 201, the purpose of a DQA is to ensure that USAID Missions are aware of the:</w:t>
      </w:r>
    </w:p>
    <w:p w14:paraId="0DDD8202" w14:textId="58BB48B6" w:rsidR="000F464B" w:rsidRPr="00AF0E66" w:rsidRDefault="000F464B" w:rsidP="008A2645">
      <w:pPr>
        <w:numPr>
          <w:ilvl w:val="0"/>
          <w:numId w:val="5"/>
        </w:numPr>
        <w:spacing w:before="240" w:line="240" w:lineRule="auto"/>
        <w:ind w:left="360" w:hanging="270"/>
        <w:contextualSpacing/>
        <w:jc w:val="both"/>
      </w:pPr>
      <w:r w:rsidRPr="00AF0E66">
        <w:t xml:space="preserve">Strengths and weaknesses of the data, as determined by applying the five data quality standards </w:t>
      </w:r>
      <w:r w:rsidR="001D6814">
        <w:t>(</w:t>
      </w:r>
      <w:r w:rsidR="001D6814">
        <w:fldChar w:fldCharType="begin"/>
      </w:r>
      <w:r w:rsidR="001D6814">
        <w:instrText xml:space="preserve"> REF _Ref521207868 \h </w:instrText>
      </w:r>
      <w:r w:rsidR="001D6814">
        <w:fldChar w:fldCharType="separate"/>
      </w:r>
      <w:r w:rsidR="00C66CA7" w:rsidRPr="00DF2B5B">
        <w:t xml:space="preserve">Table </w:t>
      </w:r>
      <w:r w:rsidR="00C66CA7">
        <w:rPr>
          <w:noProof/>
        </w:rPr>
        <w:t>1</w:t>
      </w:r>
      <w:r w:rsidR="001D6814">
        <w:fldChar w:fldCharType="end"/>
      </w:r>
      <w:r w:rsidR="001C272B">
        <w:t xml:space="preserve"> below</w:t>
      </w:r>
      <w:r w:rsidRPr="00AF0E66">
        <w:t>); and</w:t>
      </w:r>
    </w:p>
    <w:p w14:paraId="05D144FF" w14:textId="77777777" w:rsidR="000F464B" w:rsidRPr="00AF0E66" w:rsidRDefault="000F464B" w:rsidP="000F464B">
      <w:pPr>
        <w:spacing w:before="240" w:line="240" w:lineRule="auto"/>
        <w:ind w:left="360"/>
        <w:contextualSpacing/>
        <w:jc w:val="both"/>
      </w:pPr>
    </w:p>
    <w:p w14:paraId="48509BF0" w14:textId="27BB20BF" w:rsidR="000F464B" w:rsidRPr="00AF0E66" w:rsidRDefault="000F464B" w:rsidP="001C272B">
      <w:pPr>
        <w:numPr>
          <w:ilvl w:val="0"/>
          <w:numId w:val="5"/>
        </w:numPr>
        <w:spacing w:before="240" w:line="240" w:lineRule="auto"/>
        <w:ind w:left="360" w:hanging="270"/>
        <w:contextualSpacing/>
        <w:jc w:val="both"/>
      </w:pPr>
      <w:r w:rsidRPr="00AF0E66">
        <w:t>Extent to which the data integrity can be trusted in making management decisions (ADS 201.3.5.8).</w:t>
      </w:r>
    </w:p>
    <w:p w14:paraId="577B33F5" w14:textId="77777777" w:rsidR="000F464B" w:rsidRPr="00AF0E66" w:rsidRDefault="000F464B" w:rsidP="000F464B">
      <w:pPr>
        <w:spacing w:before="240" w:line="240" w:lineRule="auto"/>
        <w:contextualSpacing/>
        <w:jc w:val="both"/>
      </w:pPr>
    </w:p>
    <w:p w14:paraId="2C851BD1" w14:textId="24C4EEAE" w:rsidR="000F464B" w:rsidRPr="00AF0E66" w:rsidRDefault="000F464B" w:rsidP="000F464B">
      <w:pPr>
        <w:spacing w:before="240" w:line="240" w:lineRule="auto"/>
        <w:jc w:val="both"/>
      </w:pPr>
      <w:r w:rsidRPr="00AF0E66">
        <w:t xml:space="preserve">One of the primary purposes of the </w:t>
      </w:r>
      <w:r w:rsidR="00B74DE2">
        <w:t>DQA</w:t>
      </w:r>
      <w:r w:rsidRPr="00AF0E66">
        <w:t xml:space="preserve"> described in this report is to meet the ADS-related requirements of USAID/Washington and the USAID/Nigeria </w:t>
      </w:r>
      <w:r w:rsidR="000800C4">
        <w:t>t</w:t>
      </w:r>
      <w:r w:rsidRPr="00AF0E66">
        <w:t xml:space="preserve">echnical </w:t>
      </w:r>
      <w:r w:rsidR="000800C4">
        <w:t>o</w:t>
      </w:r>
      <w:r w:rsidRPr="00AF0E66">
        <w:t xml:space="preserve">ffices. A DQA also serves to review the Monitoring and Evaluation (M&amp;E) </w:t>
      </w:r>
      <w:r w:rsidR="000800C4">
        <w:t>s</w:t>
      </w:r>
      <w:r w:rsidRPr="00AF0E66">
        <w:t xml:space="preserve">ystem, identify best practices, and develop recommendations to improve existing systems, for better reporting of </w:t>
      </w:r>
      <w:r w:rsidR="006D3FAB">
        <w:t>activity level</w:t>
      </w:r>
      <w:r w:rsidRPr="00AF0E66">
        <w:t xml:space="preserve"> indicators in subsequent funding cycles.</w:t>
      </w:r>
    </w:p>
    <w:p w14:paraId="0988E44A" w14:textId="2FF3AFDB" w:rsidR="000F464B" w:rsidRPr="00AF0E66" w:rsidRDefault="000F464B" w:rsidP="000F464B">
      <w:pPr>
        <w:spacing w:before="240" w:line="240" w:lineRule="auto"/>
        <w:jc w:val="both"/>
      </w:pPr>
      <w:r w:rsidRPr="00AF0E66">
        <w:t xml:space="preserve">The President’s Emergency Plan for AIDS Relief (PEPFAR) Nigeria implements its OVC </w:t>
      </w:r>
      <w:r w:rsidR="007E3135">
        <w:t>activities</w:t>
      </w:r>
      <w:r w:rsidRPr="00AF0E66">
        <w:t xml:space="preserve"> through community-based partners and, in some cases, through comprehensive treatment partners who provide some OVC services. </w:t>
      </w:r>
      <w:r w:rsidR="00823EFB" w:rsidRPr="00AF0E66">
        <w:t xml:space="preserve">Most </w:t>
      </w:r>
      <w:r w:rsidRPr="00AF0E66">
        <w:t>OVC I</w:t>
      </w:r>
      <w:r w:rsidR="003364C6" w:rsidRPr="00AF0E66">
        <w:t>M</w:t>
      </w:r>
      <w:r w:rsidRPr="00AF0E66">
        <w:t xml:space="preserve">s work through </w:t>
      </w:r>
      <w:r w:rsidR="00B74DE2">
        <w:t>C</w:t>
      </w:r>
      <w:r w:rsidRPr="00AF0E66">
        <w:t>ommunity-</w:t>
      </w:r>
      <w:r w:rsidR="00B74DE2">
        <w:t>B</w:t>
      </w:r>
      <w:r w:rsidRPr="00AF0E66">
        <w:t xml:space="preserve">ased </w:t>
      </w:r>
      <w:r w:rsidR="00B74DE2">
        <w:t>O</w:t>
      </w:r>
      <w:r w:rsidRPr="00AF0E66">
        <w:t>rganizations (CBOs) that work directly with the communities</w:t>
      </w:r>
      <w:r w:rsidR="00823EFB" w:rsidRPr="00AF0E66">
        <w:t xml:space="preserve"> although in some cases IPs conduct direct implementation to beneficiaries</w:t>
      </w:r>
      <w:r w:rsidRPr="00AF0E66">
        <w:t>. Performance results are reported semi-annually based on the Office of the Global AIDS Coordinator (OGAC) requirements, and quarte</w:t>
      </w:r>
      <w:r w:rsidR="00823EFB" w:rsidRPr="00AF0E66">
        <w:t>rly based on USAID requirements</w:t>
      </w:r>
      <w:r w:rsidR="00AF34D8" w:rsidRPr="00AF0E66">
        <w:t>.</w:t>
      </w:r>
    </w:p>
    <w:p w14:paraId="4790E310" w14:textId="25C2B0A0" w:rsidR="00833952" w:rsidRDefault="000F464B" w:rsidP="000F464B">
      <w:pPr>
        <w:spacing w:before="240" w:line="240" w:lineRule="auto"/>
        <w:jc w:val="both"/>
      </w:pPr>
      <w:r w:rsidRPr="00AF0E66">
        <w:t xml:space="preserve">A joint DQA was conducted in the month of </w:t>
      </w:r>
      <w:r w:rsidR="00823EFB" w:rsidRPr="00AF0E66">
        <w:t>June</w:t>
      </w:r>
      <w:r w:rsidRPr="00AF0E66">
        <w:t xml:space="preserve"> 201</w:t>
      </w:r>
      <w:r w:rsidR="00823EFB" w:rsidRPr="00AF0E66">
        <w:t>8</w:t>
      </w:r>
      <w:r w:rsidRPr="00AF0E66">
        <w:t xml:space="preserve"> by </w:t>
      </w:r>
      <w:r w:rsidR="001D6814">
        <w:t xml:space="preserve">USAID/Nigeria and </w:t>
      </w:r>
      <w:r w:rsidRPr="00AF0E66">
        <w:t xml:space="preserve">the </w:t>
      </w:r>
      <w:r w:rsidR="00B74DE2" w:rsidRPr="005E2D55">
        <w:t>M</w:t>
      </w:r>
      <w:r w:rsidR="00B74DE2">
        <w:t xml:space="preserve">onitoring, </w:t>
      </w:r>
      <w:r w:rsidR="00B74DE2" w:rsidRPr="005E2D55">
        <w:t>E</w:t>
      </w:r>
      <w:r w:rsidR="00B74DE2">
        <w:t xml:space="preserve">valuation and </w:t>
      </w:r>
      <w:r w:rsidR="00B74DE2" w:rsidRPr="005E2D55">
        <w:t>L</w:t>
      </w:r>
      <w:r w:rsidR="00B74DE2">
        <w:t>earning (</w:t>
      </w:r>
      <w:r w:rsidR="009B5373">
        <w:t>MEL)</w:t>
      </w:r>
      <w:r w:rsidR="009B5373" w:rsidRPr="005E2D55">
        <w:t xml:space="preserve"> </w:t>
      </w:r>
      <w:r w:rsidR="001D6814">
        <w:t>Activity o</w:t>
      </w:r>
      <w:r w:rsidRPr="00AF0E66">
        <w:t xml:space="preserve">f DevTech Systems, Inc., to validate six months of performance data generated through </w:t>
      </w:r>
      <w:r w:rsidR="001D6814">
        <w:t xml:space="preserve">the </w:t>
      </w:r>
      <w:r w:rsidR="00FB5AEC">
        <w:t xml:space="preserve">Local </w:t>
      </w:r>
      <w:r w:rsidR="00C52435">
        <w:t>OVC Partners in Nigeria</w:t>
      </w:r>
      <w:r w:rsidR="001D6814">
        <w:t xml:space="preserve"> 1</w:t>
      </w:r>
      <w:r w:rsidR="00C52435">
        <w:t xml:space="preserve"> (LOPIN</w:t>
      </w:r>
      <w:r w:rsidR="001D6814">
        <w:t xml:space="preserve"> 1</w:t>
      </w:r>
      <w:r w:rsidR="00C52435">
        <w:t xml:space="preserve">) </w:t>
      </w:r>
      <w:r w:rsidR="001D6814">
        <w:t>A</w:t>
      </w:r>
      <w:r w:rsidR="00C52435">
        <w:t xml:space="preserve">ctivity implemented by </w:t>
      </w:r>
      <w:r w:rsidR="001D6814">
        <w:t xml:space="preserve">the </w:t>
      </w:r>
      <w:r w:rsidR="009B5373">
        <w:t>Association for Reproductive Health (A</w:t>
      </w:r>
      <w:r w:rsidR="00090988">
        <w:t>RFH</w:t>
      </w:r>
      <w:r w:rsidR="009B5373">
        <w:t>)</w:t>
      </w:r>
      <w:r w:rsidRPr="00AF0E66">
        <w:t xml:space="preserve">, one of USAID/Nigeria’s OVC </w:t>
      </w:r>
      <w:r w:rsidR="001D6814">
        <w:t>I</w:t>
      </w:r>
      <w:r w:rsidRPr="00AF0E66">
        <w:t xml:space="preserve">mplementing </w:t>
      </w:r>
      <w:r w:rsidR="001D6814">
        <w:t>M</w:t>
      </w:r>
      <w:r w:rsidRPr="00AF0E66">
        <w:t>echanisms</w:t>
      </w:r>
      <w:r w:rsidR="001D6814">
        <w:t xml:space="preserve"> (IM)</w:t>
      </w:r>
      <w:r w:rsidRPr="00AF0E66">
        <w:t xml:space="preserve">. The DQA was for the </w:t>
      </w:r>
      <w:r w:rsidR="001D6814">
        <w:t>“</w:t>
      </w:r>
      <w:r w:rsidRPr="00AF0E66">
        <w:t>OVC</w:t>
      </w:r>
      <w:r w:rsidR="00E24419">
        <w:t>_SERV</w:t>
      </w:r>
      <w:r w:rsidR="001D6814">
        <w:t>”</w:t>
      </w:r>
      <w:r w:rsidR="00E24419">
        <w:t xml:space="preserve"> and </w:t>
      </w:r>
      <w:r w:rsidR="001D6814">
        <w:t>“</w:t>
      </w:r>
      <w:r w:rsidR="00E24419">
        <w:t>OVC_</w:t>
      </w:r>
      <w:r w:rsidR="00823EFB" w:rsidRPr="00AF0E66">
        <w:t>HIVSTAT</w:t>
      </w:r>
      <w:r w:rsidR="001D6814">
        <w:t>”</w:t>
      </w:r>
      <w:r w:rsidRPr="00AF0E66">
        <w:t xml:space="preserve"> PEPFAR indicator</w:t>
      </w:r>
      <w:r w:rsidR="00E24419">
        <w:t>s</w:t>
      </w:r>
      <w:r w:rsidRPr="00AF0E66">
        <w:t xml:space="preserve">, as reported through </w:t>
      </w:r>
      <w:r w:rsidR="00195D36">
        <w:t xml:space="preserve">the </w:t>
      </w:r>
      <w:r w:rsidR="009B5373">
        <w:t>National OVC Management Information System (</w:t>
      </w:r>
      <w:r w:rsidR="00D0686E" w:rsidRPr="005E2D55">
        <w:t>NOMIS</w:t>
      </w:r>
      <w:r w:rsidR="00D0686E">
        <w:t xml:space="preserve">) </w:t>
      </w:r>
      <w:r w:rsidR="00D0686E" w:rsidRPr="00AF0E66">
        <w:t>between</w:t>
      </w:r>
      <w:r w:rsidRPr="00AF0E66">
        <w:t xml:space="preserve"> October 1, 201</w:t>
      </w:r>
      <w:r w:rsidR="00823EFB" w:rsidRPr="00AF0E66">
        <w:t>7</w:t>
      </w:r>
      <w:r w:rsidRPr="00AF0E66">
        <w:t xml:space="preserve"> and March 31, 201</w:t>
      </w:r>
      <w:r w:rsidR="00823EFB" w:rsidRPr="00AF0E66">
        <w:t>8</w:t>
      </w:r>
      <w:r w:rsidRPr="00AF0E66">
        <w:t xml:space="preserve">. The </w:t>
      </w:r>
      <w:r w:rsidR="00E63A56">
        <w:t>LOPIN 1</w:t>
      </w:r>
      <w:r w:rsidRPr="00AF0E66">
        <w:t xml:space="preserve"> DQA was </w:t>
      </w:r>
      <w:r w:rsidR="008C5170" w:rsidRPr="00AF0E66">
        <w:t>conducted</w:t>
      </w:r>
      <w:r w:rsidRPr="00AF0E66">
        <w:t xml:space="preserve"> </w:t>
      </w:r>
      <w:r w:rsidR="00195D36">
        <w:t xml:space="preserve">at </w:t>
      </w:r>
      <w:r w:rsidR="00805B59">
        <w:t xml:space="preserve">the </w:t>
      </w:r>
      <w:r w:rsidR="00A579A3">
        <w:t>central</w:t>
      </w:r>
      <w:r w:rsidR="00805B59">
        <w:t xml:space="preserve"> </w:t>
      </w:r>
      <w:r w:rsidR="00195D36">
        <w:t xml:space="preserve">IP </w:t>
      </w:r>
      <w:r w:rsidR="00A579A3">
        <w:t>o</w:t>
      </w:r>
      <w:r w:rsidR="00805B59">
        <w:t>ffice</w:t>
      </w:r>
      <w:r w:rsidR="00195D36">
        <w:t xml:space="preserve"> (Lagos state was used a proxy for convenience)</w:t>
      </w:r>
      <w:r w:rsidR="00805B59">
        <w:t xml:space="preserve">, </w:t>
      </w:r>
      <w:r w:rsidR="00195D36">
        <w:t xml:space="preserve">three </w:t>
      </w:r>
      <w:r w:rsidR="00486E73">
        <w:t>s</w:t>
      </w:r>
      <w:r w:rsidR="00805B59">
        <w:t xml:space="preserve">tate </w:t>
      </w:r>
      <w:r w:rsidR="00486E73">
        <w:t>o</w:t>
      </w:r>
      <w:r w:rsidR="00805B59">
        <w:t>ffices and</w:t>
      </w:r>
      <w:r w:rsidRPr="00AF0E66">
        <w:t xml:space="preserve"> </w:t>
      </w:r>
      <w:r w:rsidR="00195D36">
        <w:t>eight</w:t>
      </w:r>
      <w:r w:rsidRPr="00AF0E66">
        <w:t xml:space="preserve"> selected CBOs</w:t>
      </w:r>
      <w:r w:rsidR="00195D36">
        <w:t>; two</w:t>
      </w:r>
      <w:r w:rsidRPr="00AF0E66">
        <w:t xml:space="preserve"> in </w:t>
      </w:r>
      <w:r w:rsidR="00E24419">
        <w:t>Akwa Ibom</w:t>
      </w:r>
      <w:r w:rsidR="00195D36">
        <w:t xml:space="preserve"> state, three in </w:t>
      </w:r>
      <w:r w:rsidR="00E24419">
        <w:t>Lagos</w:t>
      </w:r>
      <w:r w:rsidR="00195D36">
        <w:t xml:space="preserve"> state and three in Rivers state</w:t>
      </w:r>
      <w:r w:rsidRPr="00AF0E66">
        <w:t>, with guidance fro</w:t>
      </w:r>
      <w:r w:rsidR="00823EFB" w:rsidRPr="00AF0E66">
        <w:t>m USAID</w:t>
      </w:r>
      <w:r w:rsidR="00195D36">
        <w:t xml:space="preserve"> </w:t>
      </w:r>
      <w:r w:rsidR="00823EFB" w:rsidRPr="00AF0E66">
        <w:t xml:space="preserve">and using </w:t>
      </w:r>
      <w:r w:rsidR="00E62513">
        <w:t xml:space="preserve">purposive </w:t>
      </w:r>
      <w:r w:rsidRPr="00AF0E66">
        <w:t>sampling methodology.</w:t>
      </w:r>
    </w:p>
    <w:p w14:paraId="38FEB4D4" w14:textId="1E6C0687" w:rsidR="00AC0B12" w:rsidRDefault="00AC0B12" w:rsidP="000F464B">
      <w:pPr>
        <w:spacing w:before="240" w:line="240" w:lineRule="auto"/>
        <w:jc w:val="both"/>
      </w:pPr>
    </w:p>
    <w:p w14:paraId="314336E5" w14:textId="77777777" w:rsidR="00AC0B12" w:rsidRPr="00AF0E66" w:rsidRDefault="00AC0B12" w:rsidP="000F464B">
      <w:pPr>
        <w:spacing w:before="240" w:line="240" w:lineRule="auto"/>
        <w:jc w:val="both"/>
      </w:pPr>
    </w:p>
    <w:p w14:paraId="253C0D91" w14:textId="601EC743" w:rsidR="000F464B" w:rsidRPr="00833952" w:rsidRDefault="00833952" w:rsidP="00833952">
      <w:pPr>
        <w:pStyle w:val="Heading2"/>
      </w:pPr>
      <w:bookmarkStart w:id="22" w:name="_Toc497344238"/>
      <w:bookmarkStart w:id="23" w:name="_Toc525930961"/>
      <w:r>
        <w:lastRenderedPageBreak/>
        <w:t>2.1</w:t>
      </w:r>
      <w:r w:rsidR="009D03EE">
        <w:t xml:space="preserve"> </w:t>
      </w:r>
      <w:r w:rsidR="000F464B" w:rsidRPr="00833952">
        <w:t>DATA QUALITY STANDARDS</w:t>
      </w:r>
      <w:bookmarkEnd w:id="22"/>
      <w:bookmarkEnd w:id="23"/>
    </w:p>
    <w:p w14:paraId="0BE1449A" w14:textId="76D3FB9F" w:rsidR="000F464B" w:rsidRPr="00AF0E66" w:rsidRDefault="00195D36" w:rsidP="000F464B">
      <w:pPr>
        <w:spacing w:before="240" w:line="240" w:lineRule="auto"/>
        <w:contextualSpacing/>
        <w:jc w:val="both"/>
      </w:pPr>
      <w:r>
        <w:fldChar w:fldCharType="begin"/>
      </w:r>
      <w:r>
        <w:instrText xml:space="preserve"> REF _Ref521207868 \h </w:instrText>
      </w:r>
      <w:r>
        <w:fldChar w:fldCharType="separate"/>
      </w:r>
      <w:r w:rsidR="00C66CA7" w:rsidRPr="00DF2B5B">
        <w:t xml:space="preserve">Table </w:t>
      </w:r>
      <w:r w:rsidR="00C66CA7">
        <w:rPr>
          <w:noProof/>
        </w:rPr>
        <w:t>1</w:t>
      </w:r>
      <w:r>
        <w:fldChar w:fldCharType="end"/>
      </w:r>
      <w:r w:rsidR="000F464B" w:rsidRPr="00AF0E66">
        <w:t xml:space="preserve"> lists the five data quality standards that are central to a </w:t>
      </w:r>
      <w:r>
        <w:t>DQA</w:t>
      </w:r>
      <w:r w:rsidR="000F464B" w:rsidRPr="00AF0E66">
        <w:t xml:space="preserve">, especially in the context of USAID-funded </w:t>
      </w:r>
      <w:r w:rsidR="007E3135">
        <w:t>activities</w:t>
      </w:r>
      <w:r w:rsidR="000F464B" w:rsidRPr="00AF0E66">
        <w:t>.</w:t>
      </w:r>
    </w:p>
    <w:p w14:paraId="26B5A487" w14:textId="3B775E70" w:rsidR="000F464B" w:rsidRPr="00DF2B5B" w:rsidRDefault="00833561" w:rsidP="00833561">
      <w:pPr>
        <w:pStyle w:val="Caption"/>
        <w:rPr>
          <w:iCs w:val="0"/>
        </w:rPr>
      </w:pPr>
      <w:bookmarkStart w:id="24" w:name="_Ref521207868"/>
      <w:bookmarkStart w:id="25" w:name="_Ref493775395"/>
      <w:bookmarkStart w:id="26" w:name="_Toc497344338"/>
      <w:bookmarkStart w:id="27" w:name="_Toc525931013"/>
      <w:r w:rsidRPr="00DF2B5B">
        <w:t xml:space="preserve">Table </w:t>
      </w:r>
      <w:r w:rsidR="008C795C" w:rsidRPr="00DF2B5B">
        <w:rPr>
          <w:noProof/>
        </w:rPr>
        <w:fldChar w:fldCharType="begin"/>
      </w:r>
      <w:r w:rsidR="008C795C" w:rsidRPr="00DF2B5B">
        <w:rPr>
          <w:noProof/>
        </w:rPr>
        <w:instrText xml:space="preserve"> SEQ Table \* ARABIC </w:instrText>
      </w:r>
      <w:r w:rsidR="008C795C" w:rsidRPr="00DF2B5B">
        <w:rPr>
          <w:noProof/>
        </w:rPr>
        <w:fldChar w:fldCharType="separate"/>
      </w:r>
      <w:r w:rsidR="00C66CA7">
        <w:rPr>
          <w:noProof/>
        </w:rPr>
        <w:t>1</w:t>
      </w:r>
      <w:r w:rsidR="008C795C" w:rsidRPr="00DF2B5B">
        <w:rPr>
          <w:noProof/>
        </w:rPr>
        <w:fldChar w:fldCharType="end"/>
      </w:r>
      <w:bookmarkEnd w:id="24"/>
      <w:r w:rsidR="000F464B" w:rsidRPr="00DF2B5B">
        <w:rPr>
          <w:iCs w:val="0"/>
        </w:rPr>
        <w:t>. Data Quality Standards and Operational Definitions</w:t>
      </w:r>
      <w:bookmarkEnd w:id="25"/>
      <w:bookmarkEnd w:id="26"/>
      <w:bookmarkEnd w:id="27"/>
    </w:p>
    <w:tbl>
      <w:tblPr>
        <w:tblStyle w:val="GridTable4-Accent1"/>
        <w:tblW w:w="5380" w:type="pct"/>
        <w:tblLook w:val="04A0" w:firstRow="1" w:lastRow="0" w:firstColumn="1" w:lastColumn="0" w:noHBand="0" w:noVBand="1"/>
      </w:tblPr>
      <w:tblGrid>
        <w:gridCol w:w="1413"/>
        <w:gridCol w:w="8648"/>
      </w:tblGrid>
      <w:tr w:rsidR="000F464B" w:rsidRPr="00195D36" w14:paraId="5E0C8E57" w14:textId="77777777" w:rsidTr="00195D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2" w:type="pct"/>
            <w:shd w:val="clear" w:color="auto" w:fill="002060"/>
            <w:hideMark/>
          </w:tcPr>
          <w:p w14:paraId="2175970D" w14:textId="77777777" w:rsidR="000F464B" w:rsidRPr="00195D36" w:rsidRDefault="000F464B" w:rsidP="00195D36">
            <w:pPr>
              <w:spacing w:line="240" w:lineRule="auto"/>
              <w:jc w:val="center"/>
              <w:rPr>
                <w:color w:val="FFFFFF" w:themeColor="background1"/>
                <w:sz w:val="18"/>
                <w:szCs w:val="18"/>
              </w:rPr>
            </w:pPr>
            <w:r w:rsidRPr="00195D36">
              <w:rPr>
                <w:color w:val="FFFFFF" w:themeColor="background1"/>
                <w:sz w:val="18"/>
                <w:szCs w:val="18"/>
              </w:rPr>
              <w:t>Data Quality Standard</w:t>
            </w:r>
          </w:p>
        </w:tc>
        <w:tc>
          <w:tcPr>
            <w:tcW w:w="4298" w:type="pct"/>
            <w:shd w:val="clear" w:color="auto" w:fill="002060"/>
            <w:hideMark/>
          </w:tcPr>
          <w:p w14:paraId="3730968E" w14:textId="77777777" w:rsidR="000F464B" w:rsidRPr="00195D36" w:rsidRDefault="000F464B" w:rsidP="00195D36">
            <w:pPr>
              <w:spacing w:line="240" w:lineRule="auto"/>
              <w:jc w:val="center"/>
              <w:cnfStyle w:val="100000000000" w:firstRow="1" w:lastRow="0" w:firstColumn="0" w:lastColumn="0" w:oddVBand="0" w:evenVBand="0" w:oddHBand="0" w:evenHBand="0" w:firstRowFirstColumn="0" w:firstRowLastColumn="0" w:lastRowFirstColumn="0" w:lastRowLastColumn="0"/>
              <w:rPr>
                <w:color w:val="FFFFFF" w:themeColor="background1"/>
                <w:sz w:val="18"/>
                <w:szCs w:val="18"/>
              </w:rPr>
            </w:pPr>
            <w:r w:rsidRPr="00195D36">
              <w:rPr>
                <w:color w:val="FFFFFF" w:themeColor="background1"/>
                <w:sz w:val="18"/>
                <w:szCs w:val="18"/>
              </w:rPr>
              <w:t>Operational Definition</w:t>
            </w:r>
          </w:p>
        </w:tc>
      </w:tr>
      <w:tr w:rsidR="000F464B" w:rsidRPr="00195D36" w14:paraId="1BD91280" w14:textId="77777777" w:rsidTr="00126D72">
        <w:trPr>
          <w:cnfStyle w:val="000000100000" w:firstRow="0" w:lastRow="0" w:firstColumn="0" w:lastColumn="0" w:oddVBand="0" w:evenVBand="0" w:oddHBand="1" w:evenHBand="0" w:firstRowFirstColumn="0" w:firstRowLastColumn="0" w:lastRowFirstColumn="0" w:lastRowLastColumn="0"/>
          <w:trHeight w:val="899"/>
        </w:trPr>
        <w:tc>
          <w:tcPr>
            <w:cnfStyle w:val="001000000000" w:firstRow="0" w:lastRow="0" w:firstColumn="1" w:lastColumn="0" w:oddVBand="0" w:evenVBand="0" w:oddHBand="0" w:evenHBand="0" w:firstRowFirstColumn="0" w:firstRowLastColumn="0" w:lastRowFirstColumn="0" w:lastRowLastColumn="0"/>
            <w:tcW w:w="702" w:type="pct"/>
            <w:hideMark/>
          </w:tcPr>
          <w:p w14:paraId="22BD87C2" w14:textId="77777777" w:rsidR="000F464B" w:rsidRPr="00195D36" w:rsidRDefault="000F464B" w:rsidP="0038179F">
            <w:pPr>
              <w:spacing w:line="240" w:lineRule="auto"/>
              <w:jc w:val="both"/>
              <w:rPr>
                <w:rFonts w:eastAsia="Calibri" w:cstheme="minorHAnsi"/>
                <w:b w:val="0"/>
                <w:bCs w:val="0"/>
                <w:sz w:val="18"/>
                <w:szCs w:val="18"/>
              </w:rPr>
            </w:pPr>
            <w:r w:rsidRPr="00195D36">
              <w:rPr>
                <w:rFonts w:eastAsia="Calibri" w:cstheme="minorHAnsi"/>
                <w:b w:val="0"/>
                <w:bCs w:val="0"/>
                <w:sz w:val="18"/>
                <w:szCs w:val="18"/>
              </w:rPr>
              <w:t>Validity</w:t>
            </w:r>
          </w:p>
        </w:tc>
        <w:tc>
          <w:tcPr>
            <w:tcW w:w="4298" w:type="pct"/>
            <w:hideMark/>
          </w:tcPr>
          <w:p w14:paraId="5C0DE362" w14:textId="77777777" w:rsidR="000F464B" w:rsidRPr="00195D36" w:rsidRDefault="000F464B" w:rsidP="0038179F">
            <w:pPr>
              <w:spacing w:line="240" w:lineRule="auto"/>
              <w:jc w:val="both"/>
              <w:cnfStyle w:val="000000100000" w:firstRow="0" w:lastRow="0" w:firstColumn="0" w:lastColumn="0" w:oddVBand="0" w:evenVBand="0" w:oddHBand="1" w:evenHBand="0" w:firstRowFirstColumn="0" w:firstRowLastColumn="0" w:lastRowFirstColumn="0" w:lastRowLastColumn="0"/>
              <w:rPr>
                <w:rFonts w:eastAsia="Calibri" w:cstheme="minorHAnsi"/>
                <w:sz w:val="18"/>
                <w:szCs w:val="18"/>
              </w:rPr>
            </w:pPr>
            <w:r w:rsidRPr="00195D36">
              <w:rPr>
                <w:rFonts w:eastAsia="Calibri" w:cstheme="minorHAnsi"/>
                <w:sz w:val="18"/>
                <w:szCs w:val="18"/>
              </w:rPr>
              <w:t>Data are valid to the extent that they clearly, directly and adequately represent the result that was intended to be measured. Measurement errors, unrepresentative sampling and simple transcription errors may adversely affect data validity. Data should be periodically tested to ensure that no error creates significant bias.</w:t>
            </w:r>
          </w:p>
        </w:tc>
      </w:tr>
      <w:tr w:rsidR="000F464B" w:rsidRPr="00195D36" w14:paraId="2DBD06D3" w14:textId="77777777" w:rsidTr="00126D72">
        <w:tc>
          <w:tcPr>
            <w:cnfStyle w:val="001000000000" w:firstRow="0" w:lastRow="0" w:firstColumn="1" w:lastColumn="0" w:oddVBand="0" w:evenVBand="0" w:oddHBand="0" w:evenHBand="0" w:firstRowFirstColumn="0" w:firstRowLastColumn="0" w:lastRowFirstColumn="0" w:lastRowLastColumn="0"/>
            <w:tcW w:w="702" w:type="pct"/>
            <w:hideMark/>
          </w:tcPr>
          <w:p w14:paraId="71A7818D" w14:textId="77777777" w:rsidR="000F464B" w:rsidRPr="00195D36" w:rsidRDefault="000F464B" w:rsidP="0038179F">
            <w:pPr>
              <w:spacing w:line="240" w:lineRule="auto"/>
              <w:jc w:val="both"/>
              <w:rPr>
                <w:rFonts w:eastAsia="Calibri" w:cstheme="minorHAnsi"/>
                <w:b w:val="0"/>
                <w:bCs w:val="0"/>
                <w:sz w:val="18"/>
                <w:szCs w:val="18"/>
              </w:rPr>
            </w:pPr>
            <w:r w:rsidRPr="00195D36">
              <w:rPr>
                <w:rFonts w:eastAsia="Calibri" w:cstheme="minorHAnsi"/>
                <w:b w:val="0"/>
                <w:bCs w:val="0"/>
                <w:sz w:val="18"/>
                <w:szCs w:val="18"/>
              </w:rPr>
              <w:t>Reliability</w:t>
            </w:r>
          </w:p>
        </w:tc>
        <w:tc>
          <w:tcPr>
            <w:tcW w:w="4298" w:type="pct"/>
            <w:hideMark/>
          </w:tcPr>
          <w:p w14:paraId="4222023F" w14:textId="77777777" w:rsidR="000F464B" w:rsidRPr="00195D36" w:rsidRDefault="000F464B" w:rsidP="0038179F">
            <w:pPr>
              <w:spacing w:line="240" w:lineRule="auto"/>
              <w:jc w:val="both"/>
              <w:cnfStyle w:val="000000000000" w:firstRow="0" w:lastRow="0" w:firstColumn="0" w:lastColumn="0" w:oddVBand="0" w:evenVBand="0" w:oddHBand="0" w:evenHBand="0" w:firstRowFirstColumn="0" w:firstRowLastColumn="0" w:lastRowFirstColumn="0" w:lastRowLastColumn="0"/>
              <w:rPr>
                <w:rFonts w:eastAsia="Calibri" w:cstheme="minorHAnsi"/>
                <w:sz w:val="18"/>
                <w:szCs w:val="18"/>
              </w:rPr>
            </w:pPr>
            <w:r w:rsidRPr="00195D36">
              <w:rPr>
                <w:rFonts w:eastAsia="Calibri" w:cstheme="minorHAnsi"/>
                <w:sz w:val="18"/>
                <w:szCs w:val="18"/>
              </w:rPr>
              <w:t>Data reflect stable and consistent data collection processes and analysis methods over time. Activity/Project managers are confident that progress toward performance targets reflects real changes rather than variations in data collection methods. Reliability can be affected by questionable validity as well as by changes in data collection processes.</w:t>
            </w:r>
          </w:p>
        </w:tc>
      </w:tr>
      <w:tr w:rsidR="000F464B" w:rsidRPr="00195D36" w14:paraId="603668E9" w14:textId="77777777" w:rsidTr="00126D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2" w:type="pct"/>
            <w:hideMark/>
          </w:tcPr>
          <w:p w14:paraId="47BBA19F" w14:textId="77777777" w:rsidR="000F464B" w:rsidRPr="00195D36" w:rsidRDefault="000F464B" w:rsidP="0038179F">
            <w:pPr>
              <w:spacing w:line="240" w:lineRule="auto"/>
              <w:jc w:val="both"/>
              <w:rPr>
                <w:rFonts w:eastAsia="Calibri" w:cstheme="minorHAnsi"/>
                <w:b w:val="0"/>
                <w:bCs w:val="0"/>
                <w:sz w:val="18"/>
                <w:szCs w:val="18"/>
              </w:rPr>
            </w:pPr>
            <w:r w:rsidRPr="00195D36">
              <w:rPr>
                <w:rFonts w:eastAsia="Calibri" w:cstheme="minorHAnsi"/>
                <w:b w:val="0"/>
                <w:bCs w:val="0"/>
                <w:sz w:val="18"/>
                <w:szCs w:val="18"/>
              </w:rPr>
              <w:t>Timeliness</w:t>
            </w:r>
          </w:p>
        </w:tc>
        <w:tc>
          <w:tcPr>
            <w:tcW w:w="4298" w:type="pct"/>
            <w:hideMark/>
          </w:tcPr>
          <w:p w14:paraId="043429DB" w14:textId="77777777" w:rsidR="000F464B" w:rsidRPr="00195D36" w:rsidRDefault="000F464B" w:rsidP="0038179F">
            <w:pPr>
              <w:spacing w:line="240" w:lineRule="auto"/>
              <w:jc w:val="both"/>
              <w:cnfStyle w:val="000000100000" w:firstRow="0" w:lastRow="0" w:firstColumn="0" w:lastColumn="0" w:oddVBand="0" w:evenVBand="0" w:oddHBand="1" w:evenHBand="0" w:firstRowFirstColumn="0" w:firstRowLastColumn="0" w:lastRowFirstColumn="0" w:lastRowLastColumn="0"/>
              <w:rPr>
                <w:rFonts w:eastAsia="Calibri" w:cstheme="minorHAnsi"/>
                <w:sz w:val="18"/>
                <w:szCs w:val="18"/>
              </w:rPr>
            </w:pPr>
            <w:r w:rsidRPr="00195D36">
              <w:rPr>
                <w:rFonts w:eastAsia="Calibri" w:cstheme="minorHAnsi"/>
                <w:sz w:val="18"/>
                <w:szCs w:val="18"/>
              </w:rPr>
              <w:t>Data are available with enough frequency and should be sufficiently current to inform management decision-making. Effective management decisions depend upon regular collection of up-to-date performance information.</w:t>
            </w:r>
          </w:p>
        </w:tc>
      </w:tr>
      <w:tr w:rsidR="000F464B" w:rsidRPr="00195D36" w14:paraId="5A06A2BC" w14:textId="77777777" w:rsidTr="00126D72">
        <w:tc>
          <w:tcPr>
            <w:cnfStyle w:val="001000000000" w:firstRow="0" w:lastRow="0" w:firstColumn="1" w:lastColumn="0" w:oddVBand="0" w:evenVBand="0" w:oddHBand="0" w:evenHBand="0" w:firstRowFirstColumn="0" w:firstRowLastColumn="0" w:lastRowFirstColumn="0" w:lastRowLastColumn="0"/>
            <w:tcW w:w="702" w:type="pct"/>
            <w:hideMark/>
          </w:tcPr>
          <w:p w14:paraId="22638EE2" w14:textId="77777777" w:rsidR="000F464B" w:rsidRPr="00195D36" w:rsidRDefault="000F464B" w:rsidP="0038179F">
            <w:pPr>
              <w:spacing w:line="240" w:lineRule="auto"/>
              <w:jc w:val="both"/>
              <w:rPr>
                <w:rFonts w:eastAsia="Calibri" w:cstheme="minorHAnsi"/>
                <w:b w:val="0"/>
                <w:bCs w:val="0"/>
                <w:sz w:val="18"/>
                <w:szCs w:val="18"/>
              </w:rPr>
            </w:pPr>
            <w:r w:rsidRPr="00195D36">
              <w:rPr>
                <w:rFonts w:eastAsia="Calibri" w:cstheme="minorHAnsi"/>
                <w:b w:val="0"/>
                <w:bCs w:val="0"/>
                <w:sz w:val="18"/>
                <w:szCs w:val="18"/>
              </w:rPr>
              <w:t>Precision</w:t>
            </w:r>
          </w:p>
        </w:tc>
        <w:tc>
          <w:tcPr>
            <w:tcW w:w="4298" w:type="pct"/>
            <w:hideMark/>
          </w:tcPr>
          <w:p w14:paraId="606D3E94" w14:textId="77777777" w:rsidR="000F464B" w:rsidRPr="00195D36" w:rsidRDefault="000F464B" w:rsidP="0038179F">
            <w:pPr>
              <w:spacing w:line="240" w:lineRule="auto"/>
              <w:jc w:val="both"/>
              <w:cnfStyle w:val="000000000000" w:firstRow="0" w:lastRow="0" w:firstColumn="0" w:lastColumn="0" w:oddVBand="0" w:evenVBand="0" w:oddHBand="0" w:evenHBand="0" w:firstRowFirstColumn="0" w:firstRowLastColumn="0" w:lastRowFirstColumn="0" w:lastRowLastColumn="0"/>
              <w:rPr>
                <w:rFonts w:eastAsia="Calibri" w:cstheme="minorHAnsi"/>
                <w:sz w:val="18"/>
                <w:szCs w:val="18"/>
              </w:rPr>
            </w:pPr>
            <w:r w:rsidRPr="00195D36">
              <w:rPr>
                <w:rFonts w:eastAsia="Calibri" w:cstheme="minorHAnsi"/>
                <w:sz w:val="18"/>
                <w:szCs w:val="18"/>
              </w:rPr>
              <w:t>Data should be sufficiently accurate to present a fair picture of performance and enable project managers to make confident decisions.</w:t>
            </w:r>
          </w:p>
        </w:tc>
      </w:tr>
      <w:tr w:rsidR="000F464B" w:rsidRPr="00195D36" w14:paraId="53C070CF" w14:textId="77777777" w:rsidTr="00126D72">
        <w:trPr>
          <w:cnfStyle w:val="000000100000" w:firstRow="0" w:lastRow="0" w:firstColumn="0" w:lastColumn="0" w:oddVBand="0" w:evenVBand="0" w:oddHBand="1" w:evenHBand="0" w:firstRowFirstColumn="0" w:firstRowLastColumn="0" w:lastRowFirstColumn="0" w:lastRowLastColumn="0"/>
          <w:trHeight w:val="381"/>
        </w:trPr>
        <w:tc>
          <w:tcPr>
            <w:cnfStyle w:val="001000000000" w:firstRow="0" w:lastRow="0" w:firstColumn="1" w:lastColumn="0" w:oddVBand="0" w:evenVBand="0" w:oddHBand="0" w:evenHBand="0" w:firstRowFirstColumn="0" w:firstRowLastColumn="0" w:lastRowFirstColumn="0" w:lastRowLastColumn="0"/>
            <w:tcW w:w="702" w:type="pct"/>
            <w:hideMark/>
          </w:tcPr>
          <w:p w14:paraId="4B9DE083" w14:textId="77777777" w:rsidR="000F464B" w:rsidRPr="00195D36" w:rsidRDefault="000F464B" w:rsidP="0038179F">
            <w:pPr>
              <w:spacing w:line="240" w:lineRule="auto"/>
              <w:jc w:val="both"/>
              <w:rPr>
                <w:rFonts w:eastAsia="Calibri" w:cstheme="minorHAnsi"/>
                <w:b w:val="0"/>
                <w:bCs w:val="0"/>
                <w:sz w:val="18"/>
                <w:szCs w:val="18"/>
              </w:rPr>
            </w:pPr>
            <w:r w:rsidRPr="00195D36">
              <w:rPr>
                <w:rFonts w:eastAsia="Calibri" w:cstheme="minorHAnsi"/>
                <w:b w:val="0"/>
                <w:bCs w:val="0"/>
                <w:sz w:val="18"/>
                <w:szCs w:val="18"/>
              </w:rPr>
              <w:t>Integrity</w:t>
            </w:r>
          </w:p>
        </w:tc>
        <w:tc>
          <w:tcPr>
            <w:tcW w:w="4298" w:type="pct"/>
            <w:hideMark/>
          </w:tcPr>
          <w:p w14:paraId="02BACFBE" w14:textId="77777777" w:rsidR="000F464B" w:rsidRPr="00195D36" w:rsidRDefault="000F464B" w:rsidP="0038179F">
            <w:pPr>
              <w:spacing w:line="240" w:lineRule="auto"/>
              <w:jc w:val="both"/>
              <w:cnfStyle w:val="000000100000" w:firstRow="0" w:lastRow="0" w:firstColumn="0" w:lastColumn="0" w:oddVBand="0" w:evenVBand="0" w:oddHBand="1" w:evenHBand="0" w:firstRowFirstColumn="0" w:firstRowLastColumn="0" w:lastRowFirstColumn="0" w:lastRowLastColumn="0"/>
              <w:rPr>
                <w:rFonts w:eastAsia="Calibri" w:cstheme="minorHAnsi"/>
                <w:sz w:val="18"/>
                <w:szCs w:val="18"/>
              </w:rPr>
            </w:pPr>
            <w:r w:rsidRPr="00195D36">
              <w:rPr>
                <w:rFonts w:eastAsia="Calibri" w:cstheme="minorHAnsi"/>
                <w:sz w:val="18"/>
                <w:szCs w:val="18"/>
              </w:rPr>
              <w:t>Data that are collected, analyzed and reported should have a mechanism in place to reduce the possibility that data are subject to erroneous or intentional alteration.</w:t>
            </w:r>
          </w:p>
        </w:tc>
      </w:tr>
    </w:tbl>
    <w:p w14:paraId="18B4854D" w14:textId="77777777" w:rsidR="000F464B" w:rsidRPr="00AF0E66" w:rsidRDefault="000F464B" w:rsidP="000F464B">
      <w:pPr>
        <w:spacing w:before="240" w:line="240" w:lineRule="auto"/>
        <w:jc w:val="center"/>
        <w:rPr>
          <w:sz w:val="18"/>
          <w:szCs w:val="18"/>
        </w:rPr>
      </w:pPr>
      <w:r w:rsidRPr="00AF0E66">
        <w:rPr>
          <w:sz w:val="18"/>
          <w:szCs w:val="18"/>
        </w:rPr>
        <w:t>Source: ADS 201. Data Quality Assessment Standards.</w:t>
      </w:r>
    </w:p>
    <w:p w14:paraId="606AAC1E" w14:textId="07007375" w:rsidR="000F464B" w:rsidRPr="00AF0E66" w:rsidRDefault="00833952" w:rsidP="00B45C4D">
      <w:pPr>
        <w:pStyle w:val="Heading2"/>
      </w:pPr>
      <w:bookmarkStart w:id="28" w:name="_Toc493059493"/>
      <w:bookmarkStart w:id="29" w:name="_Toc497344239"/>
      <w:bookmarkStart w:id="30" w:name="_Toc525930962"/>
      <w:r>
        <w:t>2.2</w:t>
      </w:r>
      <w:r w:rsidR="009D03EE">
        <w:t xml:space="preserve"> </w:t>
      </w:r>
      <w:r w:rsidR="000F464B" w:rsidRPr="00AF0E66">
        <w:t>OBJECTIVES OF THE DQA</w:t>
      </w:r>
      <w:bookmarkEnd w:id="28"/>
      <w:bookmarkEnd w:id="29"/>
      <w:bookmarkEnd w:id="30"/>
    </w:p>
    <w:p w14:paraId="7759F03C" w14:textId="1485D648" w:rsidR="000F464B" w:rsidRPr="00AF0E66" w:rsidRDefault="000F464B" w:rsidP="000F464B">
      <w:pPr>
        <w:spacing w:before="240" w:after="200" w:line="276" w:lineRule="auto"/>
        <w:jc w:val="both"/>
        <w:rPr>
          <w:rFonts w:eastAsia="Calibri" w:cstheme="minorHAnsi"/>
        </w:rPr>
      </w:pPr>
      <w:r w:rsidRPr="00AF0E66">
        <w:rPr>
          <w:rFonts w:eastAsia="Calibri" w:cstheme="minorHAnsi"/>
        </w:rPr>
        <w:t>In addition to the overall purpose of the DQA mentioned in ADS 201, the specific objectives of the DQA are</w:t>
      </w:r>
      <w:r w:rsidR="00B737F7">
        <w:rPr>
          <w:rFonts w:eastAsia="Calibri" w:cstheme="minorHAnsi"/>
        </w:rPr>
        <w:t xml:space="preserve"> to: </w:t>
      </w:r>
    </w:p>
    <w:p w14:paraId="1026E9C2" w14:textId="28FB7E53" w:rsidR="00C5360E" w:rsidRPr="00AF0E66" w:rsidRDefault="00B737F7" w:rsidP="008A2645">
      <w:pPr>
        <w:numPr>
          <w:ilvl w:val="0"/>
          <w:numId w:val="19"/>
        </w:numPr>
        <w:spacing w:before="240" w:line="240" w:lineRule="auto"/>
        <w:jc w:val="both"/>
      </w:pPr>
      <w:r>
        <w:t>V</w:t>
      </w:r>
      <w:r w:rsidR="000F464B" w:rsidRPr="00AF0E66">
        <w:t>erify that the quality of data reported from October 1, 201</w:t>
      </w:r>
      <w:r w:rsidR="00444DAF" w:rsidRPr="00AF0E66">
        <w:t>7</w:t>
      </w:r>
      <w:r w:rsidR="000F464B" w:rsidRPr="00AF0E66">
        <w:t xml:space="preserve"> to March 31, 201</w:t>
      </w:r>
      <w:r w:rsidR="00444DAF" w:rsidRPr="00AF0E66">
        <w:t>8</w:t>
      </w:r>
      <w:r w:rsidR="000F464B" w:rsidRPr="00AF0E66">
        <w:t xml:space="preserve"> for the </w:t>
      </w:r>
      <w:r w:rsidR="00E24419">
        <w:t xml:space="preserve">OVC_SERV and </w:t>
      </w:r>
      <w:r w:rsidR="00444DAF" w:rsidRPr="00AF0E66">
        <w:t>OVC_HIVSTAT indicator</w:t>
      </w:r>
      <w:r w:rsidR="00E24419">
        <w:t>s</w:t>
      </w:r>
      <w:r w:rsidR="00195D36">
        <w:t>,</w:t>
      </w:r>
      <w:r w:rsidR="000F464B" w:rsidRPr="00AF0E66">
        <w:t xml:space="preserve"> </w:t>
      </w:r>
      <w:r w:rsidR="00195D36">
        <w:t>by</w:t>
      </w:r>
      <w:r w:rsidR="000F464B" w:rsidRPr="00AF0E66">
        <w:t xml:space="preserve"> the </w:t>
      </w:r>
      <w:r w:rsidR="00E63A56">
        <w:t>LOPIN 1 Activity</w:t>
      </w:r>
      <w:r w:rsidR="000F464B" w:rsidRPr="00AF0E66">
        <w:t xml:space="preserve"> </w:t>
      </w:r>
      <w:r w:rsidR="000F464B" w:rsidRPr="00850820">
        <w:t>(</w:t>
      </w:r>
      <w:r w:rsidR="000F464B" w:rsidRPr="00760D66">
        <w:t>section</w:t>
      </w:r>
      <w:r w:rsidR="00850820" w:rsidRPr="00760D66">
        <w:t xml:space="preserve"> </w:t>
      </w:r>
      <w:r w:rsidR="00850820" w:rsidRPr="00760D66">
        <w:fldChar w:fldCharType="begin"/>
      </w:r>
      <w:r w:rsidR="00850820" w:rsidRPr="00760D66">
        <w:instrText xml:space="preserve"> REF _Ref518554106 \w \h  \* MERGEFORMAT </w:instrText>
      </w:r>
      <w:r w:rsidR="00850820" w:rsidRPr="00760D66">
        <w:fldChar w:fldCharType="separate"/>
      </w:r>
      <w:r w:rsidR="00C66CA7">
        <w:t>0</w:t>
      </w:r>
      <w:r w:rsidR="00850820" w:rsidRPr="00760D66">
        <w:fldChar w:fldCharType="end"/>
      </w:r>
      <w:r w:rsidR="00942C1E" w:rsidRPr="00760D66">
        <w:t>,</w:t>
      </w:r>
      <w:r w:rsidR="000F464B" w:rsidRPr="00760D66">
        <w:t xml:space="preserve"> page </w:t>
      </w:r>
      <w:r w:rsidR="000F464B" w:rsidRPr="00760D66">
        <w:fldChar w:fldCharType="begin"/>
      </w:r>
      <w:r w:rsidR="000F464B" w:rsidRPr="00760D66">
        <w:instrText xml:space="preserve"> PAGEREF _Ref493151919 \h </w:instrText>
      </w:r>
      <w:r w:rsidR="000F464B" w:rsidRPr="00760D66">
        <w:fldChar w:fldCharType="separate"/>
      </w:r>
      <w:r w:rsidR="00C66CA7">
        <w:rPr>
          <w:noProof/>
        </w:rPr>
        <w:t>8</w:t>
      </w:r>
      <w:r w:rsidR="000F464B" w:rsidRPr="00760D66">
        <w:fldChar w:fldCharType="end"/>
      </w:r>
      <w:r w:rsidR="000F464B" w:rsidRPr="00760D66">
        <w:t>),</w:t>
      </w:r>
      <w:r w:rsidR="000F464B" w:rsidRPr="00AF0E66">
        <w:t xml:space="preserve"> are grounded in the components of data quality</w:t>
      </w:r>
      <w:r w:rsidR="00195D36">
        <w:t>.</w:t>
      </w:r>
    </w:p>
    <w:p w14:paraId="506218DE" w14:textId="01850BF3" w:rsidR="000F464B" w:rsidRPr="00AF0E66" w:rsidRDefault="00B737F7" w:rsidP="008A2645">
      <w:pPr>
        <w:numPr>
          <w:ilvl w:val="0"/>
          <w:numId w:val="19"/>
        </w:numPr>
        <w:spacing w:before="240" w:line="240" w:lineRule="auto"/>
        <w:jc w:val="both"/>
      </w:pPr>
      <w:r>
        <w:t>E</w:t>
      </w:r>
      <w:r w:rsidR="000F464B" w:rsidRPr="00AF0E66">
        <w:t>nsure that managers can use data generated to effectively direct available resources, and to evaluate progress toward established goals.</w:t>
      </w:r>
    </w:p>
    <w:p w14:paraId="5E60EC37" w14:textId="72922EEE" w:rsidR="000F464B" w:rsidRPr="00AF0E66" w:rsidRDefault="00B737F7" w:rsidP="008A2645">
      <w:pPr>
        <w:numPr>
          <w:ilvl w:val="0"/>
          <w:numId w:val="19"/>
        </w:numPr>
        <w:spacing w:before="240" w:line="240" w:lineRule="auto"/>
        <w:jc w:val="both"/>
      </w:pPr>
      <w:r>
        <w:rPr>
          <w:rFonts w:eastAsia="Calibri" w:cstheme="minorHAnsi"/>
        </w:rPr>
        <w:t>A</w:t>
      </w:r>
      <w:r w:rsidR="000F464B" w:rsidRPr="00AF0E66">
        <w:rPr>
          <w:rFonts w:eastAsia="Calibri" w:cstheme="minorHAnsi"/>
        </w:rPr>
        <w:t>ssess and identify potential challenges to data quality created by the data management and reporting systems at three levels:</w:t>
      </w:r>
    </w:p>
    <w:p w14:paraId="0FD961A1" w14:textId="0F7A7346" w:rsidR="00195D36" w:rsidRDefault="00195D36" w:rsidP="008A2645">
      <w:pPr>
        <w:pStyle w:val="ListParagraph"/>
        <w:numPr>
          <w:ilvl w:val="0"/>
          <w:numId w:val="20"/>
        </w:numPr>
        <w:spacing w:line="240" w:lineRule="auto"/>
        <w:jc w:val="both"/>
      </w:pPr>
      <w:r w:rsidRPr="00AF0E66">
        <w:t xml:space="preserve">The Activity’s </w:t>
      </w:r>
      <w:r w:rsidR="00AC0B12">
        <w:t>C</w:t>
      </w:r>
      <w:r w:rsidRPr="00AF0E66">
        <w:t>entral M&amp;E Unit;</w:t>
      </w:r>
    </w:p>
    <w:p w14:paraId="79A5350D" w14:textId="77777777" w:rsidR="00195D36" w:rsidRDefault="00195D36" w:rsidP="008A2645">
      <w:pPr>
        <w:pStyle w:val="ListParagraph"/>
        <w:numPr>
          <w:ilvl w:val="0"/>
          <w:numId w:val="20"/>
        </w:numPr>
        <w:spacing w:line="240" w:lineRule="auto"/>
        <w:jc w:val="both"/>
      </w:pPr>
      <w:r>
        <w:t>The Intermediary Aggregation level (IP state office); and</w:t>
      </w:r>
    </w:p>
    <w:p w14:paraId="70AA87DA" w14:textId="58750594" w:rsidR="00195D36" w:rsidRDefault="00195D36" w:rsidP="008A2645">
      <w:pPr>
        <w:pStyle w:val="ListParagraph"/>
        <w:numPr>
          <w:ilvl w:val="0"/>
          <w:numId w:val="20"/>
        </w:numPr>
        <w:spacing w:line="240" w:lineRule="auto"/>
        <w:jc w:val="both"/>
      </w:pPr>
      <w:r>
        <w:t xml:space="preserve">The Service Delivery level (CBO office in the Local Government Area </w:t>
      </w:r>
      <w:r w:rsidR="00352B5E">
        <w:t>[</w:t>
      </w:r>
      <w:r>
        <w:t>LGA</w:t>
      </w:r>
      <w:r w:rsidR="00352B5E">
        <w:t>]</w:t>
      </w:r>
      <w:r>
        <w:t>)</w:t>
      </w:r>
      <w:r w:rsidR="00352B5E">
        <w:t>.</w:t>
      </w:r>
    </w:p>
    <w:p w14:paraId="6C03AEC1" w14:textId="4CE60FD7" w:rsidR="000F464B" w:rsidRPr="00833952" w:rsidRDefault="00B737F7" w:rsidP="008A2645">
      <w:pPr>
        <w:numPr>
          <w:ilvl w:val="0"/>
          <w:numId w:val="19"/>
        </w:numPr>
        <w:spacing w:before="240" w:line="240" w:lineRule="auto"/>
        <w:jc w:val="both"/>
      </w:pPr>
      <w:r>
        <w:rPr>
          <w:rFonts w:eastAsia="Calibri" w:cstheme="minorHAnsi"/>
        </w:rPr>
        <w:t>D</w:t>
      </w:r>
      <w:r w:rsidR="000F464B" w:rsidRPr="00AF0E66">
        <w:rPr>
          <w:rFonts w:eastAsia="Calibri" w:cstheme="minorHAnsi"/>
        </w:rPr>
        <w:t xml:space="preserve">evelop action plans to improve weaknesses </w:t>
      </w:r>
      <w:r w:rsidR="00195D36">
        <w:rPr>
          <w:rFonts w:eastAsia="Calibri" w:cstheme="minorHAnsi"/>
        </w:rPr>
        <w:t>identified in the levels above</w:t>
      </w:r>
      <w:r w:rsidR="000F464B" w:rsidRPr="00AF0E66">
        <w:rPr>
          <w:rFonts w:eastAsia="Calibri" w:cstheme="minorHAnsi"/>
        </w:rPr>
        <w:t>.</w:t>
      </w:r>
    </w:p>
    <w:p w14:paraId="758708F4" w14:textId="77777777" w:rsidR="00833952" w:rsidRPr="00AF0E66" w:rsidRDefault="00833952" w:rsidP="00833952">
      <w:pPr>
        <w:spacing w:before="240" w:line="240" w:lineRule="auto"/>
        <w:ind w:left="720"/>
        <w:jc w:val="both"/>
      </w:pPr>
    </w:p>
    <w:p w14:paraId="0A003740" w14:textId="144DBC0E" w:rsidR="000F464B" w:rsidRPr="00AC5BA6" w:rsidRDefault="00833952" w:rsidP="00942C1E">
      <w:pPr>
        <w:pStyle w:val="Heading2"/>
      </w:pPr>
      <w:bookmarkStart w:id="31" w:name="_Toc493059494"/>
      <w:bookmarkStart w:id="32" w:name="_Toc497344240"/>
      <w:bookmarkStart w:id="33" w:name="_Toc525930963"/>
      <w:r w:rsidRPr="00AC5BA6">
        <w:lastRenderedPageBreak/>
        <w:t>2.3</w:t>
      </w:r>
      <w:r w:rsidR="009D03EE">
        <w:t xml:space="preserve"> </w:t>
      </w:r>
      <w:r w:rsidR="000F464B" w:rsidRPr="00AC5BA6">
        <w:t>INDICATOR</w:t>
      </w:r>
      <w:r w:rsidR="0062675E" w:rsidRPr="00AC5BA6">
        <w:t>S</w:t>
      </w:r>
      <w:r w:rsidR="000F464B" w:rsidRPr="00AC5BA6">
        <w:t xml:space="preserve"> ASSESSED</w:t>
      </w:r>
      <w:bookmarkEnd w:id="31"/>
      <w:bookmarkEnd w:id="32"/>
      <w:bookmarkEnd w:id="33"/>
    </w:p>
    <w:p w14:paraId="4AF8A549" w14:textId="79B82551" w:rsidR="00195D36" w:rsidRPr="00AC5BA6" w:rsidRDefault="00A97DE4" w:rsidP="00F97078">
      <w:pPr>
        <w:spacing w:before="240" w:line="240" w:lineRule="auto"/>
        <w:jc w:val="both"/>
      </w:pPr>
      <w:r w:rsidRPr="00AC5BA6">
        <w:t>The s</w:t>
      </w:r>
      <w:r w:rsidR="000F464B" w:rsidRPr="00AC5BA6">
        <w:t>election of the indicator</w:t>
      </w:r>
      <w:r w:rsidR="00C06D48" w:rsidRPr="00AC5BA6">
        <w:t>s</w:t>
      </w:r>
      <w:r w:rsidR="000F464B" w:rsidRPr="00AC5BA6">
        <w:t xml:space="preserve"> for </w:t>
      </w:r>
      <w:r w:rsidRPr="00AC5BA6">
        <w:t>assessment was</w:t>
      </w:r>
      <w:r w:rsidR="000F464B" w:rsidRPr="00AC5BA6">
        <w:t xml:space="preserve"> based on </w:t>
      </w:r>
      <w:r w:rsidR="00244659" w:rsidRPr="00AC5BA6">
        <w:t>technical guidance from USAID</w:t>
      </w:r>
      <w:r w:rsidR="00A72B2F">
        <w:t>/</w:t>
      </w:r>
      <w:r w:rsidR="00244659" w:rsidRPr="00AC5BA6">
        <w:t>Nigeria</w:t>
      </w:r>
      <w:r w:rsidR="00C06D48" w:rsidRPr="00AC5BA6">
        <w:t>. The indicators</w:t>
      </w:r>
      <w:r w:rsidR="000F464B" w:rsidRPr="00AC5BA6">
        <w:t xml:space="preserve"> assessed </w:t>
      </w:r>
      <w:r w:rsidR="00C06D48" w:rsidRPr="00AC5BA6">
        <w:t>during this</w:t>
      </w:r>
      <w:r w:rsidR="00940B66" w:rsidRPr="00AC5BA6">
        <w:t xml:space="preserve"> DQA exercise </w:t>
      </w:r>
      <w:r w:rsidR="00C06D48" w:rsidRPr="00AC5BA6">
        <w:t>are</w:t>
      </w:r>
      <w:r w:rsidR="00E711F8" w:rsidRPr="00AC5BA6">
        <w:t xml:space="preserve"> the OVC_SERV and OVC_HIVSTAT.</w:t>
      </w:r>
    </w:p>
    <w:p w14:paraId="5DDBF5B8" w14:textId="1C63EB1D" w:rsidR="00E711F8" w:rsidRPr="00AC5BA6" w:rsidRDefault="007F2373" w:rsidP="00F13AAA">
      <w:pPr>
        <w:pStyle w:val="Heading3"/>
        <w:spacing w:before="240"/>
      </w:pPr>
      <w:bookmarkStart w:id="34" w:name="_Toc525930964"/>
      <w:r>
        <w:t xml:space="preserve">2.3.1 </w:t>
      </w:r>
      <w:r w:rsidR="00E711F8" w:rsidRPr="00AC5BA6">
        <w:t>OVC_SERV</w:t>
      </w:r>
      <w:bookmarkEnd w:id="34"/>
    </w:p>
    <w:p w14:paraId="7CDFDA5B" w14:textId="5FB93891" w:rsidR="00E711F8" w:rsidRPr="00AC5BA6" w:rsidRDefault="00E711F8" w:rsidP="00E711F8">
      <w:pPr>
        <w:spacing w:before="240" w:line="240" w:lineRule="auto"/>
        <w:jc w:val="both"/>
      </w:pPr>
      <w:bookmarkStart w:id="35" w:name="_Hlk521411035"/>
      <w:r w:rsidRPr="00AC5BA6">
        <w:t xml:space="preserve">The OVC_SERV indicator is defined </w:t>
      </w:r>
      <w:r w:rsidR="00B32FDA" w:rsidRPr="00AC5BA6">
        <w:t xml:space="preserve">according to the PEPFAR Monitoring, Evaluation and Reporting (MER) 2.0 Indicator Reference Guide Version 2.2 </w:t>
      </w:r>
      <w:r w:rsidRPr="00AC5BA6">
        <w:t xml:space="preserve">as the </w:t>
      </w:r>
      <w:r w:rsidR="00C06D48" w:rsidRPr="00AC5BA6">
        <w:rPr>
          <w:b/>
        </w:rPr>
        <w:t>“</w:t>
      </w:r>
      <w:r w:rsidR="00B32FDA" w:rsidRPr="00AC5BA6">
        <w:rPr>
          <w:b/>
        </w:rPr>
        <w:t>n</w:t>
      </w:r>
      <w:r w:rsidR="00C06D48" w:rsidRPr="00AC5BA6">
        <w:rPr>
          <w:b/>
        </w:rPr>
        <w:t>umber of beneficiaries served by PEPFAR OVC programs for children and families affected by HIV</w:t>
      </w:r>
      <w:r w:rsidR="00D63E8A">
        <w:rPr>
          <w:b/>
        </w:rPr>
        <w:t>.</w:t>
      </w:r>
      <w:r w:rsidR="00C06D48" w:rsidRPr="00AC5BA6">
        <w:rPr>
          <w:b/>
        </w:rPr>
        <w:t>”</w:t>
      </w:r>
      <w:r w:rsidRPr="00AC5BA6">
        <w:t xml:space="preserve"> It was recently revised in the </w:t>
      </w:r>
      <w:r w:rsidR="00B32FDA" w:rsidRPr="00AC5BA6">
        <w:t xml:space="preserve">PEPFAR </w:t>
      </w:r>
      <w:r w:rsidRPr="00AC5BA6">
        <w:t>MER</w:t>
      </w:r>
      <w:r w:rsidR="00B32FDA" w:rsidRPr="00AC5BA6">
        <w:t xml:space="preserve"> V</w:t>
      </w:r>
      <w:r w:rsidR="00101122">
        <w:t>ersion</w:t>
      </w:r>
      <w:r w:rsidR="00B32FDA" w:rsidRPr="00AC5BA6">
        <w:t xml:space="preserve"> 2.2</w:t>
      </w:r>
      <w:r w:rsidRPr="00AC5BA6">
        <w:t xml:space="preserve"> guide to exclude from the calculation, beneficiaries who transferred and exited out of the </w:t>
      </w:r>
      <w:r w:rsidR="004D0031">
        <w:t>activity</w:t>
      </w:r>
      <w:r w:rsidR="004D0031" w:rsidRPr="00AC5BA6">
        <w:t xml:space="preserve"> </w:t>
      </w:r>
      <w:r w:rsidRPr="00AC5BA6">
        <w:t>without graduation.</w:t>
      </w:r>
    </w:p>
    <w:p w14:paraId="0B5C1795" w14:textId="3EC47115" w:rsidR="00E711F8" w:rsidRPr="00AC5BA6" w:rsidRDefault="00E711F8" w:rsidP="00E711F8">
      <w:pPr>
        <w:spacing w:before="0"/>
        <w:jc w:val="both"/>
      </w:pPr>
      <w:r w:rsidRPr="00AC5BA6">
        <w:t>For a specific reporting period, the indicator is gener</w:t>
      </w:r>
      <w:r w:rsidR="00D6372D">
        <w:t>ated by totaling the number of “</w:t>
      </w:r>
      <w:r w:rsidR="00AC0B12">
        <w:t>a</w:t>
      </w:r>
      <w:r w:rsidR="00D6372D">
        <w:t xml:space="preserve">ctive beneficiaries” </w:t>
      </w:r>
      <w:r w:rsidRPr="00AC5BA6">
        <w:t xml:space="preserve">who received at least one service in the past three months and beneficiaries who </w:t>
      </w:r>
      <w:r w:rsidR="00101122">
        <w:t xml:space="preserve">successfully </w:t>
      </w:r>
      <w:r w:rsidRPr="00AC5BA6">
        <w:t xml:space="preserve">graduated from the PEPFAR OVC </w:t>
      </w:r>
      <w:r w:rsidR="004D0031">
        <w:t>activity</w:t>
      </w:r>
      <w:r w:rsidRPr="00AC5BA6">
        <w:t>.</w:t>
      </w:r>
    </w:p>
    <w:p w14:paraId="6DD80DFA" w14:textId="6EFF02ED" w:rsidR="00E711F8" w:rsidRPr="00AC5BA6" w:rsidRDefault="00D6372D" w:rsidP="00A14D8D">
      <w:pPr>
        <w:pStyle w:val="Bullet1"/>
        <w:numPr>
          <w:ilvl w:val="0"/>
          <w:numId w:val="0"/>
        </w:numPr>
        <w:ind w:left="274"/>
      </w:pPr>
      <w:r>
        <w:t>“</w:t>
      </w:r>
      <w:r w:rsidR="00E711F8" w:rsidRPr="00AC5BA6">
        <w:t xml:space="preserve">Active </w:t>
      </w:r>
      <w:r w:rsidR="00AC0B12">
        <w:t>B</w:t>
      </w:r>
      <w:r w:rsidR="00E711F8" w:rsidRPr="00AC5BA6">
        <w:t>eneficiaries</w:t>
      </w:r>
      <w:r w:rsidR="00464D2C">
        <w:t>”</w:t>
      </w:r>
      <w:r w:rsidR="00E711F8" w:rsidRPr="00AC5BA6">
        <w:t xml:space="preserve"> = (Last reporting period’s Active + Newly enrolled in current reporting period)</w:t>
      </w:r>
      <w:r w:rsidR="00A14D8D" w:rsidRPr="00AC5BA6">
        <w:t xml:space="preserve"> </w:t>
      </w:r>
      <w:r w:rsidR="00E711F8" w:rsidRPr="00AC5BA6">
        <w:t>minus</w:t>
      </w:r>
      <w:r w:rsidR="00A14D8D" w:rsidRPr="00AC5BA6">
        <w:t xml:space="preserve"> </w:t>
      </w:r>
      <w:r w:rsidR="00E711F8" w:rsidRPr="00AC5BA6">
        <w:t>(</w:t>
      </w:r>
      <w:r w:rsidR="00833952" w:rsidRPr="00AC5BA6">
        <w:t>C</w:t>
      </w:r>
      <w:r w:rsidR="00E711F8" w:rsidRPr="00AC5BA6">
        <w:t xml:space="preserve">urrent reporting period’s graduated + </w:t>
      </w:r>
      <w:r w:rsidR="00833952" w:rsidRPr="00AC5BA6">
        <w:t>T</w:t>
      </w:r>
      <w:r w:rsidR="00E711F8" w:rsidRPr="00AC5BA6">
        <w:t xml:space="preserve">ransferred + </w:t>
      </w:r>
      <w:r w:rsidR="00833952" w:rsidRPr="00AC5BA6">
        <w:t>E</w:t>
      </w:r>
      <w:r w:rsidR="00E711F8" w:rsidRPr="00AC5BA6">
        <w:t>xited)</w:t>
      </w:r>
    </w:p>
    <w:p w14:paraId="4101BB34" w14:textId="049BECF9" w:rsidR="00B32FDA" w:rsidRPr="00AC5BA6" w:rsidRDefault="00B32FDA" w:rsidP="00B32FDA">
      <w:pPr>
        <w:spacing w:before="240" w:line="240" w:lineRule="auto"/>
        <w:jc w:val="both"/>
      </w:pPr>
      <w:r w:rsidRPr="00AC5BA6">
        <w:t xml:space="preserve">The Performance Indicator Reference Sheet (PIRS) for the indicator defines its dimensions and description (Annex section </w:t>
      </w:r>
      <w:r w:rsidR="00B37B32" w:rsidRPr="00AC5BA6">
        <w:t xml:space="preserve">8.9, </w:t>
      </w:r>
      <w:r w:rsidR="00B37B32" w:rsidRPr="00AC5BA6">
        <w:fldChar w:fldCharType="begin"/>
      </w:r>
      <w:r w:rsidR="00B37B32" w:rsidRPr="00AC5BA6">
        <w:instrText xml:space="preserve"> REF _Ref521362250 \h  \* MERGEFORMAT </w:instrText>
      </w:r>
      <w:r w:rsidR="00B37B32" w:rsidRPr="00AC5BA6">
        <w:fldChar w:fldCharType="separate"/>
      </w:r>
      <w:r w:rsidR="00C66CA7">
        <w:t xml:space="preserve">Table </w:t>
      </w:r>
      <w:r w:rsidR="00C66CA7">
        <w:rPr>
          <w:noProof/>
        </w:rPr>
        <w:t>19</w:t>
      </w:r>
      <w:r w:rsidR="00B37B32" w:rsidRPr="00AC5BA6">
        <w:fldChar w:fldCharType="end"/>
      </w:r>
      <w:r w:rsidR="00B37B32" w:rsidRPr="00AC5BA6">
        <w:t>)</w:t>
      </w:r>
      <w:r w:rsidRPr="00AC5BA6">
        <w:t>. This indicator is calculated from data elements in the NOMIS.</w:t>
      </w:r>
    </w:p>
    <w:p w14:paraId="3EB5EC3B" w14:textId="531E5227" w:rsidR="00E711F8" w:rsidRPr="00AC5BA6" w:rsidRDefault="00E711F8" w:rsidP="00E711F8">
      <w:pPr>
        <w:spacing w:before="0"/>
        <w:jc w:val="both"/>
      </w:pPr>
      <w:r w:rsidRPr="00AC5BA6">
        <w:rPr>
          <w:bCs/>
          <w:u w:val="single"/>
        </w:rPr>
        <w:t>Disaggregation:</w:t>
      </w:r>
      <w:r w:rsidRPr="00AC5BA6">
        <w:t xml:space="preserve"> The indicator, by disaggregating “</w:t>
      </w:r>
      <w:r w:rsidRPr="00AC5BA6">
        <w:rPr>
          <w:bCs/>
        </w:rPr>
        <w:t>active</w:t>
      </w:r>
      <w:r w:rsidRPr="00AC5BA6">
        <w:t>” and “</w:t>
      </w:r>
      <w:r w:rsidRPr="00AC5BA6">
        <w:rPr>
          <w:bCs/>
        </w:rPr>
        <w:t>graduated</w:t>
      </w:r>
      <w:r w:rsidR="004D0031">
        <w:rPr>
          <w:bCs/>
        </w:rPr>
        <w:t>,</w:t>
      </w:r>
      <w:r w:rsidRPr="00AC5BA6">
        <w:t xml:space="preserve">” measures how successful the OVC </w:t>
      </w:r>
      <w:r w:rsidR="007E3135">
        <w:t>activity</w:t>
      </w:r>
      <w:r w:rsidRPr="00AC5BA6">
        <w:t xml:space="preserve"> is building the resiliency of children and their families.</w:t>
      </w:r>
    </w:p>
    <w:p w14:paraId="64345F69" w14:textId="2711BA01" w:rsidR="00E711F8" w:rsidRPr="00AC5BA6" w:rsidRDefault="00E711F8" w:rsidP="00E711F8">
      <w:pPr>
        <w:spacing w:before="0"/>
        <w:jc w:val="both"/>
      </w:pPr>
      <w:r w:rsidRPr="00AC5BA6">
        <w:rPr>
          <w:bCs/>
          <w:u w:val="single"/>
        </w:rPr>
        <w:t xml:space="preserve">Data Sources: </w:t>
      </w:r>
      <w:r w:rsidRPr="00AC5BA6">
        <w:t xml:space="preserve">OVC </w:t>
      </w:r>
      <w:r w:rsidR="00E053FA">
        <w:t>activity</w:t>
      </w:r>
      <w:r w:rsidR="00E053FA" w:rsidRPr="00AC5BA6">
        <w:t xml:space="preserve"> </w:t>
      </w:r>
      <w:r w:rsidRPr="00AC5BA6">
        <w:t>enrol</w:t>
      </w:r>
      <w:r w:rsidR="001A369D" w:rsidRPr="00AC5BA6">
        <w:t>l</w:t>
      </w:r>
      <w:r w:rsidRPr="00AC5BA6">
        <w:t xml:space="preserve">ment form, service forms, registers and </w:t>
      </w:r>
      <w:r w:rsidR="007E3135">
        <w:t xml:space="preserve">activity </w:t>
      </w:r>
      <w:r w:rsidRPr="00AC5BA6">
        <w:t xml:space="preserve">data that are generated by IPs from NOMIS. IPs need to record the names of children and caregivers who meet the criteria for “active beneficiary” and “graduated to generate the number that this indicator foresees. </w:t>
      </w:r>
    </w:p>
    <w:p w14:paraId="483D2007" w14:textId="0A989F21" w:rsidR="00E711F8" w:rsidRPr="00AC5BA6" w:rsidRDefault="00E711F8" w:rsidP="00E711F8">
      <w:pPr>
        <w:spacing w:before="0"/>
        <w:jc w:val="both"/>
      </w:pPr>
      <w:r w:rsidRPr="00AC5BA6">
        <w:rPr>
          <w:bCs/>
          <w:u w:val="single"/>
        </w:rPr>
        <w:t xml:space="preserve">Reporting </w:t>
      </w:r>
      <w:r w:rsidR="0090743A">
        <w:rPr>
          <w:bCs/>
          <w:u w:val="single"/>
        </w:rPr>
        <w:t>L</w:t>
      </w:r>
      <w:r w:rsidRPr="00AC5BA6">
        <w:rPr>
          <w:bCs/>
          <w:u w:val="single"/>
        </w:rPr>
        <w:t>evel</w:t>
      </w:r>
      <w:r w:rsidRPr="00AC5BA6">
        <w:t xml:space="preserve"> for the indicator includes site level and community, and the reporting timeframe is semi-annually.</w:t>
      </w:r>
    </w:p>
    <w:p w14:paraId="56079B5B" w14:textId="1C1D7DF9" w:rsidR="00E711F8" w:rsidRPr="00802C55" w:rsidRDefault="007F2373" w:rsidP="00F13AAA">
      <w:pPr>
        <w:pStyle w:val="Heading3"/>
        <w:spacing w:before="240"/>
      </w:pPr>
      <w:bookmarkStart w:id="36" w:name="_Toc525930965"/>
      <w:r>
        <w:t xml:space="preserve">2.3.2 </w:t>
      </w:r>
      <w:r w:rsidR="00E711F8" w:rsidRPr="00802C55">
        <w:t>OVC_HIVSTAT</w:t>
      </w:r>
      <w:bookmarkEnd w:id="36"/>
      <w:r w:rsidR="00E711F8" w:rsidRPr="00802C55">
        <w:t xml:space="preserve"> </w:t>
      </w:r>
    </w:p>
    <w:p w14:paraId="3B8E34D8" w14:textId="1E8F944C" w:rsidR="00E711F8" w:rsidRPr="00802C55" w:rsidRDefault="00E711F8" w:rsidP="00E711F8">
      <w:pPr>
        <w:spacing w:before="240" w:line="240" w:lineRule="auto"/>
        <w:jc w:val="both"/>
      </w:pPr>
      <w:r w:rsidRPr="00802C55">
        <w:t>The OVC_HIVSTAT indicator is defined according to the PEPFAR M</w:t>
      </w:r>
      <w:r w:rsidR="00AC0B12">
        <w:t>ER</w:t>
      </w:r>
      <w:r w:rsidRPr="00802C55">
        <w:t xml:space="preserve"> 2.0 Indicator Reference Guide Version 2.2. as the </w:t>
      </w:r>
      <w:r w:rsidRPr="00802C55">
        <w:rPr>
          <w:b/>
        </w:rPr>
        <w:t>“</w:t>
      </w:r>
      <w:r w:rsidR="00B32FDA" w:rsidRPr="00802C55">
        <w:rPr>
          <w:b/>
          <w:bCs/>
        </w:rPr>
        <w:t>p</w:t>
      </w:r>
      <w:r w:rsidRPr="00802C55">
        <w:rPr>
          <w:b/>
          <w:bCs/>
        </w:rPr>
        <w:t>ercentage of orphans and vulnerable children (less than 18 years old) with HIV status reported to implementing partners (including report of no status).”</w:t>
      </w:r>
      <w:r w:rsidRPr="00802C55">
        <w:t xml:space="preserve"> This indicator formerly called OVC_ACC (MER1.0) and OVC_KNOWSTAT (in the original MER 2.0 target setting documentation guidance) was changed to OVC_HIVSTAT to reflect that HIV is self-reported to the IP by the OVC or OVC caregiver (MER 1.0 to MER 2.0). The PIRS for the indicator defines its dimensions and description (Annex section </w:t>
      </w:r>
      <w:r w:rsidR="00B37B32" w:rsidRPr="00802C55">
        <w:t>8.9</w:t>
      </w:r>
      <w:r w:rsidRPr="00802C55">
        <w:t xml:space="preserve">, </w:t>
      </w:r>
      <w:r w:rsidR="00B37B32" w:rsidRPr="00802C55">
        <w:fldChar w:fldCharType="begin"/>
      </w:r>
      <w:r w:rsidR="00B37B32" w:rsidRPr="00802C55">
        <w:instrText xml:space="preserve"> REF _Ref521362598 \h  \* MERGEFORMAT </w:instrText>
      </w:r>
      <w:r w:rsidR="00B37B32" w:rsidRPr="00802C55">
        <w:fldChar w:fldCharType="separate"/>
      </w:r>
      <w:r w:rsidR="00C66CA7">
        <w:t xml:space="preserve">Table </w:t>
      </w:r>
      <w:r w:rsidR="00C66CA7">
        <w:rPr>
          <w:noProof/>
        </w:rPr>
        <w:t>20</w:t>
      </w:r>
      <w:r w:rsidR="00B37B32" w:rsidRPr="00802C55">
        <w:fldChar w:fldCharType="end"/>
      </w:r>
      <w:r w:rsidRPr="00802C55">
        <w:t xml:space="preserve">). </w:t>
      </w:r>
      <w:bookmarkStart w:id="37" w:name="_Hlk520721322"/>
      <w:r w:rsidRPr="00802C55">
        <w:t>This indicator is calculated from data elements in the NOMIS.</w:t>
      </w:r>
    </w:p>
    <w:p w14:paraId="5E837664" w14:textId="77777777" w:rsidR="00802C55" w:rsidRPr="00802C55" w:rsidRDefault="00E711F8" w:rsidP="00802C55">
      <w:pPr>
        <w:widowControl w:val="0"/>
        <w:autoSpaceDE w:val="0"/>
        <w:autoSpaceDN w:val="0"/>
        <w:adjustRightInd w:val="0"/>
        <w:spacing w:before="0" w:after="240" w:line="240" w:lineRule="auto"/>
      </w:pPr>
      <w:r w:rsidRPr="00802C55">
        <w:rPr>
          <w:u w:val="single"/>
        </w:rPr>
        <w:t>Numerator</w:t>
      </w:r>
      <w:r w:rsidRPr="00802C55">
        <w:t xml:space="preserve">: </w:t>
      </w:r>
      <w:r w:rsidR="00270EB2" w:rsidRPr="00802C55">
        <w:t>Number of or</w:t>
      </w:r>
      <w:r w:rsidR="00750226" w:rsidRPr="00802C55">
        <w:t xml:space="preserve">phans and vulnerable children (less than </w:t>
      </w:r>
      <w:r w:rsidR="00270EB2" w:rsidRPr="00802C55">
        <w:t xml:space="preserve">18 years old) with HIV status reported to implementing partner, disaggregated by status type. </w:t>
      </w:r>
    </w:p>
    <w:p w14:paraId="52319D01" w14:textId="313BAE0A" w:rsidR="00E053FA" w:rsidRPr="00802C55" w:rsidRDefault="00E711F8" w:rsidP="00802C55">
      <w:pPr>
        <w:widowControl w:val="0"/>
        <w:autoSpaceDE w:val="0"/>
        <w:autoSpaceDN w:val="0"/>
        <w:adjustRightInd w:val="0"/>
        <w:spacing w:before="0" w:after="240" w:line="240" w:lineRule="auto"/>
      </w:pPr>
      <w:r w:rsidRPr="00802C55">
        <w:rPr>
          <w:u w:val="single"/>
        </w:rPr>
        <w:t>Denominator:</w:t>
      </w:r>
      <w:r w:rsidRPr="00802C55">
        <w:t xml:space="preserve"> This is not collected again as part of the indicator but is collected under the indicator OVC_SERV. </w:t>
      </w:r>
      <w:r w:rsidR="00264A9A">
        <w:t xml:space="preserve">It is the number </w:t>
      </w:r>
      <w:r w:rsidR="00264A9A" w:rsidRPr="00802C55">
        <w:t xml:space="preserve">of </w:t>
      </w:r>
      <w:r w:rsidR="00AC0B12">
        <w:t>OVC</w:t>
      </w:r>
      <w:r w:rsidR="00264A9A" w:rsidRPr="00802C55">
        <w:t xml:space="preserve"> reported under OVC_SERV (less than </w:t>
      </w:r>
      <w:r w:rsidR="00264A9A">
        <w:t>18 years old).</w:t>
      </w:r>
    </w:p>
    <w:p w14:paraId="19514DB5" w14:textId="2B49C6E7" w:rsidR="00E711F8" w:rsidRPr="00802C55" w:rsidRDefault="00E711F8" w:rsidP="00E711F8">
      <w:pPr>
        <w:spacing w:before="240" w:line="240" w:lineRule="auto"/>
        <w:jc w:val="both"/>
      </w:pPr>
      <w:r w:rsidRPr="00802C55">
        <w:rPr>
          <w:bCs/>
          <w:u w:val="single"/>
        </w:rPr>
        <w:t>Disaggregation</w:t>
      </w:r>
      <w:r w:rsidRPr="00802C55">
        <w:rPr>
          <w:bCs/>
        </w:rPr>
        <w:t>:</w:t>
      </w:r>
      <w:r w:rsidRPr="00802C55">
        <w:t xml:space="preserve"> </w:t>
      </w:r>
    </w:p>
    <w:p w14:paraId="7987D38F" w14:textId="04CF7103" w:rsidR="00A904D1" w:rsidRDefault="00740B9E" w:rsidP="00740B9E">
      <w:pPr>
        <w:pStyle w:val="Bullet1"/>
        <w:numPr>
          <w:ilvl w:val="0"/>
          <w:numId w:val="21"/>
        </w:numPr>
      </w:pPr>
      <w:r>
        <w:t>R</w:t>
      </w:r>
      <w:r w:rsidR="00E711F8" w:rsidRPr="00802C55">
        <w:t>epo</w:t>
      </w:r>
      <w:r>
        <w:t xml:space="preserve">rted as HIV positive to the IP </w:t>
      </w:r>
    </w:p>
    <w:p w14:paraId="33C04F85" w14:textId="3E2278EE" w:rsidR="00A904D1" w:rsidRDefault="00740B9E" w:rsidP="00740B9E">
      <w:pPr>
        <w:pStyle w:val="Bullet1"/>
        <w:numPr>
          <w:ilvl w:val="0"/>
          <w:numId w:val="33"/>
        </w:numPr>
      </w:pPr>
      <w:r>
        <w:t>C</w:t>
      </w:r>
      <w:r w:rsidR="00E711F8" w:rsidRPr="00802C55">
        <w:t>urrently receivi</w:t>
      </w:r>
      <w:r>
        <w:t>ng Anti-Retroviral Therapy (ART)</w:t>
      </w:r>
      <w:r w:rsidR="00E711F8" w:rsidRPr="00802C55">
        <w:t xml:space="preserve"> and</w:t>
      </w:r>
      <w:r>
        <w:t>;</w:t>
      </w:r>
      <w:r w:rsidR="00E711F8" w:rsidRPr="00802C55">
        <w:t xml:space="preserve"> </w:t>
      </w:r>
    </w:p>
    <w:p w14:paraId="5F1ED572" w14:textId="327669C9" w:rsidR="00E711F8" w:rsidRPr="00802C55" w:rsidRDefault="00740B9E" w:rsidP="00740B9E">
      <w:pPr>
        <w:pStyle w:val="Bullet1"/>
        <w:numPr>
          <w:ilvl w:val="0"/>
          <w:numId w:val="33"/>
        </w:numPr>
      </w:pPr>
      <w:r>
        <w:lastRenderedPageBreak/>
        <w:t>Not currently receiving ART</w:t>
      </w:r>
      <w:r w:rsidR="00B95D27">
        <w:t>.</w:t>
      </w:r>
    </w:p>
    <w:p w14:paraId="3CEF5533" w14:textId="1E4D39B0" w:rsidR="00E711F8" w:rsidRPr="00802C55" w:rsidRDefault="00740B9E" w:rsidP="00740B9E">
      <w:pPr>
        <w:pStyle w:val="Bullet1"/>
        <w:numPr>
          <w:ilvl w:val="0"/>
          <w:numId w:val="21"/>
        </w:numPr>
      </w:pPr>
      <w:r>
        <w:t>R</w:t>
      </w:r>
      <w:r w:rsidR="00E711F8" w:rsidRPr="00802C55">
        <w:t xml:space="preserve">eported as HIV negative to IP; and </w:t>
      </w:r>
    </w:p>
    <w:p w14:paraId="07738600" w14:textId="2CB4570E" w:rsidR="00740B9E" w:rsidRDefault="00740B9E" w:rsidP="00740B9E">
      <w:pPr>
        <w:pStyle w:val="Bullet1"/>
        <w:numPr>
          <w:ilvl w:val="0"/>
          <w:numId w:val="21"/>
        </w:numPr>
      </w:pPr>
      <w:r>
        <w:t>R</w:t>
      </w:r>
      <w:r w:rsidR="00E711F8" w:rsidRPr="00802C55">
        <w:t>eported w</w:t>
      </w:r>
      <w:r>
        <w:t xml:space="preserve">ith no HIV infection to the IP </w:t>
      </w:r>
    </w:p>
    <w:p w14:paraId="6EB119D6" w14:textId="03C523EF" w:rsidR="00740B9E" w:rsidRDefault="00E711F8" w:rsidP="003135F9">
      <w:pPr>
        <w:pStyle w:val="Bullet1"/>
        <w:numPr>
          <w:ilvl w:val="0"/>
          <w:numId w:val="33"/>
        </w:numPr>
      </w:pPr>
      <w:r w:rsidRPr="00802C55">
        <w:t>HIV test not indicated based on HIV risk assessment</w:t>
      </w:r>
      <w:r w:rsidR="00B95D27">
        <w:t>;</w:t>
      </w:r>
      <w:r w:rsidRPr="00802C55">
        <w:t xml:space="preserve"> and </w:t>
      </w:r>
    </w:p>
    <w:p w14:paraId="44A456C0" w14:textId="08920A03" w:rsidR="00E711F8" w:rsidRPr="00802C55" w:rsidRDefault="00740B9E" w:rsidP="003135F9">
      <w:pPr>
        <w:pStyle w:val="Bullet1"/>
        <w:numPr>
          <w:ilvl w:val="0"/>
          <w:numId w:val="33"/>
        </w:numPr>
      </w:pPr>
      <w:r>
        <w:t>Other reasons</w:t>
      </w:r>
      <w:r w:rsidR="00E711F8" w:rsidRPr="00802C55">
        <w:t>.</w:t>
      </w:r>
    </w:p>
    <w:p w14:paraId="6FA0D9B1" w14:textId="3D00281E" w:rsidR="00E711F8" w:rsidRPr="00802C55" w:rsidRDefault="00E711F8" w:rsidP="00E711F8">
      <w:pPr>
        <w:spacing w:before="240" w:line="240" w:lineRule="auto"/>
        <w:jc w:val="both"/>
      </w:pPr>
      <w:r w:rsidRPr="00802C55">
        <w:rPr>
          <w:bCs/>
          <w:u w:val="single"/>
        </w:rPr>
        <w:t>Data Sources</w:t>
      </w:r>
      <w:r w:rsidRPr="00802C55">
        <w:t xml:space="preserve"> for the indicator include </w:t>
      </w:r>
      <w:r w:rsidR="00E62513" w:rsidRPr="00802C55">
        <w:t xml:space="preserve">the </w:t>
      </w:r>
      <w:r w:rsidRPr="00802C55">
        <w:t>vulnerable children enro</w:t>
      </w:r>
      <w:r w:rsidR="00C57F34" w:rsidRPr="00802C55">
        <w:t>l</w:t>
      </w:r>
      <w:r w:rsidRPr="00802C55">
        <w:t>lment form, vulnerable children service form, vulnerable children follow-up form, HIV test results</w:t>
      </w:r>
      <w:r w:rsidR="00102920">
        <w:t xml:space="preserve"> that are self-reported by the OVC, </w:t>
      </w:r>
      <w:r w:rsidRPr="00802C55">
        <w:t xml:space="preserve">registers and </w:t>
      </w:r>
      <w:r w:rsidR="007F2373">
        <w:t>activity</w:t>
      </w:r>
      <w:r w:rsidR="007F2373" w:rsidRPr="00802C55">
        <w:t xml:space="preserve"> </w:t>
      </w:r>
      <w:r w:rsidR="00FE2C4D">
        <w:t>data</w:t>
      </w:r>
      <w:r w:rsidRPr="00802C55">
        <w:t xml:space="preserve"> generated by IPs. All the forms have the names of children and their HIV status to generate the number included in this indicator.</w:t>
      </w:r>
    </w:p>
    <w:p w14:paraId="3920D4BD" w14:textId="4A0FEBC0" w:rsidR="00E711F8" w:rsidRPr="00195D36" w:rsidRDefault="00E711F8" w:rsidP="00E711F8">
      <w:pPr>
        <w:spacing w:before="240" w:line="240" w:lineRule="auto"/>
        <w:jc w:val="both"/>
      </w:pPr>
      <w:r w:rsidRPr="00802C55">
        <w:rPr>
          <w:bCs/>
          <w:u w:val="single"/>
        </w:rPr>
        <w:t xml:space="preserve">Reporting </w:t>
      </w:r>
      <w:r w:rsidR="000E1657">
        <w:rPr>
          <w:bCs/>
          <w:u w:val="single"/>
        </w:rPr>
        <w:t>L</w:t>
      </w:r>
      <w:r w:rsidRPr="00802C55">
        <w:rPr>
          <w:bCs/>
          <w:u w:val="single"/>
        </w:rPr>
        <w:t>evel</w:t>
      </w:r>
      <w:r w:rsidRPr="00802C55">
        <w:t xml:space="preserve"> for the indicator includes site level, facility and community, and the reporting timeframe is semi-annual.</w:t>
      </w:r>
      <w:bookmarkEnd w:id="37"/>
    </w:p>
    <w:p w14:paraId="02C0FC5D" w14:textId="3CA76694" w:rsidR="000F464B" w:rsidRPr="00AF0E66" w:rsidRDefault="00833952" w:rsidP="00B45C4D">
      <w:pPr>
        <w:pStyle w:val="Heading2"/>
      </w:pPr>
      <w:bookmarkStart w:id="38" w:name="_Toc497344241"/>
      <w:bookmarkStart w:id="39" w:name="_Toc525930966"/>
      <w:bookmarkEnd w:id="35"/>
      <w:r>
        <w:t>2.4</w:t>
      </w:r>
      <w:r w:rsidR="009D03EE">
        <w:t xml:space="preserve"> </w:t>
      </w:r>
      <w:r w:rsidR="000F464B" w:rsidRPr="00AF0E66">
        <w:t>PERIOD OF THE DQA</w:t>
      </w:r>
      <w:bookmarkEnd w:id="38"/>
      <w:bookmarkEnd w:id="39"/>
    </w:p>
    <w:p w14:paraId="221BADEF" w14:textId="367E790B" w:rsidR="00B32FDA" w:rsidRPr="00AF0E66" w:rsidRDefault="00B32FDA" w:rsidP="000F464B">
      <w:pPr>
        <w:spacing w:before="240" w:line="240" w:lineRule="auto"/>
        <w:jc w:val="both"/>
        <w:rPr>
          <w:rFonts w:cstheme="minorHAnsi"/>
        </w:rPr>
      </w:pPr>
      <w:bookmarkStart w:id="40" w:name="_Hlk520721405"/>
      <w:bookmarkStart w:id="41" w:name="_Hlk521411173"/>
      <w:r>
        <w:rPr>
          <w:rFonts w:cstheme="minorHAnsi"/>
        </w:rPr>
        <w:t xml:space="preserve">The DQA covered the USAID SAPR period, which comprises two quarters—i.e., </w:t>
      </w:r>
      <w:r>
        <w:t xml:space="preserve">October 1, 2017 to December 31, 2017, and January 1, 2018 to March 31, 2018. </w:t>
      </w:r>
      <w:r>
        <w:rPr>
          <w:rFonts w:cstheme="minorHAnsi"/>
        </w:rPr>
        <w:t>The schedule for the DQA is shown</w:t>
      </w:r>
      <w:bookmarkEnd w:id="40"/>
      <w:r>
        <w:rPr>
          <w:rFonts w:cstheme="minorHAnsi"/>
        </w:rPr>
        <w:t xml:space="preserve"> </w:t>
      </w:r>
      <w:r w:rsidRPr="0070074E">
        <w:t>in</w:t>
      </w:r>
      <w:r>
        <w:t xml:space="preserve"> </w:t>
      </w:r>
      <w:r>
        <w:fldChar w:fldCharType="begin"/>
      </w:r>
      <w:r>
        <w:instrText xml:space="preserve"> REF _Ref493155274 \h  \* MERGEFORMAT </w:instrText>
      </w:r>
      <w:r>
        <w:fldChar w:fldCharType="separate"/>
      </w:r>
      <w:r w:rsidR="00C66CA7" w:rsidRPr="00C66CA7">
        <w:t>Table 2</w:t>
      </w:r>
      <w:r>
        <w:fldChar w:fldCharType="end"/>
      </w:r>
      <w:r w:rsidR="00E62513">
        <w:t xml:space="preserve"> below</w:t>
      </w:r>
      <w:r>
        <w:t>.</w:t>
      </w:r>
    </w:p>
    <w:p w14:paraId="0F0C5494" w14:textId="3EF85EE7" w:rsidR="000F464B" w:rsidRPr="00AF0E66" w:rsidRDefault="000F464B" w:rsidP="000F464B">
      <w:pPr>
        <w:keepNext/>
        <w:spacing w:before="240" w:after="200" w:line="240" w:lineRule="auto"/>
        <w:jc w:val="center"/>
        <w:rPr>
          <w:iCs/>
          <w:color w:val="1F497D" w:themeColor="text2"/>
          <w:sz w:val="18"/>
          <w:szCs w:val="18"/>
        </w:rPr>
      </w:pPr>
      <w:bookmarkStart w:id="42" w:name="_Ref493155274"/>
      <w:bookmarkStart w:id="43" w:name="_Toc497344339"/>
      <w:bookmarkStart w:id="44" w:name="_Toc525931014"/>
      <w:bookmarkEnd w:id="41"/>
      <w:r w:rsidRPr="00AF0E66">
        <w:rPr>
          <w:i/>
          <w:iCs/>
          <w:color w:val="1F497D" w:themeColor="text2"/>
          <w:sz w:val="18"/>
          <w:szCs w:val="18"/>
        </w:rPr>
        <w:t xml:space="preserve">Table </w:t>
      </w:r>
      <w:r w:rsidRPr="00AF0E66">
        <w:rPr>
          <w:i/>
          <w:iCs/>
          <w:color w:val="1F497D" w:themeColor="text2"/>
          <w:sz w:val="18"/>
          <w:szCs w:val="18"/>
        </w:rPr>
        <w:fldChar w:fldCharType="begin"/>
      </w:r>
      <w:r w:rsidRPr="00AF0E66">
        <w:rPr>
          <w:i/>
          <w:iCs/>
          <w:color w:val="1F497D" w:themeColor="text2"/>
          <w:sz w:val="18"/>
          <w:szCs w:val="18"/>
        </w:rPr>
        <w:instrText xml:space="preserve"> SEQ Table \* ARABIC </w:instrText>
      </w:r>
      <w:r w:rsidRPr="00AF0E66">
        <w:rPr>
          <w:i/>
          <w:iCs/>
          <w:color w:val="1F497D" w:themeColor="text2"/>
          <w:sz w:val="18"/>
          <w:szCs w:val="18"/>
        </w:rPr>
        <w:fldChar w:fldCharType="separate"/>
      </w:r>
      <w:r w:rsidR="00C66CA7">
        <w:rPr>
          <w:i/>
          <w:iCs/>
          <w:noProof/>
          <w:color w:val="1F497D" w:themeColor="text2"/>
          <w:sz w:val="18"/>
          <w:szCs w:val="18"/>
        </w:rPr>
        <w:t>2</w:t>
      </w:r>
      <w:r w:rsidRPr="00AF0E66">
        <w:rPr>
          <w:i/>
          <w:iCs/>
          <w:color w:val="1F497D" w:themeColor="text2"/>
          <w:sz w:val="18"/>
          <w:szCs w:val="18"/>
        </w:rPr>
        <w:fldChar w:fldCharType="end"/>
      </w:r>
      <w:bookmarkEnd w:id="42"/>
      <w:r w:rsidRPr="00AF0E66">
        <w:rPr>
          <w:i/>
          <w:iCs/>
          <w:color w:val="1F497D" w:themeColor="text2"/>
          <w:sz w:val="18"/>
          <w:szCs w:val="18"/>
        </w:rPr>
        <w:t xml:space="preserve">. Schedule for </w:t>
      </w:r>
      <w:r w:rsidR="00B32FDA">
        <w:rPr>
          <w:i/>
          <w:iCs/>
          <w:color w:val="1F497D" w:themeColor="text2"/>
          <w:sz w:val="18"/>
          <w:szCs w:val="18"/>
        </w:rPr>
        <w:t>LOPIN 1 D</w:t>
      </w:r>
      <w:r w:rsidRPr="00AF0E66">
        <w:rPr>
          <w:i/>
          <w:iCs/>
          <w:color w:val="1F497D" w:themeColor="text2"/>
          <w:sz w:val="18"/>
          <w:szCs w:val="18"/>
        </w:rPr>
        <w:t>QA</w:t>
      </w:r>
      <w:bookmarkEnd w:id="43"/>
      <w:bookmarkEnd w:id="44"/>
    </w:p>
    <w:tbl>
      <w:tblPr>
        <w:tblStyle w:val="ListTable4-Accent11"/>
        <w:tblW w:w="0" w:type="auto"/>
        <w:tblLook w:val="04A0" w:firstRow="1" w:lastRow="0" w:firstColumn="1" w:lastColumn="0" w:noHBand="0" w:noVBand="1"/>
      </w:tblPr>
      <w:tblGrid>
        <w:gridCol w:w="1129"/>
        <w:gridCol w:w="5529"/>
        <w:gridCol w:w="2692"/>
      </w:tblGrid>
      <w:tr w:rsidR="00E614C3" w:rsidRPr="00872064" w14:paraId="578BD727" w14:textId="77777777" w:rsidTr="00872064">
        <w:trPr>
          <w:cnfStyle w:val="100000000000" w:firstRow="1" w:lastRow="0" w:firstColumn="0" w:lastColumn="0" w:oddVBand="0" w:evenVBand="0" w:oddHBand="0" w:evenHBand="0" w:firstRowFirstColumn="0" w:firstRowLastColumn="0" w:lastRowFirstColumn="0" w:lastRowLastColumn="0"/>
          <w:trHeight w:val="179"/>
        </w:trPr>
        <w:tc>
          <w:tcPr>
            <w:cnfStyle w:val="001000000000" w:firstRow="0" w:lastRow="0" w:firstColumn="1" w:lastColumn="0" w:oddVBand="0" w:evenVBand="0" w:oddHBand="0" w:evenHBand="0" w:firstRowFirstColumn="0" w:firstRowLastColumn="0" w:lastRowFirstColumn="0" w:lastRowLastColumn="0"/>
            <w:tcW w:w="1129" w:type="dxa"/>
            <w:shd w:val="clear" w:color="auto" w:fill="002060"/>
          </w:tcPr>
          <w:p w14:paraId="5C7AA37E" w14:textId="0A16E6BC" w:rsidR="00E614C3" w:rsidRPr="00B32FDA" w:rsidRDefault="00E614C3" w:rsidP="00C52435">
            <w:pPr>
              <w:keepNext/>
              <w:spacing w:after="0" w:line="276" w:lineRule="auto"/>
              <w:jc w:val="center"/>
              <w:rPr>
                <w:rFonts w:cstheme="minorHAnsi"/>
                <w:bCs w:val="0"/>
                <w:color w:val="FFFFFF" w:themeColor="background1"/>
                <w:sz w:val="18"/>
                <w:szCs w:val="18"/>
              </w:rPr>
            </w:pPr>
            <w:r w:rsidRPr="00B32FDA">
              <w:rPr>
                <w:rFonts w:cstheme="minorHAnsi"/>
                <w:bCs w:val="0"/>
                <w:color w:val="FFFFFF" w:themeColor="background1"/>
                <w:sz w:val="18"/>
                <w:szCs w:val="18"/>
              </w:rPr>
              <w:t>I</w:t>
            </w:r>
            <w:r w:rsidR="00872064" w:rsidRPr="00B32FDA">
              <w:rPr>
                <w:rFonts w:cstheme="minorHAnsi"/>
                <w:bCs w:val="0"/>
                <w:color w:val="FFFFFF" w:themeColor="background1"/>
                <w:sz w:val="18"/>
                <w:szCs w:val="18"/>
              </w:rPr>
              <w:t>M</w:t>
            </w:r>
          </w:p>
        </w:tc>
        <w:tc>
          <w:tcPr>
            <w:tcW w:w="5529" w:type="dxa"/>
            <w:shd w:val="clear" w:color="auto" w:fill="002060"/>
          </w:tcPr>
          <w:p w14:paraId="67DF05CB" w14:textId="50E3C4E5" w:rsidR="00E614C3" w:rsidRPr="00B32FDA" w:rsidRDefault="00E614C3" w:rsidP="00C52435">
            <w:pPr>
              <w:keepNext/>
              <w:spacing w:after="0" w:line="276" w:lineRule="auto"/>
              <w:jc w:val="center"/>
              <w:cnfStyle w:val="100000000000" w:firstRow="1" w:lastRow="0" w:firstColumn="0" w:lastColumn="0" w:oddVBand="0" w:evenVBand="0" w:oddHBand="0" w:evenHBand="0" w:firstRowFirstColumn="0" w:firstRowLastColumn="0" w:lastRowFirstColumn="0" w:lastRowLastColumn="0"/>
              <w:rPr>
                <w:rFonts w:cstheme="minorHAnsi"/>
                <w:bCs w:val="0"/>
                <w:color w:val="FFFFFF" w:themeColor="background1"/>
                <w:sz w:val="18"/>
                <w:szCs w:val="18"/>
              </w:rPr>
            </w:pPr>
            <w:r w:rsidRPr="00B32FDA">
              <w:rPr>
                <w:rFonts w:cstheme="minorHAnsi"/>
                <w:bCs w:val="0"/>
                <w:color w:val="FFFFFF" w:themeColor="background1"/>
                <w:sz w:val="18"/>
                <w:szCs w:val="18"/>
              </w:rPr>
              <w:t>Level</w:t>
            </w:r>
          </w:p>
        </w:tc>
        <w:tc>
          <w:tcPr>
            <w:tcW w:w="2692" w:type="dxa"/>
            <w:shd w:val="clear" w:color="auto" w:fill="002060"/>
          </w:tcPr>
          <w:p w14:paraId="71EE2199" w14:textId="2C373714" w:rsidR="00E614C3" w:rsidRPr="00B32FDA" w:rsidRDefault="00E614C3" w:rsidP="00C52435">
            <w:pPr>
              <w:keepNext/>
              <w:spacing w:after="0" w:line="276" w:lineRule="auto"/>
              <w:jc w:val="center"/>
              <w:cnfStyle w:val="100000000000" w:firstRow="1" w:lastRow="0" w:firstColumn="0" w:lastColumn="0" w:oddVBand="0" w:evenVBand="0" w:oddHBand="0" w:evenHBand="0" w:firstRowFirstColumn="0" w:firstRowLastColumn="0" w:lastRowFirstColumn="0" w:lastRowLastColumn="0"/>
              <w:rPr>
                <w:rFonts w:cstheme="minorHAnsi"/>
                <w:bCs w:val="0"/>
                <w:color w:val="FFFFFF" w:themeColor="background1"/>
                <w:sz w:val="18"/>
                <w:szCs w:val="18"/>
              </w:rPr>
            </w:pPr>
            <w:r w:rsidRPr="00B32FDA">
              <w:rPr>
                <w:rFonts w:cstheme="minorHAnsi"/>
                <w:bCs w:val="0"/>
                <w:color w:val="FFFFFF" w:themeColor="background1"/>
                <w:sz w:val="18"/>
                <w:szCs w:val="18"/>
              </w:rPr>
              <w:t xml:space="preserve">Date of </w:t>
            </w:r>
            <w:r w:rsidR="003D5460" w:rsidRPr="00B32FDA">
              <w:rPr>
                <w:rFonts w:cstheme="minorHAnsi"/>
                <w:bCs w:val="0"/>
                <w:color w:val="FFFFFF" w:themeColor="background1"/>
                <w:sz w:val="18"/>
                <w:szCs w:val="18"/>
              </w:rPr>
              <w:t>DQA</w:t>
            </w:r>
          </w:p>
        </w:tc>
      </w:tr>
      <w:tr w:rsidR="00111A91" w:rsidRPr="00872064" w14:paraId="3555C153" w14:textId="77777777" w:rsidTr="00611B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Merge w:val="restart"/>
          </w:tcPr>
          <w:p w14:paraId="6DA1A3A8" w14:textId="77777777" w:rsidR="00611B49" w:rsidRPr="00872064" w:rsidRDefault="00611B49" w:rsidP="0038179F">
            <w:pPr>
              <w:keepNext/>
              <w:spacing w:after="0" w:line="276" w:lineRule="auto"/>
              <w:rPr>
                <w:rFonts w:cstheme="minorHAnsi"/>
                <w:sz w:val="18"/>
                <w:szCs w:val="18"/>
              </w:rPr>
            </w:pPr>
          </w:p>
          <w:p w14:paraId="2AC9D4A7" w14:textId="6CB0B2EE" w:rsidR="00111A91" w:rsidRPr="00872064" w:rsidRDefault="001A5C1F" w:rsidP="0038179F">
            <w:pPr>
              <w:keepNext/>
              <w:spacing w:after="0" w:line="276" w:lineRule="auto"/>
              <w:rPr>
                <w:rFonts w:cstheme="minorHAnsi"/>
                <w:b w:val="0"/>
                <w:bCs w:val="0"/>
                <w:sz w:val="18"/>
                <w:szCs w:val="18"/>
              </w:rPr>
            </w:pPr>
            <w:r w:rsidRPr="00872064">
              <w:rPr>
                <w:rFonts w:cstheme="minorHAnsi"/>
                <w:b w:val="0"/>
                <w:bCs w:val="0"/>
                <w:sz w:val="18"/>
                <w:szCs w:val="18"/>
              </w:rPr>
              <w:t xml:space="preserve">LOPIN </w:t>
            </w:r>
            <w:r w:rsidR="00872064">
              <w:rPr>
                <w:rFonts w:cstheme="minorHAnsi"/>
                <w:b w:val="0"/>
                <w:bCs w:val="0"/>
                <w:sz w:val="18"/>
                <w:szCs w:val="18"/>
              </w:rPr>
              <w:t>1</w:t>
            </w:r>
          </w:p>
        </w:tc>
        <w:tc>
          <w:tcPr>
            <w:tcW w:w="5529" w:type="dxa"/>
          </w:tcPr>
          <w:p w14:paraId="1BEFCA36" w14:textId="01F2A914" w:rsidR="00111A91" w:rsidRPr="00872064" w:rsidRDefault="00111A91" w:rsidP="0038179F">
            <w:pPr>
              <w:keepNext/>
              <w:spacing w:after="0" w:line="276" w:lineRule="auto"/>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872064">
              <w:rPr>
                <w:rFonts w:cstheme="minorHAnsi"/>
                <w:sz w:val="18"/>
                <w:szCs w:val="18"/>
              </w:rPr>
              <w:t>Central Level DQA</w:t>
            </w:r>
          </w:p>
        </w:tc>
        <w:tc>
          <w:tcPr>
            <w:tcW w:w="2692" w:type="dxa"/>
          </w:tcPr>
          <w:p w14:paraId="592D2E4A" w14:textId="2E7843E5" w:rsidR="00111A91" w:rsidRPr="00872064" w:rsidRDefault="00111A91" w:rsidP="0038179F">
            <w:pPr>
              <w:keepNext/>
              <w:spacing w:after="0" w:line="276" w:lineRule="auto"/>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872064">
              <w:rPr>
                <w:rFonts w:cstheme="minorHAnsi"/>
                <w:sz w:val="18"/>
                <w:szCs w:val="18"/>
              </w:rPr>
              <w:t>June 25, 2018</w:t>
            </w:r>
          </w:p>
        </w:tc>
      </w:tr>
      <w:tr w:rsidR="00111A91" w:rsidRPr="00872064" w14:paraId="5E0082BA" w14:textId="77777777" w:rsidTr="00611B49">
        <w:tc>
          <w:tcPr>
            <w:cnfStyle w:val="001000000000" w:firstRow="0" w:lastRow="0" w:firstColumn="1" w:lastColumn="0" w:oddVBand="0" w:evenVBand="0" w:oddHBand="0" w:evenHBand="0" w:firstRowFirstColumn="0" w:firstRowLastColumn="0" w:lastRowFirstColumn="0" w:lastRowLastColumn="0"/>
            <w:tcW w:w="1129" w:type="dxa"/>
            <w:vMerge/>
          </w:tcPr>
          <w:p w14:paraId="35E64AF8" w14:textId="77777777" w:rsidR="00111A91" w:rsidRPr="00872064" w:rsidRDefault="00111A91" w:rsidP="0038179F">
            <w:pPr>
              <w:keepNext/>
              <w:spacing w:after="0" w:line="276" w:lineRule="auto"/>
              <w:rPr>
                <w:rFonts w:cstheme="minorHAnsi"/>
                <w:b w:val="0"/>
                <w:bCs w:val="0"/>
                <w:sz w:val="18"/>
                <w:szCs w:val="18"/>
              </w:rPr>
            </w:pPr>
          </w:p>
        </w:tc>
        <w:tc>
          <w:tcPr>
            <w:tcW w:w="5529" w:type="dxa"/>
          </w:tcPr>
          <w:p w14:paraId="5ED6E050" w14:textId="1ED8B90D" w:rsidR="00111A91" w:rsidRPr="00872064" w:rsidRDefault="00111A91" w:rsidP="0038179F">
            <w:pPr>
              <w:keepNext/>
              <w:spacing w:after="0" w:line="276" w:lineRule="auto"/>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872064">
              <w:rPr>
                <w:rFonts w:cstheme="minorHAnsi"/>
                <w:sz w:val="18"/>
                <w:szCs w:val="18"/>
              </w:rPr>
              <w:t>Aggregation and service delivery levels in Akwa Ibom State</w:t>
            </w:r>
          </w:p>
        </w:tc>
        <w:tc>
          <w:tcPr>
            <w:tcW w:w="2692" w:type="dxa"/>
          </w:tcPr>
          <w:p w14:paraId="74683D31" w14:textId="4B43BEB4" w:rsidR="00111A91" w:rsidRPr="00872064" w:rsidRDefault="00111A91" w:rsidP="0038179F">
            <w:pPr>
              <w:keepNext/>
              <w:spacing w:after="0" w:line="276" w:lineRule="auto"/>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872064">
              <w:rPr>
                <w:rFonts w:cstheme="minorHAnsi"/>
                <w:sz w:val="18"/>
                <w:szCs w:val="18"/>
              </w:rPr>
              <w:t>June 27, 2018</w:t>
            </w:r>
          </w:p>
        </w:tc>
      </w:tr>
      <w:tr w:rsidR="00111A91" w:rsidRPr="00872064" w14:paraId="6A510168" w14:textId="77777777" w:rsidTr="00611B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Merge/>
          </w:tcPr>
          <w:p w14:paraId="54A3F236" w14:textId="77777777" w:rsidR="00111A91" w:rsidRPr="00872064" w:rsidRDefault="00111A91" w:rsidP="0038179F">
            <w:pPr>
              <w:keepNext/>
              <w:spacing w:after="0" w:line="276" w:lineRule="auto"/>
              <w:rPr>
                <w:rFonts w:cstheme="minorHAnsi"/>
                <w:b w:val="0"/>
                <w:bCs w:val="0"/>
                <w:sz w:val="18"/>
                <w:szCs w:val="18"/>
              </w:rPr>
            </w:pPr>
          </w:p>
        </w:tc>
        <w:tc>
          <w:tcPr>
            <w:tcW w:w="5529" w:type="dxa"/>
          </w:tcPr>
          <w:p w14:paraId="308FD6E3" w14:textId="6C8DB9E9" w:rsidR="00111A91" w:rsidRPr="00872064" w:rsidRDefault="00111A91" w:rsidP="0038179F">
            <w:pPr>
              <w:keepNext/>
              <w:spacing w:after="0" w:line="276" w:lineRule="auto"/>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872064">
              <w:rPr>
                <w:rFonts w:cstheme="minorHAnsi"/>
                <w:sz w:val="18"/>
                <w:szCs w:val="18"/>
              </w:rPr>
              <w:t>Aggregation and service delivery levels in Lagos State</w:t>
            </w:r>
          </w:p>
        </w:tc>
        <w:tc>
          <w:tcPr>
            <w:tcW w:w="2692" w:type="dxa"/>
          </w:tcPr>
          <w:p w14:paraId="19339111" w14:textId="336F23C4" w:rsidR="00111A91" w:rsidRPr="00872064" w:rsidRDefault="00111A91" w:rsidP="0038179F">
            <w:pPr>
              <w:keepNext/>
              <w:spacing w:after="0" w:line="276" w:lineRule="auto"/>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872064">
              <w:rPr>
                <w:rFonts w:cstheme="minorHAnsi"/>
                <w:sz w:val="18"/>
                <w:szCs w:val="18"/>
              </w:rPr>
              <w:t>June 11-14, 2018</w:t>
            </w:r>
          </w:p>
        </w:tc>
      </w:tr>
      <w:tr w:rsidR="00111A91" w:rsidRPr="00872064" w14:paraId="40F5FF8A" w14:textId="77777777" w:rsidTr="00611B49">
        <w:tc>
          <w:tcPr>
            <w:cnfStyle w:val="001000000000" w:firstRow="0" w:lastRow="0" w:firstColumn="1" w:lastColumn="0" w:oddVBand="0" w:evenVBand="0" w:oddHBand="0" w:evenHBand="0" w:firstRowFirstColumn="0" w:firstRowLastColumn="0" w:lastRowFirstColumn="0" w:lastRowLastColumn="0"/>
            <w:tcW w:w="1129" w:type="dxa"/>
            <w:vMerge/>
          </w:tcPr>
          <w:p w14:paraId="79A99CDD" w14:textId="77777777" w:rsidR="00111A91" w:rsidRPr="00872064" w:rsidRDefault="00111A91" w:rsidP="0038179F">
            <w:pPr>
              <w:keepNext/>
              <w:spacing w:after="0" w:line="276" w:lineRule="auto"/>
              <w:rPr>
                <w:rFonts w:cstheme="minorHAnsi"/>
                <w:b w:val="0"/>
                <w:bCs w:val="0"/>
                <w:sz w:val="18"/>
                <w:szCs w:val="18"/>
              </w:rPr>
            </w:pPr>
          </w:p>
        </w:tc>
        <w:tc>
          <w:tcPr>
            <w:tcW w:w="5529" w:type="dxa"/>
          </w:tcPr>
          <w:p w14:paraId="7AF3B7AD" w14:textId="450F3CDF" w:rsidR="00111A91" w:rsidRPr="00872064" w:rsidRDefault="00111A91" w:rsidP="0038179F">
            <w:pPr>
              <w:keepNext/>
              <w:spacing w:after="0" w:line="276" w:lineRule="auto"/>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872064">
              <w:rPr>
                <w:rFonts w:cstheme="minorHAnsi"/>
                <w:sz w:val="18"/>
                <w:szCs w:val="18"/>
              </w:rPr>
              <w:t>Aggregation and service delivery levels in Rivers state</w:t>
            </w:r>
          </w:p>
        </w:tc>
        <w:tc>
          <w:tcPr>
            <w:tcW w:w="2692" w:type="dxa"/>
          </w:tcPr>
          <w:p w14:paraId="72DA6F8A" w14:textId="666EEC47" w:rsidR="00111A91" w:rsidRPr="00872064" w:rsidRDefault="00111A91" w:rsidP="0038179F">
            <w:pPr>
              <w:keepNext/>
              <w:spacing w:after="0" w:line="276" w:lineRule="auto"/>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872064">
              <w:rPr>
                <w:rFonts w:cstheme="minorHAnsi"/>
                <w:sz w:val="18"/>
                <w:szCs w:val="18"/>
              </w:rPr>
              <w:t>June 28-29, 2018</w:t>
            </w:r>
          </w:p>
        </w:tc>
      </w:tr>
    </w:tbl>
    <w:p w14:paraId="4F772E11" w14:textId="7706EB1C" w:rsidR="000F464B" w:rsidRPr="00AF0E66" w:rsidRDefault="00833952" w:rsidP="00B45C4D">
      <w:pPr>
        <w:pStyle w:val="Heading2"/>
      </w:pPr>
      <w:bookmarkStart w:id="45" w:name="_Toc493059492"/>
      <w:bookmarkStart w:id="46" w:name="_Ref493151676"/>
      <w:bookmarkStart w:id="47" w:name="_Ref493151908"/>
      <w:bookmarkStart w:id="48" w:name="_Ref493151919"/>
      <w:bookmarkStart w:id="49" w:name="_Toc497344243"/>
      <w:bookmarkStart w:id="50" w:name="_Ref518550986"/>
      <w:bookmarkStart w:id="51" w:name="_Ref518551003"/>
      <w:bookmarkStart w:id="52" w:name="_Ref518554106"/>
      <w:bookmarkStart w:id="53" w:name="_Ref521208370"/>
      <w:bookmarkStart w:id="54" w:name="_Ref521208378"/>
      <w:bookmarkStart w:id="55" w:name="_Ref521208384"/>
      <w:bookmarkStart w:id="56" w:name="_Ref521362126"/>
      <w:bookmarkStart w:id="57" w:name="_Ref521362127"/>
      <w:bookmarkStart w:id="58" w:name="_Ref521362128"/>
      <w:bookmarkStart w:id="59" w:name="_Toc525930967"/>
      <w:r>
        <w:t>2.5</w:t>
      </w:r>
      <w:r w:rsidR="009D03EE">
        <w:t xml:space="preserve"> </w:t>
      </w:r>
      <w:r w:rsidR="000F464B" w:rsidRPr="00AF0E66">
        <w:t>THE</w:t>
      </w:r>
      <w:r w:rsidR="0021574D">
        <w:t xml:space="preserve"> </w:t>
      </w:r>
      <w:r w:rsidR="00E63A56">
        <w:t>LOPIN 1 ACTIVITY</w:t>
      </w:r>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p>
    <w:p w14:paraId="4FA2D4E5" w14:textId="0DAB0E6D" w:rsidR="00111A91" w:rsidRPr="00E77584" w:rsidRDefault="00465BDE" w:rsidP="00F75CEC">
      <w:pPr>
        <w:spacing w:before="240" w:line="240" w:lineRule="auto"/>
        <w:jc w:val="both"/>
        <w:rPr>
          <w:rFonts w:ascii="Lato" w:eastAsia="Times New Roman" w:hAnsi="Lato" w:cs="Helvetica"/>
          <w:color w:val="656565"/>
          <w:sz w:val="21"/>
          <w:szCs w:val="21"/>
          <w:lang w:eastAsia="en-GB"/>
        </w:rPr>
      </w:pPr>
      <w:r>
        <w:rPr>
          <w:rFonts w:eastAsiaTheme="minorHAnsi"/>
        </w:rPr>
        <w:t>ARFH</w:t>
      </w:r>
      <w:r w:rsidR="00111A91">
        <w:rPr>
          <w:rFonts w:eastAsiaTheme="minorHAnsi"/>
        </w:rPr>
        <w:t xml:space="preserve"> is a national, non-governmental organization established in 1989 and registered in 1991. The headquarters is in </w:t>
      </w:r>
      <w:r w:rsidR="008B7FC2">
        <w:rPr>
          <w:rFonts w:eastAsiaTheme="minorHAnsi"/>
        </w:rPr>
        <w:t>I</w:t>
      </w:r>
      <w:r w:rsidR="00111A91">
        <w:rPr>
          <w:rFonts w:eastAsiaTheme="minorHAnsi"/>
        </w:rPr>
        <w:t>badan</w:t>
      </w:r>
      <w:r w:rsidR="008B7FC2">
        <w:rPr>
          <w:rFonts w:eastAsiaTheme="minorHAnsi"/>
        </w:rPr>
        <w:t>,</w:t>
      </w:r>
      <w:r w:rsidR="00111A91">
        <w:rPr>
          <w:rFonts w:eastAsiaTheme="minorHAnsi"/>
        </w:rPr>
        <w:t xml:space="preserve"> Oyo </w:t>
      </w:r>
      <w:r w:rsidR="001850C1">
        <w:rPr>
          <w:rFonts w:eastAsiaTheme="minorHAnsi"/>
        </w:rPr>
        <w:t>s</w:t>
      </w:r>
      <w:r w:rsidR="00111A91">
        <w:rPr>
          <w:rFonts w:eastAsiaTheme="minorHAnsi"/>
        </w:rPr>
        <w:t>tate</w:t>
      </w:r>
      <w:r w:rsidR="008B7FC2">
        <w:rPr>
          <w:rFonts w:eastAsiaTheme="minorHAnsi"/>
        </w:rPr>
        <w:t>,</w:t>
      </w:r>
      <w:r w:rsidR="00111A91">
        <w:rPr>
          <w:rFonts w:eastAsiaTheme="minorHAnsi"/>
        </w:rPr>
        <w:t xml:space="preserve"> </w:t>
      </w:r>
      <w:r w:rsidR="00DB0DA7">
        <w:rPr>
          <w:rFonts w:eastAsiaTheme="minorHAnsi"/>
        </w:rPr>
        <w:t>with</w:t>
      </w:r>
      <w:r w:rsidR="00111A91">
        <w:rPr>
          <w:rFonts w:eastAsiaTheme="minorHAnsi"/>
        </w:rPr>
        <w:t xml:space="preserve"> </w:t>
      </w:r>
      <w:r w:rsidR="00ED0056">
        <w:rPr>
          <w:rFonts w:eastAsiaTheme="minorHAnsi"/>
        </w:rPr>
        <w:t>three</w:t>
      </w:r>
      <w:r w:rsidR="00F75CEC">
        <w:rPr>
          <w:rFonts w:eastAsiaTheme="minorHAnsi"/>
        </w:rPr>
        <w:t xml:space="preserve"> other offices in Abuja, Kaduna and Kat</w:t>
      </w:r>
      <w:r w:rsidR="008B7FC2">
        <w:rPr>
          <w:rFonts w:eastAsiaTheme="minorHAnsi"/>
        </w:rPr>
        <w:t>sina</w:t>
      </w:r>
      <w:r w:rsidR="00F75CEC">
        <w:rPr>
          <w:rFonts w:eastAsiaTheme="minorHAnsi"/>
        </w:rPr>
        <w:t xml:space="preserve"> states. The mission is to initiate</w:t>
      </w:r>
      <w:r w:rsidR="00DB0DA7">
        <w:rPr>
          <w:rFonts w:eastAsiaTheme="minorHAnsi"/>
        </w:rPr>
        <w:t>,</w:t>
      </w:r>
      <w:r w:rsidR="00F75CEC">
        <w:rPr>
          <w:rFonts w:eastAsiaTheme="minorHAnsi"/>
        </w:rPr>
        <w:t xml:space="preserve"> promote and implement in partnership with other organizations, developmental, HIV&amp;AIDS, S</w:t>
      </w:r>
      <w:r w:rsidR="009B5373">
        <w:rPr>
          <w:rFonts w:eastAsiaTheme="minorHAnsi"/>
        </w:rPr>
        <w:t>exual Reproductive Health (S</w:t>
      </w:r>
      <w:r w:rsidR="00F75CEC">
        <w:rPr>
          <w:rFonts w:eastAsiaTheme="minorHAnsi"/>
        </w:rPr>
        <w:t>RH</w:t>
      </w:r>
      <w:r w:rsidR="009B5373">
        <w:rPr>
          <w:rFonts w:eastAsiaTheme="minorHAnsi"/>
        </w:rPr>
        <w:t>)</w:t>
      </w:r>
      <w:r w:rsidR="00F75CEC">
        <w:rPr>
          <w:rFonts w:eastAsiaTheme="minorHAnsi"/>
        </w:rPr>
        <w:t xml:space="preserve"> and family planning </w:t>
      </w:r>
      <w:r w:rsidR="001850C1">
        <w:rPr>
          <w:rFonts w:eastAsiaTheme="minorHAnsi"/>
        </w:rPr>
        <w:t>act</w:t>
      </w:r>
      <w:r w:rsidR="00123155">
        <w:rPr>
          <w:rFonts w:eastAsiaTheme="minorHAnsi"/>
        </w:rPr>
        <w:t>ivities</w:t>
      </w:r>
      <w:r w:rsidR="001850C1">
        <w:rPr>
          <w:rFonts w:eastAsiaTheme="minorHAnsi"/>
        </w:rPr>
        <w:t xml:space="preserve"> </w:t>
      </w:r>
      <w:r w:rsidR="00F75CEC">
        <w:rPr>
          <w:rFonts w:eastAsiaTheme="minorHAnsi"/>
        </w:rPr>
        <w:t>and interventions for young people and adult</w:t>
      </w:r>
      <w:r w:rsidR="00123155">
        <w:rPr>
          <w:rFonts w:eastAsiaTheme="minorHAnsi"/>
        </w:rPr>
        <w:t>s</w:t>
      </w:r>
      <w:r w:rsidR="00F75CEC">
        <w:rPr>
          <w:rFonts w:eastAsiaTheme="minorHAnsi"/>
        </w:rPr>
        <w:t xml:space="preserve"> through capacity building, technical assistance, operations research and evaluation to improve the quality of life in Nigeria and elsewhere in Africa. </w:t>
      </w:r>
    </w:p>
    <w:p w14:paraId="277FBB6C" w14:textId="0D59B792" w:rsidR="00F75CEC" w:rsidRDefault="00F75CEC" w:rsidP="00F97078">
      <w:pPr>
        <w:spacing w:before="240" w:line="240" w:lineRule="auto"/>
        <w:jc w:val="both"/>
      </w:pPr>
      <w:r>
        <w:t>USAID</w:t>
      </w:r>
      <w:r w:rsidR="008B7FC2">
        <w:t>/</w:t>
      </w:r>
      <w:r>
        <w:t xml:space="preserve">Nigeria awarded ARFH </w:t>
      </w:r>
      <w:r w:rsidR="008B7FC2">
        <w:t xml:space="preserve">with the LOPIN 1 Activity </w:t>
      </w:r>
      <w:r>
        <w:t>in 201</w:t>
      </w:r>
      <w:r w:rsidR="0021574D">
        <w:t>4</w:t>
      </w:r>
      <w:r>
        <w:t xml:space="preserve">. </w:t>
      </w:r>
      <w:r w:rsidRPr="00ED0056">
        <w:rPr>
          <w:rFonts w:eastAsiaTheme="minorHAnsi"/>
        </w:rPr>
        <w:t xml:space="preserve">The </w:t>
      </w:r>
      <w:r w:rsidR="008B7FC2" w:rsidRPr="00ED0056">
        <w:rPr>
          <w:rFonts w:eastAsiaTheme="minorHAnsi"/>
        </w:rPr>
        <w:t>five</w:t>
      </w:r>
      <w:r w:rsidR="00ED0056">
        <w:rPr>
          <w:rFonts w:eastAsiaTheme="minorHAnsi"/>
        </w:rPr>
        <w:t>-</w:t>
      </w:r>
      <w:r w:rsidR="0021574D" w:rsidRPr="00ED0056">
        <w:rPr>
          <w:rFonts w:eastAsiaTheme="minorHAnsi"/>
        </w:rPr>
        <w:t xml:space="preserve">year </w:t>
      </w:r>
      <w:r w:rsidR="008B7FC2" w:rsidRPr="00ED0056">
        <w:rPr>
          <w:rFonts w:eastAsiaTheme="minorHAnsi"/>
        </w:rPr>
        <w:t>a</w:t>
      </w:r>
      <w:r w:rsidR="006106B6" w:rsidRPr="00ED0056">
        <w:rPr>
          <w:rFonts w:eastAsiaTheme="minorHAnsi"/>
        </w:rPr>
        <w:t>ctivity</w:t>
      </w:r>
      <w:r w:rsidR="0021574D" w:rsidRPr="00ED0056">
        <w:rPr>
          <w:rFonts w:eastAsiaTheme="minorHAnsi"/>
        </w:rPr>
        <w:t xml:space="preserve"> (August 2014 to August 2019) aim</w:t>
      </w:r>
      <w:r w:rsidR="00ED0056">
        <w:rPr>
          <w:rFonts w:eastAsiaTheme="minorHAnsi"/>
        </w:rPr>
        <w:t>s</w:t>
      </w:r>
      <w:r w:rsidRPr="00ED0056">
        <w:rPr>
          <w:rFonts w:eastAsiaTheme="minorHAnsi"/>
        </w:rPr>
        <w:t xml:space="preserve"> to mitigate the impact of HIV/AIDS and other forms of vulnerability on children and their households. The </w:t>
      </w:r>
      <w:r w:rsidR="006106B6" w:rsidRPr="00ED0056">
        <w:rPr>
          <w:rFonts w:eastAsiaTheme="minorHAnsi"/>
        </w:rPr>
        <w:t>LOPIN 1 Activity</w:t>
      </w:r>
      <w:r w:rsidR="00C12693" w:rsidRPr="00ED0056">
        <w:rPr>
          <w:rFonts w:eastAsiaTheme="minorHAnsi"/>
        </w:rPr>
        <w:t>,</w:t>
      </w:r>
      <w:r w:rsidRPr="00ED0056">
        <w:rPr>
          <w:rFonts w:eastAsiaTheme="minorHAnsi"/>
        </w:rPr>
        <w:t xml:space="preserve"> which is implemented </w:t>
      </w:r>
      <w:r w:rsidR="00ED0056">
        <w:rPr>
          <w:rFonts w:eastAsiaTheme="minorHAnsi"/>
        </w:rPr>
        <w:t>across three</w:t>
      </w:r>
      <w:r w:rsidRPr="00ED0056">
        <w:rPr>
          <w:rFonts w:eastAsiaTheme="minorHAnsi"/>
        </w:rPr>
        <w:t xml:space="preserve"> states</w:t>
      </w:r>
      <w:r>
        <w:t xml:space="preserve"> (Akwa Ibom, Lagos and Rivers)</w:t>
      </w:r>
      <w:r w:rsidR="0021574D">
        <w:t xml:space="preserve"> and 17 LGAs (</w:t>
      </w:r>
      <w:r w:rsidR="00ED0056">
        <w:t>six</w:t>
      </w:r>
      <w:r w:rsidR="0021574D">
        <w:t xml:space="preserve"> LGAs in Akwa Ibom</w:t>
      </w:r>
      <w:r w:rsidR="00123155">
        <w:t xml:space="preserve"> state</w:t>
      </w:r>
      <w:r w:rsidR="0021574D">
        <w:t xml:space="preserve">, </w:t>
      </w:r>
      <w:r w:rsidR="00ED0056">
        <w:t>seven</w:t>
      </w:r>
      <w:r w:rsidR="0021574D">
        <w:t xml:space="preserve"> LG</w:t>
      </w:r>
      <w:r w:rsidR="00C12693">
        <w:t>A</w:t>
      </w:r>
      <w:r w:rsidR="0021574D">
        <w:t xml:space="preserve">s in Lagos </w:t>
      </w:r>
      <w:r w:rsidR="00123155">
        <w:t>s</w:t>
      </w:r>
      <w:r w:rsidR="0021574D">
        <w:t>tate</w:t>
      </w:r>
      <w:r w:rsidR="00C12693">
        <w:t xml:space="preserve"> and </w:t>
      </w:r>
      <w:r w:rsidR="00ED0056">
        <w:t>four</w:t>
      </w:r>
      <w:r w:rsidR="00C12693">
        <w:t xml:space="preserve"> LGAs in Rivers </w:t>
      </w:r>
      <w:r w:rsidR="00123155">
        <w:t>s</w:t>
      </w:r>
      <w:r w:rsidR="00C12693">
        <w:t>tate)</w:t>
      </w:r>
      <w:r>
        <w:t xml:space="preserve"> is designed to model inclusiveness in programming for O</w:t>
      </w:r>
      <w:r w:rsidR="00ED0056">
        <w:t>VC</w:t>
      </w:r>
      <w:r>
        <w:t xml:space="preserve"> in accordance with the National Priority Agenda. Apart from providing services to </w:t>
      </w:r>
      <w:r w:rsidR="0021574D">
        <w:t>beneficiaries</w:t>
      </w:r>
      <w:r>
        <w:t xml:space="preserve">, </w:t>
      </w:r>
      <w:r w:rsidR="0048688F">
        <w:t>LOPIN 1</w:t>
      </w:r>
      <w:r>
        <w:t xml:space="preserve"> al</w:t>
      </w:r>
      <w:r w:rsidR="0021574D">
        <w:t xml:space="preserve">so focuses on strengthening stakeholders’ capacity to provide services as well as </w:t>
      </w:r>
      <w:r w:rsidR="00ED0056">
        <w:t>strengthen</w:t>
      </w:r>
      <w:r w:rsidR="0048688F">
        <w:t>ing</w:t>
      </w:r>
      <w:r w:rsidR="00ED0056">
        <w:t xml:space="preserve"> p</w:t>
      </w:r>
      <w:r w:rsidR="0021574D">
        <w:t xml:space="preserve">ublic </w:t>
      </w:r>
      <w:r w:rsidR="00ED0056">
        <w:t>p</w:t>
      </w:r>
      <w:r w:rsidR="0021574D">
        <w:t xml:space="preserve">rivate </w:t>
      </w:r>
      <w:r w:rsidR="00ED0056">
        <w:t>p</w:t>
      </w:r>
      <w:r w:rsidR="0021574D">
        <w:t>artnership.</w:t>
      </w:r>
    </w:p>
    <w:p w14:paraId="621E64A9" w14:textId="25A8D38C" w:rsidR="000F464B" w:rsidRDefault="0021574D" w:rsidP="000F464B">
      <w:pPr>
        <w:spacing w:before="240" w:line="240" w:lineRule="auto"/>
        <w:jc w:val="both"/>
      </w:pPr>
      <w:r>
        <w:rPr>
          <w:rFonts w:cstheme="minorHAnsi"/>
        </w:rPr>
        <w:lastRenderedPageBreak/>
        <w:t>A</w:t>
      </w:r>
      <w:r w:rsidR="000F464B" w:rsidRPr="00AF0E66">
        <w:rPr>
          <w:rFonts w:cstheme="minorHAnsi"/>
        </w:rPr>
        <w:t xml:space="preserve">s of </w:t>
      </w:r>
      <w:r w:rsidR="00C40A4E" w:rsidRPr="00AF0E66">
        <w:rPr>
          <w:rFonts w:cstheme="minorHAnsi"/>
        </w:rPr>
        <w:t>March</w:t>
      </w:r>
      <w:r w:rsidR="000F464B" w:rsidRPr="00AF0E66">
        <w:rPr>
          <w:rFonts w:cstheme="minorHAnsi"/>
        </w:rPr>
        <w:t xml:space="preserve"> 201</w:t>
      </w:r>
      <w:r w:rsidR="00F72C2D" w:rsidRPr="00AF0E66">
        <w:rPr>
          <w:rFonts w:cstheme="minorHAnsi"/>
        </w:rPr>
        <w:t>8</w:t>
      </w:r>
      <w:r w:rsidR="000F464B" w:rsidRPr="00AF0E66">
        <w:rPr>
          <w:rFonts w:cstheme="minorHAnsi"/>
        </w:rPr>
        <w:t xml:space="preserve">, </w:t>
      </w:r>
      <w:r>
        <w:rPr>
          <w:rFonts w:cstheme="minorHAnsi"/>
        </w:rPr>
        <w:t>139,658</w:t>
      </w:r>
      <w:r w:rsidR="00E01C8F" w:rsidRPr="00AF0E66">
        <w:rPr>
          <w:rFonts w:cstheme="minorHAnsi"/>
        </w:rPr>
        <w:t xml:space="preserve"> OVC and caregivers </w:t>
      </w:r>
      <w:r w:rsidR="00ED0056">
        <w:rPr>
          <w:rFonts w:cstheme="minorHAnsi"/>
        </w:rPr>
        <w:t>had been s</w:t>
      </w:r>
      <w:r w:rsidR="00E01C8F" w:rsidRPr="00AF0E66">
        <w:rPr>
          <w:rFonts w:cstheme="minorHAnsi"/>
        </w:rPr>
        <w:t xml:space="preserve">erved out of which </w:t>
      </w:r>
      <w:r w:rsidR="00C12693">
        <w:rPr>
          <w:rFonts w:cstheme="minorHAnsi"/>
        </w:rPr>
        <w:t>97,675</w:t>
      </w:r>
      <w:r w:rsidR="00E01C8F" w:rsidRPr="00AF0E66">
        <w:rPr>
          <w:rFonts w:cstheme="minorHAnsi"/>
        </w:rPr>
        <w:t xml:space="preserve"> were OVC</w:t>
      </w:r>
      <w:r w:rsidR="00B91AAD">
        <w:rPr>
          <w:rFonts w:cstheme="minorHAnsi"/>
        </w:rPr>
        <w:t xml:space="preserve"> less than </w:t>
      </w:r>
      <w:r w:rsidR="00E01C8F" w:rsidRPr="00AF0E66">
        <w:rPr>
          <w:rFonts w:cstheme="minorHAnsi"/>
        </w:rPr>
        <w:t xml:space="preserve">18 </w:t>
      </w:r>
      <w:r w:rsidR="00453959">
        <w:rPr>
          <w:rFonts w:cstheme="minorHAnsi"/>
        </w:rPr>
        <w:t xml:space="preserve">years </w:t>
      </w:r>
      <w:r w:rsidR="00E01C8F" w:rsidRPr="00AF0E66">
        <w:rPr>
          <w:rFonts w:cstheme="minorHAnsi"/>
        </w:rPr>
        <w:t xml:space="preserve">with HIV status </w:t>
      </w:r>
      <w:r w:rsidR="00C40A4E" w:rsidRPr="00AF0E66">
        <w:t xml:space="preserve">reported </w:t>
      </w:r>
      <w:r w:rsidR="00ED0056">
        <w:t>to</w:t>
      </w:r>
      <w:r w:rsidR="00C40A4E" w:rsidRPr="00AF0E66">
        <w:t xml:space="preserve"> </w:t>
      </w:r>
      <w:r w:rsidR="00B91AAD">
        <w:t>LOPIN 1</w:t>
      </w:r>
      <w:r w:rsidR="000F464B" w:rsidRPr="00AF0E66">
        <w:t>.</w:t>
      </w:r>
    </w:p>
    <w:p w14:paraId="0ED4C00A" w14:textId="12D7EC4B" w:rsidR="00E24419" w:rsidRDefault="00E24419" w:rsidP="000F464B">
      <w:pPr>
        <w:spacing w:before="240" w:line="240" w:lineRule="auto"/>
        <w:jc w:val="both"/>
      </w:pPr>
      <w:bookmarkStart w:id="60" w:name="_Toc493059496"/>
    </w:p>
    <w:p w14:paraId="0090B69E" w14:textId="4ABA75CF" w:rsidR="00E24419" w:rsidRDefault="00E24419" w:rsidP="000F464B">
      <w:pPr>
        <w:spacing w:before="240" w:line="240" w:lineRule="auto"/>
        <w:jc w:val="both"/>
      </w:pPr>
    </w:p>
    <w:p w14:paraId="6E4658B2" w14:textId="1BC58972" w:rsidR="00E24419" w:rsidRDefault="00E24419" w:rsidP="000F464B">
      <w:pPr>
        <w:spacing w:before="240" w:line="240" w:lineRule="auto"/>
        <w:jc w:val="both"/>
      </w:pPr>
    </w:p>
    <w:p w14:paraId="043699BC" w14:textId="77777777" w:rsidR="00E24419" w:rsidRDefault="00E24419" w:rsidP="000F464B">
      <w:pPr>
        <w:spacing w:before="240" w:line="240" w:lineRule="auto"/>
        <w:jc w:val="both"/>
      </w:pPr>
    </w:p>
    <w:p w14:paraId="08838793" w14:textId="77777777" w:rsidR="00E24419" w:rsidRDefault="00E24419" w:rsidP="000F464B">
      <w:pPr>
        <w:spacing w:before="240" w:line="240" w:lineRule="auto"/>
        <w:jc w:val="both"/>
      </w:pPr>
    </w:p>
    <w:p w14:paraId="22EE82C2" w14:textId="3D12779D" w:rsidR="00E24419" w:rsidRPr="00AF0E66" w:rsidRDefault="00E24419" w:rsidP="000F464B">
      <w:pPr>
        <w:spacing w:before="240" w:line="240" w:lineRule="auto"/>
        <w:jc w:val="both"/>
        <w:sectPr w:rsidR="00E24419" w:rsidRPr="00AF0E66" w:rsidSect="000F464B">
          <w:pgSz w:w="12240" w:h="15840"/>
          <w:pgMar w:top="1440" w:right="1440" w:bottom="1440" w:left="1440" w:header="720" w:footer="720" w:gutter="0"/>
          <w:cols w:space="720"/>
        </w:sectPr>
      </w:pPr>
    </w:p>
    <w:p w14:paraId="2EF1E836" w14:textId="77777777" w:rsidR="000F464B" w:rsidRPr="00AF0E66" w:rsidRDefault="000F464B" w:rsidP="00E1611A">
      <w:pPr>
        <w:pStyle w:val="Heading1"/>
        <w:rPr>
          <w:noProof w:val="0"/>
        </w:rPr>
      </w:pPr>
      <w:bookmarkStart w:id="61" w:name="_Toc497344244"/>
      <w:bookmarkStart w:id="62" w:name="_Toc525930968"/>
      <w:r w:rsidRPr="00AF0E66">
        <w:rPr>
          <w:noProof w:val="0"/>
        </w:rPr>
        <w:lastRenderedPageBreak/>
        <w:t>METHODOLOGY</w:t>
      </w:r>
      <w:bookmarkEnd w:id="60"/>
      <w:bookmarkEnd w:id="61"/>
      <w:bookmarkEnd w:id="62"/>
    </w:p>
    <w:p w14:paraId="6958E016" w14:textId="77777777" w:rsidR="00ED0056" w:rsidRDefault="00ED0056" w:rsidP="00ED0056">
      <w:pPr>
        <w:spacing w:before="240" w:line="240" w:lineRule="auto"/>
        <w:jc w:val="both"/>
      </w:pPr>
      <w:r w:rsidRPr="00AF0E66">
        <w:t>The DQA methodology included the following steps:</w:t>
      </w:r>
    </w:p>
    <w:p w14:paraId="1199A5FB" w14:textId="77777777" w:rsidR="00ED0056" w:rsidRDefault="00ED0056" w:rsidP="00ED0056">
      <w:pPr>
        <w:spacing w:before="240" w:line="240" w:lineRule="auto"/>
        <w:jc w:val="both"/>
      </w:pPr>
      <w:r>
        <w:t>1. Desk review of project documents, materials, and data, including:</w:t>
      </w:r>
    </w:p>
    <w:p w14:paraId="4E813692" w14:textId="583FB79E" w:rsidR="00ED0056" w:rsidRDefault="00ED0056" w:rsidP="00ED0056">
      <w:pPr>
        <w:numPr>
          <w:ilvl w:val="0"/>
          <w:numId w:val="3"/>
        </w:numPr>
        <w:spacing w:line="240" w:lineRule="auto"/>
        <w:ind w:left="1080"/>
        <w:jc w:val="both"/>
      </w:pPr>
      <w:r>
        <w:t xml:space="preserve">The organization’s SOP, guidelines, PIRS for the indicator, and other </w:t>
      </w:r>
      <w:r w:rsidR="00833952">
        <w:t>guidance</w:t>
      </w:r>
      <w:r>
        <w:t xml:space="preserve"> documents for organizational M&amp;E management, data management, and processing;</w:t>
      </w:r>
    </w:p>
    <w:p w14:paraId="4E175535" w14:textId="4FB2E4F5" w:rsidR="00ED0056" w:rsidRDefault="00ED0056" w:rsidP="00ED0056">
      <w:pPr>
        <w:numPr>
          <w:ilvl w:val="0"/>
          <w:numId w:val="3"/>
        </w:numPr>
        <w:spacing w:line="240" w:lineRule="auto"/>
        <w:ind w:left="1080"/>
        <w:jc w:val="both"/>
      </w:pPr>
      <w:r>
        <w:t>Six months (October 1, 2017 to March 31, 2018) of LOPIN 1 performance data for the PEPFAR indicators “OVC_SERV” and “OVC_HIVSTAT” as calculated using data elements within the NOMIS;</w:t>
      </w:r>
    </w:p>
    <w:p w14:paraId="702CA7BF" w14:textId="77777777" w:rsidR="00ED0056" w:rsidRDefault="00ED0056" w:rsidP="00ED0056">
      <w:pPr>
        <w:numPr>
          <w:ilvl w:val="0"/>
          <w:numId w:val="3"/>
        </w:numPr>
        <w:spacing w:line="240" w:lineRule="auto"/>
        <w:ind w:left="1080"/>
        <w:jc w:val="both"/>
      </w:pPr>
      <w:r>
        <w:t>State-level summary reports for the reporting period defined above; and</w:t>
      </w:r>
    </w:p>
    <w:p w14:paraId="7C2C2DE3" w14:textId="2E2133C8" w:rsidR="00ED0056" w:rsidRDefault="00ED0056" w:rsidP="00ED0056">
      <w:pPr>
        <w:numPr>
          <w:ilvl w:val="0"/>
          <w:numId w:val="3"/>
        </w:numPr>
        <w:spacing w:line="240" w:lineRule="auto"/>
        <w:ind w:left="1080"/>
        <w:jc w:val="both"/>
      </w:pPr>
      <w:r>
        <w:t xml:space="preserve">Entries of beneficiaries and their households in </w:t>
      </w:r>
      <w:r w:rsidR="00E83810">
        <w:t xml:space="preserve">the </w:t>
      </w:r>
      <w:r>
        <w:t>NOMIS.</w:t>
      </w:r>
    </w:p>
    <w:p w14:paraId="45E9660F" w14:textId="1BD0BA0B" w:rsidR="00ED0056" w:rsidRDefault="00ED0056" w:rsidP="00ED0056">
      <w:pPr>
        <w:spacing w:before="240" w:line="240" w:lineRule="auto"/>
        <w:jc w:val="both"/>
      </w:pPr>
      <w:r>
        <w:t>2. Key informant interviews</w:t>
      </w:r>
      <w:r w:rsidR="00E62513">
        <w:t xml:space="preserve"> (KIIs)</w:t>
      </w:r>
      <w:r>
        <w:t xml:space="preserve"> and focus group discussions </w:t>
      </w:r>
      <w:r w:rsidR="00E62513">
        <w:t xml:space="preserve">(FGDs) </w:t>
      </w:r>
      <w:r>
        <w:t xml:space="preserve">with members of the LOPIN 1 M&amp;E team at all levels. Since only one M&amp;E focal person or staff was usually available in the field, </w:t>
      </w:r>
      <w:r w:rsidR="00E62513">
        <w:t xml:space="preserve">the </w:t>
      </w:r>
      <w:r>
        <w:t xml:space="preserve">majority of the M&amp;E systems assessments were conducted as </w:t>
      </w:r>
      <w:r w:rsidR="00E62513">
        <w:t>KIIs</w:t>
      </w:r>
      <w:r>
        <w:t xml:space="preserve">. </w:t>
      </w:r>
    </w:p>
    <w:p w14:paraId="25FD2C63" w14:textId="77777777" w:rsidR="00ED0056" w:rsidRDefault="00ED0056" w:rsidP="00ED0056">
      <w:pPr>
        <w:spacing w:before="240" w:line="240" w:lineRule="auto"/>
        <w:jc w:val="both"/>
      </w:pPr>
      <w:bookmarkStart w:id="63" w:name="_Hlk520751180"/>
      <w:r>
        <w:t>3. Trace and verification of reported data with cross-checks across systems and records, including review of beneficiary folders and service forms.</w:t>
      </w:r>
    </w:p>
    <w:p w14:paraId="60A9B385" w14:textId="67F2E5A6" w:rsidR="00ED0056" w:rsidRDefault="00ED0056" w:rsidP="000F464B">
      <w:pPr>
        <w:spacing w:before="240" w:line="240" w:lineRule="auto"/>
        <w:jc w:val="both"/>
      </w:pPr>
      <w:r>
        <w:t xml:space="preserve">4. Review </w:t>
      </w:r>
      <w:r w:rsidR="00E62513">
        <w:t xml:space="preserve">and application </w:t>
      </w:r>
      <w:r>
        <w:t>of the five data quality standards (validity, reliability, integrity, precision and timeliness).</w:t>
      </w:r>
      <w:bookmarkEnd w:id="63"/>
    </w:p>
    <w:p w14:paraId="7B1F4F7A" w14:textId="5DAE7A14" w:rsidR="000F464B" w:rsidRDefault="002F0F7F" w:rsidP="0057505C">
      <w:pPr>
        <w:pStyle w:val="Heading2"/>
      </w:pPr>
      <w:bookmarkStart w:id="64" w:name="_Toc493059497"/>
      <w:bookmarkStart w:id="65" w:name="_Toc497344245"/>
      <w:bookmarkStart w:id="66" w:name="_Ref525930690"/>
      <w:bookmarkStart w:id="67" w:name="_Ref525930716"/>
      <w:bookmarkStart w:id="68" w:name="_Ref525930745"/>
      <w:bookmarkStart w:id="69" w:name="_Ref525930796"/>
      <w:bookmarkStart w:id="70" w:name="_Ref525930801"/>
      <w:bookmarkStart w:id="71" w:name="_Ref525930807"/>
      <w:bookmarkStart w:id="72" w:name="_Toc525930969"/>
      <w:r>
        <w:t xml:space="preserve">3.1 </w:t>
      </w:r>
      <w:r w:rsidR="000F464B" w:rsidRPr="00AF0E66">
        <w:t>SAM</w:t>
      </w:r>
      <w:r w:rsidR="002703DE">
        <w:t>PLING METHODOLOGY FOR SITE SELECTION</w:t>
      </w:r>
      <w:bookmarkEnd w:id="64"/>
      <w:bookmarkEnd w:id="65"/>
      <w:bookmarkEnd w:id="66"/>
      <w:bookmarkEnd w:id="67"/>
      <w:bookmarkEnd w:id="68"/>
      <w:bookmarkEnd w:id="69"/>
      <w:bookmarkEnd w:id="70"/>
      <w:bookmarkEnd w:id="71"/>
      <w:bookmarkEnd w:id="72"/>
    </w:p>
    <w:p w14:paraId="4CF22ED9" w14:textId="36AD6315" w:rsidR="00ED0056" w:rsidRDefault="00E62513" w:rsidP="00ED0056">
      <w:pPr>
        <w:tabs>
          <w:tab w:val="left" w:pos="270"/>
        </w:tabs>
        <w:spacing w:line="276" w:lineRule="auto"/>
        <w:jc w:val="both"/>
      </w:pPr>
      <w:bookmarkStart w:id="73" w:name="_Hlk520751860"/>
      <w:r>
        <w:rPr>
          <w:rFonts w:eastAsia="Calibri" w:cstheme="minorHAnsi"/>
          <w:szCs w:val="24"/>
        </w:rPr>
        <w:t>A purposive s</w:t>
      </w:r>
      <w:r w:rsidR="00ED0056">
        <w:rPr>
          <w:rFonts w:eastAsia="Calibri" w:cstheme="minorHAnsi"/>
          <w:szCs w:val="24"/>
        </w:rPr>
        <w:t xml:space="preserve">ampling technique was used for the selection of DQA sites. This was based on USAID/Nigeria’s guidance and also based on the fact that </w:t>
      </w:r>
      <w:r w:rsidR="0023108C">
        <w:rPr>
          <w:rFonts w:eastAsia="Calibri" w:cstheme="minorHAnsi"/>
          <w:szCs w:val="24"/>
        </w:rPr>
        <w:t xml:space="preserve">the </w:t>
      </w:r>
      <w:r w:rsidR="00ED0056">
        <w:rPr>
          <w:rFonts w:eastAsia="Calibri" w:cstheme="minorHAnsi"/>
          <w:szCs w:val="24"/>
        </w:rPr>
        <w:t xml:space="preserve">DQAs for six OVC IMs were </w:t>
      </w:r>
      <w:r w:rsidR="00ED0056">
        <w:rPr>
          <w:rFonts w:eastAsia="Calibri" w:cstheme="minorHAnsi"/>
          <w:iCs/>
          <w:szCs w:val="24"/>
        </w:rPr>
        <w:t>concurrently implemented during the period of the exercise: LOPIN 1, STEER (</w:t>
      </w:r>
      <w:r w:rsidR="00ED0056">
        <w:rPr>
          <w:rFonts w:eastAsiaTheme="minorHAnsi"/>
        </w:rPr>
        <w:t>Systems Transformed for Empowered Action and Enabling Responses</w:t>
      </w:r>
      <w:r w:rsidR="00ED0056">
        <w:rPr>
          <w:rFonts w:eastAsia="Calibri" w:cstheme="minorHAnsi"/>
          <w:iCs/>
          <w:szCs w:val="24"/>
        </w:rPr>
        <w:t xml:space="preserve">), SMILE (Sustainable Mechanism for Improving Livelihoods and Household Empowerment), LOPIN 3 (Local OVC Partners in Nigeria 3), LOPIN 2 (Local OVC Partners in Nigeria 2), and SIDHAS (Strengthening Integrated Delivery of HIV/AIDS Services). </w:t>
      </w:r>
      <w:r w:rsidR="00ED0056" w:rsidRPr="005A4E14">
        <w:t xml:space="preserve">All together, these six </w:t>
      </w:r>
      <w:r w:rsidR="00ED0056">
        <w:t>IM</w:t>
      </w:r>
      <w:r w:rsidR="00ED0056" w:rsidRPr="005A4E14">
        <w:t xml:space="preserve"> </w:t>
      </w:r>
      <w:r w:rsidR="00ED0056">
        <w:t>implement O</w:t>
      </w:r>
      <w:r w:rsidR="00ED0056" w:rsidRPr="005A4E14">
        <w:t xml:space="preserve">VC </w:t>
      </w:r>
      <w:r w:rsidR="007E3135">
        <w:t xml:space="preserve">activities </w:t>
      </w:r>
      <w:r w:rsidR="00ED0056" w:rsidRPr="005A4E14">
        <w:t xml:space="preserve">in 22 Nigerian states, across 235 LGAs. </w:t>
      </w:r>
    </w:p>
    <w:p w14:paraId="01FC283B" w14:textId="2F9256CA" w:rsidR="00ED0056" w:rsidRDefault="00ED0056" w:rsidP="00ED0056">
      <w:pPr>
        <w:spacing w:before="240" w:line="240" w:lineRule="auto"/>
        <w:jc w:val="both"/>
        <w:rPr>
          <w:rFonts w:eastAsia="Calibri" w:cstheme="minorHAnsi"/>
          <w:szCs w:val="24"/>
        </w:rPr>
      </w:pPr>
      <w:r>
        <w:rPr>
          <w:rFonts w:eastAsia="Calibri" w:cstheme="minorHAnsi"/>
          <w:szCs w:val="24"/>
        </w:rPr>
        <w:t xml:space="preserve">The selection criteria used </w:t>
      </w:r>
      <w:r w:rsidR="00E62513">
        <w:rPr>
          <w:rFonts w:eastAsia="Calibri" w:cstheme="minorHAnsi"/>
          <w:szCs w:val="24"/>
        </w:rPr>
        <w:t>are detailed below</w:t>
      </w:r>
      <w:r>
        <w:rPr>
          <w:rFonts w:eastAsia="Calibri" w:cstheme="minorHAnsi"/>
          <w:szCs w:val="24"/>
        </w:rPr>
        <w:t>:</w:t>
      </w:r>
    </w:p>
    <w:p w14:paraId="41A01A67" w14:textId="49A92183" w:rsidR="00ED0056" w:rsidRDefault="002D769E" w:rsidP="00F13AAA">
      <w:pPr>
        <w:pStyle w:val="Heading3"/>
        <w:spacing w:before="240"/>
        <w:ind w:left="720" w:hanging="720"/>
      </w:pPr>
      <w:bookmarkStart w:id="74" w:name="_Toc520991845"/>
      <w:bookmarkStart w:id="75" w:name="_Toc521161124"/>
      <w:bookmarkStart w:id="76" w:name="_Toc525930970"/>
      <w:bookmarkStart w:id="77" w:name="_Hlk520751997"/>
      <w:bookmarkEnd w:id="73"/>
      <w:r>
        <w:t>3.1.1 INCLUSION CRITERI</w:t>
      </w:r>
      <w:r w:rsidR="00226BAA">
        <w:t>A</w:t>
      </w:r>
      <w:r w:rsidR="00ED0056">
        <w:t>:</w:t>
      </w:r>
      <w:bookmarkEnd w:id="74"/>
      <w:bookmarkEnd w:id="75"/>
      <w:bookmarkEnd w:id="76"/>
    </w:p>
    <w:p w14:paraId="3621B963" w14:textId="2C06FD3F" w:rsidR="00ED0056" w:rsidRDefault="00ED0056" w:rsidP="008A2645">
      <w:pPr>
        <w:pStyle w:val="ListParagraph"/>
        <w:numPr>
          <w:ilvl w:val="0"/>
          <w:numId w:val="11"/>
        </w:numPr>
        <w:tabs>
          <w:tab w:val="left" w:pos="270"/>
        </w:tabs>
        <w:jc w:val="both"/>
      </w:pPr>
      <w:r>
        <w:t>LGA</w:t>
      </w:r>
      <w:r w:rsidR="00013E33">
        <w:t>s</w:t>
      </w:r>
      <w:r>
        <w:t xml:space="preserve"> where USAID-supported OVC </w:t>
      </w:r>
      <w:r w:rsidR="007E3135">
        <w:t xml:space="preserve">activities </w:t>
      </w:r>
      <w:r w:rsidR="00013E33">
        <w:t>are</w:t>
      </w:r>
      <w:r>
        <w:t xml:space="preserve"> actively being implemented by LOPIN 1;</w:t>
      </w:r>
    </w:p>
    <w:p w14:paraId="46D1DEE2" w14:textId="17BBBB51" w:rsidR="00ED0056" w:rsidRDefault="00ED0056" w:rsidP="008A2645">
      <w:pPr>
        <w:pStyle w:val="ListParagraph"/>
        <w:numPr>
          <w:ilvl w:val="0"/>
          <w:numId w:val="11"/>
        </w:numPr>
        <w:tabs>
          <w:tab w:val="left" w:pos="270"/>
        </w:tabs>
        <w:jc w:val="both"/>
      </w:pPr>
      <w:r>
        <w:t>LGA</w:t>
      </w:r>
      <w:r w:rsidR="00013E33">
        <w:t>s</w:t>
      </w:r>
      <w:r>
        <w:t xml:space="preserve"> which reported results for the OVC_SERV and OVC_HIVSTAT indicators for FY 2018 SAPR (Oct</w:t>
      </w:r>
      <w:r w:rsidR="00BC1727">
        <w:t>ober</w:t>
      </w:r>
      <w:r>
        <w:t xml:space="preserve"> 1, 2017-Mar</w:t>
      </w:r>
      <w:r w:rsidR="00BC1727">
        <w:t>ch</w:t>
      </w:r>
      <w:r>
        <w:t xml:space="preserve"> 31, 2018); and</w:t>
      </w:r>
    </w:p>
    <w:p w14:paraId="7C606EB9" w14:textId="34E637E7" w:rsidR="00ED0056" w:rsidRDefault="00ED0056" w:rsidP="008A2645">
      <w:pPr>
        <w:pStyle w:val="ListParagraph"/>
        <w:numPr>
          <w:ilvl w:val="0"/>
          <w:numId w:val="11"/>
        </w:numPr>
        <w:tabs>
          <w:tab w:val="left" w:pos="270"/>
        </w:tabs>
        <w:jc w:val="both"/>
      </w:pPr>
      <w:r>
        <w:t>LGA</w:t>
      </w:r>
      <w:r w:rsidR="00013E33">
        <w:t>s</w:t>
      </w:r>
      <w:r>
        <w:t xml:space="preserve"> visited or within close proximity to those visited during the </w:t>
      </w:r>
      <w:r w:rsidR="00013E33">
        <w:t xml:space="preserve">USAID/Nigeria </w:t>
      </w:r>
      <w:r>
        <w:t>FY 2017 DQA exercise for the OVC_SERV indicator</w:t>
      </w:r>
      <w:r w:rsidR="00013E33">
        <w:t xml:space="preserve"> for the STEER, SMILE and LOPIN 3 IMs.</w:t>
      </w:r>
    </w:p>
    <w:p w14:paraId="687FB893" w14:textId="77777777" w:rsidR="00833952" w:rsidRDefault="00833952" w:rsidP="00013E33">
      <w:pPr>
        <w:pStyle w:val="ListParagraph"/>
        <w:tabs>
          <w:tab w:val="left" w:pos="270"/>
        </w:tabs>
        <w:jc w:val="both"/>
      </w:pPr>
    </w:p>
    <w:p w14:paraId="63EB4E91" w14:textId="77777777" w:rsidR="00BC1727" w:rsidRDefault="00BC1727" w:rsidP="00ED0056">
      <w:pPr>
        <w:pStyle w:val="Heading3"/>
        <w:ind w:left="720" w:hanging="720"/>
      </w:pPr>
      <w:bookmarkStart w:id="78" w:name="_Toc520991846"/>
      <w:bookmarkStart w:id="79" w:name="_Toc521161125"/>
    </w:p>
    <w:p w14:paraId="1A849B42" w14:textId="6EAC52A4" w:rsidR="00ED0056" w:rsidRDefault="002D769E" w:rsidP="00ED0056">
      <w:pPr>
        <w:pStyle w:val="Heading3"/>
        <w:ind w:left="720" w:hanging="720"/>
      </w:pPr>
      <w:bookmarkStart w:id="80" w:name="_Toc525930971"/>
      <w:r>
        <w:lastRenderedPageBreak/>
        <w:t>3.1.2 EXCLUSION CRITERIA</w:t>
      </w:r>
      <w:r w:rsidR="00ED0056">
        <w:t>:</w:t>
      </w:r>
      <w:bookmarkEnd w:id="78"/>
      <w:bookmarkEnd w:id="79"/>
      <w:bookmarkEnd w:id="80"/>
    </w:p>
    <w:p w14:paraId="6C44E3C1" w14:textId="0386662D" w:rsidR="00ED0056" w:rsidRDefault="00ED0056" w:rsidP="008A2645">
      <w:pPr>
        <w:numPr>
          <w:ilvl w:val="0"/>
          <w:numId w:val="22"/>
        </w:numPr>
        <w:spacing w:before="240" w:after="200" w:line="276" w:lineRule="auto"/>
        <w:contextualSpacing/>
        <w:jc w:val="both"/>
        <w:rPr>
          <w:rFonts w:eastAsia="Calibri" w:cstheme="minorHAnsi"/>
          <w:szCs w:val="24"/>
        </w:rPr>
      </w:pPr>
      <w:r>
        <w:rPr>
          <w:rFonts w:eastAsia="Calibri" w:cstheme="minorHAnsi"/>
          <w:szCs w:val="24"/>
        </w:rPr>
        <w:t xml:space="preserve">Sites located in high security level states, ranked at level </w:t>
      </w:r>
      <w:r w:rsidR="00C57F34">
        <w:rPr>
          <w:rFonts w:eastAsia="Calibri" w:cstheme="minorHAnsi"/>
          <w:szCs w:val="24"/>
        </w:rPr>
        <w:t>four</w:t>
      </w:r>
      <w:r>
        <w:rPr>
          <w:rFonts w:eastAsia="Calibri" w:cstheme="minorHAnsi"/>
          <w:szCs w:val="24"/>
        </w:rPr>
        <w:t xml:space="preserve"> or for which access to the state requires passage through a level </w:t>
      </w:r>
      <w:r w:rsidR="00C57F34">
        <w:rPr>
          <w:rFonts w:eastAsia="Calibri" w:cstheme="minorHAnsi"/>
          <w:szCs w:val="24"/>
        </w:rPr>
        <w:t>four</w:t>
      </w:r>
      <w:r>
        <w:rPr>
          <w:rFonts w:eastAsia="Calibri" w:cstheme="minorHAnsi"/>
          <w:szCs w:val="24"/>
        </w:rPr>
        <w:t xml:space="preserve"> state; and </w:t>
      </w:r>
    </w:p>
    <w:p w14:paraId="29E24678" w14:textId="77777777" w:rsidR="00ED0056" w:rsidRDefault="00ED0056" w:rsidP="008A2645">
      <w:pPr>
        <w:numPr>
          <w:ilvl w:val="0"/>
          <w:numId w:val="22"/>
        </w:numPr>
        <w:spacing w:before="240" w:after="200" w:line="276" w:lineRule="auto"/>
        <w:contextualSpacing/>
        <w:jc w:val="both"/>
        <w:rPr>
          <w:rFonts w:eastAsia="Calibri" w:cstheme="minorHAnsi"/>
          <w:szCs w:val="24"/>
        </w:rPr>
      </w:pPr>
      <w:r>
        <w:rPr>
          <w:rFonts w:eastAsia="Calibri" w:cstheme="minorHAnsi"/>
          <w:szCs w:val="24"/>
        </w:rPr>
        <w:t>Sites located in a difficult, hard to reach terrain.</w:t>
      </w:r>
      <w:bookmarkEnd w:id="77"/>
    </w:p>
    <w:p w14:paraId="63F170CE" w14:textId="321B05C5" w:rsidR="000F464B" w:rsidRDefault="002F0F7F" w:rsidP="00E1611A">
      <w:pPr>
        <w:pStyle w:val="Heading2"/>
      </w:pPr>
      <w:bookmarkStart w:id="81" w:name="_Toc489109718"/>
      <w:bookmarkStart w:id="82" w:name="_Toc493059498"/>
      <w:bookmarkStart w:id="83" w:name="_Ref493772872"/>
      <w:bookmarkStart w:id="84" w:name="_Ref496970502"/>
      <w:bookmarkStart w:id="85" w:name="_Toc497344246"/>
      <w:bookmarkStart w:id="86" w:name="_Toc525930972"/>
      <w:bookmarkStart w:id="87" w:name="_Hlk520280110"/>
      <w:r>
        <w:t xml:space="preserve">3.2 </w:t>
      </w:r>
      <w:r w:rsidR="000F464B" w:rsidRPr="00AF0E66">
        <w:t>SAMPL</w:t>
      </w:r>
      <w:r w:rsidR="00A6581E">
        <w:t>E SIZE</w:t>
      </w:r>
      <w:bookmarkEnd w:id="81"/>
      <w:bookmarkEnd w:id="82"/>
      <w:bookmarkEnd w:id="83"/>
      <w:bookmarkEnd w:id="84"/>
      <w:bookmarkEnd w:id="85"/>
      <w:bookmarkEnd w:id="86"/>
    </w:p>
    <w:p w14:paraId="1D62D778" w14:textId="5190BB6A" w:rsidR="00A6581E" w:rsidRPr="00A6581E" w:rsidRDefault="00A6581E" w:rsidP="00A6581E">
      <w:pPr>
        <w:spacing w:before="240" w:line="240" w:lineRule="auto"/>
        <w:jc w:val="both"/>
        <w:rPr>
          <w:rFonts w:eastAsia="Calibri" w:cstheme="minorHAnsi"/>
          <w:iCs/>
          <w:szCs w:val="24"/>
        </w:rPr>
      </w:pPr>
      <w:r>
        <w:rPr>
          <w:rFonts w:eastAsia="Calibri" w:cstheme="minorHAnsi"/>
          <w:iCs/>
          <w:szCs w:val="24"/>
        </w:rPr>
        <w:t xml:space="preserve">The IP’s </w:t>
      </w:r>
      <w:r w:rsidR="00A579A3">
        <w:rPr>
          <w:rFonts w:eastAsia="Calibri" w:cstheme="minorHAnsi"/>
          <w:iCs/>
          <w:szCs w:val="24"/>
        </w:rPr>
        <w:t xml:space="preserve">central </w:t>
      </w:r>
      <w:r>
        <w:rPr>
          <w:rFonts w:eastAsia="Calibri" w:cstheme="minorHAnsi"/>
          <w:iCs/>
          <w:szCs w:val="24"/>
        </w:rPr>
        <w:t xml:space="preserve">office, three IP </w:t>
      </w:r>
      <w:r w:rsidR="00A20879">
        <w:rPr>
          <w:rFonts w:eastAsia="Calibri" w:cstheme="minorHAnsi"/>
          <w:iCs/>
          <w:szCs w:val="24"/>
        </w:rPr>
        <w:t>s</w:t>
      </w:r>
      <w:r>
        <w:rPr>
          <w:rFonts w:eastAsia="Calibri" w:cstheme="minorHAnsi"/>
          <w:iCs/>
          <w:szCs w:val="24"/>
        </w:rPr>
        <w:t xml:space="preserve">tate offices (Akwa Ibom, Lagos and Rivers) and eight CBOs (service delivery sites) were selected based on the criteria outlined above and visited for the DQA exercise. </w:t>
      </w:r>
      <w:r>
        <w:rPr>
          <w:rFonts w:eastAsia="Calibri" w:cstheme="minorHAnsi"/>
          <w:iCs/>
          <w:szCs w:val="24"/>
        </w:rPr>
        <w:fldChar w:fldCharType="begin"/>
      </w:r>
      <w:r>
        <w:rPr>
          <w:rFonts w:eastAsia="Calibri" w:cstheme="minorHAnsi"/>
          <w:iCs/>
          <w:szCs w:val="24"/>
        </w:rPr>
        <w:instrText xml:space="preserve"> REF _Ref521210839 \h </w:instrText>
      </w:r>
      <w:r>
        <w:rPr>
          <w:rFonts w:eastAsia="Calibri" w:cstheme="minorHAnsi"/>
          <w:iCs/>
          <w:szCs w:val="24"/>
        </w:rPr>
      </w:r>
      <w:r>
        <w:rPr>
          <w:rFonts w:eastAsia="Calibri" w:cstheme="minorHAnsi"/>
          <w:iCs/>
          <w:szCs w:val="24"/>
        </w:rPr>
        <w:fldChar w:fldCharType="separate"/>
      </w:r>
      <w:r w:rsidR="00C66CA7">
        <w:t xml:space="preserve">Table </w:t>
      </w:r>
      <w:r w:rsidR="00C66CA7">
        <w:rPr>
          <w:noProof/>
        </w:rPr>
        <w:t>3</w:t>
      </w:r>
      <w:r>
        <w:rPr>
          <w:rFonts w:eastAsia="Calibri" w:cstheme="minorHAnsi"/>
          <w:iCs/>
          <w:szCs w:val="24"/>
        </w:rPr>
        <w:fldChar w:fldCharType="end"/>
      </w:r>
      <w:r>
        <w:rPr>
          <w:rFonts w:eastAsia="Calibri" w:cstheme="minorHAnsi"/>
          <w:iCs/>
          <w:szCs w:val="24"/>
        </w:rPr>
        <w:t xml:space="preserve"> </w:t>
      </w:r>
      <w:r w:rsidR="002A38FD">
        <w:rPr>
          <w:rFonts w:eastAsia="Calibri" w:cstheme="minorHAnsi"/>
          <w:iCs/>
          <w:szCs w:val="24"/>
        </w:rPr>
        <w:t xml:space="preserve">below </w:t>
      </w:r>
      <w:r>
        <w:rPr>
          <w:rFonts w:eastAsia="Calibri" w:cstheme="minorHAnsi"/>
          <w:iCs/>
          <w:szCs w:val="24"/>
        </w:rPr>
        <w:t xml:space="preserve">provides the complete list of sites selected and visited for the DQA exercise. </w:t>
      </w:r>
    </w:p>
    <w:p w14:paraId="20EB6D2B" w14:textId="2C7C7563" w:rsidR="00A6581E" w:rsidRPr="00AF0E66" w:rsidRDefault="00A6581E" w:rsidP="00A6581E">
      <w:pPr>
        <w:pStyle w:val="Caption"/>
        <w:rPr>
          <w:i w:val="0"/>
          <w:iCs w:val="0"/>
        </w:rPr>
      </w:pPr>
      <w:bookmarkStart w:id="88" w:name="_Ref521210839"/>
      <w:bookmarkStart w:id="89" w:name="_Ref520923401"/>
      <w:bookmarkStart w:id="90" w:name="_Ref496962468"/>
      <w:bookmarkStart w:id="91" w:name="_Toc497344341"/>
      <w:bookmarkStart w:id="92" w:name="_Toc525931015"/>
      <w:r>
        <w:t xml:space="preserve">Table </w:t>
      </w:r>
      <w:r w:rsidR="008C795C">
        <w:rPr>
          <w:noProof/>
        </w:rPr>
        <w:fldChar w:fldCharType="begin"/>
      </w:r>
      <w:r w:rsidR="008C795C">
        <w:rPr>
          <w:noProof/>
        </w:rPr>
        <w:instrText xml:space="preserve"> SEQ Table \* ARABIC </w:instrText>
      </w:r>
      <w:r w:rsidR="008C795C">
        <w:rPr>
          <w:noProof/>
        </w:rPr>
        <w:fldChar w:fldCharType="separate"/>
      </w:r>
      <w:r w:rsidR="00C66CA7">
        <w:rPr>
          <w:noProof/>
        </w:rPr>
        <w:t>3</w:t>
      </w:r>
      <w:r w:rsidR="008C795C">
        <w:rPr>
          <w:noProof/>
        </w:rPr>
        <w:fldChar w:fldCharType="end"/>
      </w:r>
      <w:bookmarkEnd w:id="88"/>
      <w:r>
        <w:t>.</w:t>
      </w:r>
      <w:bookmarkEnd w:id="89"/>
      <w:r w:rsidRPr="00AF0E66">
        <w:rPr>
          <w:i w:val="0"/>
          <w:iCs w:val="0"/>
        </w:rPr>
        <w:t xml:space="preserve"> </w:t>
      </w:r>
      <w:bookmarkEnd w:id="90"/>
      <w:bookmarkEnd w:id="91"/>
      <w:r w:rsidRPr="00AF0E66">
        <w:t xml:space="preserve">List of </w:t>
      </w:r>
      <w:r w:rsidR="00A579A3">
        <w:t>Central</w:t>
      </w:r>
      <w:r w:rsidRPr="00AF0E66">
        <w:t xml:space="preserve">, State, and CBO Offices / Sites visited for the </w:t>
      </w:r>
      <w:r>
        <w:t>LOPIN 1</w:t>
      </w:r>
      <w:r w:rsidRPr="00AF0E66">
        <w:t xml:space="preserve"> DQA</w:t>
      </w:r>
      <w:bookmarkEnd w:id="92"/>
    </w:p>
    <w:tbl>
      <w:tblPr>
        <w:tblStyle w:val="GridTable4-Accent1"/>
        <w:tblW w:w="5342" w:type="pct"/>
        <w:jc w:val="center"/>
        <w:tblLook w:val="04A0" w:firstRow="1" w:lastRow="0" w:firstColumn="1" w:lastColumn="0" w:noHBand="0" w:noVBand="1"/>
      </w:tblPr>
      <w:tblGrid>
        <w:gridCol w:w="827"/>
        <w:gridCol w:w="2857"/>
        <w:gridCol w:w="3165"/>
        <w:gridCol w:w="1972"/>
        <w:gridCol w:w="1169"/>
      </w:tblGrid>
      <w:tr w:rsidR="006C5711" w:rsidRPr="00A6581E" w14:paraId="6DC80FE7" w14:textId="77777777" w:rsidTr="00F13AAA">
        <w:trPr>
          <w:cnfStyle w:val="100000000000" w:firstRow="1" w:lastRow="0" w:firstColumn="0" w:lastColumn="0" w:oddVBand="0" w:evenVBand="0" w:oddHBand="0" w:evenHBand="0" w:firstRowFirstColumn="0" w:firstRowLastColumn="0" w:lastRowFirstColumn="0" w:lastRowLastColumn="0"/>
          <w:trHeight w:val="395"/>
          <w:jc w:val="center"/>
        </w:trPr>
        <w:tc>
          <w:tcPr>
            <w:cnfStyle w:val="001000000000" w:firstRow="0" w:lastRow="0" w:firstColumn="1" w:lastColumn="0" w:oddVBand="0" w:evenVBand="0" w:oddHBand="0" w:evenHBand="0" w:firstRowFirstColumn="0" w:firstRowLastColumn="0" w:lastRowFirstColumn="0" w:lastRowLastColumn="0"/>
            <w:tcW w:w="414" w:type="pct"/>
            <w:shd w:val="clear" w:color="auto" w:fill="002060"/>
            <w:noWrap/>
            <w:hideMark/>
          </w:tcPr>
          <w:p w14:paraId="02C7D062" w14:textId="77777777" w:rsidR="006C5711" w:rsidRPr="00A6581E" w:rsidRDefault="006C5711" w:rsidP="0062675E">
            <w:pPr>
              <w:spacing w:after="0" w:line="240" w:lineRule="auto"/>
              <w:jc w:val="center"/>
              <w:rPr>
                <w:color w:val="FFFFFF" w:themeColor="background1"/>
                <w:sz w:val="18"/>
                <w:szCs w:val="18"/>
                <w:lang w:eastAsia="en-GB"/>
              </w:rPr>
            </w:pPr>
            <w:r w:rsidRPr="00A6581E">
              <w:rPr>
                <w:color w:val="FFFFFF" w:themeColor="background1"/>
                <w:sz w:val="18"/>
                <w:szCs w:val="18"/>
                <w:lang w:eastAsia="en-GB"/>
              </w:rPr>
              <w:t>S. No</w:t>
            </w:r>
          </w:p>
        </w:tc>
        <w:tc>
          <w:tcPr>
            <w:tcW w:w="1430" w:type="pct"/>
            <w:shd w:val="clear" w:color="auto" w:fill="002060"/>
            <w:noWrap/>
            <w:hideMark/>
          </w:tcPr>
          <w:p w14:paraId="4691F733" w14:textId="77777777" w:rsidR="006C5711" w:rsidRPr="00A6581E" w:rsidRDefault="006C5711" w:rsidP="0062675E">
            <w:pPr>
              <w:spacing w:after="0" w:line="240" w:lineRule="auto"/>
              <w:jc w:val="center"/>
              <w:cnfStyle w:val="100000000000" w:firstRow="1" w:lastRow="0" w:firstColumn="0" w:lastColumn="0" w:oddVBand="0" w:evenVBand="0" w:oddHBand="0" w:evenHBand="0" w:firstRowFirstColumn="0" w:firstRowLastColumn="0" w:lastRowFirstColumn="0" w:lastRowLastColumn="0"/>
              <w:rPr>
                <w:color w:val="FFFFFF" w:themeColor="background1"/>
                <w:sz w:val="18"/>
                <w:szCs w:val="18"/>
                <w:lang w:eastAsia="en-GB"/>
              </w:rPr>
            </w:pPr>
            <w:r w:rsidRPr="00A6581E">
              <w:rPr>
                <w:color w:val="FFFFFF" w:themeColor="background1"/>
                <w:sz w:val="18"/>
                <w:szCs w:val="18"/>
                <w:lang w:eastAsia="en-GB"/>
              </w:rPr>
              <w:t>Level</w:t>
            </w:r>
          </w:p>
        </w:tc>
        <w:tc>
          <w:tcPr>
            <w:tcW w:w="1584" w:type="pct"/>
            <w:shd w:val="clear" w:color="auto" w:fill="002060"/>
            <w:noWrap/>
            <w:hideMark/>
          </w:tcPr>
          <w:p w14:paraId="68C530D3" w14:textId="2722D660" w:rsidR="006C5711" w:rsidRPr="00A6581E" w:rsidRDefault="006C5711" w:rsidP="0062675E">
            <w:pPr>
              <w:spacing w:after="0" w:line="240" w:lineRule="auto"/>
              <w:jc w:val="center"/>
              <w:cnfStyle w:val="100000000000" w:firstRow="1" w:lastRow="0" w:firstColumn="0" w:lastColumn="0" w:oddVBand="0" w:evenVBand="0" w:oddHBand="0" w:evenHBand="0" w:firstRowFirstColumn="0" w:firstRowLastColumn="0" w:lastRowFirstColumn="0" w:lastRowLastColumn="0"/>
              <w:rPr>
                <w:color w:val="FFFFFF" w:themeColor="background1"/>
                <w:sz w:val="18"/>
                <w:szCs w:val="18"/>
                <w:lang w:eastAsia="en-GB"/>
              </w:rPr>
            </w:pPr>
            <w:r w:rsidRPr="00A6581E">
              <w:rPr>
                <w:color w:val="FFFFFF" w:themeColor="background1"/>
                <w:sz w:val="18"/>
                <w:szCs w:val="18"/>
                <w:lang w:eastAsia="en-GB"/>
              </w:rPr>
              <w:t>Name of Office / Site</w:t>
            </w:r>
          </w:p>
        </w:tc>
        <w:tc>
          <w:tcPr>
            <w:tcW w:w="987" w:type="pct"/>
            <w:shd w:val="clear" w:color="auto" w:fill="002060"/>
            <w:hideMark/>
          </w:tcPr>
          <w:p w14:paraId="6FEF0290" w14:textId="50DD4DC4" w:rsidR="006C5711" w:rsidRPr="00A6581E" w:rsidRDefault="006C5711" w:rsidP="0062675E">
            <w:pPr>
              <w:spacing w:after="0" w:line="240" w:lineRule="auto"/>
              <w:jc w:val="center"/>
              <w:cnfStyle w:val="100000000000" w:firstRow="1" w:lastRow="0" w:firstColumn="0" w:lastColumn="0" w:oddVBand="0" w:evenVBand="0" w:oddHBand="0" w:evenHBand="0" w:firstRowFirstColumn="0" w:firstRowLastColumn="0" w:lastRowFirstColumn="0" w:lastRowLastColumn="0"/>
              <w:rPr>
                <w:color w:val="FFFFFF" w:themeColor="background1"/>
                <w:sz w:val="18"/>
                <w:szCs w:val="18"/>
                <w:lang w:eastAsia="en-GB"/>
              </w:rPr>
            </w:pPr>
            <w:r>
              <w:rPr>
                <w:color w:val="FFFFFF" w:themeColor="background1"/>
                <w:sz w:val="18"/>
                <w:szCs w:val="18"/>
                <w:lang w:eastAsia="en-GB"/>
              </w:rPr>
              <w:t>State/LGA</w:t>
            </w:r>
          </w:p>
        </w:tc>
        <w:tc>
          <w:tcPr>
            <w:tcW w:w="585" w:type="pct"/>
            <w:shd w:val="clear" w:color="auto" w:fill="002060"/>
            <w:hideMark/>
          </w:tcPr>
          <w:p w14:paraId="3F424E71" w14:textId="77777777" w:rsidR="006C5711" w:rsidRPr="00A6581E" w:rsidRDefault="006C5711" w:rsidP="0062675E">
            <w:pPr>
              <w:spacing w:after="0" w:line="240" w:lineRule="auto"/>
              <w:jc w:val="center"/>
              <w:cnfStyle w:val="100000000000" w:firstRow="1" w:lastRow="0" w:firstColumn="0" w:lastColumn="0" w:oddVBand="0" w:evenVBand="0" w:oddHBand="0" w:evenHBand="0" w:firstRowFirstColumn="0" w:firstRowLastColumn="0" w:lastRowFirstColumn="0" w:lastRowLastColumn="0"/>
              <w:rPr>
                <w:color w:val="FFFFFF" w:themeColor="background1"/>
                <w:sz w:val="18"/>
                <w:szCs w:val="18"/>
                <w:lang w:eastAsia="en-GB"/>
              </w:rPr>
            </w:pPr>
            <w:r w:rsidRPr="00A6581E">
              <w:rPr>
                <w:color w:val="FFFFFF" w:themeColor="background1"/>
                <w:sz w:val="18"/>
                <w:szCs w:val="18"/>
                <w:lang w:eastAsia="en-GB"/>
              </w:rPr>
              <w:t>Date of visit</w:t>
            </w:r>
          </w:p>
        </w:tc>
      </w:tr>
      <w:tr w:rsidR="006C5711" w:rsidRPr="00A6581E" w14:paraId="1EF6DC5C" w14:textId="77777777" w:rsidTr="00F13AAA">
        <w:trPr>
          <w:cnfStyle w:val="000000100000" w:firstRow="0" w:lastRow="0" w:firstColumn="0" w:lastColumn="0" w:oddVBand="0" w:evenVBand="0" w:oddHBand="1" w:evenHBand="0" w:firstRowFirstColumn="0" w:firstRowLastColumn="0" w:lastRowFirstColumn="0" w:lastRowLastColumn="0"/>
          <w:trHeight w:val="456"/>
          <w:jc w:val="center"/>
        </w:trPr>
        <w:tc>
          <w:tcPr>
            <w:cnfStyle w:val="001000000000" w:firstRow="0" w:lastRow="0" w:firstColumn="1" w:lastColumn="0" w:oddVBand="0" w:evenVBand="0" w:oddHBand="0" w:evenHBand="0" w:firstRowFirstColumn="0" w:firstRowLastColumn="0" w:lastRowFirstColumn="0" w:lastRowLastColumn="0"/>
            <w:tcW w:w="414" w:type="pct"/>
            <w:noWrap/>
            <w:hideMark/>
          </w:tcPr>
          <w:p w14:paraId="2F16FC5E" w14:textId="77777777" w:rsidR="006C5711" w:rsidRPr="00A6581E" w:rsidRDefault="006C5711" w:rsidP="0062675E">
            <w:pPr>
              <w:spacing w:after="0" w:line="240" w:lineRule="auto"/>
              <w:jc w:val="center"/>
              <w:rPr>
                <w:rFonts w:eastAsia="Calibri" w:cstheme="minorHAnsi"/>
                <w:b w:val="0"/>
                <w:bCs w:val="0"/>
                <w:iCs/>
                <w:sz w:val="18"/>
                <w:szCs w:val="18"/>
              </w:rPr>
            </w:pPr>
            <w:r w:rsidRPr="00A6581E">
              <w:rPr>
                <w:rFonts w:eastAsia="Calibri" w:cstheme="minorHAnsi"/>
                <w:b w:val="0"/>
                <w:bCs w:val="0"/>
                <w:iCs/>
                <w:sz w:val="18"/>
                <w:szCs w:val="18"/>
              </w:rPr>
              <w:t>1</w:t>
            </w:r>
          </w:p>
        </w:tc>
        <w:tc>
          <w:tcPr>
            <w:tcW w:w="1430" w:type="pct"/>
            <w:noWrap/>
            <w:vAlign w:val="center"/>
            <w:hideMark/>
          </w:tcPr>
          <w:p w14:paraId="1FDC67E9" w14:textId="0A331875" w:rsidR="006C5711" w:rsidRPr="00A6581E" w:rsidRDefault="006C5711" w:rsidP="00013E33">
            <w:pPr>
              <w:spacing w:after="0" w:line="240" w:lineRule="auto"/>
              <w:cnfStyle w:val="000000100000" w:firstRow="0" w:lastRow="0" w:firstColumn="0" w:lastColumn="0" w:oddVBand="0" w:evenVBand="0" w:oddHBand="1" w:evenHBand="0" w:firstRowFirstColumn="0" w:firstRowLastColumn="0" w:lastRowFirstColumn="0" w:lastRowLastColumn="0"/>
              <w:rPr>
                <w:rFonts w:eastAsia="Calibri" w:cstheme="minorHAnsi"/>
                <w:iCs/>
                <w:sz w:val="18"/>
                <w:szCs w:val="18"/>
              </w:rPr>
            </w:pPr>
            <w:r w:rsidRPr="00A6581E">
              <w:rPr>
                <w:rFonts w:eastAsia="Calibri" w:cstheme="minorHAnsi"/>
                <w:iCs/>
                <w:sz w:val="18"/>
                <w:szCs w:val="18"/>
              </w:rPr>
              <w:t>LOPIN 1Central M&amp;E Unit</w:t>
            </w:r>
          </w:p>
        </w:tc>
        <w:tc>
          <w:tcPr>
            <w:tcW w:w="1584" w:type="pct"/>
            <w:noWrap/>
            <w:vAlign w:val="center"/>
            <w:hideMark/>
          </w:tcPr>
          <w:p w14:paraId="658B0D3D" w14:textId="16706827" w:rsidR="006C5711" w:rsidRPr="00A6581E" w:rsidRDefault="006C5711" w:rsidP="00013E33">
            <w:pPr>
              <w:spacing w:after="0" w:line="240" w:lineRule="auto"/>
              <w:cnfStyle w:val="000000100000" w:firstRow="0" w:lastRow="0" w:firstColumn="0" w:lastColumn="0" w:oddVBand="0" w:evenVBand="0" w:oddHBand="1" w:evenHBand="0" w:firstRowFirstColumn="0" w:firstRowLastColumn="0" w:lastRowFirstColumn="0" w:lastRowLastColumn="0"/>
              <w:rPr>
                <w:rFonts w:eastAsia="Calibri" w:cstheme="minorHAnsi"/>
                <w:iCs/>
                <w:sz w:val="18"/>
                <w:szCs w:val="18"/>
              </w:rPr>
            </w:pPr>
            <w:r w:rsidRPr="00A6581E">
              <w:rPr>
                <w:rFonts w:eastAsia="Calibri" w:cstheme="minorHAnsi"/>
                <w:iCs/>
                <w:sz w:val="18"/>
                <w:szCs w:val="18"/>
              </w:rPr>
              <w:t xml:space="preserve">LOPIN 1 </w:t>
            </w:r>
            <w:r>
              <w:rPr>
                <w:rFonts w:eastAsia="Calibri" w:cstheme="minorHAnsi"/>
                <w:iCs/>
                <w:sz w:val="18"/>
                <w:szCs w:val="18"/>
              </w:rPr>
              <w:t>c</w:t>
            </w:r>
            <w:r w:rsidRPr="00A6581E">
              <w:rPr>
                <w:rFonts w:eastAsia="Calibri" w:cstheme="minorHAnsi"/>
                <w:iCs/>
                <w:sz w:val="18"/>
                <w:szCs w:val="18"/>
              </w:rPr>
              <w:t xml:space="preserve">entral </w:t>
            </w:r>
            <w:r>
              <w:rPr>
                <w:rFonts w:eastAsia="Calibri" w:cstheme="minorHAnsi"/>
                <w:iCs/>
                <w:sz w:val="18"/>
                <w:szCs w:val="18"/>
              </w:rPr>
              <w:t>o</w:t>
            </w:r>
            <w:r w:rsidRPr="00A6581E">
              <w:rPr>
                <w:rFonts w:eastAsia="Calibri" w:cstheme="minorHAnsi"/>
                <w:iCs/>
                <w:sz w:val="18"/>
                <w:szCs w:val="18"/>
              </w:rPr>
              <w:t>ffice</w:t>
            </w:r>
          </w:p>
        </w:tc>
        <w:tc>
          <w:tcPr>
            <w:tcW w:w="987" w:type="pct"/>
            <w:vAlign w:val="center"/>
            <w:hideMark/>
          </w:tcPr>
          <w:p w14:paraId="2287D4D3" w14:textId="37C36E71" w:rsidR="006C5711" w:rsidRPr="00A6581E" w:rsidRDefault="006C5711" w:rsidP="00013E33">
            <w:pPr>
              <w:spacing w:after="0" w:line="240" w:lineRule="auto"/>
              <w:cnfStyle w:val="000000100000" w:firstRow="0" w:lastRow="0" w:firstColumn="0" w:lastColumn="0" w:oddVBand="0" w:evenVBand="0" w:oddHBand="1" w:evenHBand="0" w:firstRowFirstColumn="0" w:firstRowLastColumn="0" w:lastRowFirstColumn="0" w:lastRowLastColumn="0"/>
              <w:rPr>
                <w:rFonts w:eastAsia="Calibri" w:cstheme="minorHAnsi"/>
                <w:iCs/>
                <w:sz w:val="18"/>
                <w:szCs w:val="18"/>
              </w:rPr>
            </w:pPr>
            <w:r w:rsidRPr="00A6581E">
              <w:rPr>
                <w:rFonts w:eastAsia="Calibri" w:cstheme="minorHAnsi"/>
                <w:iCs/>
                <w:sz w:val="18"/>
                <w:szCs w:val="18"/>
              </w:rPr>
              <w:t>Lagos</w:t>
            </w:r>
            <w:r w:rsidR="00A2006F">
              <w:rPr>
                <w:rFonts w:eastAsia="Calibri" w:cstheme="minorHAnsi"/>
                <w:iCs/>
                <w:sz w:val="18"/>
                <w:szCs w:val="18"/>
              </w:rPr>
              <w:t xml:space="preserve"> (used as proxy for the Oyo HQ office)</w:t>
            </w:r>
          </w:p>
        </w:tc>
        <w:tc>
          <w:tcPr>
            <w:tcW w:w="585" w:type="pct"/>
            <w:hideMark/>
          </w:tcPr>
          <w:p w14:paraId="4FFC5933" w14:textId="77777777" w:rsidR="006C5711" w:rsidRPr="00A6581E" w:rsidRDefault="006C5711" w:rsidP="0062675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Calibri" w:cstheme="minorHAnsi"/>
                <w:iCs/>
                <w:sz w:val="18"/>
                <w:szCs w:val="18"/>
              </w:rPr>
            </w:pPr>
            <w:r w:rsidRPr="00A6581E">
              <w:rPr>
                <w:rFonts w:eastAsia="Calibri" w:cstheme="minorHAnsi"/>
                <w:iCs/>
                <w:sz w:val="18"/>
                <w:szCs w:val="18"/>
              </w:rPr>
              <w:t>25 June 2018</w:t>
            </w:r>
          </w:p>
        </w:tc>
      </w:tr>
      <w:tr w:rsidR="006C5711" w:rsidRPr="00A6581E" w14:paraId="2A866F2A" w14:textId="77777777" w:rsidTr="00F13AAA">
        <w:trPr>
          <w:trHeight w:val="266"/>
          <w:jc w:val="center"/>
        </w:trPr>
        <w:tc>
          <w:tcPr>
            <w:cnfStyle w:val="001000000000" w:firstRow="0" w:lastRow="0" w:firstColumn="1" w:lastColumn="0" w:oddVBand="0" w:evenVBand="0" w:oddHBand="0" w:evenHBand="0" w:firstRowFirstColumn="0" w:firstRowLastColumn="0" w:lastRowFirstColumn="0" w:lastRowLastColumn="0"/>
            <w:tcW w:w="414" w:type="pct"/>
            <w:noWrap/>
            <w:hideMark/>
          </w:tcPr>
          <w:p w14:paraId="7F707F4C" w14:textId="77777777" w:rsidR="006C5711" w:rsidRPr="00A6581E" w:rsidRDefault="006C5711" w:rsidP="0062675E">
            <w:pPr>
              <w:spacing w:after="0" w:line="240" w:lineRule="auto"/>
              <w:jc w:val="center"/>
              <w:rPr>
                <w:rFonts w:eastAsia="Calibri" w:cstheme="minorHAnsi"/>
                <w:b w:val="0"/>
                <w:bCs w:val="0"/>
                <w:iCs/>
                <w:sz w:val="18"/>
                <w:szCs w:val="18"/>
              </w:rPr>
            </w:pPr>
            <w:r w:rsidRPr="00A6581E">
              <w:rPr>
                <w:rFonts w:eastAsia="Calibri" w:cstheme="minorHAnsi"/>
                <w:b w:val="0"/>
                <w:bCs w:val="0"/>
                <w:iCs/>
                <w:sz w:val="18"/>
                <w:szCs w:val="18"/>
              </w:rPr>
              <w:t>2</w:t>
            </w:r>
          </w:p>
        </w:tc>
        <w:tc>
          <w:tcPr>
            <w:tcW w:w="1430" w:type="pct"/>
            <w:noWrap/>
            <w:vAlign w:val="center"/>
            <w:hideMark/>
          </w:tcPr>
          <w:p w14:paraId="19D08A90" w14:textId="77777777" w:rsidR="006C5711" w:rsidRPr="00A6581E" w:rsidRDefault="006C5711" w:rsidP="00013E33">
            <w:pPr>
              <w:spacing w:after="0" w:line="240" w:lineRule="auto"/>
              <w:cnfStyle w:val="000000000000" w:firstRow="0" w:lastRow="0" w:firstColumn="0" w:lastColumn="0" w:oddVBand="0" w:evenVBand="0" w:oddHBand="0" w:evenHBand="0" w:firstRowFirstColumn="0" w:firstRowLastColumn="0" w:lastRowFirstColumn="0" w:lastRowLastColumn="0"/>
              <w:rPr>
                <w:rFonts w:eastAsia="Calibri" w:cstheme="minorHAnsi"/>
                <w:iCs/>
                <w:sz w:val="18"/>
                <w:szCs w:val="18"/>
              </w:rPr>
            </w:pPr>
            <w:r w:rsidRPr="00A6581E">
              <w:rPr>
                <w:rFonts w:eastAsia="Calibri" w:cstheme="minorHAnsi"/>
                <w:iCs/>
                <w:sz w:val="18"/>
                <w:szCs w:val="18"/>
              </w:rPr>
              <w:t>Aggregation level</w:t>
            </w:r>
          </w:p>
        </w:tc>
        <w:tc>
          <w:tcPr>
            <w:tcW w:w="1584" w:type="pct"/>
            <w:noWrap/>
            <w:vAlign w:val="center"/>
            <w:hideMark/>
          </w:tcPr>
          <w:p w14:paraId="706064D7" w14:textId="6773513F" w:rsidR="006C5711" w:rsidRPr="00A6581E" w:rsidRDefault="006C5711" w:rsidP="00013E33">
            <w:pPr>
              <w:spacing w:after="0" w:line="240" w:lineRule="auto"/>
              <w:cnfStyle w:val="000000000000" w:firstRow="0" w:lastRow="0" w:firstColumn="0" w:lastColumn="0" w:oddVBand="0" w:evenVBand="0" w:oddHBand="0" w:evenHBand="0" w:firstRowFirstColumn="0" w:firstRowLastColumn="0" w:lastRowFirstColumn="0" w:lastRowLastColumn="0"/>
              <w:rPr>
                <w:rFonts w:eastAsia="Calibri" w:cstheme="minorHAnsi"/>
                <w:iCs/>
                <w:sz w:val="18"/>
                <w:szCs w:val="18"/>
              </w:rPr>
            </w:pPr>
            <w:r w:rsidRPr="00A6581E">
              <w:rPr>
                <w:rFonts w:eastAsia="Calibri" w:cstheme="minorHAnsi"/>
                <w:iCs/>
                <w:sz w:val="18"/>
                <w:szCs w:val="18"/>
              </w:rPr>
              <w:t xml:space="preserve">LOPIN 1 </w:t>
            </w:r>
            <w:r>
              <w:rPr>
                <w:rFonts w:eastAsia="Calibri" w:cstheme="minorHAnsi"/>
                <w:iCs/>
                <w:sz w:val="18"/>
                <w:szCs w:val="18"/>
              </w:rPr>
              <w:t>s</w:t>
            </w:r>
            <w:r w:rsidRPr="00A6581E">
              <w:rPr>
                <w:rFonts w:eastAsia="Calibri" w:cstheme="minorHAnsi"/>
                <w:iCs/>
                <w:sz w:val="18"/>
                <w:szCs w:val="18"/>
              </w:rPr>
              <w:t xml:space="preserve">tate </w:t>
            </w:r>
            <w:r>
              <w:rPr>
                <w:rFonts w:eastAsia="Calibri" w:cstheme="minorHAnsi"/>
                <w:iCs/>
                <w:sz w:val="18"/>
                <w:szCs w:val="18"/>
              </w:rPr>
              <w:t>o</w:t>
            </w:r>
            <w:r w:rsidRPr="00A6581E">
              <w:rPr>
                <w:rFonts w:eastAsia="Calibri" w:cstheme="minorHAnsi"/>
                <w:iCs/>
                <w:sz w:val="18"/>
                <w:szCs w:val="18"/>
              </w:rPr>
              <w:t>ffice</w:t>
            </w:r>
          </w:p>
        </w:tc>
        <w:tc>
          <w:tcPr>
            <w:tcW w:w="987" w:type="pct"/>
            <w:noWrap/>
            <w:vAlign w:val="center"/>
            <w:hideMark/>
          </w:tcPr>
          <w:p w14:paraId="3D098497" w14:textId="137DDEEA" w:rsidR="006C5711" w:rsidRPr="00A6581E" w:rsidRDefault="006C5711" w:rsidP="00013E33">
            <w:pPr>
              <w:spacing w:after="0" w:line="240" w:lineRule="auto"/>
              <w:cnfStyle w:val="000000000000" w:firstRow="0" w:lastRow="0" w:firstColumn="0" w:lastColumn="0" w:oddVBand="0" w:evenVBand="0" w:oddHBand="0" w:evenHBand="0" w:firstRowFirstColumn="0" w:firstRowLastColumn="0" w:lastRowFirstColumn="0" w:lastRowLastColumn="0"/>
              <w:rPr>
                <w:rFonts w:eastAsia="Calibri" w:cstheme="minorHAnsi"/>
                <w:iCs/>
                <w:sz w:val="18"/>
                <w:szCs w:val="18"/>
              </w:rPr>
            </w:pPr>
            <w:r w:rsidRPr="00A6581E">
              <w:rPr>
                <w:rFonts w:eastAsia="Calibri" w:cstheme="minorHAnsi"/>
                <w:iCs/>
                <w:sz w:val="18"/>
                <w:szCs w:val="18"/>
              </w:rPr>
              <w:t>Akwa Ibom</w:t>
            </w:r>
          </w:p>
        </w:tc>
        <w:tc>
          <w:tcPr>
            <w:tcW w:w="585" w:type="pct"/>
            <w:noWrap/>
            <w:hideMark/>
          </w:tcPr>
          <w:p w14:paraId="313071B1" w14:textId="77777777" w:rsidR="006C5711" w:rsidRPr="00A6581E" w:rsidRDefault="006C5711" w:rsidP="0062675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Calibri" w:cstheme="minorHAnsi"/>
                <w:iCs/>
                <w:sz w:val="18"/>
                <w:szCs w:val="18"/>
              </w:rPr>
            </w:pPr>
            <w:r w:rsidRPr="00A6581E">
              <w:rPr>
                <w:rFonts w:eastAsia="Calibri" w:cstheme="minorHAnsi"/>
                <w:iCs/>
                <w:sz w:val="18"/>
                <w:szCs w:val="18"/>
              </w:rPr>
              <w:t>27 June 2018</w:t>
            </w:r>
          </w:p>
        </w:tc>
      </w:tr>
      <w:tr w:rsidR="006C5711" w:rsidRPr="00A6581E" w14:paraId="28F6315E" w14:textId="77777777" w:rsidTr="00F13AAA">
        <w:trPr>
          <w:cnfStyle w:val="000000100000" w:firstRow="0" w:lastRow="0" w:firstColumn="0" w:lastColumn="0" w:oddVBand="0" w:evenVBand="0" w:oddHBand="1" w:evenHBand="0" w:firstRowFirstColumn="0" w:firstRowLastColumn="0" w:lastRowFirstColumn="0" w:lastRowLastColumn="0"/>
          <w:trHeight w:val="361"/>
          <w:jc w:val="center"/>
        </w:trPr>
        <w:tc>
          <w:tcPr>
            <w:cnfStyle w:val="001000000000" w:firstRow="0" w:lastRow="0" w:firstColumn="1" w:lastColumn="0" w:oddVBand="0" w:evenVBand="0" w:oddHBand="0" w:evenHBand="0" w:firstRowFirstColumn="0" w:firstRowLastColumn="0" w:lastRowFirstColumn="0" w:lastRowLastColumn="0"/>
            <w:tcW w:w="414" w:type="pct"/>
            <w:noWrap/>
          </w:tcPr>
          <w:p w14:paraId="02636C43" w14:textId="77777777" w:rsidR="006C5711" w:rsidRPr="00A6581E" w:rsidRDefault="006C5711" w:rsidP="0062675E">
            <w:pPr>
              <w:spacing w:after="0" w:line="240" w:lineRule="auto"/>
              <w:jc w:val="center"/>
              <w:rPr>
                <w:rFonts w:eastAsia="Calibri" w:cstheme="minorHAnsi"/>
                <w:b w:val="0"/>
                <w:bCs w:val="0"/>
                <w:iCs/>
                <w:sz w:val="18"/>
                <w:szCs w:val="18"/>
              </w:rPr>
            </w:pPr>
            <w:r w:rsidRPr="00A6581E">
              <w:rPr>
                <w:rFonts w:eastAsia="Calibri" w:cstheme="minorHAnsi"/>
                <w:b w:val="0"/>
                <w:bCs w:val="0"/>
                <w:iCs/>
                <w:sz w:val="18"/>
                <w:szCs w:val="18"/>
              </w:rPr>
              <w:t>3</w:t>
            </w:r>
          </w:p>
        </w:tc>
        <w:tc>
          <w:tcPr>
            <w:tcW w:w="1430" w:type="pct"/>
            <w:noWrap/>
            <w:vAlign w:val="center"/>
            <w:hideMark/>
          </w:tcPr>
          <w:p w14:paraId="3B3CFD30" w14:textId="7B8EB67E" w:rsidR="006C5711" w:rsidRPr="00A6581E" w:rsidRDefault="006C5711" w:rsidP="00013E33">
            <w:pPr>
              <w:spacing w:after="0" w:line="240" w:lineRule="auto"/>
              <w:cnfStyle w:val="000000100000" w:firstRow="0" w:lastRow="0" w:firstColumn="0" w:lastColumn="0" w:oddVBand="0" w:evenVBand="0" w:oddHBand="1" w:evenHBand="0" w:firstRowFirstColumn="0" w:firstRowLastColumn="0" w:lastRowFirstColumn="0" w:lastRowLastColumn="0"/>
              <w:rPr>
                <w:rFonts w:eastAsia="Calibri" w:cstheme="minorHAnsi"/>
                <w:iCs/>
                <w:sz w:val="18"/>
                <w:szCs w:val="18"/>
              </w:rPr>
            </w:pPr>
            <w:r w:rsidRPr="00A6581E">
              <w:rPr>
                <w:rFonts w:eastAsia="Calibri" w:cstheme="minorHAnsi"/>
                <w:iCs/>
                <w:sz w:val="18"/>
                <w:szCs w:val="18"/>
              </w:rPr>
              <w:t xml:space="preserve">Service </w:t>
            </w:r>
            <w:r>
              <w:rPr>
                <w:rFonts w:eastAsia="Calibri" w:cstheme="minorHAnsi"/>
                <w:iCs/>
                <w:sz w:val="18"/>
                <w:szCs w:val="18"/>
              </w:rPr>
              <w:t>d</w:t>
            </w:r>
            <w:r w:rsidRPr="00A6581E">
              <w:rPr>
                <w:rFonts w:eastAsia="Calibri" w:cstheme="minorHAnsi"/>
                <w:iCs/>
                <w:sz w:val="18"/>
                <w:szCs w:val="18"/>
              </w:rPr>
              <w:t>elivery level</w:t>
            </w:r>
          </w:p>
        </w:tc>
        <w:tc>
          <w:tcPr>
            <w:tcW w:w="1584" w:type="pct"/>
            <w:vAlign w:val="center"/>
          </w:tcPr>
          <w:p w14:paraId="2DC9F2C8" w14:textId="0E279A24" w:rsidR="006C5711" w:rsidRPr="00A6581E" w:rsidRDefault="006C5711" w:rsidP="00013E33">
            <w:pPr>
              <w:spacing w:after="0" w:line="240" w:lineRule="auto"/>
              <w:cnfStyle w:val="000000100000" w:firstRow="0" w:lastRow="0" w:firstColumn="0" w:lastColumn="0" w:oddVBand="0" w:evenVBand="0" w:oddHBand="1" w:evenHBand="0" w:firstRowFirstColumn="0" w:firstRowLastColumn="0" w:lastRowFirstColumn="0" w:lastRowLastColumn="0"/>
              <w:rPr>
                <w:rFonts w:eastAsia="Calibri" w:cstheme="minorHAnsi"/>
                <w:iCs/>
                <w:sz w:val="18"/>
                <w:szCs w:val="18"/>
              </w:rPr>
            </w:pPr>
            <w:r w:rsidRPr="00A6581E">
              <w:rPr>
                <w:rFonts w:eastAsia="Calibri" w:cstheme="minorHAnsi"/>
                <w:iCs/>
                <w:sz w:val="18"/>
                <w:szCs w:val="18"/>
              </w:rPr>
              <w:t>Heal the Land Initiative (HELIN)</w:t>
            </w:r>
          </w:p>
        </w:tc>
        <w:tc>
          <w:tcPr>
            <w:tcW w:w="987" w:type="pct"/>
            <w:noWrap/>
            <w:vAlign w:val="center"/>
          </w:tcPr>
          <w:p w14:paraId="3773B30E" w14:textId="14247741" w:rsidR="006C5711" w:rsidRPr="00A6581E" w:rsidRDefault="006C5711" w:rsidP="00013E33">
            <w:pPr>
              <w:spacing w:after="0" w:line="240" w:lineRule="auto"/>
              <w:cnfStyle w:val="000000100000" w:firstRow="0" w:lastRow="0" w:firstColumn="0" w:lastColumn="0" w:oddVBand="0" w:evenVBand="0" w:oddHBand="1" w:evenHBand="0" w:firstRowFirstColumn="0" w:firstRowLastColumn="0" w:lastRowFirstColumn="0" w:lastRowLastColumn="0"/>
              <w:rPr>
                <w:rFonts w:eastAsia="Calibri" w:cstheme="minorHAnsi"/>
                <w:iCs/>
                <w:sz w:val="18"/>
                <w:szCs w:val="18"/>
              </w:rPr>
            </w:pPr>
            <w:r w:rsidRPr="00A6581E">
              <w:rPr>
                <w:rFonts w:eastAsia="Calibri" w:cstheme="minorHAnsi"/>
                <w:iCs/>
                <w:sz w:val="18"/>
                <w:szCs w:val="18"/>
              </w:rPr>
              <w:t>Akwa Ibom</w:t>
            </w:r>
            <w:r>
              <w:rPr>
                <w:rFonts w:eastAsia="Calibri" w:cstheme="minorHAnsi"/>
                <w:iCs/>
                <w:sz w:val="18"/>
                <w:szCs w:val="18"/>
              </w:rPr>
              <w:t>/Uyo</w:t>
            </w:r>
          </w:p>
        </w:tc>
        <w:tc>
          <w:tcPr>
            <w:tcW w:w="585" w:type="pct"/>
            <w:noWrap/>
          </w:tcPr>
          <w:p w14:paraId="6CA8F61A" w14:textId="77777777" w:rsidR="006C5711" w:rsidRPr="00A6581E" w:rsidRDefault="006C5711" w:rsidP="0062675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Calibri" w:cstheme="minorHAnsi"/>
                <w:iCs/>
                <w:sz w:val="18"/>
                <w:szCs w:val="18"/>
              </w:rPr>
            </w:pPr>
            <w:r w:rsidRPr="00A6581E">
              <w:rPr>
                <w:rFonts w:eastAsia="Calibri" w:cstheme="minorHAnsi"/>
                <w:iCs/>
                <w:sz w:val="18"/>
                <w:szCs w:val="18"/>
              </w:rPr>
              <w:t>27 June 2018</w:t>
            </w:r>
          </w:p>
        </w:tc>
      </w:tr>
      <w:tr w:rsidR="006C5711" w:rsidRPr="00A6581E" w14:paraId="16FA0A92" w14:textId="77777777" w:rsidTr="00F13AAA">
        <w:trPr>
          <w:trHeight w:val="327"/>
          <w:jc w:val="center"/>
        </w:trPr>
        <w:tc>
          <w:tcPr>
            <w:cnfStyle w:val="001000000000" w:firstRow="0" w:lastRow="0" w:firstColumn="1" w:lastColumn="0" w:oddVBand="0" w:evenVBand="0" w:oddHBand="0" w:evenHBand="0" w:firstRowFirstColumn="0" w:firstRowLastColumn="0" w:lastRowFirstColumn="0" w:lastRowLastColumn="0"/>
            <w:tcW w:w="414" w:type="pct"/>
            <w:noWrap/>
          </w:tcPr>
          <w:p w14:paraId="07D0A89C" w14:textId="77777777" w:rsidR="006C5711" w:rsidRPr="00A6581E" w:rsidRDefault="006C5711" w:rsidP="0062675E">
            <w:pPr>
              <w:spacing w:after="0" w:line="240" w:lineRule="auto"/>
              <w:jc w:val="center"/>
              <w:rPr>
                <w:rFonts w:eastAsia="Calibri" w:cstheme="minorHAnsi"/>
                <w:b w:val="0"/>
                <w:bCs w:val="0"/>
                <w:iCs/>
                <w:sz w:val="18"/>
                <w:szCs w:val="18"/>
              </w:rPr>
            </w:pPr>
            <w:r w:rsidRPr="00A6581E">
              <w:rPr>
                <w:rFonts w:eastAsia="Calibri" w:cstheme="minorHAnsi"/>
                <w:b w:val="0"/>
                <w:bCs w:val="0"/>
                <w:iCs/>
                <w:sz w:val="18"/>
                <w:szCs w:val="18"/>
              </w:rPr>
              <w:t>4</w:t>
            </w:r>
          </w:p>
        </w:tc>
        <w:tc>
          <w:tcPr>
            <w:tcW w:w="1430" w:type="pct"/>
            <w:noWrap/>
            <w:vAlign w:val="center"/>
            <w:hideMark/>
          </w:tcPr>
          <w:p w14:paraId="6AE12AC2" w14:textId="42AB234B" w:rsidR="006C5711" w:rsidRPr="00A6581E" w:rsidRDefault="006C5711" w:rsidP="00013E33">
            <w:pPr>
              <w:spacing w:after="0" w:line="240" w:lineRule="auto"/>
              <w:cnfStyle w:val="000000000000" w:firstRow="0" w:lastRow="0" w:firstColumn="0" w:lastColumn="0" w:oddVBand="0" w:evenVBand="0" w:oddHBand="0" w:evenHBand="0" w:firstRowFirstColumn="0" w:firstRowLastColumn="0" w:lastRowFirstColumn="0" w:lastRowLastColumn="0"/>
              <w:rPr>
                <w:rFonts w:eastAsia="Calibri" w:cstheme="minorHAnsi"/>
                <w:iCs/>
                <w:sz w:val="18"/>
                <w:szCs w:val="18"/>
              </w:rPr>
            </w:pPr>
            <w:r w:rsidRPr="00A6581E">
              <w:rPr>
                <w:rFonts w:eastAsia="Calibri" w:cstheme="minorHAnsi"/>
                <w:iCs/>
                <w:sz w:val="18"/>
                <w:szCs w:val="18"/>
              </w:rPr>
              <w:t xml:space="preserve">Service </w:t>
            </w:r>
            <w:r>
              <w:rPr>
                <w:rFonts w:eastAsia="Calibri" w:cstheme="minorHAnsi"/>
                <w:iCs/>
                <w:sz w:val="18"/>
                <w:szCs w:val="18"/>
              </w:rPr>
              <w:t>d</w:t>
            </w:r>
            <w:r w:rsidRPr="00A6581E">
              <w:rPr>
                <w:rFonts w:eastAsia="Calibri" w:cstheme="minorHAnsi"/>
                <w:iCs/>
                <w:sz w:val="18"/>
                <w:szCs w:val="18"/>
              </w:rPr>
              <w:t>elivery level</w:t>
            </w:r>
          </w:p>
        </w:tc>
        <w:tc>
          <w:tcPr>
            <w:tcW w:w="1584" w:type="pct"/>
            <w:vAlign w:val="center"/>
          </w:tcPr>
          <w:p w14:paraId="5B323642" w14:textId="5FC3FE9E" w:rsidR="006C5711" w:rsidRPr="00A6581E" w:rsidRDefault="006C5711" w:rsidP="00013E33">
            <w:pPr>
              <w:spacing w:after="0" w:line="240" w:lineRule="auto"/>
              <w:cnfStyle w:val="000000000000" w:firstRow="0" w:lastRow="0" w:firstColumn="0" w:lastColumn="0" w:oddVBand="0" w:evenVBand="0" w:oddHBand="0" w:evenHBand="0" w:firstRowFirstColumn="0" w:firstRowLastColumn="0" w:lastRowFirstColumn="0" w:lastRowLastColumn="0"/>
              <w:rPr>
                <w:rFonts w:eastAsia="Calibri" w:cstheme="minorHAnsi"/>
                <w:iCs/>
                <w:sz w:val="18"/>
                <w:szCs w:val="18"/>
              </w:rPr>
            </w:pPr>
            <w:r w:rsidRPr="00A6581E">
              <w:rPr>
                <w:rFonts w:eastAsia="Calibri" w:cstheme="minorHAnsi"/>
                <w:iCs/>
                <w:sz w:val="18"/>
                <w:szCs w:val="18"/>
              </w:rPr>
              <w:t>BROKLINE Foundation (BF)</w:t>
            </w:r>
          </w:p>
        </w:tc>
        <w:tc>
          <w:tcPr>
            <w:tcW w:w="987" w:type="pct"/>
            <w:noWrap/>
            <w:vAlign w:val="center"/>
          </w:tcPr>
          <w:p w14:paraId="30585D77" w14:textId="55FFA2A6" w:rsidR="006C5711" w:rsidRPr="00A6581E" w:rsidRDefault="006C5711" w:rsidP="00013E33">
            <w:pPr>
              <w:spacing w:after="0" w:line="240" w:lineRule="auto"/>
              <w:cnfStyle w:val="000000000000" w:firstRow="0" w:lastRow="0" w:firstColumn="0" w:lastColumn="0" w:oddVBand="0" w:evenVBand="0" w:oddHBand="0" w:evenHBand="0" w:firstRowFirstColumn="0" w:firstRowLastColumn="0" w:lastRowFirstColumn="0" w:lastRowLastColumn="0"/>
              <w:rPr>
                <w:rFonts w:eastAsia="Calibri" w:cstheme="minorHAnsi"/>
                <w:iCs/>
                <w:sz w:val="18"/>
                <w:szCs w:val="18"/>
              </w:rPr>
            </w:pPr>
            <w:r w:rsidRPr="00A6581E">
              <w:rPr>
                <w:rFonts w:eastAsia="Calibri" w:cstheme="minorHAnsi"/>
                <w:iCs/>
                <w:sz w:val="18"/>
                <w:szCs w:val="18"/>
              </w:rPr>
              <w:t>Akwa Ibom</w:t>
            </w:r>
            <w:r>
              <w:rPr>
                <w:rFonts w:eastAsia="Calibri" w:cstheme="minorHAnsi"/>
                <w:iCs/>
                <w:sz w:val="18"/>
                <w:szCs w:val="18"/>
              </w:rPr>
              <w:t>/Ikot Ekpene</w:t>
            </w:r>
          </w:p>
        </w:tc>
        <w:tc>
          <w:tcPr>
            <w:tcW w:w="585" w:type="pct"/>
            <w:noWrap/>
          </w:tcPr>
          <w:p w14:paraId="49066FC1" w14:textId="77777777" w:rsidR="006C5711" w:rsidRPr="00A6581E" w:rsidRDefault="006C5711" w:rsidP="0062675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Calibri" w:cstheme="minorHAnsi"/>
                <w:iCs/>
                <w:sz w:val="18"/>
                <w:szCs w:val="18"/>
              </w:rPr>
            </w:pPr>
            <w:r w:rsidRPr="00A6581E">
              <w:rPr>
                <w:rFonts w:eastAsia="Calibri" w:cstheme="minorHAnsi"/>
                <w:iCs/>
                <w:sz w:val="18"/>
                <w:szCs w:val="18"/>
              </w:rPr>
              <w:t>27 June 2018</w:t>
            </w:r>
          </w:p>
        </w:tc>
      </w:tr>
      <w:tr w:rsidR="006C5711" w:rsidRPr="00A6581E" w14:paraId="35B99A6C" w14:textId="77777777" w:rsidTr="00F13AAA">
        <w:trPr>
          <w:cnfStyle w:val="000000100000" w:firstRow="0" w:lastRow="0" w:firstColumn="0" w:lastColumn="0" w:oddVBand="0" w:evenVBand="0" w:oddHBand="1" w:evenHBand="0" w:firstRowFirstColumn="0" w:firstRowLastColumn="0" w:lastRowFirstColumn="0" w:lastRowLastColumn="0"/>
          <w:trHeight w:val="327"/>
          <w:jc w:val="center"/>
        </w:trPr>
        <w:tc>
          <w:tcPr>
            <w:cnfStyle w:val="001000000000" w:firstRow="0" w:lastRow="0" w:firstColumn="1" w:lastColumn="0" w:oddVBand="0" w:evenVBand="0" w:oddHBand="0" w:evenHBand="0" w:firstRowFirstColumn="0" w:firstRowLastColumn="0" w:lastRowFirstColumn="0" w:lastRowLastColumn="0"/>
            <w:tcW w:w="414" w:type="pct"/>
            <w:noWrap/>
          </w:tcPr>
          <w:p w14:paraId="11743325" w14:textId="77777777" w:rsidR="006C5711" w:rsidRPr="00A6581E" w:rsidRDefault="006C5711" w:rsidP="0062675E">
            <w:pPr>
              <w:spacing w:after="0" w:line="240" w:lineRule="auto"/>
              <w:jc w:val="center"/>
              <w:rPr>
                <w:rFonts w:eastAsia="Calibri" w:cstheme="minorHAnsi"/>
                <w:b w:val="0"/>
                <w:bCs w:val="0"/>
                <w:iCs/>
                <w:sz w:val="18"/>
                <w:szCs w:val="18"/>
              </w:rPr>
            </w:pPr>
            <w:r w:rsidRPr="00A6581E">
              <w:rPr>
                <w:rFonts w:eastAsia="Calibri" w:cstheme="minorHAnsi"/>
                <w:b w:val="0"/>
                <w:bCs w:val="0"/>
                <w:iCs/>
                <w:sz w:val="18"/>
                <w:szCs w:val="18"/>
              </w:rPr>
              <w:t>5</w:t>
            </w:r>
          </w:p>
        </w:tc>
        <w:tc>
          <w:tcPr>
            <w:tcW w:w="1430" w:type="pct"/>
            <w:noWrap/>
            <w:vAlign w:val="center"/>
          </w:tcPr>
          <w:p w14:paraId="31DADD72" w14:textId="77777777" w:rsidR="006C5711" w:rsidRPr="00A6581E" w:rsidRDefault="006C5711" w:rsidP="00013E33">
            <w:pPr>
              <w:spacing w:after="0" w:line="240" w:lineRule="auto"/>
              <w:cnfStyle w:val="000000100000" w:firstRow="0" w:lastRow="0" w:firstColumn="0" w:lastColumn="0" w:oddVBand="0" w:evenVBand="0" w:oddHBand="1" w:evenHBand="0" w:firstRowFirstColumn="0" w:firstRowLastColumn="0" w:lastRowFirstColumn="0" w:lastRowLastColumn="0"/>
              <w:rPr>
                <w:rFonts w:eastAsia="Calibri" w:cstheme="minorHAnsi"/>
                <w:iCs/>
                <w:sz w:val="18"/>
                <w:szCs w:val="18"/>
              </w:rPr>
            </w:pPr>
            <w:r w:rsidRPr="00A6581E">
              <w:rPr>
                <w:rFonts w:eastAsia="Calibri" w:cstheme="minorHAnsi"/>
                <w:iCs/>
                <w:sz w:val="18"/>
                <w:szCs w:val="18"/>
              </w:rPr>
              <w:t>Aggregation level</w:t>
            </w:r>
          </w:p>
        </w:tc>
        <w:tc>
          <w:tcPr>
            <w:tcW w:w="1584" w:type="pct"/>
            <w:vAlign w:val="center"/>
          </w:tcPr>
          <w:p w14:paraId="346E3170" w14:textId="4D4B3B1A" w:rsidR="006C5711" w:rsidRPr="00A6581E" w:rsidRDefault="006C5711" w:rsidP="00013E33">
            <w:pPr>
              <w:spacing w:after="0" w:line="240" w:lineRule="auto"/>
              <w:cnfStyle w:val="000000100000" w:firstRow="0" w:lastRow="0" w:firstColumn="0" w:lastColumn="0" w:oddVBand="0" w:evenVBand="0" w:oddHBand="1" w:evenHBand="0" w:firstRowFirstColumn="0" w:firstRowLastColumn="0" w:lastRowFirstColumn="0" w:lastRowLastColumn="0"/>
              <w:rPr>
                <w:rFonts w:eastAsia="Calibri" w:cstheme="minorHAnsi"/>
                <w:iCs/>
                <w:sz w:val="18"/>
                <w:szCs w:val="18"/>
              </w:rPr>
            </w:pPr>
            <w:r w:rsidRPr="00A6581E">
              <w:rPr>
                <w:rFonts w:eastAsia="Calibri" w:cstheme="minorHAnsi"/>
                <w:iCs/>
                <w:sz w:val="18"/>
                <w:szCs w:val="18"/>
              </w:rPr>
              <w:t xml:space="preserve">LOPIN 1 </w:t>
            </w:r>
            <w:r>
              <w:rPr>
                <w:rFonts w:eastAsia="Calibri" w:cstheme="minorHAnsi"/>
                <w:iCs/>
                <w:sz w:val="18"/>
                <w:szCs w:val="18"/>
              </w:rPr>
              <w:t>s</w:t>
            </w:r>
            <w:r w:rsidRPr="00A6581E">
              <w:rPr>
                <w:rFonts w:eastAsia="Calibri" w:cstheme="minorHAnsi"/>
                <w:iCs/>
                <w:sz w:val="18"/>
                <w:szCs w:val="18"/>
              </w:rPr>
              <w:t xml:space="preserve">tate </w:t>
            </w:r>
            <w:r>
              <w:rPr>
                <w:rFonts w:eastAsia="Calibri" w:cstheme="minorHAnsi"/>
                <w:iCs/>
                <w:sz w:val="18"/>
                <w:szCs w:val="18"/>
              </w:rPr>
              <w:t>o</w:t>
            </w:r>
            <w:r w:rsidRPr="00A6581E">
              <w:rPr>
                <w:rFonts w:eastAsia="Calibri" w:cstheme="minorHAnsi"/>
                <w:iCs/>
                <w:sz w:val="18"/>
                <w:szCs w:val="18"/>
              </w:rPr>
              <w:t>ffice</w:t>
            </w:r>
          </w:p>
        </w:tc>
        <w:tc>
          <w:tcPr>
            <w:tcW w:w="987" w:type="pct"/>
            <w:noWrap/>
            <w:vAlign w:val="center"/>
          </w:tcPr>
          <w:p w14:paraId="026B530F" w14:textId="773BA841" w:rsidR="006C5711" w:rsidRPr="00A6581E" w:rsidRDefault="006C5711" w:rsidP="00013E33">
            <w:pPr>
              <w:spacing w:after="0" w:line="240" w:lineRule="auto"/>
              <w:cnfStyle w:val="000000100000" w:firstRow="0" w:lastRow="0" w:firstColumn="0" w:lastColumn="0" w:oddVBand="0" w:evenVBand="0" w:oddHBand="1" w:evenHBand="0" w:firstRowFirstColumn="0" w:firstRowLastColumn="0" w:lastRowFirstColumn="0" w:lastRowLastColumn="0"/>
              <w:rPr>
                <w:rFonts w:eastAsia="Calibri" w:cstheme="minorHAnsi"/>
                <w:iCs/>
                <w:sz w:val="18"/>
                <w:szCs w:val="18"/>
              </w:rPr>
            </w:pPr>
            <w:r w:rsidRPr="00A6581E">
              <w:rPr>
                <w:rFonts w:eastAsia="Calibri" w:cstheme="minorHAnsi"/>
                <w:iCs/>
                <w:sz w:val="18"/>
                <w:szCs w:val="18"/>
              </w:rPr>
              <w:t>Lagos</w:t>
            </w:r>
          </w:p>
        </w:tc>
        <w:tc>
          <w:tcPr>
            <w:tcW w:w="585" w:type="pct"/>
            <w:noWrap/>
          </w:tcPr>
          <w:p w14:paraId="6A5E10DB" w14:textId="77777777" w:rsidR="006C5711" w:rsidRPr="00A6581E" w:rsidRDefault="006C5711" w:rsidP="0062675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Calibri" w:cstheme="minorHAnsi"/>
                <w:iCs/>
                <w:sz w:val="18"/>
                <w:szCs w:val="18"/>
              </w:rPr>
            </w:pPr>
            <w:r w:rsidRPr="00A6581E">
              <w:rPr>
                <w:rFonts w:eastAsia="Calibri" w:cstheme="minorHAnsi"/>
                <w:iCs/>
                <w:sz w:val="18"/>
                <w:szCs w:val="18"/>
              </w:rPr>
              <w:t>11 June 2018</w:t>
            </w:r>
          </w:p>
        </w:tc>
      </w:tr>
      <w:tr w:rsidR="006C5711" w:rsidRPr="00A6581E" w14:paraId="6161F181" w14:textId="77777777" w:rsidTr="00F13AAA">
        <w:trPr>
          <w:trHeight w:val="451"/>
          <w:jc w:val="center"/>
        </w:trPr>
        <w:tc>
          <w:tcPr>
            <w:cnfStyle w:val="001000000000" w:firstRow="0" w:lastRow="0" w:firstColumn="1" w:lastColumn="0" w:oddVBand="0" w:evenVBand="0" w:oddHBand="0" w:evenHBand="0" w:firstRowFirstColumn="0" w:firstRowLastColumn="0" w:lastRowFirstColumn="0" w:lastRowLastColumn="0"/>
            <w:tcW w:w="414" w:type="pct"/>
            <w:noWrap/>
          </w:tcPr>
          <w:p w14:paraId="2C65EB31" w14:textId="77777777" w:rsidR="006C5711" w:rsidRPr="00A6581E" w:rsidRDefault="006C5711" w:rsidP="00833952">
            <w:pPr>
              <w:spacing w:after="0" w:line="240" w:lineRule="auto"/>
              <w:jc w:val="center"/>
              <w:rPr>
                <w:rFonts w:eastAsia="Calibri" w:cstheme="minorHAnsi"/>
                <w:b w:val="0"/>
                <w:bCs w:val="0"/>
                <w:iCs/>
                <w:sz w:val="18"/>
                <w:szCs w:val="18"/>
              </w:rPr>
            </w:pPr>
            <w:r w:rsidRPr="00A6581E">
              <w:rPr>
                <w:rFonts w:eastAsia="Calibri" w:cstheme="minorHAnsi"/>
                <w:b w:val="0"/>
                <w:bCs w:val="0"/>
                <w:iCs/>
                <w:sz w:val="18"/>
                <w:szCs w:val="18"/>
              </w:rPr>
              <w:t>6</w:t>
            </w:r>
          </w:p>
        </w:tc>
        <w:tc>
          <w:tcPr>
            <w:tcW w:w="1430" w:type="pct"/>
            <w:noWrap/>
            <w:vAlign w:val="center"/>
            <w:hideMark/>
          </w:tcPr>
          <w:p w14:paraId="5CFC74FD" w14:textId="1AFAA75B" w:rsidR="006C5711" w:rsidRPr="00A6581E" w:rsidRDefault="006C5711" w:rsidP="00013E33">
            <w:pPr>
              <w:spacing w:after="0" w:line="240" w:lineRule="auto"/>
              <w:cnfStyle w:val="000000000000" w:firstRow="0" w:lastRow="0" w:firstColumn="0" w:lastColumn="0" w:oddVBand="0" w:evenVBand="0" w:oddHBand="0" w:evenHBand="0" w:firstRowFirstColumn="0" w:firstRowLastColumn="0" w:lastRowFirstColumn="0" w:lastRowLastColumn="0"/>
              <w:rPr>
                <w:rFonts w:eastAsia="Calibri" w:cstheme="minorHAnsi"/>
                <w:iCs/>
                <w:sz w:val="18"/>
                <w:szCs w:val="18"/>
              </w:rPr>
            </w:pPr>
            <w:r w:rsidRPr="00995794">
              <w:rPr>
                <w:rFonts w:eastAsia="Calibri" w:cstheme="minorHAnsi"/>
                <w:iCs/>
                <w:sz w:val="18"/>
                <w:szCs w:val="18"/>
              </w:rPr>
              <w:t>Service delivery level</w:t>
            </w:r>
          </w:p>
        </w:tc>
        <w:tc>
          <w:tcPr>
            <w:tcW w:w="1584" w:type="pct"/>
            <w:vAlign w:val="center"/>
          </w:tcPr>
          <w:p w14:paraId="5C2104F8" w14:textId="01CCFA70" w:rsidR="006C5711" w:rsidRPr="00A6581E" w:rsidRDefault="006C5711" w:rsidP="00013E33">
            <w:pPr>
              <w:spacing w:after="0" w:line="240" w:lineRule="auto"/>
              <w:cnfStyle w:val="000000000000" w:firstRow="0" w:lastRow="0" w:firstColumn="0" w:lastColumn="0" w:oddVBand="0" w:evenVBand="0" w:oddHBand="0" w:evenHBand="0" w:firstRowFirstColumn="0" w:firstRowLastColumn="0" w:lastRowFirstColumn="0" w:lastRowLastColumn="0"/>
              <w:rPr>
                <w:rFonts w:eastAsia="Calibri" w:cstheme="minorHAnsi"/>
                <w:iCs/>
                <w:sz w:val="18"/>
                <w:szCs w:val="18"/>
              </w:rPr>
            </w:pPr>
            <w:r w:rsidRPr="00A6581E">
              <w:rPr>
                <w:rFonts w:eastAsia="Calibri" w:cstheme="minorHAnsi"/>
                <w:iCs/>
                <w:sz w:val="18"/>
                <w:szCs w:val="18"/>
              </w:rPr>
              <w:t>Cham</w:t>
            </w:r>
            <w:r w:rsidR="003E6C98">
              <w:rPr>
                <w:rFonts w:eastAsia="Calibri" w:cstheme="minorHAnsi"/>
                <w:iCs/>
                <w:sz w:val="18"/>
                <w:szCs w:val="18"/>
              </w:rPr>
              <w:t>a</w:t>
            </w:r>
            <w:r w:rsidRPr="00A6581E">
              <w:rPr>
                <w:rFonts w:eastAsia="Calibri" w:cstheme="minorHAnsi"/>
                <w:iCs/>
                <w:sz w:val="18"/>
                <w:szCs w:val="18"/>
              </w:rPr>
              <w:t>gne Foundation (CF)</w:t>
            </w:r>
          </w:p>
        </w:tc>
        <w:tc>
          <w:tcPr>
            <w:tcW w:w="987" w:type="pct"/>
            <w:noWrap/>
            <w:vAlign w:val="center"/>
          </w:tcPr>
          <w:p w14:paraId="79C88FFB" w14:textId="3B4E87AB" w:rsidR="006C5711" w:rsidRPr="00A6581E" w:rsidRDefault="006C5711" w:rsidP="00013E33">
            <w:pPr>
              <w:spacing w:after="0" w:line="240" w:lineRule="auto"/>
              <w:cnfStyle w:val="000000000000" w:firstRow="0" w:lastRow="0" w:firstColumn="0" w:lastColumn="0" w:oddVBand="0" w:evenVBand="0" w:oddHBand="0" w:evenHBand="0" w:firstRowFirstColumn="0" w:firstRowLastColumn="0" w:lastRowFirstColumn="0" w:lastRowLastColumn="0"/>
              <w:rPr>
                <w:rFonts w:eastAsia="Calibri" w:cstheme="minorHAnsi"/>
                <w:iCs/>
                <w:sz w:val="18"/>
                <w:szCs w:val="18"/>
              </w:rPr>
            </w:pPr>
            <w:r w:rsidRPr="00A6581E">
              <w:rPr>
                <w:rFonts w:eastAsia="Calibri" w:cstheme="minorHAnsi"/>
                <w:iCs/>
                <w:sz w:val="18"/>
                <w:szCs w:val="18"/>
              </w:rPr>
              <w:t>Lagos</w:t>
            </w:r>
            <w:r>
              <w:rPr>
                <w:rFonts w:eastAsia="Calibri" w:cstheme="minorHAnsi"/>
                <w:iCs/>
                <w:sz w:val="18"/>
                <w:szCs w:val="18"/>
              </w:rPr>
              <w:t>/Agege</w:t>
            </w:r>
          </w:p>
        </w:tc>
        <w:tc>
          <w:tcPr>
            <w:tcW w:w="585" w:type="pct"/>
            <w:noWrap/>
          </w:tcPr>
          <w:p w14:paraId="1E4893FC" w14:textId="77777777" w:rsidR="006C5711" w:rsidRPr="00A6581E" w:rsidRDefault="006C5711" w:rsidP="0083395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Calibri" w:cstheme="minorHAnsi"/>
                <w:iCs/>
                <w:sz w:val="18"/>
                <w:szCs w:val="18"/>
              </w:rPr>
            </w:pPr>
            <w:r w:rsidRPr="00A6581E">
              <w:rPr>
                <w:rFonts w:eastAsia="Calibri" w:cstheme="minorHAnsi"/>
                <w:iCs/>
                <w:sz w:val="18"/>
                <w:szCs w:val="18"/>
              </w:rPr>
              <w:t>11 June 2018</w:t>
            </w:r>
          </w:p>
        </w:tc>
      </w:tr>
      <w:tr w:rsidR="006C5711" w:rsidRPr="00A6581E" w14:paraId="54F7BEFD" w14:textId="77777777" w:rsidTr="00F13AAA">
        <w:trPr>
          <w:cnfStyle w:val="000000100000" w:firstRow="0" w:lastRow="0" w:firstColumn="0" w:lastColumn="0" w:oddVBand="0" w:evenVBand="0" w:oddHBand="1" w:evenHBand="0" w:firstRowFirstColumn="0" w:firstRowLastColumn="0" w:lastRowFirstColumn="0" w:lastRowLastColumn="0"/>
          <w:trHeight w:val="515"/>
          <w:jc w:val="center"/>
        </w:trPr>
        <w:tc>
          <w:tcPr>
            <w:cnfStyle w:val="001000000000" w:firstRow="0" w:lastRow="0" w:firstColumn="1" w:lastColumn="0" w:oddVBand="0" w:evenVBand="0" w:oddHBand="0" w:evenHBand="0" w:firstRowFirstColumn="0" w:firstRowLastColumn="0" w:lastRowFirstColumn="0" w:lastRowLastColumn="0"/>
            <w:tcW w:w="414" w:type="pct"/>
            <w:noWrap/>
          </w:tcPr>
          <w:p w14:paraId="057ABC3B" w14:textId="77777777" w:rsidR="006C5711" w:rsidRPr="00A6581E" w:rsidRDefault="006C5711" w:rsidP="00833952">
            <w:pPr>
              <w:spacing w:after="0" w:line="240" w:lineRule="auto"/>
              <w:jc w:val="center"/>
              <w:rPr>
                <w:rFonts w:eastAsia="Calibri" w:cstheme="minorHAnsi"/>
                <w:b w:val="0"/>
                <w:bCs w:val="0"/>
                <w:iCs/>
                <w:sz w:val="18"/>
                <w:szCs w:val="18"/>
              </w:rPr>
            </w:pPr>
            <w:r w:rsidRPr="00A6581E">
              <w:rPr>
                <w:rFonts w:eastAsia="Calibri" w:cstheme="minorHAnsi"/>
                <w:b w:val="0"/>
                <w:bCs w:val="0"/>
                <w:iCs/>
                <w:sz w:val="18"/>
                <w:szCs w:val="18"/>
              </w:rPr>
              <w:t>7</w:t>
            </w:r>
          </w:p>
        </w:tc>
        <w:tc>
          <w:tcPr>
            <w:tcW w:w="1430" w:type="pct"/>
            <w:noWrap/>
            <w:vAlign w:val="center"/>
            <w:hideMark/>
          </w:tcPr>
          <w:p w14:paraId="5093D928" w14:textId="31B9D481" w:rsidR="006C5711" w:rsidRPr="00A6581E" w:rsidRDefault="006C5711" w:rsidP="00013E33">
            <w:pPr>
              <w:spacing w:after="0" w:line="240" w:lineRule="auto"/>
              <w:cnfStyle w:val="000000100000" w:firstRow="0" w:lastRow="0" w:firstColumn="0" w:lastColumn="0" w:oddVBand="0" w:evenVBand="0" w:oddHBand="1" w:evenHBand="0" w:firstRowFirstColumn="0" w:firstRowLastColumn="0" w:lastRowFirstColumn="0" w:lastRowLastColumn="0"/>
              <w:rPr>
                <w:rFonts w:eastAsia="Calibri" w:cstheme="minorHAnsi"/>
                <w:iCs/>
                <w:sz w:val="18"/>
                <w:szCs w:val="18"/>
              </w:rPr>
            </w:pPr>
            <w:r w:rsidRPr="00995794">
              <w:rPr>
                <w:rFonts w:eastAsia="Calibri" w:cstheme="minorHAnsi"/>
                <w:iCs/>
                <w:sz w:val="18"/>
                <w:szCs w:val="18"/>
              </w:rPr>
              <w:t>Service delivery level</w:t>
            </w:r>
          </w:p>
        </w:tc>
        <w:tc>
          <w:tcPr>
            <w:tcW w:w="1584" w:type="pct"/>
            <w:vAlign w:val="center"/>
          </w:tcPr>
          <w:p w14:paraId="52FEB670" w14:textId="6ED8ED75" w:rsidR="006C5711" w:rsidRPr="00A6581E" w:rsidRDefault="006C5711" w:rsidP="00013E33">
            <w:pPr>
              <w:spacing w:after="0" w:line="240" w:lineRule="auto"/>
              <w:cnfStyle w:val="000000100000" w:firstRow="0" w:lastRow="0" w:firstColumn="0" w:lastColumn="0" w:oddVBand="0" w:evenVBand="0" w:oddHBand="1" w:evenHBand="0" w:firstRowFirstColumn="0" w:firstRowLastColumn="0" w:lastRowFirstColumn="0" w:lastRowLastColumn="0"/>
              <w:rPr>
                <w:rFonts w:eastAsia="Calibri" w:cstheme="minorHAnsi"/>
                <w:iCs/>
                <w:sz w:val="18"/>
                <w:szCs w:val="18"/>
              </w:rPr>
            </w:pPr>
            <w:r w:rsidRPr="00A6581E">
              <w:rPr>
                <w:rFonts w:eastAsia="Calibri" w:cstheme="minorHAnsi"/>
                <w:iCs/>
                <w:sz w:val="18"/>
                <w:szCs w:val="18"/>
              </w:rPr>
              <w:t>Rhoda Haven Network for Women Living with HIV/AIDS (RHN)</w:t>
            </w:r>
          </w:p>
        </w:tc>
        <w:tc>
          <w:tcPr>
            <w:tcW w:w="987" w:type="pct"/>
            <w:noWrap/>
            <w:vAlign w:val="center"/>
          </w:tcPr>
          <w:p w14:paraId="10A9B78A" w14:textId="51003438" w:rsidR="006C5711" w:rsidRPr="00A6581E" w:rsidRDefault="006C5711" w:rsidP="00013E33">
            <w:pPr>
              <w:spacing w:after="0" w:line="240" w:lineRule="auto"/>
              <w:cnfStyle w:val="000000100000" w:firstRow="0" w:lastRow="0" w:firstColumn="0" w:lastColumn="0" w:oddVBand="0" w:evenVBand="0" w:oddHBand="1" w:evenHBand="0" w:firstRowFirstColumn="0" w:firstRowLastColumn="0" w:lastRowFirstColumn="0" w:lastRowLastColumn="0"/>
              <w:rPr>
                <w:rFonts w:eastAsia="Calibri" w:cstheme="minorHAnsi"/>
                <w:iCs/>
                <w:sz w:val="18"/>
                <w:szCs w:val="18"/>
              </w:rPr>
            </w:pPr>
            <w:r w:rsidRPr="00A6581E">
              <w:rPr>
                <w:rFonts w:eastAsia="Calibri" w:cstheme="minorHAnsi"/>
                <w:iCs/>
                <w:sz w:val="18"/>
                <w:szCs w:val="18"/>
              </w:rPr>
              <w:t>Lagos</w:t>
            </w:r>
            <w:r>
              <w:rPr>
                <w:rFonts w:eastAsia="Calibri" w:cstheme="minorHAnsi"/>
                <w:iCs/>
                <w:sz w:val="18"/>
                <w:szCs w:val="18"/>
              </w:rPr>
              <w:t>/Ajeromi Ifelodun</w:t>
            </w:r>
          </w:p>
        </w:tc>
        <w:tc>
          <w:tcPr>
            <w:tcW w:w="585" w:type="pct"/>
            <w:noWrap/>
          </w:tcPr>
          <w:p w14:paraId="59F2DC3C" w14:textId="77777777" w:rsidR="006C5711" w:rsidRPr="00A6581E" w:rsidRDefault="006C5711" w:rsidP="0083395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Calibri" w:cstheme="minorHAnsi"/>
                <w:iCs/>
                <w:sz w:val="18"/>
                <w:szCs w:val="18"/>
              </w:rPr>
            </w:pPr>
            <w:r w:rsidRPr="00A6581E">
              <w:rPr>
                <w:rFonts w:eastAsia="Calibri" w:cstheme="minorHAnsi"/>
                <w:iCs/>
                <w:sz w:val="18"/>
                <w:szCs w:val="18"/>
              </w:rPr>
              <w:t>11 June 2018</w:t>
            </w:r>
          </w:p>
        </w:tc>
      </w:tr>
      <w:tr w:rsidR="006C5711" w:rsidRPr="00A6581E" w14:paraId="7FA20995" w14:textId="77777777" w:rsidTr="00F13AAA">
        <w:trPr>
          <w:trHeight w:val="339"/>
          <w:jc w:val="center"/>
        </w:trPr>
        <w:tc>
          <w:tcPr>
            <w:cnfStyle w:val="001000000000" w:firstRow="0" w:lastRow="0" w:firstColumn="1" w:lastColumn="0" w:oddVBand="0" w:evenVBand="0" w:oddHBand="0" w:evenHBand="0" w:firstRowFirstColumn="0" w:firstRowLastColumn="0" w:lastRowFirstColumn="0" w:lastRowLastColumn="0"/>
            <w:tcW w:w="414" w:type="pct"/>
            <w:noWrap/>
          </w:tcPr>
          <w:p w14:paraId="3F66DDE8" w14:textId="77777777" w:rsidR="006C5711" w:rsidRPr="00A6581E" w:rsidRDefault="006C5711" w:rsidP="00833952">
            <w:pPr>
              <w:spacing w:after="0" w:line="240" w:lineRule="auto"/>
              <w:jc w:val="center"/>
              <w:rPr>
                <w:rFonts w:eastAsia="Calibri" w:cstheme="minorHAnsi"/>
                <w:b w:val="0"/>
                <w:bCs w:val="0"/>
                <w:iCs/>
                <w:sz w:val="18"/>
                <w:szCs w:val="18"/>
              </w:rPr>
            </w:pPr>
            <w:r w:rsidRPr="00A6581E">
              <w:rPr>
                <w:rFonts w:eastAsia="Calibri" w:cstheme="minorHAnsi"/>
                <w:b w:val="0"/>
                <w:bCs w:val="0"/>
                <w:iCs/>
                <w:sz w:val="18"/>
                <w:szCs w:val="18"/>
              </w:rPr>
              <w:t>8</w:t>
            </w:r>
          </w:p>
        </w:tc>
        <w:tc>
          <w:tcPr>
            <w:tcW w:w="1430" w:type="pct"/>
            <w:noWrap/>
            <w:vAlign w:val="center"/>
            <w:hideMark/>
          </w:tcPr>
          <w:p w14:paraId="685BD9A2" w14:textId="2182FE52" w:rsidR="006C5711" w:rsidRPr="00A6581E" w:rsidRDefault="006C5711" w:rsidP="00013E33">
            <w:pPr>
              <w:spacing w:after="0" w:line="240" w:lineRule="auto"/>
              <w:cnfStyle w:val="000000000000" w:firstRow="0" w:lastRow="0" w:firstColumn="0" w:lastColumn="0" w:oddVBand="0" w:evenVBand="0" w:oddHBand="0" w:evenHBand="0" w:firstRowFirstColumn="0" w:firstRowLastColumn="0" w:lastRowFirstColumn="0" w:lastRowLastColumn="0"/>
              <w:rPr>
                <w:rFonts w:eastAsia="Calibri" w:cstheme="minorHAnsi"/>
                <w:iCs/>
                <w:sz w:val="18"/>
                <w:szCs w:val="18"/>
              </w:rPr>
            </w:pPr>
            <w:r w:rsidRPr="00995794">
              <w:rPr>
                <w:rFonts w:eastAsia="Calibri" w:cstheme="minorHAnsi"/>
                <w:iCs/>
                <w:sz w:val="18"/>
                <w:szCs w:val="18"/>
              </w:rPr>
              <w:t>Service delivery level</w:t>
            </w:r>
          </w:p>
        </w:tc>
        <w:tc>
          <w:tcPr>
            <w:tcW w:w="1584" w:type="pct"/>
            <w:noWrap/>
            <w:vAlign w:val="center"/>
          </w:tcPr>
          <w:p w14:paraId="26B8F937" w14:textId="7D088D89" w:rsidR="006C5711" w:rsidRPr="00A6581E" w:rsidRDefault="006C5711" w:rsidP="00013E33">
            <w:pPr>
              <w:spacing w:after="0" w:line="240" w:lineRule="auto"/>
              <w:cnfStyle w:val="000000000000" w:firstRow="0" w:lastRow="0" w:firstColumn="0" w:lastColumn="0" w:oddVBand="0" w:evenVBand="0" w:oddHBand="0" w:evenHBand="0" w:firstRowFirstColumn="0" w:firstRowLastColumn="0" w:lastRowFirstColumn="0" w:lastRowLastColumn="0"/>
              <w:rPr>
                <w:rFonts w:eastAsia="Calibri" w:cstheme="minorHAnsi"/>
                <w:iCs/>
                <w:sz w:val="18"/>
                <w:szCs w:val="18"/>
              </w:rPr>
            </w:pPr>
            <w:r w:rsidRPr="00A6581E">
              <w:rPr>
                <w:rFonts w:eastAsia="Calibri" w:cstheme="minorHAnsi"/>
                <w:iCs/>
                <w:sz w:val="18"/>
                <w:szCs w:val="18"/>
              </w:rPr>
              <w:t>Arms of Comfort Foundation (AOCF)</w:t>
            </w:r>
          </w:p>
        </w:tc>
        <w:tc>
          <w:tcPr>
            <w:tcW w:w="987" w:type="pct"/>
            <w:noWrap/>
            <w:vAlign w:val="center"/>
          </w:tcPr>
          <w:p w14:paraId="213D72E6" w14:textId="16CD47FC" w:rsidR="006C5711" w:rsidRPr="00A6581E" w:rsidRDefault="006C5711" w:rsidP="00013E33">
            <w:pPr>
              <w:spacing w:after="0" w:line="240" w:lineRule="auto"/>
              <w:cnfStyle w:val="000000000000" w:firstRow="0" w:lastRow="0" w:firstColumn="0" w:lastColumn="0" w:oddVBand="0" w:evenVBand="0" w:oddHBand="0" w:evenHBand="0" w:firstRowFirstColumn="0" w:firstRowLastColumn="0" w:lastRowFirstColumn="0" w:lastRowLastColumn="0"/>
              <w:rPr>
                <w:rFonts w:eastAsia="Calibri" w:cstheme="minorHAnsi"/>
                <w:iCs/>
                <w:sz w:val="18"/>
                <w:szCs w:val="18"/>
              </w:rPr>
            </w:pPr>
            <w:r w:rsidRPr="00A6581E">
              <w:rPr>
                <w:rFonts w:eastAsia="Calibri" w:cstheme="minorHAnsi"/>
                <w:iCs/>
                <w:sz w:val="18"/>
                <w:szCs w:val="18"/>
              </w:rPr>
              <w:t>Lagos</w:t>
            </w:r>
            <w:r>
              <w:rPr>
                <w:rFonts w:eastAsia="Calibri" w:cstheme="minorHAnsi"/>
                <w:iCs/>
                <w:sz w:val="18"/>
                <w:szCs w:val="18"/>
              </w:rPr>
              <w:t>/Kosofe</w:t>
            </w:r>
          </w:p>
        </w:tc>
        <w:tc>
          <w:tcPr>
            <w:tcW w:w="585" w:type="pct"/>
            <w:noWrap/>
            <w:hideMark/>
          </w:tcPr>
          <w:p w14:paraId="4D6D92B5" w14:textId="77777777" w:rsidR="006C5711" w:rsidRPr="00A6581E" w:rsidRDefault="006C5711" w:rsidP="0083395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Calibri" w:cstheme="minorHAnsi"/>
                <w:iCs/>
                <w:sz w:val="18"/>
                <w:szCs w:val="18"/>
              </w:rPr>
            </w:pPr>
            <w:r w:rsidRPr="00A6581E">
              <w:rPr>
                <w:rFonts w:eastAsia="Calibri" w:cstheme="minorHAnsi"/>
                <w:iCs/>
                <w:sz w:val="18"/>
                <w:szCs w:val="18"/>
              </w:rPr>
              <w:t>14 June 2018</w:t>
            </w:r>
          </w:p>
        </w:tc>
      </w:tr>
      <w:tr w:rsidR="006C5711" w:rsidRPr="00A6581E" w14:paraId="47469D2F" w14:textId="77777777" w:rsidTr="00F13AAA">
        <w:trPr>
          <w:cnfStyle w:val="000000100000" w:firstRow="0" w:lastRow="0" w:firstColumn="0" w:lastColumn="0" w:oddVBand="0" w:evenVBand="0" w:oddHBand="1" w:evenHBand="0" w:firstRowFirstColumn="0" w:firstRowLastColumn="0" w:lastRowFirstColumn="0" w:lastRowLastColumn="0"/>
          <w:trHeight w:val="414"/>
          <w:jc w:val="center"/>
        </w:trPr>
        <w:tc>
          <w:tcPr>
            <w:cnfStyle w:val="001000000000" w:firstRow="0" w:lastRow="0" w:firstColumn="1" w:lastColumn="0" w:oddVBand="0" w:evenVBand="0" w:oddHBand="0" w:evenHBand="0" w:firstRowFirstColumn="0" w:firstRowLastColumn="0" w:lastRowFirstColumn="0" w:lastRowLastColumn="0"/>
            <w:tcW w:w="414" w:type="pct"/>
            <w:noWrap/>
          </w:tcPr>
          <w:p w14:paraId="0656A58C" w14:textId="77777777" w:rsidR="006C5711" w:rsidRPr="00A6581E" w:rsidRDefault="006C5711" w:rsidP="0062675E">
            <w:pPr>
              <w:spacing w:after="0" w:line="240" w:lineRule="auto"/>
              <w:jc w:val="center"/>
              <w:rPr>
                <w:rFonts w:eastAsia="Calibri" w:cstheme="minorHAnsi"/>
                <w:b w:val="0"/>
                <w:bCs w:val="0"/>
                <w:iCs/>
                <w:sz w:val="18"/>
                <w:szCs w:val="18"/>
              </w:rPr>
            </w:pPr>
            <w:r w:rsidRPr="00A6581E">
              <w:rPr>
                <w:rFonts w:eastAsia="Calibri" w:cstheme="minorHAnsi"/>
                <w:b w:val="0"/>
                <w:bCs w:val="0"/>
                <w:iCs/>
                <w:sz w:val="18"/>
                <w:szCs w:val="18"/>
              </w:rPr>
              <w:t>9</w:t>
            </w:r>
          </w:p>
        </w:tc>
        <w:tc>
          <w:tcPr>
            <w:tcW w:w="1430" w:type="pct"/>
            <w:noWrap/>
            <w:vAlign w:val="center"/>
            <w:hideMark/>
          </w:tcPr>
          <w:p w14:paraId="4519AE9F" w14:textId="77777777" w:rsidR="006C5711" w:rsidRPr="00A6581E" w:rsidRDefault="006C5711" w:rsidP="00013E33">
            <w:pPr>
              <w:spacing w:after="0" w:line="240" w:lineRule="auto"/>
              <w:cnfStyle w:val="000000100000" w:firstRow="0" w:lastRow="0" w:firstColumn="0" w:lastColumn="0" w:oddVBand="0" w:evenVBand="0" w:oddHBand="1" w:evenHBand="0" w:firstRowFirstColumn="0" w:firstRowLastColumn="0" w:lastRowFirstColumn="0" w:lastRowLastColumn="0"/>
              <w:rPr>
                <w:rFonts w:eastAsia="Calibri" w:cstheme="minorHAnsi"/>
                <w:iCs/>
                <w:sz w:val="18"/>
                <w:szCs w:val="18"/>
              </w:rPr>
            </w:pPr>
            <w:r w:rsidRPr="00A6581E">
              <w:rPr>
                <w:rFonts w:eastAsia="Calibri" w:cstheme="minorHAnsi"/>
                <w:iCs/>
                <w:sz w:val="18"/>
                <w:szCs w:val="18"/>
              </w:rPr>
              <w:t>Aggregation level</w:t>
            </w:r>
          </w:p>
        </w:tc>
        <w:tc>
          <w:tcPr>
            <w:tcW w:w="1584" w:type="pct"/>
            <w:vAlign w:val="center"/>
            <w:hideMark/>
          </w:tcPr>
          <w:p w14:paraId="054CDD89" w14:textId="1EF20584" w:rsidR="006C5711" w:rsidRPr="00A6581E" w:rsidRDefault="006C5711" w:rsidP="00013E33">
            <w:pPr>
              <w:spacing w:after="0" w:line="240" w:lineRule="auto"/>
              <w:cnfStyle w:val="000000100000" w:firstRow="0" w:lastRow="0" w:firstColumn="0" w:lastColumn="0" w:oddVBand="0" w:evenVBand="0" w:oddHBand="1" w:evenHBand="0" w:firstRowFirstColumn="0" w:firstRowLastColumn="0" w:lastRowFirstColumn="0" w:lastRowLastColumn="0"/>
              <w:rPr>
                <w:rFonts w:eastAsia="Calibri" w:cstheme="minorHAnsi"/>
                <w:iCs/>
                <w:sz w:val="18"/>
                <w:szCs w:val="18"/>
              </w:rPr>
            </w:pPr>
            <w:r w:rsidRPr="00A6581E">
              <w:rPr>
                <w:rFonts w:eastAsia="Calibri" w:cstheme="minorHAnsi"/>
                <w:iCs/>
                <w:sz w:val="18"/>
                <w:szCs w:val="18"/>
              </w:rPr>
              <w:t xml:space="preserve">LOPIN 1 </w:t>
            </w:r>
            <w:r>
              <w:rPr>
                <w:rFonts w:eastAsia="Calibri" w:cstheme="minorHAnsi"/>
                <w:iCs/>
                <w:sz w:val="18"/>
                <w:szCs w:val="18"/>
              </w:rPr>
              <w:t>s</w:t>
            </w:r>
            <w:r w:rsidRPr="00A6581E">
              <w:rPr>
                <w:rFonts w:eastAsia="Calibri" w:cstheme="minorHAnsi"/>
                <w:iCs/>
                <w:sz w:val="18"/>
                <w:szCs w:val="18"/>
              </w:rPr>
              <w:t xml:space="preserve">tate </w:t>
            </w:r>
            <w:r>
              <w:rPr>
                <w:rFonts w:eastAsia="Calibri" w:cstheme="minorHAnsi"/>
                <w:iCs/>
                <w:sz w:val="18"/>
                <w:szCs w:val="18"/>
              </w:rPr>
              <w:t>o</w:t>
            </w:r>
            <w:r w:rsidRPr="00A6581E">
              <w:rPr>
                <w:rFonts w:eastAsia="Calibri" w:cstheme="minorHAnsi"/>
                <w:iCs/>
                <w:sz w:val="18"/>
                <w:szCs w:val="18"/>
              </w:rPr>
              <w:t>ffice</w:t>
            </w:r>
          </w:p>
        </w:tc>
        <w:tc>
          <w:tcPr>
            <w:tcW w:w="987" w:type="pct"/>
            <w:noWrap/>
            <w:vAlign w:val="center"/>
            <w:hideMark/>
          </w:tcPr>
          <w:p w14:paraId="70DB8717" w14:textId="5EDD71D3" w:rsidR="006C5711" w:rsidRPr="00A6581E" w:rsidRDefault="006C5711" w:rsidP="00013E33">
            <w:pPr>
              <w:spacing w:after="0" w:line="240" w:lineRule="auto"/>
              <w:cnfStyle w:val="000000100000" w:firstRow="0" w:lastRow="0" w:firstColumn="0" w:lastColumn="0" w:oddVBand="0" w:evenVBand="0" w:oddHBand="1" w:evenHBand="0" w:firstRowFirstColumn="0" w:firstRowLastColumn="0" w:lastRowFirstColumn="0" w:lastRowLastColumn="0"/>
              <w:rPr>
                <w:rFonts w:eastAsia="Calibri" w:cstheme="minorHAnsi"/>
                <w:iCs/>
                <w:sz w:val="18"/>
                <w:szCs w:val="18"/>
              </w:rPr>
            </w:pPr>
            <w:r w:rsidRPr="00A6581E">
              <w:rPr>
                <w:rFonts w:eastAsia="Calibri" w:cstheme="minorHAnsi"/>
                <w:iCs/>
                <w:sz w:val="18"/>
                <w:szCs w:val="18"/>
              </w:rPr>
              <w:t>Rivers</w:t>
            </w:r>
          </w:p>
        </w:tc>
        <w:tc>
          <w:tcPr>
            <w:tcW w:w="585" w:type="pct"/>
            <w:noWrap/>
          </w:tcPr>
          <w:p w14:paraId="30DA71A5" w14:textId="77777777" w:rsidR="006C5711" w:rsidRPr="00A6581E" w:rsidRDefault="006C5711" w:rsidP="0062675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Calibri" w:cstheme="minorHAnsi"/>
                <w:iCs/>
                <w:sz w:val="18"/>
                <w:szCs w:val="18"/>
              </w:rPr>
            </w:pPr>
            <w:r w:rsidRPr="00A6581E">
              <w:rPr>
                <w:rFonts w:eastAsia="Calibri" w:cstheme="minorHAnsi"/>
                <w:iCs/>
                <w:sz w:val="18"/>
                <w:szCs w:val="18"/>
              </w:rPr>
              <w:t>28 June 2018</w:t>
            </w:r>
          </w:p>
        </w:tc>
      </w:tr>
      <w:tr w:rsidR="006C5711" w:rsidRPr="00A6581E" w14:paraId="5BAB8490" w14:textId="77777777" w:rsidTr="00F13AAA">
        <w:trPr>
          <w:trHeight w:val="265"/>
          <w:jc w:val="center"/>
        </w:trPr>
        <w:tc>
          <w:tcPr>
            <w:cnfStyle w:val="001000000000" w:firstRow="0" w:lastRow="0" w:firstColumn="1" w:lastColumn="0" w:oddVBand="0" w:evenVBand="0" w:oddHBand="0" w:evenHBand="0" w:firstRowFirstColumn="0" w:firstRowLastColumn="0" w:lastRowFirstColumn="0" w:lastRowLastColumn="0"/>
            <w:tcW w:w="414" w:type="pct"/>
            <w:noWrap/>
          </w:tcPr>
          <w:p w14:paraId="7B08F088" w14:textId="77777777" w:rsidR="006C5711" w:rsidRPr="00A6581E" w:rsidRDefault="006C5711" w:rsidP="00833952">
            <w:pPr>
              <w:spacing w:after="0" w:line="240" w:lineRule="auto"/>
              <w:jc w:val="center"/>
              <w:rPr>
                <w:rFonts w:eastAsia="Calibri" w:cstheme="minorHAnsi"/>
                <w:b w:val="0"/>
                <w:bCs w:val="0"/>
                <w:iCs/>
                <w:sz w:val="18"/>
                <w:szCs w:val="18"/>
              </w:rPr>
            </w:pPr>
            <w:r w:rsidRPr="00A6581E">
              <w:rPr>
                <w:rFonts w:eastAsia="Calibri" w:cstheme="minorHAnsi"/>
                <w:b w:val="0"/>
                <w:bCs w:val="0"/>
                <w:iCs/>
                <w:sz w:val="18"/>
                <w:szCs w:val="18"/>
              </w:rPr>
              <w:t>10</w:t>
            </w:r>
          </w:p>
        </w:tc>
        <w:tc>
          <w:tcPr>
            <w:tcW w:w="1430" w:type="pct"/>
            <w:noWrap/>
            <w:vAlign w:val="center"/>
            <w:hideMark/>
          </w:tcPr>
          <w:p w14:paraId="21009728" w14:textId="17DF66D0" w:rsidR="006C5711" w:rsidRPr="00A6581E" w:rsidRDefault="006C5711" w:rsidP="00013E33">
            <w:pPr>
              <w:spacing w:after="0" w:line="240" w:lineRule="auto"/>
              <w:cnfStyle w:val="000000000000" w:firstRow="0" w:lastRow="0" w:firstColumn="0" w:lastColumn="0" w:oddVBand="0" w:evenVBand="0" w:oddHBand="0" w:evenHBand="0" w:firstRowFirstColumn="0" w:firstRowLastColumn="0" w:lastRowFirstColumn="0" w:lastRowLastColumn="0"/>
              <w:rPr>
                <w:rFonts w:eastAsia="Calibri" w:cstheme="minorHAnsi"/>
                <w:iCs/>
                <w:sz w:val="18"/>
                <w:szCs w:val="18"/>
              </w:rPr>
            </w:pPr>
            <w:r w:rsidRPr="003152C3">
              <w:rPr>
                <w:rFonts w:eastAsia="Calibri" w:cstheme="minorHAnsi"/>
                <w:iCs/>
                <w:sz w:val="18"/>
                <w:szCs w:val="18"/>
              </w:rPr>
              <w:t>Service delivery level</w:t>
            </w:r>
          </w:p>
        </w:tc>
        <w:tc>
          <w:tcPr>
            <w:tcW w:w="1584" w:type="pct"/>
            <w:vAlign w:val="center"/>
          </w:tcPr>
          <w:p w14:paraId="2EB395DA" w14:textId="7D19872C" w:rsidR="006C5711" w:rsidRPr="00A6581E" w:rsidRDefault="006C5711" w:rsidP="00013E33">
            <w:pPr>
              <w:spacing w:after="0" w:line="240" w:lineRule="auto"/>
              <w:cnfStyle w:val="000000000000" w:firstRow="0" w:lastRow="0" w:firstColumn="0" w:lastColumn="0" w:oddVBand="0" w:evenVBand="0" w:oddHBand="0" w:evenHBand="0" w:firstRowFirstColumn="0" w:firstRowLastColumn="0" w:lastRowFirstColumn="0" w:lastRowLastColumn="0"/>
              <w:rPr>
                <w:rFonts w:eastAsia="Calibri" w:cstheme="minorHAnsi"/>
                <w:iCs/>
                <w:sz w:val="18"/>
                <w:szCs w:val="18"/>
              </w:rPr>
            </w:pPr>
            <w:r w:rsidRPr="00A6581E">
              <w:rPr>
                <w:rFonts w:eastAsia="Calibri" w:cstheme="minorHAnsi"/>
                <w:iCs/>
                <w:sz w:val="18"/>
                <w:szCs w:val="18"/>
              </w:rPr>
              <w:t>Lifetime Caring International Foundation (LCIF)</w:t>
            </w:r>
          </w:p>
        </w:tc>
        <w:tc>
          <w:tcPr>
            <w:tcW w:w="987" w:type="pct"/>
            <w:noWrap/>
            <w:vAlign w:val="center"/>
          </w:tcPr>
          <w:p w14:paraId="3A888823" w14:textId="21F98D37" w:rsidR="006C5711" w:rsidRPr="00A6581E" w:rsidRDefault="006C5711" w:rsidP="00013E33">
            <w:pPr>
              <w:spacing w:after="0" w:line="240" w:lineRule="auto"/>
              <w:cnfStyle w:val="000000000000" w:firstRow="0" w:lastRow="0" w:firstColumn="0" w:lastColumn="0" w:oddVBand="0" w:evenVBand="0" w:oddHBand="0" w:evenHBand="0" w:firstRowFirstColumn="0" w:firstRowLastColumn="0" w:lastRowFirstColumn="0" w:lastRowLastColumn="0"/>
              <w:rPr>
                <w:rFonts w:eastAsia="Calibri" w:cstheme="minorHAnsi"/>
                <w:iCs/>
                <w:sz w:val="18"/>
                <w:szCs w:val="18"/>
              </w:rPr>
            </w:pPr>
            <w:r w:rsidRPr="00A6581E">
              <w:rPr>
                <w:rFonts w:eastAsia="Calibri" w:cstheme="minorHAnsi"/>
                <w:iCs/>
                <w:sz w:val="18"/>
                <w:szCs w:val="18"/>
              </w:rPr>
              <w:t>Rivers</w:t>
            </w:r>
            <w:r>
              <w:rPr>
                <w:rFonts w:eastAsia="Calibri" w:cstheme="minorHAnsi"/>
                <w:iCs/>
                <w:sz w:val="18"/>
                <w:szCs w:val="18"/>
              </w:rPr>
              <w:t>/Eleme</w:t>
            </w:r>
          </w:p>
        </w:tc>
        <w:tc>
          <w:tcPr>
            <w:tcW w:w="585" w:type="pct"/>
            <w:noWrap/>
          </w:tcPr>
          <w:p w14:paraId="22DB8C8B" w14:textId="77777777" w:rsidR="006C5711" w:rsidRPr="00A6581E" w:rsidRDefault="006C5711" w:rsidP="0083395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Calibri" w:cstheme="minorHAnsi"/>
                <w:iCs/>
                <w:sz w:val="18"/>
                <w:szCs w:val="18"/>
              </w:rPr>
            </w:pPr>
            <w:r w:rsidRPr="00A6581E">
              <w:rPr>
                <w:rFonts w:eastAsia="Calibri" w:cstheme="minorHAnsi"/>
                <w:iCs/>
                <w:sz w:val="18"/>
                <w:szCs w:val="18"/>
              </w:rPr>
              <w:t>28 June 2018</w:t>
            </w:r>
          </w:p>
        </w:tc>
      </w:tr>
      <w:tr w:rsidR="006C5711" w:rsidRPr="00A6581E" w14:paraId="61699EC0" w14:textId="77777777" w:rsidTr="00F13AAA">
        <w:trPr>
          <w:cnfStyle w:val="000000100000" w:firstRow="0" w:lastRow="0" w:firstColumn="0" w:lastColumn="0" w:oddVBand="0" w:evenVBand="0" w:oddHBand="1" w:evenHBand="0" w:firstRowFirstColumn="0" w:firstRowLastColumn="0" w:lastRowFirstColumn="0" w:lastRowLastColumn="0"/>
          <w:trHeight w:val="507"/>
          <w:jc w:val="center"/>
        </w:trPr>
        <w:tc>
          <w:tcPr>
            <w:cnfStyle w:val="001000000000" w:firstRow="0" w:lastRow="0" w:firstColumn="1" w:lastColumn="0" w:oddVBand="0" w:evenVBand="0" w:oddHBand="0" w:evenHBand="0" w:firstRowFirstColumn="0" w:firstRowLastColumn="0" w:lastRowFirstColumn="0" w:lastRowLastColumn="0"/>
            <w:tcW w:w="414" w:type="pct"/>
            <w:noWrap/>
          </w:tcPr>
          <w:p w14:paraId="5E0980DF" w14:textId="77777777" w:rsidR="006C5711" w:rsidRPr="00A6581E" w:rsidRDefault="006C5711" w:rsidP="00833952">
            <w:pPr>
              <w:spacing w:after="0" w:line="240" w:lineRule="auto"/>
              <w:jc w:val="center"/>
              <w:rPr>
                <w:rFonts w:eastAsia="Calibri" w:cstheme="minorHAnsi"/>
                <w:b w:val="0"/>
                <w:bCs w:val="0"/>
                <w:iCs/>
                <w:sz w:val="18"/>
                <w:szCs w:val="18"/>
              </w:rPr>
            </w:pPr>
            <w:r w:rsidRPr="00A6581E">
              <w:rPr>
                <w:rFonts w:eastAsia="Calibri" w:cstheme="minorHAnsi"/>
                <w:b w:val="0"/>
                <w:bCs w:val="0"/>
                <w:iCs/>
                <w:sz w:val="18"/>
                <w:szCs w:val="18"/>
              </w:rPr>
              <w:t>11</w:t>
            </w:r>
          </w:p>
        </w:tc>
        <w:tc>
          <w:tcPr>
            <w:tcW w:w="1430" w:type="pct"/>
            <w:noWrap/>
            <w:vAlign w:val="center"/>
            <w:hideMark/>
          </w:tcPr>
          <w:p w14:paraId="2DA1CED1" w14:textId="4393ECE4" w:rsidR="006C5711" w:rsidRPr="00A6581E" w:rsidRDefault="006C5711" w:rsidP="00013E33">
            <w:pPr>
              <w:spacing w:after="0" w:line="240" w:lineRule="auto"/>
              <w:cnfStyle w:val="000000100000" w:firstRow="0" w:lastRow="0" w:firstColumn="0" w:lastColumn="0" w:oddVBand="0" w:evenVBand="0" w:oddHBand="1" w:evenHBand="0" w:firstRowFirstColumn="0" w:firstRowLastColumn="0" w:lastRowFirstColumn="0" w:lastRowLastColumn="0"/>
              <w:rPr>
                <w:rFonts w:eastAsia="Calibri" w:cstheme="minorHAnsi"/>
                <w:iCs/>
                <w:sz w:val="18"/>
                <w:szCs w:val="18"/>
              </w:rPr>
            </w:pPr>
            <w:r w:rsidRPr="003152C3">
              <w:rPr>
                <w:rFonts w:eastAsia="Calibri" w:cstheme="minorHAnsi"/>
                <w:iCs/>
                <w:sz w:val="18"/>
                <w:szCs w:val="18"/>
              </w:rPr>
              <w:t>Service delivery level</w:t>
            </w:r>
          </w:p>
        </w:tc>
        <w:tc>
          <w:tcPr>
            <w:tcW w:w="1584" w:type="pct"/>
            <w:vAlign w:val="center"/>
          </w:tcPr>
          <w:p w14:paraId="3387FFAB" w14:textId="242A9D9A" w:rsidR="006C5711" w:rsidRPr="00A6581E" w:rsidRDefault="006C5711" w:rsidP="00013E33">
            <w:pPr>
              <w:spacing w:after="0" w:line="240" w:lineRule="auto"/>
              <w:cnfStyle w:val="000000100000" w:firstRow="0" w:lastRow="0" w:firstColumn="0" w:lastColumn="0" w:oddVBand="0" w:evenVBand="0" w:oddHBand="1" w:evenHBand="0" w:firstRowFirstColumn="0" w:firstRowLastColumn="0" w:lastRowFirstColumn="0" w:lastRowLastColumn="0"/>
              <w:rPr>
                <w:rFonts w:eastAsia="Calibri" w:cstheme="minorHAnsi"/>
                <w:iCs/>
                <w:sz w:val="18"/>
                <w:szCs w:val="18"/>
              </w:rPr>
            </w:pPr>
            <w:r w:rsidRPr="00A6581E">
              <w:rPr>
                <w:rFonts w:eastAsia="Calibri" w:cstheme="minorHAnsi"/>
                <w:iCs/>
                <w:sz w:val="18"/>
                <w:szCs w:val="18"/>
              </w:rPr>
              <w:t>Rhemacare Integrated Development Centre (RIDEC)</w:t>
            </w:r>
          </w:p>
        </w:tc>
        <w:tc>
          <w:tcPr>
            <w:tcW w:w="987" w:type="pct"/>
            <w:noWrap/>
            <w:vAlign w:val="center"/>
          </w:tcPr>
          <w:p w14:paraId="03681180" w14:textId="7DAB2881" w:rsidR="006C5711" w:rsidRPr="00A6581E" w:rsidRDefault="006C5711" w:rsidP="00013E33">
            <w:pPr>
              <w:spacing w:after="0" w:line="240" w:lineRule="auto"/>
              <w:cnfStyle w:val="000000100000" w:firstRow="0" w:lastRow="0" w:firstColumn="0" w:lastColumn="0" w:oddVBand="0" w:evenVBand="0" w:oddHBand="1" w:evenHBand="0" w:firstRowFirstColumn="0" w:firstRowLastColumn="0" w:lastRowFirstColumn="0" w:lastRowLastColumn="0"/>
              <w:rPr>
                <w:rFonts w:eastAsia="Calibri" w:cstheme="minorHAnsi"/>
                <w:iCs/>
                <w:sz w:val="18"/>
                <w:szCs w:val="18"/>
              </w:rPr>
            </w:pPr>
            <w:r w:rsidRPr="00A6581E">
              <w:rPr>
                <w:rFonts w:eastAsia="Calibri" w:cstheme="minorHAnsi"/>
                <w:iCs/>
                <w:sz w:val="18"/>
                <w:szCs w:val="18"/>
              </w:rPr>
              <w:t>Rivers</w:t>
            </w:r>
            <w:r>
              <w:rPr>
                <w:rFonts w:eastAsia="Calibri" w:cstheme="minorHAnsi"/>
                <w:iCs/>
                <w:sz w:val="18"/>
                <w:szCs w:val="18"/>
              </w:rPr>
              <w:t>/Obio Akpor</w:t>
            </w:r>
          </w:p>
        </w:tc>
        <w:tc>
          <w:tcPr>
            <w:tcW w:w="585" w:type="pct"/>
            <w:noWrap/>
          </w:tcPr>
          <w:p w14:paraId="4A740ED3" w14:textId="77777777" w:rsidR="006C5711" w:rsidRPr="00A6581E" w:rsidRDefault="006C5711" w:rsidP="0083395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Calibri" w:cstheme="minorHAnsi"/>
                <w:iCs/>
                <w:sz w:val="18"/>
                <w:szCs w:val="18"/>
              </w:rPr>
            </w:pPr>
            <w:r w:rsidRPr="00A6581E">
              <w:rPr>
                <w:rFonts w:eastAsia="Calibri" w:cstheme="minorHAnsi"/>
                <w:iCs/>
                <w:sz w:val="18"/>
                <w:szCs w:val="18"/>
              </w:rPr>
              <w:t>28 June 2018</w:t>
            </w:r>
          </w:p>
        </w:tc>
      </w:tr>
      <w:tr w:rsidR="006C5711" w:rsidRPr="00A6581E" w14:paraId="253B9DF6" w14:textId="77777777" w:rsidTr="00F13AAA">
        <w:trPr>
          <w:trHeight w:val="459"/>
          <w:jc w:val="center"/>
        </w:trPr>
        <w:tc>
          <w:tcPr>
            <w:cnfStyle w:val="001000000000" w:firstRow="0" w:lastRow="0" w:firstColumn="1" w:lastColumn="0" w:oddVBand="0" w:evenVBand="0" w:oddHBand="0" w:evenHBand="0" w:firstRowFirstColumn="0" w:firstRowLastColumn="0" w:lastRowFirstColumn="0" w:lastRowLastColumn="0"/>
            <w:tcW w:w="414" w:type="pct"/>
            <w:noWrap/>
          </w:tcPr>
          <w:p w14:paraId="2BFC0D62" w14:textId="77777777" w:rsidR="006C5711" w:rsidRPr="00A6581E" w:rsidRDefault="006C5711" w:rsidP="00833952">
            <w:pPr>
              <w:spacing w:after="0" w:line="240" w:lineRule="auto"/>
              <w:jc w:val="center"/>
              <w:rPr>
                <w:rFonts w:eastAsia="Calibri" w:cstheme="minorHAnsi"/>
                <w:b w:val="0"/>
                <w:bCs w:val="0"/>
                <w:iCs/>
                <w:sz w:val="18"/>
                <w:szCs w:val="18"/>
              </w:rPr>
            </w:pPr>
            <w:r w:rsidRPr="00A6581E">
              <w:rPr>
                <w:rFonts w:eastAsia="Calibri" w:cstheme="minorHAnsi"/>
                <w:b w:val="0"/>
                <w:bCs w:val="0"/>
                <w:iCs/>
                <w:sz w:val="18"/>
                <w:szCs w:val="18"/>
              </w:rPr>
              <w:t>12</w:t>
            </w:r>
          </w:p>
        </w:tc>
        <w:tc>
          <w:tcPr>
            <w:tcW w:w="1430" w:type="pct"/>
            <w:noWrap/>
            <w:vAlign w:val="center"/>
            <w:hideMark/>
          </w:tcPr>
          <w:p w14:paraId="7F9A3613" w14:textId="4F02287B" w:rsidR="006C5711" w:rsidRPr="00A6581E" w:rsidRDefault="006C5711" w:rsidP="00013E33">
            <w:pPr>
              <w:spacing w:after="0" w:line="240" w:lineRule="auto"/>
              <w:cnfStyle w:val="000000000000" w:firstRow="0" w:lastRow="0" w:firstColumn="0" w:lastColumn="0" w:oddVBand="0" w:evenVBand="0" w:oddHBand="0" w:evenHBand="0" w:firstRowFirstColumn="0" w:firstRowLastColumn="0" w:lastRowFirstColumn="0" w:lastRowLastColumn="0"/>
              <w:rPr>
                <w:rFonts w:eastAsia="Calibri" w:cstheme="minorHAnsi"/>
                <w:iCs/>
                <w:sz w:val="18"/>
                <w:szCs w:val="18"/>
              </w:rPr>
            </w:pPr>
            <w:r w:rsidRPr="003152C3">
              <w:rPr>
                <w:rFonts w:eastAsia="Calibri" w:cstheme="minorHAnsi"/>
                <w:iCs/>
                <w:sz w:val="18"/>
                <w:szCs w:val="18"/>
              </w:rPr>
              <w:t>Service delivery level</w:t>
            </w:r>
          </w:p>
        </w:tc>
        <w:tc>
          <w:tcPr>
            <w:tcW w:w="1584" w:type="pct"/>
            <w:vAlign w:val="center"/>
          </w:tcPr>
          <w:p w14:paraId="5A19700F" w14:textId="4A207610" w:rsidR="006C5711" w:rsidRPr="00A6581E" w:rsidRDefault="006C5711" w:rsidP="00013E33">
            <w:pPr>
              <w:spacing w:after="0" w:line="240" w:lineRule="auto"/>
              <w:cnfStyle w:val="000000000000" w:firstRow="0" w:lastRow="0" w:firstColumn="0" w:lastColumn="0" w:oddVBand="0" w:evenVBand="0" w:oddHBand="0" w:evenHBand="0" w:firstRowFirstColumn="0" w:firstRowLastColumn="0" w:lastRowFirstColumn="0" w:lastRowLastColumn="0"/>
              <w:rPr>
                <w:rFonts w:eastAsia="Calibri" w:cstheme="minorHAnsi"/>
                <w:iCs/>
                <w:sz w:val="18"/>
                <w:szCs w:val="18"/>
              </w:rPr>
            </w:pPr>
            <w:r w:rsidRPr="00A6581E">
              <w:rPr>
                <w:rFonts w:eastAsia="Calibri" w:cstheme="minorHAnsi"/>
                <w:iCs/>
                <w:sz w:val="18"/>
                <w:szCs w:val="18"/>
              </w:rPr>
              <w:t>Hope and Care Foundation (HCF)</w:t>
            </w:r>
          </w:p>
        </w:tc>
        <w:tc>
          <w:tcPr>
            <w:tcW w:w="987" w:type="pct"/>
            <w:noWrap/>
            <w:vAlign w:val="center"/>
          </w:tcPr>
          <w:p w14:paraId="1CECE4B7" w14:textId="2A3DDF8A" w:rsidR="006C5711" w:rsidRPr="00A6581E" w:rsidRDefault="006C5711" w:rsidP="00013E33">
            <w:pPr>
              <w:spacing w:after="0" w:line="240" w:lineRule="auto"/>
              <w:cnfStyle w:val="000000000000" w:firstRow="0" w:lastRow="0" w:firstColumn="0" w:lastColumn="0" w:oddVBand="0" w:evenVBand="0" w:oddHBand="0" w:evenHBand="0" w:firstRowFirstColumn="0" w:firstRowLastColumn="0" w:lastRowFirstColumn="0" w:lastRowLastColumn="0"/>
              <w:rPr>
                <w:rFonts w:eastAsia="Calibri" w:cstheme="minorHAnsi"/>
                <w:iCs/>
                <w:sz w:val="18"/>
                <w:szCs w:val="18"/>
              </w:rPr>
            </w:pPr>
            <w:r w:rsidRPr="00A6581E">
              <w:rPr>
                <w:rFonts w:eastAsia="Calibri" w:cstheme="minorHAnsi"/>
                <w:iCs/>
                <w:sz w:val="18"/>
                <w:szCs w:val="18"/>
              </w:rPr>
              <w:t>Rivers</w:t>
            </w:r>
            <w:r>
              <w:rPr>
                <w:rFonts w:eastAsia="Calibri" w:cstheme="minorHAnsi"/>
                <w:iCs/>
                <w:sz w:val="18"/>
                <w:szCs w:val="18"/>
              </w:rPr>
              <w:t>/Port Harcourt</w:t>
            </w:r>
          </w:p>
        </w:tc>
        <w:tc>
          <w:tcPr>
            <w:tcW w:w="585" w:type="pct"/>
            <w:noWrap/>
          </w:tcPr>
          <w:p w14:paraId="470EFE39" w14:textId="77777777" w:rsidR="006C5711" w:rsidRPr="00A6581E" w:rsidRDefault="006C5711" w:rsidP="0083395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Calibri" w:cstheme="minorHAnsi"/>
                <w:iCs/>
                <w:sz w:val="18"/>
                <w:szCs w:val="18"/>
              </w:rPr>
            </w:pPr>
            <w:r w:rsidRPr="00A6581E">
              <w:rPr>
                <w:rFonts w:eastAsia="Calibri" w:cstheme="minorHAnsi"/>
                <w:iCs/>
                <w:sz w:val="18"/>
                <w:szCs w:val="18"/>
              </w:rPr>
              <w:t>29 June 2018</w:t>
            </w:r>
          </w:p>
        </w:tc>
      </w:tr>
    </w:tbl>
    <w:p w14:paraId="7B27A441" w14:textId="3AD5532A" w:rsidR="00A6581E" w:rsidRPr="004170F7" w:rsidRDefault="00A6581E" w:rsidP="00A6581E">
      <w:pPr>
        <w:spacing w:line="240" w:lineRule="auto"/>
        <w:jc w:val="both"/>
        <w:rPr>
          <w:sz w:val="16"/>
          <w:szCs w:val="16"/>
        </w:rPr>
      </w:pPr>
      <w:r w:rsidRPr="004170F7">
        <w:rPr>
          <w:sz w:val="16"/>
          <w:szCs w:val="16"/>
        </w:rPr>
        <w:t xml:space="preserve">       </w:t>
      </w:r>
    </w:p>
    <w:p w14:paraId="15A1AC76" w14:textId="15BED3A3" w:rsidR="00A6581E" w:rsidRDefault="00A6581E" w:rsidP="00A6581E">
      <w:pPr>
        <w:spacing w:before="240" w:line="240" w:lineRule="auto"/>
        <w:jc w:val="both"/>
        <w:rPr>
          <w:rFonts w:eastAsia="Calibri" w:cstheme="minorHAnsi"/>
          <w:iCs/>
        </w:rPr>
      </w:pPr>
      <w:bookmarkStart w:id="93" w:name="_Hlk521470656"/>
      <w:r w:rsidRPr="00AF0E66">
        <w:rPr>
          <w:rFonts w:eastAsia="Calibri" w:cstheme="minorHAnsi"/>
          <w:iCs/>
          <w:szCs w:val="24"/>
        </w:rPr>
        <w:t xml:space="preserve">Staff with OVC M&amp;E responsibilities were interviewed for the M&amp;E systems assessment across </w:t>
      </w:r>
      <w:r>
        <w:rPr>
          <w:rFonts w:eastAsia="Calibri" w:cstheme="minorHAnsi"/>
          <w:iCs/>
          <w:szCs w:val="24"/>
        </w:rPr>
        <w:t xml:space="preserve">the three levels. </w:t>
      </w:r>
      <w:r w:rsidR="0062675E">
        <w:rPr>
          <w:rFonts w:eastAsia="Calibri" w:cstheme="minorHAnsi"/>
          <w:iCs/>
          <w:szCs w:val="24"/>
        </w:rPr>
        <w:t xml:space="preserve">For convenience, </w:t>
      </w:r>
      <w:r>
        <w:rPr>
          <w:rFonts w:eastAsia="Calibri" w:cstheme="minorHAnsi"/>
          <w:iCs/>
          <w:szCs w:val="24"/>
        </w:rPr>
        <w:t xml:space="preserve">Lagos state was used as a proxy for the </w:t>
      </w:r>
      <w:r w:rsidR="0083510D">
        <w:rPr>
          <w:rFonts w:eastAsia="Calibri" w:cstheme="minorHAnsi"/>
          <w:iCs/>
          <w:szCs w:val="24"/>
        </w:rPr>
        <w:t>c</w:t>
      </w:r>
      <w:r>
        <w:rPr>
          <w:rFonts w:eastAsia="Calibri" w:cstheme="minorHAnsi"/>
          <w:iCs/>
          <w:szCs w:val="24"/>
        </w:rPr>
        <w:t>entral M&amp;E unit assessment, hence t</w:t>
      </w:r>
      <w:r w:rsidR="0062675E">
        <w:rPr>
          <w:rFonts w:eastAsia="Calibri" w:cstheme="minorHAnsi"/>
          <w:iCs/>
          <w:szCs w:val="24"/>
        </w:rPr>
        <w:t>h</w:t>
      </w:r>
      <w:r>
        <w:rPr>
          <w:rFonts w:eastAsia="Calibri" w:cstheme="minorHAnsi"/>
          <w:iCs/>
          <w:szCs w:val="24"/>
        </w:rPr>
        <w:t xml:space="preserve">e LOPIN 1 M&amp;E Director and </w:t>
      </w:r>
      <w:r w:rsidR="0062675E">
        <w:rPr>
          <w:rFonts w:eastAsia="Calibri" w:cstheme="minorHAnsi"/>
          <w:iCs/>
          <w:szCs w:val="24"/>
        </w:rPr>
        <w:t xml:space="preserve">other </w:t>
      </w:r>
      <w:r w:rsidR="0083510D">
        <w:rPr>
          <w:rFonts w:eastAsia="Calibri" w:cstheme="minorHAnsi"/>
          <w:iCs/>
          <w:szCs w:val="24"/>
        </w:rPr>
        <w:t>c</w:t>
      </w:r>
      <w:r>
        <w:rPr>
          <w:rFonts w:eastAsia="Calibri" w:cstheme="minorHAnsi"/>
          <w:iCs/>
          <w:szCs w:val="24"/>
        </w:rPr>
        <w:t xml:space="preserve">entral M&amp;E unit </w:t>
      </w:r>
      <w:r w:rsidR="0062675E">
        <w:rPr>
          <w:rFonts w:eastAsia="Calibri" w:cstheme="minorHAnsi"/>
          <w:iCs/>
          <w:szCs w:val="24"/>
        </w:rPr>
        <w:t xml:space="preserve">staff, </w:t>
      </w:r>
      <w:r>
        <w:rPr>
          <w:rFonts w:eastAsia="Calibri" w:cstheme="minorHAnsi"/>
          <w:iCs/>
          <w:szCs w:val="24"/>
        </w:rPr>
        <w:t xml:space="preserve">stationed in Oyo </w:t>
      </w:r>
      <w:r w:rsidR="00220ED6">
        <w:rPr>
          <w:rFonts w:eastAsia="Calibri" w:cstheme="minorHAnsi"/>
          <w:iCs/>
          <w:szCs w:val="24"/>
        </w:rPr>
        <w:t>s</w:t>
      </w:r>
      <w:r>
        <w:rPr>
          <w:rFonts w:eastAsia="Calibri" w:cstheme="minorHAnsi"/>
          <w:iCs/>
          <w:szCs w:val="24"/>
        </w:rPr>
        <w:t>tate</w:t>
      </w:r>
      <w:r w:rsidR="0062675E">
        <w:rPr>
          <w:rFonts w:eastAsia="Calibri" w:cstheme="minorHAnsi"/>
          <w:iCs/>
          <w:szCs w:val="24"/>
        </w:rPr>
        <w:t xml:space="preserve">, travelled to Lagos state for the assessment. </w:t>
      </w:r>
      <w:r>
        <w:rPr>
          <w:rFonts w:eastAsia="Calibri" w:cstheme="minorHAnsi"/>
          <w:iCs/>
          <w:szCs w:val="24"/>
        </w:rPr>
        <w:t>A complete list of a</w:t>
      </w:r>
      <w:r w:rsidRPr="00AF0E66">
        <w:rPr>
          <w:rFonts w:eastAsia="Calibri" w:cstheme="minorHAnsi"/>
          <w:iCs/>
          <w:szCs w:val="24"/>
        </w:rPr>
        <w:t xml:space="preserve"> personnel interviewed at various levels is provided in </w:t>
      </w:r>
      <w:r w:rsidRPr="00B37B32">
        <w:rPr>
          <w:rFonts w:eastAsia="Calibri" w:cstheme="minorHAnsi"/>
          <w:iCs/>
          <w:szCs w:val="24"/>
        </w:rPr>
        <w:t xml:space="preserve">Annex section </w:t>
      </w:r>
      <w:r w:rsidRPr="00B37B32">
        <w:rPr>
          <w:rFonts w:eastAsia="Calibri" w:cstheme="minorHAnsi"/>
          <w:iCs/>
          <w:szCs w:val="24"/>
        </w:rPr>
        <w:fldChar w:fldCharType="begin"/>
      </w:r>
      <w:r w:rsidRPr="00B37B32">
        <w:rPr>
          <w:rFonts w:eastAsia="Calibri" w:cstheme="minorHAnsi"/>
          <w:iCs/>
          <w:szCs w:val="24"/>
        </w:rPr>
        <w:instrText xml:space="preserve"> REF _Ref496869651 \n \h  \* MERGEFORMAT </w:instrText>
      </w:r>
      <w:r w:rsidRPr="00B37B32">
        <w:rPr>
          <w:rFonts w:eastAsia="Calibri" w:cstheme="minorHAnsi"/>
          <w:iCs/>
          <w:szCs w:val="24"/>
        </w:rPr>
      </w:r>
      <w:r w:rsidRPr="00B37B32">
        <w:rPr>
          <w:rFonts w:eastAsia="Calibri" w:cstheme="minorHAnsi"/>
          <w:iCs/>
          <w:szCs w:val="24"/>
        </w:rPr>
        <w:fldChar w:fldCharType="separate"/>
      </w:r>
      <w:r w:rsidR="00C66CA7">
        <w:rPr>
          <w:rFonts w:eastAsia="Calibri" w:cstheme="minorHAnsi"/>
          <w:iCs/>
          <w:szCs w:val="24"/>
        </w:rPr>
        <w:t>0</w:t>
      </w:r>
      <w:r w:rsidRPr="00B37B32">
        <w:rPr>
          <w:rFonts w:eastAsia="Calibri" w:cstheme="minorHAnsi"/>
          <w:iCs/>
          <w:szCs w:val="24"/>
        </w:rPr>
        <w:fldChar w:fldCharType="end"/>
      </w:r>
      <w:r w:rsidR="00B37B32" w:rsidRPr="00B37B32">
        <w:rPr>
          <w:rFonts w:eastAsia="Calibri" w:cstheme="minorHAnsi"/>
          <w:iCs/>
          <w:szCs w:val="24"/>
        </w:rPr>
        <w:t>1</w:t>
      </w:r>
      <w:r w:rsidRPr="00B37B32">
        <w:rPr>
          <w:rFonts w:eastAsia="Calibri" w:cstheme="minorHAnsi"/>
          <w:iCs/>
          <w:szCs w:val="24"/>
        </w:rPr>
        <w:t xml:space="preserve">, </w:t>
      </w:r>
      <w:r w:rsidR="00B37B32" w:rsidRPr="00B37B32">
        <w:rPr>
          <w:rFonts w:eastAsia="Calibri" w:cstheme="minorHAnsi"/>
          <w:iCs/>
          <w:szCs w:val="24"/>
        </w:rPr>
        <w:fldChar w:fldCharType="begin"/>
      </w:r>
      <w:r w:rsidR="00B37B32" w:rsidRPr="00B37B32">
        <w:rPr>
          <w:rFonts w:eastAsia="Calibri" w:cstheme="minorHAnsi"/>
          <w:iCs/>
          <w:szCs w:val="24"/>
        </w:rPr>
        <w:instrText xml:space="preserve"> REF _Ref496869783 \h </w:instrText>
      </w:r>
      <w:r w:rsidR="00B37B32">
        <w:rPr>
          <w:rFonts w:eastAsia="Calibri" w:cstheme="minorHAnsi"/>
          <w:iCs/>
          <w:szCs w:val="24"/>
        </w:rPr>
        <w:instrText xml:space="preserve"> \* MERGEFORMAT </w:instrText>
      </w:r>
      <w:r w:rsidR="00B37B32" w:rsidRPr="00B37B32">
        <w:rPr>
          <w:rFonts w:eastAsia="Calibri" w:cstheme="minorHAnsi"/>
          <w:iCs/>
          <w:szCs w:val="24"/>
        </w:rPr>
      </w:r>
      <w:r w:rsidR="00B37B32" w:rsidRPr="00B37B32">
        <w:rPr>
          <w:rFonts w:eastAsia="Calibri" w:cstheme="minorHAnsi"/>
          <w:iCs/>
          <w:szCs w:val="24"/>
        </w:rPr>
        <w:fldChar w:fldCharType="separate"/>
      </w:r>
      <w:r w:rsidR="00C66CA7">
        <w:t xml:space="preserve">Table </w:t>
      </w:r>
      <w:r w:rsidR="00C66CA7">
        <w:rPr>
          <w:noProof/>
        </w:rPr>
        <w:t>21</w:t>
      </w:r>
      <w:r w:rsidR="00B37B32" w:rsidRPr="00B37B32">
        <w:rPr>
          <w:rFonts w:eastAsia="Calibri" w:cstheme="minorHAnsi"/>
          <w:iCs/>
          <w:szCs w:val="24"/>
        </w:rPr>
        <w:fldChar w:fldCharType="end"/>
      </w:r>
      <w:r w:rsidRPr="00B37B32">
        <w:rPr>
          <w:rFonts w:eastAsia="Calibri" w:cstheme="minorHAnsi"/>
          <w:iCs/>
          <w:szCs w:val="24"/>
        </w:rPr>
        <w:t>.</w:t>
      </w:r>
      <w:r w:rsidRPr="00B37B32">
        <w:rPr>
          <w:rFonts w:eastAsia="Calibri" w:cstheme="minorHAnsi"/>
          <w:iCs/>
        </w:rPr>
        <w:t xml:space="preserve"> From the perspective of DQA coverage for data verification, a major strengt</w:t>
      </w:r>
      <w:r w:rsidRPr="00FE4880">
        <w:rPr>
          <w:rFonts w:eastAsia="Calibri" w:cstheme="minorHAnsi"/>
          <w:iCs/>
        </w:rPr>
        <w:t>h was that 100</w:t>
      </w:r>
      <w:r w:rsidR="00A579A3">
        <w:rPr>
          <w:rFonts w:eastAsia="Calibri" w:cstheme="minorHAnsi"/>
          <w:iCs/>
        </w:rPr>
        <w:t xml:space="preserve"> percent</w:t>
      </w:r>
      <w:r w:rsidRPr="00FE4880">
        <w:rPr>
          <w:rFonts w:eastAsia="Calibri" w:cstheme="minorHAnsi"/>
          <w:iCs/>
        </w:rPr>
        <w:t xml:space="preserve"> of aggregate data records were reviewed at the </w:t>
      </w:r>
      <w:r w:rsidR="00A579A3">
        <w:rPr>
          <w:rFonts w:eastAsia="Calibri" w:cstheme="minorHAnsi"/>
          <w:iCs/>
        </w:rPr>
        <w:t>central, s</w:t>
      </w:r>
      <w:r w:rsidRPr="00FE4880">
        <w:rPr>
          <w:rFonts w:eastAsia="Calibri" w:cstheme="minorHAnsi"/>
          <w:iCs/>
        </w:rPr>
        <w:t>tate, and CBO levels (</w:t>
      </w:r>
      <w:r>
        <w:rPr>
          <w:rFonts w:eastAsia="Calibri" w:cstheme="minorHAnsi"/>
          <w:iCs/>
        </w:rPr>
        <w:fldChar w:fldCharType="begin"/>
      </w:r>
      <w:r>
        <w:rPr>
          <w:rFonts w:eastAsia="Calibri" w:cstheme="minorHAnsi"/>
          <w:iCs/>
        </w:rPr>
        <w:instrText xml:space="preserve"> REF _Ref496870105 \h  \* MERGEFORMAT </w:instrText>
      </w:r>
      <w:r>
        <w:rPr>
          <w:rFonts w:eastAsia="Calibri" w:cstheme="minorHAnsi"/>
          <w:iCs/>
        </w:rPr>
      </w:r>
      <w:r>
        <w:rPr>
          <w:rFonts w:eastAsia="Calibri" w:cstheme="minorHAnsi"/>
          <w:iCs/>
        </w:rPr>
        <w:fldChar w:fldCharType="separate"/>
      </w:r>
      <w:r w:rsidR="00C66CA7" w:rsidRPr="00C66CA7">
        <w:rPr>
          <w:rFonts w:eastAsia="Calibri" w:cstheme="minorHAnsi"/>
          <w:iCs/>
        </w:rPr>
        <w:t>Table 4</w:t>
      </w:r>
      <w:r>
        <w:rPr>
          <w:rFonts w:eastAsia="Calibri" w:cstheme="minorHAnsi"/>
          <w:iCs/>
        </w:rPr>
        <w:fldChar w:fldCharType="end"/>
      </w:r>
      <w:r w:rsidRPr="00FE4880">
        <w:rPr>
          <w:rFonts w:eastAsia="Calibri" w:cstheme="minorHAnsi"/>
          <w:iCs/>
        </w:rPr>
        <w:t>).</w:t>
      </w:r>
    </w:p>
    <w:p w14:paraId="474C62E6" w14:textId="77777777" w:rsidR="00833952" w:rsidRPr="00A6581E" w:rsidRDefault="00833952" w:rsidP="00A6581E">
      <w:pPr>
        <w:spacing w:before="240" w:line="240" w:lineRule="auto"/>
        <w:jc w:val="both"/>
        <w:rPr>
          <w:rFonts w:eastAsia="Calibri" w:cstheme="minorHAnsi"/>
          <w:iCs/>
        </w:rPr>
      </w:pPr>
    </w:p>
    <w:p w14:paraId="7661ED7A" w14:textId="44382BB5" w:rsidR="00A6581E" w:rsidRPr="00AF0E66" w:rsidRDefault="00A6581E" w:rsidP="00A6581E">
      <w:pPr>
        <w:keepNext/>
        <w:spacing w:before="240" w:after="200" w:line="240" w:lineRule="auto"/>
        <w:jc w:val="center"/>
        <w:rPr>
          <w:i/>
          <w:iCs/>
          <w:color w:val="1F497D" w:themeColor="text2"/>
          <w:sz w:val="18"/>
          <w:szCs w:val="18"/>
        </w:rPr>
      </w:pPr>
      <w:bookmarkStart w:id="94" w:name="_Ref496870105"/>
      <w:bookmarkStart w:id="95" w:name="_Toc521159758"/>
      <w:bookmarkStart w:id="96" w:name="_Toc525931016"/>
      <w:r w:rsidRPr="00AF0E66">
        <w:rPr>
          <w:i/>
          <w:iCs/>
          <w:color w:val="1F497D" w:themeColor="text2"/>
          <w:sz w:val="18"/>
          <w:szCs w:val="18"/>
        </w:rPr>
        <w:lastRenderedPageBreak/>
        <w:t xml:space="preserve">Table </w:t>
      </w:r>
      <w:r w:rsidRPr="00AF0E66">
        <w:rPr>
          <w:i/>
          <w:iCs/>
          <w:color w:val="1F497D" w:themeColor="text2"/>
          <w:sz w:val="18"/>
          <w:szCs w:val="18"/>
        </w:rPr>
        <w:fldChar w:fldCharType="begin"/>
      </w:r>
      <w:r w:rsidRPr="00AF0E66">
        <w:rPr>
          <w:i/>
          <w:iCs/>
          <w:color w:val="1F497D" w:themeColor="text2"/>
          <w:sz w:val="18"/>
          <w:szCs w:val="18"/>
        </w:rPr>
        <w:instrText xml:space="preserve"> SEQ Table \* ARABIC </w:instrText>
      </w:r>
      <w:r w:rsidRPr="00AF0E66">
        <w:rPr>
          <w:i/>
          <w:iCs/>
          <w:color w:val="1F497D" w:themeColor="text2"/>
          <w:sz w:val="18"/>
          <w:szCs w:val="18"/>
        </w:rPr>
        <w:fldChar w:fldCharType="separate"/>
      </w:r>
      <w:r w:rsidR="00C66CA7">
        <w:rPr>
          <w:i/>
          <w:iCs/>
          <w:noProof/>
          <w:color w:val="1F497D" w:themeColor="text2"/>
          <w:sz w:val="18"/>
          <w:szCs w:val="18"/>
        </w:rPr>
        <w:t>4</w:t>
      </w:r>
      <w:r w:rsidRPr="00AF0E66">
        <w:rPr>
          <w:i/>
          <w:iCs/>
          <w:color w:val="1F497D" w:themeColor="text2"/>
          <w:sz w:val="18"/>
          <w:szCs w:val="18"/>
        </w:rPr>
        <w:fldChar w:fldCharType="end"/>
      </w:r>
      <w:bookmarkEnd w:id="94"/>
      <w:r w:rsidRPr="00AF0E66">
        <w:rPr>
          <w:i/>
          <w:iCs/>
          <w:color w:val="1F497D" w:themeColor="text2"/>
          <w:sz w:val="18"/>
          <w:szCs w:val="18"/>
        </w:rPr>
        <w:t>. Data Coverage for</w:t>
      </w:r>
      <w:r>
        <w:rPr>
          <w:i/>
          <w:iCs/>
          <w:color w:val="1F497D" w:themeColor="text2"/>
          <w:sz w:val="18"/>
          <w:szCs w:val="18"/>
        </w:rPr>
        <w:t xml:space="preserve"> LOPIN 1</w:t>
      </w:r>
      <w:r w:rsidRPr="00AF0E66">
        <w:rPr>
          <w:i/>
          <w:iCs/>
          <w:color w:val="1F497D" w:themeColor="text2"/>
          <w:sz w:val="18"/>
          <w:szCs w:val="18"/>
        </w:rPr>
        <w:t xml:space="preserve"> DQA, by Level</w:t>
      </w:r>
      <w:bookmarkEnd w:id="95"/>
      <w:bookmarkEnd w:id="96"/>
    </w:p>
    <w:tbl>
      <w:tblPr>
        <w:tblStyle w:val="GridTable4-Accent1"/>
        <w:tblW w:w="0" w:type="auto"/>
        <w:tblLook w:val="04A0" w:firstRow="1" w:lastRow="0" w:firstColumn="1" w:lastColumn="0" w:noHBand="0" w:noVBand="1"/>
      </w:tblPr>
      <w:tblGrid>
        <w:gridCol w:w="2949"/>
        <w:gridCol w:w="2543"/>
        <w:gridCol w:w="3858"/>
      </w:tblGrid>
      <w:tr w:rsidR="00A6581E" w:rsidRPr="003D458A" w14:paraId="290AA5E2" w14:textId="77777777" w:rsidTr="0062675E">
        <w:trPr>
          <w:cnfStyle w:val="100000000000" w:firstRow="1" w:lastRow="0" w:firstColumn="0" w:lastColumn="0" w:oddVBand="0" w:evenVBand="0" w:oddHBand="0"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002060"/>
            <w:noWrap/>
            <w:vAlign w:val="center"/>
            <w:hideMark/>
          </w:tcPr>
          <w:p w14:paraId="25E04D85" w14:textId="69C7C7C9" w:rsidR="00A6581E" w:rsidRPr="003D458A" w:rsidRDefault="00A6581E" w:rsidP="0062675E">
            <w:pPr>
              <w:spacing w:before="0" w:after="0" w:line="240" w:lineRule="auto"/>
              <w:jc w:val="center"/>
              <w:rPr>
                <w:rFonts w:eastAsia="Times New Roman" w:cs="Times New Roman"/>
                <w:color w:val="000000"/>
                <w:sz w:val="18"/>
                <w:szCs w:val="18"/>
              </w:rPr>
            </w:pPr>
            <w:r w:rsidRPr="003D458A">
              <w:rPr>
                <w:rFonts w:eastAsia="Times New Roman" w:cs="Times New Roman"/>
                <w:color w:val="FFFFFF" w:themeColor="background1"/>
                <w:sz w:val="18"/>
                <w:szCs w:val="18"/>
              </w:rPr>
              <w:t xml:space="preserve">Data Coverage for LOPIN </w:t>
            </w:r>
            <w:r>
              <w:rPr>
                <w:rFonts w:eastAsia="Times New Roman" w:cs="Times New Roman"/>
                <w:color w:val="FFFFFF" w:themeColor="background1"/>
                <w:sz w:val="18"/>
                <w:szCs w:val="18"/>
              </w:rPr>
              <w:t>1</w:t>
            </w:r>
            <w:r w:rsidRPr="003D458A">
              <w:rPr>
                <w:rFonts w:eastAsia="Times New Roman" w:cs="Times New Roman"/>
                <w:color w:val="FFFFFF" w:themeColor="background1"/>
                <w:sz w:val="18"/>
                <w:szCs w:val="18"/>
              </w:rPr>
              <w:t xml:space="preserve"> OVC DQA, by Level</w:t>
            </w:r>
          </w:p>
        </w:tc>
      </w:tr>
      <w:tr w:rsidR="00A6581E" w:rsidRPr="003D458A" w14:paraId="0220DE0B" w14:textId="77777777" w:rsidTr="0062675E">
        <w:trPr>
          <w:cnfStyle w:val="000000100000" w:firstRow="0" w:lastRow="0" w:firstColumn="0" w:lastColumn="0" w:oddVBand="0" w:evenVBand="0" w:oddHBand="1" w:evenHBand="0" w:firstRowFirstColumn="0" w:firstRowLastColumn="0" w:lastRowFirstColumn="0" w:lastRowLastColumn="0"/>
          <w:trHeight w:val="473"/>
        </w:trPr>
        <w:tc>
          <w:tcPr>
            <w:cnfStyle w:val="001000000000" w:firstRow="0" w:lastRow="0" w:firstColumn="1" w:lastColumn="0" w:oddVBand="0" w:evenVBand="0" w:oddHBand="0" w:evenHBand="0" w:firstRowFirstColumn="0" w:firstRowLastColumn="0" w:lastRowFirstColumn="0" w:lastRowLastColumn="0"/>
            <w:tcW w:w="2949" w:type="dxa"/>
            <w:shd w:val="clear" w:color="auto" w:fill="002060"/>
            <w:noWrap/>
            <w:vAlign w:val="center"/>
            <w:hideMark/>
          </w:tcPr>
          <w:p w14:paraId="188A9C48" w14:textId="77777777" w:rsidR="00A6581E" w:rsidRPr="003D458A" w:rsidRDefault="00A6581E" w:rsidP="0062675E">
            <w:pPr>
              <w:spacing w:before="0" w:after="0" w:line="240" w:lineRule="auto"/>
              <w:jc w:val="center"/>
              <w:rPr>
                <w:rFonts w:eastAsia="Calibri" w:cstheme="minorHAnsi"/>
                <w:bCs w:val="0"/>
                <w:color w:val="FFFFFF" w:themeColor="background1"/>
                <w:sz w:val="18"/>
                <w:szCs w:val="18"/>
              </w:rPr>
            </w:pPr>
            <w:r w:rsidRPr="003D458A">
              <w:rPr>
                <w:rFonts w:eastAsia="Calibri" w:cstheme="minorHAnsi"/>
                <w:bCs w:val="0"/>
                <w:color w:val="FFFFFF" w:themeColor="background1"/>
                <w:sz w:val="18"/>
                <w:szCs w:val="18"/>
              </w:rPr>
              <w:t>Level / Location</w:t>
            </w:r>
          </w:p>
        </w:tc>
        <w:tc>
          <w:tcPr>
            <w:tcW w:w="2543" w:type="dxa"/>
            <w:shd w:val="clear" w:color="auto" w:fill="002060"/>
            <w:vAlign w:val="center"/>
            <w:hideMark/>
          </w:tcPr>
          <w:p w14:paraId="189A2D15" w14:textId="77777777" w:rsidR="00A6581E" w:rsidRPr="003D458A" w:rsidRDefault="00A6581E" w:rsidP="0062675E">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eastAsia="Calibri" w:cstheme="minorHAnsi"/>
                <w:b/>
                <w:color w:val="FFFFFF" w:themeColor="background1"/>
                <w:sz w:val="18"/>
                <w:szCs w:val="18"/>
              </w:rPr>
            </w:pPr>
            <w:r w:rsidRPr="003D458A">
              <w:rPr>
                <w:rFonts w:eastAsia="Calibri" w:cstheme="minorHAnsi"/>
                <w:b/>
                <w:color w:val="FFFFFF" w:themeColor="background1"/>
                <w:sz w:val="18"/>
                <w:szCs w:val="18"/>
              </w:rPr>
              <w:t>Data Format(s)</w:t>
            </w:r>
          </w:p>
        </w:tc>
        <w:tc>
          <w:tcPr>
            <w:tcW w:w="3858" w:type="dxa"/>
            <w:shd w:val="clear" w:color="auto" w:fill="002060"/>
            <w:vAlign w:val="center"/>
            <w:hideMark/>
          </w:tcPr>
          <w:p w14:paraId="6DC03792" w14:textId="77777777" w:rsidR="00A6581E" w:rsidRPr="003D458A" w:rsidRDefault="00A6581E" w:rsidP="0062675E">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eastAsia="Calibri" w:cstheme="minorHAnsi"/>
                <w:b/>
                <w:color w:val="FFFFFF" w:themeColor="background1"/>
                <w:sz w:val="18"/>
                <w:szCs w:val="18"/>
              </w:rPr>
            </w:pPr>
            <w:r w:rsidRPr="003D458A">
              <w:rPr>
                <w:rFonts w:eastAsia="Calibri" w:cstheme="minorHAnsi"/>
                <w:b/>
                <w:color w:val="FFFFFF" w:themeColor="background1"/>
                <w:sz w:val="18"/>
                <w:szCs w:val="18"/>
              </w:rPr>
              <w:t>Sample Covered for Data Verification</w:t>
            </w:r>
          </w:p>
        </w:tc>
      </w:tr>
      <w:tr w:rsidR="00A6581E" w:rsidRPr="003D458A" w14:paraId="325808AC" w14:textId="77777777" w:rsidTr="0062675E">
        <w:trPr>
          <w:trHeight w:val="406"/>
        </w:trPr>
        <w:tc>
          <w:tcPr>
            <w:cnfStyle w:val="001000000000" w:firstRow="0" w:lastRow="0" w:firstColumn="1" w:lastColumn="0" w:oddVBand="0" w:evenVBand="0" w:oddHBand="0" w:evenHBand="0" w:firstRowFirstColumn="0" w:firstRowLastColumn="0" w:lastRowFirstColumn="0" w:lastRowLastColumn="0"/>
            <w:tcW w:w="2949" w:type="dxa"/>
            <w:noWrap/>
            <w:vAlign w:val="center"/>
            <w:hideMark/>
          </w:tcPr>
          <w:p w14:paraId="41F3052B" w14:textId="77777777" w:rsidR="00A6581E" w:rsidRPr="003D458A" w:rsidRDefault="00A6581E" w:rsidP="0062675E">
            <w:pPr>
              <w:spacing w:before="0" w:after="0" w:line="240" w:lineRule="auto"/>
              <w:jc w:val="center"/>
              <w:rPr>
                <w:rFonts w:eastAsia="Calibri" w:cstheme="minorHAnsi"/>
                <w:b w:val="0"/>
                <w:bCs w:val="0"/>
                <w:sz w:val="18"/>
                <w:szCs w:val="18"/>
              </w:rPr>
            </w:pPr>
            <w:r w:rsidRPr="003D458A">
              <w:rPr>
                <w:rFonts w:eastAsia="Calibri" w:cstheme="minorHAnsi"/>
                <w:b w:val="0"/>
                <w:bCs w:val="0"/>
                <w:sz w:val="18"/>
                <w:szCs w:val="18"/>
              </w:rPr>
              <w:t>Central M&amp;E Unit</w:t>
            </w:r>
          </w:p>
        </w:tc>
        <w:tc>
          <w:tcPr>
            <w:tcW w:w="2543" w:type="dxa"/>
            <w:vAlign w:val="center"/>
            <w:hideMark/>
          </w:tcPr>
          <w:p w14:paraId="231A0CCE" w14:textId="77777777" w:rsidR="00A6581E" w:rsidRPr="003D458A" w:rsidRDefault="00A6581E" w:rsidP="0062675E">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eastAsia="Calibri" w:cstheme="minorHAnsi"/>
                <w:sz w:val="18"/>
                <w:szCs w:val="18"/>
              </w:rPr>
            </w:pPr>
            <w:r w:rsidRPr="003D458A">
              <w:rPr>
                <w:rFonts w:eastAsia="Calibri" w:cstheme="minorHAnsi"/>
                <w:sz w:val="18"/>
                <w:szCs w:val="18"/>
              </w:rPr>
              <w:t>Electronic (NOMIS)</w:t>
            </w:r>
          </w:p>
        </w:tc>
        <w:tc>
          <w:tcPr>
            <w:tcW w:w="3858" w:type="dxa"/>
            <w:noWrap/>
            <w:vAlign w:val="center"/>
            <w:hideMark/>
          </w:tcPr>
          <w:p w14:paraId="3969FE92" w14:textId="77777777" w:rsidR="00A6581E" w:rsidRPr="003D458A" w:rsidRDefault="00A6581E" w:rsidP="0062675E">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eastAsia="Calibri" w:cstheme="minorHAnsi"/>
                <w:sz w:val="18"/>
                <w:szCs w:val="18"/>
              </w:rPr>
            </w:pPr>
            <w:r w:rsidRPr="003D458A">
              <w:rPr>
                <w:rFonts w:eastAsia="Calibri" w:cstheme="minorHAnsi"/>
                <w:sz w:val="18"/>
                <w:szCs w:val="18"/>
              </w:rPr>
              <w:t>All records / 100%</w:t>
            </w:r>
          </w:p>
        </w:tc>
      </w:tr>
      <w:tr w:rsidR="00A6581E" w:rsidRPr="003D458A" w14:paraId="7881EBA2" w14:textId="77777777" w:rsidTr="0062675E">
        <w:trPr>
          <w:cnfStyle w:val="000000100000" w:firstRow="0" w:lastRow="0" w:firstColumn="0" w:lastColumn="0" w:oddVBand="0" w:evenVBand="0" w:oddHBand="1" w:evenHBand="0" w:firstRowFirstColumn="0" w:firstRowLastColumn="0" w:lastRowFirstColumn="0" w:lastRowLastColumn="0"/>
          <w:trHeight w:val="459"/>
        </w:trPr>
        <w:tc>
          <w:tcPr>
            <w:cnfStyle w:val="001000000000" w:firstRow="0" w:lastRow="0" w:firstColumn="1" w:lastColumn="0" w:oddVBand="0" w:evenVBand="0" w:oddHBand="0" w:evenHBand="0" w:firstRowFirstColumn="0" w:firstRowLastColumn="0" w:lastRowFirstColumn="0" w:lastRowLastColumn="0"/>
            <w:tcW w:w="2949" w:type="dxa"/>
            <w:vAlign w:val="center"/>
            <w:hideMark/>
          </w:tcPr>
          <w:p w14:paraId="76517BF5" w14:textId="40424458" w:rsidR="00A6581E" w:rsidRPr="003D458A" w:rsidRDefault="00A6581E" w:rsidP="0062675E">
            <w:pPr>
              <w:spacing w:before="0" w:after="0" w:line="240" w:lineRule="auto"/>
              <w:jc w:val="center"/>
              <w:rPr>
                <w:rFonts w:eastAsia="Calibri" w:cstheme="minorHAnsi"/>
                <w:b w:val="0"/>
                <w:bCs w:val="0"/>
                <w:sz w:val="18"/>
                <w:szCs w:val="18"/>
              </w:rPr>
            </w:pPr>
            <w:r w:rsidRPr="003D458A">
              <w:rPr>
                <w:rFonts w:eastAsia="Calibri" w:cstheme="minorHAnsi"/>
                <w:b w:val="0"/>
                <w:bCs w:val="0"/>
                <w:sz w:val="18"/>
                <w:szCs w:val="18"/>
              </w:rPr>
              <w:t xml:space="preserve">Three IP State Offices </w:t>
            </w:r>
            <w:r w:rsidRPr="00AF28BF">
              <w:rPr>
                <w:rFonts w:eastAsia="Calibri" w:cstheme="minorHAnsi"/>
                <w:b w:val="0"/>
                <w:bCs w:val="0"/>
                <w:sz w:val="18"/>
                <w:szCs w:val="18"/>
              </w:rPr>
              <w:t>(</w:t>
            </w:r>
            <w:r w:rsidR="00AF28BF" w:rsidRPr="00AF28BF">
              <w:rPr>
                <w:rFonts w:eastAsia="Calibri" w:cstheme="minorHAnsi"/>
                <w:b w:val="0"/>
                <w:bCs w:val="0"/>
                <w:sz w:val="18"/>
                <w:szCs w:val="18"/>
              </w:rPr>
              <w:t xml:space="preserve">Akwa Ibom, Lagos and Rivers </w:t>
            </w:r>
            <w:r w:rsidR="000218F2">
              <w:rPr>
                <w:rFonts w:eastAsia="Calibri" w:cstheme="minorHAnsi"/>
                <w:b w:val="0"/>
                <w:bCs w:val="0"/>
                <w:sz w:val="18"/>
                <w:szCs w:val="18"/>
              </w:rPr>
              <w:t>s</w:t>
            </w:r>
            <w:r w:rsidR="00AF28BF" w:rsidRPr="00AF28BF">
              <w:rPr>
                <w:rFonts w:eastAsia="Calibri" w:cstheme="minorHAnsi"/>
                <w:b w:val="0"/>
                <w:bCs w:val="0"/>
                <w:sz w:val="18"/>
                <w:szCs w:val="18"/>
              </w:rPr>
              <w:t>tates)</w:t>
            </w:r>
          </w:p>
        </w:tc>
        <w:tc>
          <w:tcPr>
            <w:tcW w:w="2543" w:type="dxa"/>
            <w:vAlign w:val="center"/>
            <w:hideMark/>
          </w:tcPr>
          <w:p w14:paraId="2F0D5F2A" w14:textId="77777777" w:rsidR="00A6581E" w:rsidRPr="003D458A" w:rsidRDefault="00A6581E" w:rsidP="0062675E">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eastAsia="Calibri" w:cstheme="minorHAnsi"/>
                <w:sz w:val="18"/>
                <w:szCs w:val="18"/>
              </w:rPr>
            </w:pPr>
            <w:r w:rsidRPr="003D458A">
              <w:rPr>
                <w:rFonts w:eastAsia="Calibri" w:cstheme="minorHAnsi"/>
                <w:sz w:val="18"/>
                <w:szCs w:val="18"/>
              </w:rPr>
              <w:t>Electronic (NOMIS)</w:t>
            </w:r>
          </w:p>
        </w:tc>
        <w:tc>
          <w:tcPr>
            <w:tcW w:w="3858" w:type="dxa"/>
            <w:noWrap/>
            <w:vAlign w:val="center"/>
            <w:hideMark/>
          </w:tcPr>
          <w:p w14:paraId="2F089D29" w14:textId="77777777" w:rsidR="00A6581E" w:rsidRPr="003D458A" w:rsidRDefault="00A6581E" w:rsidP="0062675E">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eastAsia="Calibri" w:cstheme="minorHAnsi"/>
                <w:sz w:val="18"/>
                <w:szCs w:val="18"/>
              </w:rPr>
            </w:pPr>
            <w:r w:rsidRPr="003D458A">
              <w:rPr>
                <w:rFonts w:eastAsia="Calibri" w:cstheme="minorHAnsi"/>
                <w:sz w:val="18"/>
                <w:szCs w:val="18"/>
              </w:rPr>
              <w:t>All records / 100%</w:t>
            </w:r>
          </w:p>
        </w:tc>
      </w:tr>
      <w:tr w:rsidR="00A6581E" w:rsidRPr="003D458A" w14:paraId="01C431B4" w14:textId="77777777" w:rsidTr="0062675E">
        <w:trPr>
          <w:trHeight w:val="312"/>
        </w:trPr>
        <w:tc>
          <w:tcPr>
            <w:cnfStyle w:val="001000000000" w:firstRow="0" w:lastRow="0" w:firstColumn="1" w:lastColumn="0" w:oddVBand="0" w:evenVBand="0" w:oddHBand="0" w:evenHBand="0" w:firstRowFirstColumn="0" w:firstRowLastColumn="0" w:lastRowFirstColumn="0" w:lastRowLastColumn="0"/>
            <w:tcW w:w="2949" w:type="dxa"/>
            <w:vAlign w:val="center"/>
          </w:tcPr>
          <w:p w14:paraId="2B399978" w14:textId="4944B39E" w:rsidR="00A6581E" w:rsidRPr="003D458A" w:rsidRDefault="00A6581E" w:rsidP="0062675E">
            <w:pPr>
              <w:spacing w:before="0" w:after="0" w:line="240" w:lineRule="auto"/>
              <w:jc w:val="center"/>
              <w:rPr>
                <w:rFonts w:eastAsia="Calibri" w:cstheme="minorHAnsi"/>
                <w:b w:val="0"/>
                <w:bCs w:val="0"/>
                <w:sz w:val="18"/>
                <w:szCs w:val="18"/>
              </w:rPr>
            </w:pPr>
            <w:r w:rsidRPr="003D458A">
              <w:rPr>
                <w:rFonts w:eastAsia="Calibri" w:cstheme="minorHAnsi"/>
                <w:b w:val="0"/>
                <w:bCs w:val="0"/>
                <w:sz w:val="18"/>
                <w:szCs w:val="18"/>
              </w:rPr>
              <w:t xml:space="preserve">Service </w:t>
            </w:r>
            <w:r w:rsidR="000218F2">
              <w:rPr>
                <w:rFonts w:eastAsia="Calibri" w:cstheme="minorHAnsi"/>
                <w:b w:val="0"/>
                <w:bCs w:val="0"/>
                <w:sz w:val="18"/>
                <w:szCs w:val="18"/>
              </w:rPr>
              <w:t>D</w:t>
            </w:r>
            <w:r w:rsidRPr="003D458A">
              <w:rPr>
                <w:rFonts w:eastAsia="Calibri" w:cstheme="minorHAnsi"/>
                <w:b w:val="0"/>
                <w:bCs w:val="0"/>
                <w:sz w:val="18"/>
                <w:szCs w:val="18"/>
              </w:rPr>
              <w:t>elivery Level / CBO</w:t>
            </w:r>
          </w:p>
        </w:tc>
        <w:tc>
          <w:tcPr>
            <w:tcW w:w="2543" w:type="dxa"/>
            <w:vAlign w:val="center"/>
          </w:tcPr>
          <w:p w14:paraId="5BC14E8F" w14:textId="77777777" w:rsidR="00A6581E" w:rsidRPr="003D458A" w:rsidRDefault="00A6581E" w:rsidP="0062675E">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eastAsia="Calibri" w:cstheme="minorHAnsi"/>
                <w:sz w:val="18"/>
                <w:szCs w:val="18"/>
              </w:rPr>
            </w:pPr>
            <w:r w:rsidRPr="003D458A">
              <w:rPr>
                <w:rFonts w:eastAsia="Calibri" w:cstheme="minorHAnsi"/>
                <w:sz w:val="18"/>
                <w:szCs w:val="18"/>
              </w:rPr>
              <w:t>Electronic (NOMIS)</w:t>
            </w:r>
          </w:p>
        </w:tc>
        <w:tc>
          <w:tcPr>
            <w:tcW w:w="3858" w:type="dxa"/>
            <w:noWrap/>
            <w:vAlign w:val="center"/>
          </w:tcPr>
          <w:p w14:paraId="21EFA61C" w14:textId="77777777" w:rsidR="00A6581E" w:rsidRPr="003D458A" w:rsidRDefault="00A6581E" w:rsidP="0062675E">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eastAsia="Calibri" w:cstheme="minorHAnsi"/>
                <w:sz w:val="18"/>
                <w:szCs w:val="18"/>
              </w:rPr>
            </w:pPr>
            <w:r w:rsidRPr="003D458A">
              <w:rPr>
                <w:rFonts w:eastAsia="Calibri" w:cstheme="minorHAnsi"/>
                <w:sz w:val="18"/>
                <w:szCs w:val="18"/>
              </w:rPr>
              <w:t>All records / 100%</w:t>
            </w:r>
          </w:p>
        </w:tc>
      </w:tr>
      <w:tr w:rsidR="00A6581E" w:rsidRPr="003D458A" w14:paraId="47435A4E" w14:textId="77777777" w:rsidTr="0062675E">
        <w:trPr>
          <w:cnfStyle w:val="000000100000" w:firstRow="0" w:lastRow="0" w:firstColumn="0" w:lastColumn="0" w:oddVBand="0" w:evenVBand="0" w:oddHBand="1" w:evenHBand="0" w:firstRowFirstColumn="0" w:firstRowLastColumn="0" w:lastRowFirstColumn="0" w:lastRowLastColumn="0"/>
          <w:trHeight w:val="558"/>
        </w:trPr>
        <w:tc>
          <w:tcPr>
            <w:cnfStyle w:val="001000000000" w:firstRow="0" w:lastRow="0" w:firstColumn="1" w:lastColumn="0" w:oddVBand="0" w:evenVBand="0" w:oddHBand="0" w:evenHBand="0" w:firstRowFirstColumn="0" w:firstRowLastColumn="0" w:lastRowFirstColumn="0" w:lastRowLastColumn="0"/>
            <w:tcW w:w="2949" w:type="dxa"/>
            <w:vAlign w:val="center"/>
            <w:hideMark/>
          </w:tcPr>
          <w:p w14:paraId="5EB37C56" w14:textId="77777777" w:rsidR="00A6581E" w:rsidRPr="003D458A" w:rsidRDefault="00A6581E" w:rsidP="0062675E">
            <w:pPr>
              <w:spacing w:before="0" w:after="0" w:line="240" w:lineRule="auto"/>
              <w:jc w:val="center"/>
              <w:rPr>
                <w:rFonts w:eastAsia="Calibri" w:cstheme="minorHAnsi"/>
                <w:b w:val="0"/>
                <w:bCs w:val="0"/>
                <w:sz w:val="18"/>
                <w:szCs w:val="18"/>
              </w:rPr>
            </w:pPr>
            <w:r w:rsidRPr="003D458A">
              <w:rPr>
                <w:rFonts w:eastAsia="Calibri" w:cstheme="minorHAnsi"/>
                <w:b w:val="0"/>
                <w:bCs w:val="0"/>
                <w:sz w:val="18"/>
                <w:szCs w:val="18"/>
              </w:rPr>
              <w:t>Service Delivery Level (Cross-Checks on Source Documents)</w:t>
            </w:r>
          </w:p>
        </w:tc>
        <w:tc>
          <w:tcPr>
            <w:tcW w:w="2543" w:type="dxa"/>
            <w:vAlign w:val="center"/>
            <w:hideMark/>
          </w:tcPr>
          <w:p w14:paraId="26B5E70F" w14:textId="2FF82646" w:rsidR="00A6581E" w:rsidRPr="003D458A" w:rsidRDefault="00A6581E" w:rsidP="0062675E">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eastAsia="Calibri" w:cstheme="minorHAnsi"/>
                <w:sz w:val="18"/>
                <w:szCs w:val="18"/>
              </w:rPr>
            </w:pPr>
            <w:r w:rsidRPr="003D458A">
              <w:rPr>
                <w:rFonts w:eastAsia="Calibri" w:cstheme="minorHAnsi"/>
                <w:sz w:val="18"/>
                <w:szCs w:val="18"/>
              </w:rPr>
              <w:t xml:space="preserve">Electronic (NOMIS) </w:t>
            </w:r>
            <w:r w:rsidR="000218F2">
              <w:rPr>
                <w:rFonts w:eastAsia="Calibri" w:cstheme="minorHAnsi"/>
                <w:sz w:val="18"/>
                <w:szCs w:val="18"/>
              </w:rPr>
              <w:t>and</w:t>
            </w:r>
            <w:r w:rsidRPr="003D458A">
              <w:rPr>
                <w:rFonts w:eastAsia="Calibri" w:cstheme="minorHAnsi"/>
                <w:sz w:val="18"/>
                <w:szCs w:val="18"/>
              </w:rPr>
              <w:t xml:space="preserve"> Paper (Beneficiary Forms </w:t>
            </w:r>
            <w:r w:rsidR="000218F2">
              <w:rPr>
                <w:rFonts w:eastAsia="Calibri" w:cstheme="minorHAnsi"/>
                <w:sz w:val="18"/>
                <w:szCs w:val="18"/>
              </w:rPr>
              <w:t>and</w:t>
            </w:r>
            <w:r w:rsidRPr="003D458A">
              <w:rPr>
                <w:rFonts w:eastAsia="Calibri" w:cstheme="minorHAnsi"/>
                <w:sz w:val="18"/>
                <w:szCs w:val="18"/>
              </w:rPr>
              <w:t xml:space="preserve"> Folders)</w:t>
            </w:r>
          </w:p>
        </w:tc>
        <w:tc>
          <w:tcPr>
            <w:tcW w:w="3858" w:type="dxa"/>
            <w:vAlign w:val="center"/>
            <w:hideMark/>
          </w:tcPr>
          <w:p w14:paraId="2B6DDF93" w14:textId="77777777" w:rsidR="00A6581E" w:rsidRPr="003D458A" w:rsidRDefault="00A6581E" w:rsidP="0062675E">
            <w:pPr>
              <w:spacing w:after="0" w:line="240" w:lineRule="auto"/>
              <w:jc w:val="center"/>
              <w:cnfStyle w:val="000000100000" w:firstRow="0" w:lastRow="0" w:firstColumn="0" w:lastColumn="0" w:oddVBand="0" w:evenVBand="0" w:oddHBand="1" w:evenHBand="0" w:firstRowFirstColumn="0" w:firstRowLastColumn="0" w:lastRowFirstColumn="0" w:lastRowLastColumn="0"/>
              <w:rPr>
                <w:sz w:val="18"/>
                <w:szCs w:val="18"/>
              </w:rPr>
            </w:pPr>
            <w:r w:rsidRPr="003D458A">
              <w:rPr>
                <w:sz w:val="18"/>
                <w:szCs w:val="18"/>
              </w:rPr>
              <w:t>20 per CBO:</w:t>
            </w:r>
          </w:p>
          <w:p w14:paraId="3126DBED" w14:textId="77777777" w:rsidR="00A6581E" w:rsidRPr="003D458A" w:rsidRDefault="00A6581E" w:rsidP="0062675E">
            <w:pPr>
              <w:spacing w:after="0" w:line="240" w:lineRule="auto"/>
              <w:jc w:val="center"/>
              <w:cnfStyle w:val="000000100000" w:firstRow="0" w:lastRow="0" w:firstColumn="0" w:lastColumn="0" w:oddVBand="0" w:evenVBand="0" w:oddHBand="1" w:evenHBand="0" w:firstRowFirstColumn="0" w:firstRowLastColumn="0" w:lastRowFirstColumn="0" w:lastRowLastColumn="0"/>
              <w:rPr>
                <w:sz w:val="18"/>
                <w:szCs w:val="18"/>
              </w:rPr>
            </w:pPr>
            <w:r w:rsidRPr="003D458A">
              <w:rPr>
                <w:sz w:val="18"/>
                <w:szCs w:val="18"/>
              </w:rPr>
              <w:t>10 forward cross-checks – folder/form to NOMIS, and</w:t>
            </w:r>
          </w:p>
          <w:p w14:paraId="3ACFDE8D" w14:textId="77777777" w:rsidR="00A6581E" w:rsidRPr="003D458A" w:rsidRDefault="00A6581E" w:rsidP="0062675E">
            <w:pPr>
              <w:spacing w:after="0" w:line="240" w:lineRule="auto"/>
              <w:jc w:val="center"/>
              <w:cnfStyle w:val="000000100000" w:firstRow="0" w:lastRow="0" w:firstColumn="0" w:lastColumn="0" w:oddVBand="0" w:evenVBand="0" w:oddHBand="1" w:evenHBand="0" w:firstRowFirstColumn="0" w:firstRowLastColumn="0" w:lastRowFirstColumn="0" w:lastRowLastColumn="0"/>
              <w:rPr>
                <w:sz w:val="18"/>
                <w:szCs w:val="18"/>
              </w:rPr>
            </w:pPr>
            <w:r w:rsidRPr="003D458A">
              <w:rPr>
                <w:sz w:val="18"/>
                <w:szCs w:val="18"/>
              </w:rPr>
              <w:t>10 reverse cross-checks – NOMIS to folder/form.</w:t>
            </w:r>
          </w:p>
          <w:p w14:paraId="53999DB0" w14:textId="77777777" w:rsidR="00A6581E" w:rsidRPr="003D458A" w:rsidRDefault="00A6581E" w:rsidP="0062675E">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eastAsia="Calibri" w:cstheme="minorHAnsi"/>
                <w:sz w:val="18"/>
                <w:szCs w:val="18"/>
              </w:rPr>
            </w:pPr>
            <w:r w:rsidRPr="003D458A">
              <w:rPr>
                <w:sz w:val="18"/>
                <w:szCs w:val="18"/>
              </w:rPr>
              <w:t>The average number of eligible forms reviewed per folder was about 5.</w:t>
            </w:r>
          </w:p>
        </w:tc>
      </w:tr>
    </w:tbl>
    <w:p w14:paraId="4098E622" w14:textId="293FA8B4" w:rsidR="0062675E" w:rsidRDefault="0062675E" w:rsidP="0062675E">
      <w:pPr>
        <w:pStyle w:val="Heading2"/>
      </w:pPr>
      <w:bookmarkStart w:id="97" w:name="_Toc521161127"/>
      <w:bookmarkStart w:id="98" w:name="_Toc525930973"/>
      <w:bookmarkEnd w:id="93"/>
      <w:r>
        <w:t xml:space="preserve">3.3 </w:t>
      </w:r>
      <w:r w:rsidRPr="00AF0E66">
        <w:t>S</w:t>
      </w:r>
      <w:r>
        <w:t>ELEC</w:t>
      </w:r>
      <w:r w:rsidR="00F13AAA">
        <w:t>TION OF BENEFICIARY FOLDERS</w:t>
      </w:r>
      <w:r>
        <w:t xml:space="preserve"> AND FORMS FOR OVC INDICATOR REVIEW AT SITES</w:t>
      </w:r>
      <w:bookmarkEnd w:id="97"/>
      <w:bookmarkEnd w:id="98"/>
    </w:p>
    <w:p w14:paraId="05A3CACE" w14:textId="44CFE100" w:rsidR="0062675E" w:rsidRDefault="0062675E" w:rsidP="0062675E">
      <w:pPr>
        <w:shd w:val="clear" w:color="auto" w:fill="FFFFFF"/>
        <w:spacing w:before="240" w:after="0" w:line="240" w:lineRule="auto"/>
        <w:jc w:val="both"/>
        <w:rPr>
          <w:rFonts w:eastAsia="Calibri" w:cstheme="minorHAnsi"/>
          <w:szCs w:val="24"/>
        </w:rPr>
      </w:pPr>
      <w:bookmarkStart w:id="99" w:name="_Hlk520752973"/>
      <w:bookmarkStart w:id="100" w:name="_Hlk521470798"/>
      <w:r>
        <w:rPr>
          <w:rFonts w:eastAsia="Calibri" w:cstheme="minorHAnsi"/>
          <w:szCs w:val="24"/>
        </w:rPr>
        <w:t xml:space="preserve">To ensure adequate time for the DQA team to complete all aspects of the DQA—including the M&amp;E systems assessment, review of the data quality standards, data verifications, and </w:t>
      </w:r>
      <w:bookmarkStart w:id="101" w:name="_Hlk520752957"/>
      <w:r>
        <w:rPr>
          <w:rFonts w:eastAsia="Calibri" w:cstheme="minorHAnsi"/>
          <w:szCs w:val="24"/>
        </w:rPr>
        <w:t>cross-checks—</w:t>
      </w:r>
      <w:bookmarkStart w:id="102" w:name="_Hlk520752928"/>
      <w:r>
        <w:rPr>
          <w:rFonts w:eastAsia="Calibri" w:cstheme="minorHAnsi"/>
          <w:szCs w:val="24"/>
        </w:rPr>
        <w:t xml:space="preserve">the </w:t>
      </w:r>
      <w:r w:rsidR="00A155E6">
        <w:rPr>
          <w:rFonts w:eastAsia="Calibri" w:cstheme="minorHAnsi"/>
          <w:szCs w:val="24"/>
        </w:rPr>
        <w:t xml:space="preserve">DQA </w:t>
      </w:r>
      <w:r>
        <w:rPr>
          <w:rFonts w:eastAsia="Calibri" w:cstheme="minorHAnsi"/>
          <w:szCs w:val="24"/>
        </w:rPr>
        <w:t xml:space="preserve">team </w:t>
      </w:r>
      <w:bookmarkEnd w:id="101"/>
      <w:r>
        <w:rPr>
          <w:rFonts w:eastAsia="Calibri" w:cstheme="minorHAnsi"/>
          <w:szCs w:val="24"/>
        </w:rPr>
        <w:t xml:space="preserve">reviewed at least ten beneficiary folders (randomly selected, where feasible) for the service period between October 1, 2017 to March 31, 2018. All </w:t>
      </w:r>
      <w:r w:rsidR="00C57F34">
        <w:rPr>
          <w:rFonts w:eastAsia="Calibri" w:cstheme="minorHAnsi"/>
          <w:szCs w:val="24"/>
        </w:rPr>
        <w:t xml:space="preserve">of </w:t>
      </w:r>
      <w:r>
        <w:rPr>
          <w:rFonts w:eastAsia="Calibri" w:cstheme="minorHAnsi"/>
          <w:szCs w:val="24"/>
        </w:rPr>
        <w:t xml:space="preserve">the beneficiaries in each of the ten service folders </w:t>
      </w:r>
      <w:r w:rsidR="00492097">
        <w:rPr>
          <w:rFonts w:eastAsia="Calibri" w:cstheme="minorHAnsi"/>
          <w:szCs w:val="24"/>
        </w:rPr>
        <w:t xml:space="preserve">who have received at least one service within the review period and </w:t>
      </w:r>
      <w:r>
        <w:rPr>
          <w:rFonts w:eastAsia="Calibri" w:cstheme="minorHAnsi"/>
          <w:szCs w:val="24"/>
        </w:rPr>
        <w:t xml:space="preserve">which </w:t>
      </w:r>
      <w:r w:rsidR="00492097">
        <w:rPr>
          <w:rFonts w:eastAsia="Calibri" w:cstheme="minorHAnsi"/>
          <w:szCs w:val="24"/>
        </w:rPr>
        <w:t>are</w:t>
      </w:r>
      <w:r>
        <w:rPr>
          <w:rFonts w:eastAsia="Calibri" w:cstheme="minorHAnsi"/>
          <w:szCs w:val="24"/>
        </w:rPr>
        <w:t xml:space="preserve"> less than 18 years </w:t>
      </w:r>
      <w:r w:rsidR="007033B7">
        <w:rPr>
          <w:rFonts w:eastAsia="Calibri" w:cstheme="minorHAnsi"/>
          <w:szCs w:val="24"/>
        </w:rPr>
        <w:t xml:space="preserve">of age </w:t>
      </w:r>
      <w:r>
        <w:rPr>
          <w:rFonts w:eastAsia="Calibri" w:cstheme="minorHAnsi"/>
          <w:szCs w:val="24"/>
        </w:rPr>
        <w:t xml:space="preserve">were selected for cross-checks between the beneficiary service forms and the NOMIS. </w:t>
      </w:r>
      <w:r>
        <w:t>It must be noted that an OVC beneficiary household folder often contains more than one beneficiary service form</w:t>
      </w:r>
      <w:r w:rsidR="00C57F34">
        <w:t xml:space="preserve">. A </w:t>
      </w:r>
      <w:r>
        <w:t xml:space="preserve">beneficiary can be served multiple times in a span of six months, and there may be more than one eligible beneficiary per household. </w:t>
      </w:r>
      <w:r>
        <w:rPr>
          <w:rFonts w:eastAsia="Calibri" w:cstheme="minorHAnsi"/>
          <w:szCs w:val="24"/>
        </w:rPr>
        <w:t xml:space="preserve">An additional ten unique beneficiary records from the NOMIS were traced back to the beneficiary folders for further cross-verification. </w:t>
      </w:r>
    </w:p>
    <w:p w14:paraId="598B97EC" w14:textId="06ADC1CE" w:rsidR="0062675E" w:rsidRPr="0062675E" w:rsidRDefault="0062675E" w:rsidP="0062675E">
      <w:pPr>
        <w:shd w:val="clear" w:color="auto" w:fill="FFFFFF"/>
        <w:spacing w:before="240" w:after="0" w:line="240" w:lineRule="auto"/>
        <w:jc w:val="both"/>
        <w:rPr>
          <w:rFonts w:eastAsia="Calibri" w:cstheme="minorHAnsi"/>
          <w:szCs w:val="24"/>
        </w:rPr>
      </w:pPr>
      <w:r w:rsidRPr="0062675E">
        <w:rPr>
          <w:rFonts w:eastAsia="Calibri" w:cstheme="minorHAnsi"/>
          <w:szCs w:val="24"/>
        </w:rPr>
        <w:t>Indicator 1</w:t>
      </w:r>
      <w:r w:rsidR="0083510D">
        <w:rPr>
          <w:rFonts w:eastAsia="Calibri" w:cstheme="minorHAnsi"/>
          <w:szCs w:val="24"/>
        </w:rPr>
        <w:t xml:space="preserve"> (OVC_SERV)</w:t>
      </w:r>
      <w:r w:rsidRPr="0062675E">
        <w:rPr>
          <w:rFonts w:eastAsia="Calibri" w:cstheme="minorHAnsi"/>
          <w:szCs w:val="24"/>
        </w:rPr>
        <w:t>: all the beneficiaries (OVC and family members) in each beneficiary folder are selected for the cross-checks between beneficiary forms and NOMIS</w:t>
      </w:r>
      <w:r w:rsidR="00833952">
        <w:rPr>
          <w:rFonts w:eastAsia="Calibri" w:cstheme="minorHAnsi"/>
          <w:szCs w:val="24"/>
        </w:rPr>
        <w:t>.</w:t>
      </w:r>
    </w:p>
    <w:p w14:paraId="03E3D541" w14:textId="446C3B61" w:rsidR="0062675E" w:rsidRPr="0062675E" w:rsidRDefault="0062675E" w:rsidP="0062675E">
      <w:pPr>
        <w:shd w:val="clear" w:color="auto" w:fill="FFFFFF"/>
        <w:spacing w:before="240" w:after="0" w:line="240" w:lineRule="auto"/>
        <w:jc w:val="both"/>
        <w:rPr>
          <w:rFonts w:eastAsia="Calibri" w:cstheme="minorHAnsi"/>
          <w:szCs w:val="24"/>
        </w:rPr>
      </w:pPr>
      <w:r w:rsidRPr="0062675E">
        <w:rPr>
          <w:rFonts w:eastAsia="Calibri" w:cstheme="minorHAnsi"/>
          <w:szCs w:val="24"/>
        </w:rPr>
        <w:t>Indicator 2</w:t>
      </w:r>
      <w:r w:rsidR="0083510D">
        <w:rPr>
          <w:rFonts w:eastAsia="Calibri" w:cstheme="minorHAnsi"/>
          <w:szCs w:val="24"/>
        </w:rPr>
        <w:t xml:space="preserve"> (OVC_HIVSTAT)</w:t>
      </w:r>
      <w:r w:rsidRPr="0062675E">
        <w:rPr>
          <w:rFonts w:eastAsia="Calibri" w:cstheme="minorHAnsi"/>
          <w:szCs w:val="24"/>
        </w:rPr>
        <w:t xml:space="preserve">: all the beneficiaries in each beneficiary folder that are less than 18 years are selected for cross-checks between the beneficiary forms and the NOMIS. </w:t>
      </w:r>
    </w:p>
    <w:p w14:paraId="44C186EF" w14:textId="1C407A7E" w:rsidR="0062675E" w:rsidRPr="00FE4880" w:rsidRDefault="0062675E" w:rsidP="0062675E">
      <w:pPr>
        <w:shd w:val="clear" w:color="auto" w:fill="FFFFFF"/>
        <w:spacing w:before="240" w:after="0" w:line="240" w:lineRule="auto"/>
        <w:jc w:val="both"/>
        <w:rPr>
          <w:rFonts w:eastAsia="Calibri" w:cstheme="minorHAnsi"/>
          <w:szCs w:val="24"/>
        </w:rPr>
      </w:pPr>
      <w:r w:rsidRPr="003A40CB">
        <w:rPr>
          <w:rFonts w:eastAsia="Calibri" w:cstheme="minorHAnsi"/>
          <w:szCs w:val="24"/>
        </w:rPr>
        <w:t xml:space="preserve">Details of the methodology for sampling (including random selection) and cross-checks are provided in </w:t>
      </w:r>
      <w:bookmarkEnd w:id="99"/>
      <w:bookmarkEnd w:id="102"/>
      <w:r w:rsidR="00B37B32" w:rsidRPr="003A40CB">
        <w:rPr>
          <w:rFonts w:eastAsia="Calibri" w:cstheme="minorHAnsi"/>
          <w:szCs w:val="24"/>
        </w:rPr>
        <w:fldChar w:fldCharType="begin"/>
      </w:r>
      <w:r w:rsidR="00B37B32" w:rsidRPr="003A40CB">
        <w:rPr>
          <w:rFonts w:eastAsia="Calibri" w:cstheme="minorHAnsi"/>
          <w:szCs w:val="24"/>
        </w:rPr>
        <w:instrText xml:space="preserve"> REF _Ref496876502 \h  \* MERGEFORMAT </w:instrText>
      </w:r>
      <w:r w:rsidR="00B37B32" w:rsidRPr="003A40CB">
        <w:rPr>
          <w:rFonts w:eastAsia="Calibri" w:cstheme="minorHAnsi"/>
          <w:szCs w:val="24"/>
        </w:rPr>
      </w:r>
      <w:r w:rsidR="00B37B32" w:rsidRPr="003A40CB">
        <w:rPr>
          <w:rFonts w:eastAsia="Calibri" w:cstheme="minorHAnsi"/>
          <w:szCs w:val="24"/>
        </w:rPr>
        <w:fldChar w:fldCharType="separate"/>
      </w:r>
      <w:r w:rsidR="00C66CA7" w:rsidRPr="00C66CA7">
        <w:rPr>
          <w:rFonts w:eastAsia="Calibri" w:cstheme="minorHAnsi"/>
          <w:szCs w:val="24"/>
        </w:rPr>
        <w:t>Figure 13</w:t>
      </w:r>
      <w:r w:rsidR="00B37B32" w:rsidRPr="003A40CB">
        <w:rPr>
          <w:rFonts w:eastAsia="Calibri" w:cstheme="minorHAnsi"/>
          <w:szCs w:val="24"/>
        </w:rPr>
        <w:fldChar w:fldCharType="end"/>
      </w:r>
      <w:r w:rsidR="00633482">
        <w:rPr>
          <w:rFonts w:eastAsia="Calibri" w:cstheme="minorHAnsi"/>
          <w:szCs w:val="24"/>
        </w:rPr>
        <w:t xml:space="preserve"> in the Annex Section</w:t>
      </w:r>
      <w:r w:rsidRPr="003A40CB">
        <w:rPr>
          <w:rFonts w:eastAsia="Calibri" w:cstheme="minorHAnsi"/>
          <w:szCs w:val="24"/>
        </w:rPr>
        <w:t>.</w:t>
      </w:r>
    </w:p>
    <w:p w14:paraId="12A1C83C" w14:textId="0C2F18B3" w:rsidR="000F464B" w:rsidRPr="00AF0E66" w:rsidRDefault="0062675E" w:rsidP="00E1611A">
      <w:pPr>
        <w:pStyle w:val="Heading2"/>
      </w:pPr>
      <w:bookmarkStart w:id="103" w:name="_Toc493059500"/>
      <w:bookmarkStart w:id="104" w:name="_Toc497344248"/>
      <w:bookmarkStart w:id="105" w:name="_Toc525930974"/>
      <w:bookmarkEnd w:id="87"/>
      <w:bookmarkEnd w:id="100"/>
      <w:r>
        <w:t xml:space="preserve">3.4 </w:t>
      </w:r>
      <w:r w:rsidR="000F464B" w:rsidRPr="00AF0E66">
        <w:t xml:space="preserve">DATA COLLECTION FOR VALIDATION OF </w:t>
      </w:r>
      <w:r w:rsidR="00C57F34">
        <w:t xml:space="preserve">THE </w:t>
      </w:r>
      <w:r w:rsidR="000F464B" w:rsidRPr="00AF0E66">
        <w:t>SELECT</w:t>
      </w:r>
      <w:r w:rsidR="003F0256">
        <w:t>ED</w:t>
      </w:r>
      <w:r w:rsidR="000F464B" w:rsidRPr="00AF0E66">
        <w:t xml:space="preserve"> INDICATOR</w:t>
      </w:r>
      <w:bookmarkEnd w:id="103"/>
      <w:bookmarkEnd w:id="104"/>
      <w:r w:rsidR="003F0256">
        <w:t>S</w:t>
      </w:r>
      <w:bookmarkEnd w:id="105"/>
    </w:p>
    <w:p w14:paraId="5E13A980" w14:textId="3EF22FBD" w:rsidR="0062675E" w:rsidRDefault="0062675E" w:rsidP="0062675E">
      <w:pPr>
        <w:shd w:val="clear" w:color="auto" w:fill="FFFFFF"/>
        <w:spacing w:before="240" w:after="0" w:line="240" w:lineRule="auto"/>
        <w:jc w:val="both"/>
        <w:rPr>
          <w:rFonts w:eastAsia="Calibri" w:cstheme="minorHAnsi"/>
        </w:rPr>
      </w:pPr>
      <w:bookmarkStart w:id="106" w:name="_Hlk521470952"/>
      <w:bookmarkStart w:id="107" w:name="_Hlk520753167"/>
      <w:r>
        <w:rPr>
          <w:rFonts w:eastAsia="Calibri" w:cstheme="minorHAnsi"/>
        </w:rPr>
        <w:t xml:space="preserve">Three processes were utilized to collect data for validation of the OVC_SERV and OVC_HIVSTAT indicators reported by LOPIN 1. They include: </w:t>
      </w:r>
    </w:p>
    <w:p w14:paraId="335A68FF" w14:textId="49C5D8CB" w:rsidR="0062675E" w:rsidRDefault="0062675E" w:rsidP="008A2645">
      <w:pPr>
        <w:pStyle w:val="ListParagraph"/>
        <w:numPr>
          <w:ilvl w:val="0"/>
          <w:numId w:val="23"/>
        </w:numPr>
        <w:shd w:val="clear" w:color="auto" w:fill="FFFFFF"/>
        <w:spacing w:before="240" w:after="0" w:line="240" w:lineRule="auto"/>
        <w:jc w:val="both"/>
      </w:pPr>
      <w:r>
        <w:t xml:space="preserve">An M&amp;E systems assessment, administered at each level of the data collection and reporting system, i.e., </w:t>
      </w:r>
      <w:r w:rsidR="0083510D">
        <w:t>c</w:t>
      </w:r>
      <w:r>
        <w:t xml:space="preserve">entral M&amp;E unit, </w:t>
      </w:r>
      <w:r w:rsidR="0083510D">
        <w:t>s</w:t>
      </w:r>
      <w:r>
        <w:t>tate level, and CBOs (service delivery level);</w:t>
      </w:r>
    </w:p>
    <w:p w14:paraId="2E7ABBC8" w14:textId="19D5B6DE" w:rsidR="0062675E" w:rsidRDefault="0062675E" w:rsidP="008A2645">
      <w:pPr>
        <w:pStyle w:val="ListParagraph"/>
        <w:numPr>
          <w:ilvl w:val="0"/>
          <w:numId w:val="23"/>
        </w:numPr>
        <w:spacing w:line="240" w:lineRule="auto"/>
        <w:jc w:val="both"/>
      </w:pPr>
      <w:r>
        <w:t>Verification of reported data for the OVC_SERV and OVC_HIVSTAT indicators; and</w:t>
      </w:r>
    </w:p>
    <w:p w14:paraId="3582A386" w14:textId="77777777" w:rsidR="0062675E" w:rsidRDefault="0062675E" w:rsidP="008A2645">
      <w:pPr>
        <w:pStyle w:val="ListParagraph"/>
        <w:numPr>
          <w:ilvl w:val="0"/>
          <w:numId w:val="23"/>
        </w:numPr>
        <w:spacing w:line="240" w:lineRule="auto"/>
        <w:jc w:val="both"/>
      </w:pPr>
      <w:r>
        <w:t>Review of the five data quality standards (validity, reliability, integrity, precision and timeliness).</w:t>
      </w:r>
    </w:p>
    <w:p w14:paraId="6FC82A89" w14:textId="6A46FF10" w:rsidR="0062675E" w:rsidRDefault="002703DE" w:rsidP="0062675E">
      <w:pPr>
        <w:pStyle w:val="Heading3"/>
        <w:ind w:left="720" w:hanging="720"/>
      </w:pPr>
      <w:bookmarkStart w:id="108" w:name="_Toc520991850"/>
      <w:bookmarkStart w:id="109" w:name="_Toc521161129"/>
      <w:bookmarkStart w:id="110" w:name="_Toc525930975"/>
      <w:bookmarkEnd w:id="106"/>
      <w:r>
        <w:lastRenderedPageBreak/>
        <w:t xml:space="preserve">3.4.1 </w:t>
      </w:r>
      <w:r w:rsidR="0062675E">
        <w:t>M&amp;E SYSTEMS ASSESSMENT</w:t>
      </w:r>
      <w:bookmarkEnd w:id="108"/>
      <w:bookmarkEnd w:id="109"/>
      <w:bookmarkEnd w:id="110"/>
    </w:p>
    <w:p w14:paraId="6D14C852" w14:textId="68CA501E" w:rsidR="0062675E" w:rsidRDefault="0062675E" w:rsidP="0062675E">
      <w:pPr>
        <w:shd w:val="clear" w:color="auto" w:fill="FFFFFF"/>
        <w:spacing w:before="240" w:after="0" w:line="240" w:lineRule="auto"/>
        <w:jc w:val="both"/>
        <w:rPr>
          <w:rFonts w:eastAsia="Calibri" w:cstheme="minorHAnsi"/>
        </w:rPr>
      </w:pPr>
      <w:bookmarkStart w:id="111" w:name="_Hlk521471027"/>
      <w:r>
        <w:rPr>
          <w:rFonts w:eastAsia="Calibri" w:cstheme="minorHAnsi"/>
        </w:rPr>
        <w:t xml:space="preserve">The M&amp;E systems assessment evaluated the data management and reporting system, including </w:t>
      </w:r>
      <w:r w:rsidR="00835E36">
        <w:rPr>
          <w:rFonts w:eastAsia="Calibri" w:cstheme="minorHAnsi"/>
        </w:rPr>
        <w:t xml:space="preserve">an </w:t>
      </w:r>
      <w:r>
        <w:rPr>
          <w:rFonts w:eastAsia="Calibri" w:cstheme="minorHAnsi"/>
        </w:rPr>
        <w:t xml:space="preserve">off-site review of documents provided by LOPIN 1, and </w:t>
      </w:r>
      <w:r w:rsidR="00835E36">
        <w:rPr>
          <w:rFonts w:eastAsia="Calibri" w:cstheme="minorHAnsi"/>
        </w:rPr>
        <w:t xml:space="preserve">an </w:t>
      </w:r>
      <w:r>
        <w:rPr>
          <w:rFonts w:eastAsia="Calibri" w:cstheme="minorHAnsi"/>
        </w:rPr>
        <w:t xml:space="preserve">on-site follow-up assessment at the LOPIN 1 </w:t>
      </w:r>
      <w:r w:rsidR="0083510D">
        <w:rPr>
          <w:rFonts w:eastAsia="Calibri" w:cstheme="minorHAnsi"/>
        </w:rPr>
        <w:t>c</w:t>
      </w:r>
      <w:r>
        <w:rPr>
          <w:rFonts w:eastAsia="Calibri" w:cstheme="minorHAnsi"/>
        </w:rPr>
        <w:t xml:space="preserve">entral M&amp;E unit, three </w:t>
      </w:r>
      <w:r w:rsidR="0083510D">
        <w:rPr>
          <w:rFonts w:eastAsia="Calibri" w:cstheme="minorHAnsi"/>
        </w:rPr>
        <w:t>s</w:t>
      </w:r>
      <w:r>
        <w:rPr>
          <w:rFonts w:eastAsia="Calibri" w:cstheme="minorHAnsi"/>
        </w:rPr>
        <w:t xml:space="preserve">tate IP offices and selected CBOs. </w:t>
      </w:r>
    </w:p>
    <w:p w14:paraId="5155EA0C" w14:textId="05D33225" w:rsidR="0062675E" w:rsidRDefault="002703DE" w:rsidP="0062675E">
      <w:pPr>
        <w:pStyle w:val="Heading3"/>
        <w:ind w:left="720" w:hanging="720"/>
      </w:pPr>
      <w:bookmarkStart w:id="112" w:name="_Toc520991851"/>
      <w:bookmarkStart w:id="113" w:name="_Toc521161130"/>
      <w:bookmarkStart w:id="114" w:name="_Toc525930976"/>
      <w:bookmarkEnd w:id="111"/>
      <w:r>
        <w:t xml:space="preserve">3.4.2 </w:t>
      </w:r>
      <w:r w:rsidR="0062675E">
        <w:t>DATA VER</w:t>
      </w:r>
      <w:r w:rsidR="00C57F34">
        <w:t>I</w:t>
      </w:r>
      <w:r w:rsidR="0062675E">
        <w:t>FICATION</w:t>
      </w:r>
      <w:bookmarkEnd w:id="112"/>
      <w:bookmarkEnd w:id="113"/>
      <w:bookmarkEnd w:id="114"/>
      <w:r w:rsidR="0062675E">
        <w:t xml:space="preserve"> </w:t>
      </w:r>
    </w:p>
    <w:p w14:paraId="7F551AC3" w14:textId="5A8938B4" w:rsidR="0062675E" w:rsidRDefault="0062675E" w:rsidP="0062675E">
      <w:pPr>
        <w:tabs>
          <w:tab w:val="left" w:pos="270"/>
        </w:tabs>
        <w:jc w:val="both"/>
      </w:pPr>
      <w:bookmarkStart w:id="115" w:name="_Hlk521471137"/>
      <w:r>
        <w:rPr>
          <w:rFonts w:eastAsia="Calibri" w:cstheme="minorHAnsi"/>
        </w:rPr>
        <w:t xml:space="preserve">At the </w:t>
      </w:r>
      <w:r>
        <w:rPr>
          <w:rFonts w:eastAsia="Calibri" w:cstheme="minorHAnsi"/>
          <w:u w:val="single"/>
        </w:rPr>
        <w:t>central IP level</w:t>
      </w:r>
      <w:r>
        <w:rPr>
          <w:rFonts w:eastAsia="Calibri" w:cstheme="minorHAnsi"/>
        </w:rPr>
        <w:t xml:space="preserve">, </w:t>
      </w:r>
      <w:r w:rsidR="00C57F34">
        <w:rPr>
          <w:rFonts w:eastAsia="Calibri" w:cstheme="minorHAnsi"/>
        </w:rPr>
        <w:t xml:space="preserve">the DQA team reviewed </w:t>
      </w:r>
      <w:r>
        <w:rPr>
          <w:rFonts w:eastAsia="Calibri" w:cstheme="minorHAnsi"/>
        </w:rPr>
        <w:t>documents for</w:t>
      </w:r>
      <w:r>
        <w:t xml:space="preserve"> availability, timeliness, and </w:t>
      </w:r>
      <w:r w:rsidR="00C57F34">
        <w:t xml:space="preserve">the </w:t>
      </w:r>
      <w:r>
        <w:t xml:space="preserve">completeness of </w:t>
      </w:r>
      <w:r w:rsidR="00F2201B">
        <w:t xml:space="preserve">the </w:t>
      </w:r>
      <w:r>
        <w:t xml:space="preserve">expected reports from the aggregate levels/IP </w:t>
      </w:r>
      <w:r w:rsidR="00F2201B">
        <w:t>s</w:t>
      </w:r>
      <w:r>
        <w:t>tate offices for the selected reporting period.</w:t>
      </w:r>
    </w:p>
    <w:p w14:paraId="7EF099F4" w14:textId="06636FA4" w:rsidR="0062675E" w:rsidRDefault="0062675E" w:rsidP="0062675E">
      <w:pPr>
        <w:tabs>
          <w:tab w:val="left" w:pos="270"/>
        </w:tabs>
        <w:jc w:val="both"/>
      </w:pPr>
      <w:r>
        <w:t xml:space="preserve">At the </w:t>
      </w:r>
      <w:r>
        <w:rPr>
          <w:u w:val="single"/>
        </w:rPr>
        <w:t>intermediate/IP state offices</w:t>
      </w:r>
      <w:r>
        <w:t xml:space="preserve">, </w:t>
      </w:r>
      <w:r w:rsidR="00C57F34">
        <w:t xml:space="preserve">the DQA team carried out </w:t>
      </w:r>
      <w:r>
        <w:t xml:space="preserve">the following steps </w:t>
      </w:r>
      <w:r w:rsidR="00C57F34">
        <w:t>to verify the data</w:t>
      </w:r>
      <w:r>
        <w:t xml:space="preserve">: </w:t>
      </w:r>
    </w:p>
    <w:p w14:paraId="6F4F343A" w14:textId="77777777" w:rsidR="0062675E" w:rsidRDefault="0062675E" w:rsidP="008A2645">
      <w:pPr>
        <w:pStyle w:val="ListParagraph"/>
        <w:numPr>
          <w:ilvl w:val="0"/>
          <w:numId w:val="24"/>
        </w:numPr>
        <w:tabs>
          <w:tab w:val="left" w:pos="270"/>
        </w:tabs>
        <w:spacing w:before="0" w:after="240"/>
        <w:jc w:val="both"/>
      </w:pPr>
      <w:r>
        <w:rPr>
          <w:u w:val="single"/>
        </w:rPr>
        <w:t>Document review</w:t>
      </w:r>
      <w:r>
        <w:t>: The DQA team reviewed availability, timeliness, and completeness of expected reports from service delivery sites for the selected reporting period.</w:t>
      </w:r>
    </w:p>
    <w:p w14:paraId="4C938862" w14:textId="77777777" w:rsidR="0062675E" w:rsidRDefault="0062675E" w:rsidP="0062675E">
      <w:pPr>
        <w:pStyle w:val="ListParagraph"/>
        <w:tabs>
          <w:tab w:val="left" w:pos="270"/>
        </w:tabs>
        <w:jc w:val="both"/>
      </w:pPr>
    </w:p>
    <w:p w14:paraId="52E4066B" w14:textId="77777777" w:rsidR="0062675E" w:rsidRDefault="0062675E" w:rsidP="008A2645">
      <w:pPr>
        <w:pStyle w:val="ListParagraph"/>
        <w:numPr>
          <w:ilvl w:val="0"/>
          <w:numId w:val="24"/>
        </w:numPr>
        <w:tabs>
          <w:tab w:val="left" w:pos="270"/>
        </w:tabs>
        <w:spacing w:before="0" w:after="240"/>
        <w:jc w:val="both"/>
      </w:pPr>
      <w:r>
        <w:rPr>
          <w:u w:val="single"/>
        </w:rPr>
        <w:t>Verifying reported numbers:</w:t>
      </w:r>
      <w:r>
        <w:t xml:space="preserve"> To verify reported numbers, the DQA team: </w:t>
      </w:r>
    </w:p>
    <w:p w14:paraId="10D72984" w14:textId="77777777" w:rsidR="0062675E" w:rsidRDefault="0062675E" w:rsidP="0062675E">
      <w:pPr>
        <w:pStyle w:val="ListParagraph"/>
        <w:jc w:val="both"/>
      </w:pPr>
    </w:p>
    <w:p w14:paraId="29605CFC" w14:textId="77777777" w:rsidR="0062675E" w:rsidRDefault="0062675E" w:rsidP="008A2645">
      <w:pPr>
        <w:pStyle w:val="ListParagraph"/>
        <w:numPr>
          <w:ilvl w:val="1"/>
          <w:numId w:val="24"/>
        </w:numPr>
        <w:tabs>
          <w:tab w:val="left" w:pos="270"/>
        </w:tabs>
        <w:spacing w:before="0" w:after="240"/>
        <w:jc w:val="both"/>
      </w:pPr>
      <w:r>
        <w:t xml:space="preserve">Re-aggregated the numbers submitted by the service delivery sites; </w:t>
      </w:r>
    </w:p>
    <w:p w14:paraId="70DBF394" w14:textId="5AEFC3FB" w:rsidR="0062675E" w:rsidRDefault="0062675E" w:rsidP="008A2645">
      <w:pPr>
        <w:pStyle w:val="ListParagraph"/>
        <w:numPr>
          <w:ilvl w:val="1"/>
          <w:numId w:val="24"/>
        </w:numPr>
        <w:tabs>
          <w:tab w:val="left" w:pos="270"/>
        </w:tabs>
        <w:spacing w:before="0" w:after="240"/>
        <w:jc w:val="both"/>
      </w:pPr>
      <w:r>
        <w:t>Compared the verified counts to the numbers submitted to the next level (</w:t>
      </w:r>
      <w:r w:rsidR="0083510D">
        <w:t>c</w:t>
      </w:r>
      <w:r>
        <w:t>entral IP M&amp;E unit); and</w:t>
      </w:r>
    </w:p>
    <w:p w14:paraId="411C7245" w14:textId="77777777" w:rsidR="0062675E" w:rsidRDefault="0062675E" w:rsidP="008A2645">
      <w:pPr>
        <w:pStyle w:val="ListParagraph"/>
        <w:numPr>
          <w:ilvl w:val="1"/>
          <w:numId w:val="24"/>
        </w:numPr>
        <w:tabs>
          <w:tab w:val="left" w:pos="270"/>
        </w:tabs>
        <w:spacing w:before="0" w:after="240"/>
        <w:jc w:val="both"/>
      </w:pPr>
      <w:r>
        <w:t>Identified reasons for any differences.</w:t>
      </w:r>
    </w:p>
    <w:p w14:paraId="7B58A47E" w14:textId="2513DA34" w:rsidR="0062675E" w:rsidRDefault="0062675E" w:rsidP="0062675E">
      <w:r>
        <w:t xml:space="preserve">The data verification at the </w:t>
      </w:r>
      <w:r>
        <w:rPr>
          <w:u w:val="single"/>
        </w:rPr>
        <w:t>service delivery</w:t>
      </w:r>
      <w:r w:rsidR="00D81FFE">
        <w:rPr>
          <w:u w:val="single"/>
        </w:rPr>
        <w:t xml:space="preserve"> level</w:t>
      </w:r>
      <w:r>
        <w:rPr>
          <w:u w:val="single"/>
        </w:rPr>
        <w:t>/CBO sites</w:t>
      </w:r>
      <w:r>
        <w:t xml:space="preserve"> involved the following processes: </w:t>
      </w:r>
    </w:p>
    <w:p w14:paraId="12AB7767" w14:textId="75548AA3" w:rsidR="0062675E" w:rsidRDefault="0062675E" w:rsidP="008A2645">
      <w:pPr>
        <w:numPr>
          <w:ilvl w:val="0"/>
          <w:numId w:val="6"/>
        </w:numPr>
        <w:shd w:val="clear" w:color="auto" w:fill="FFFFFF"/>
        <w:spacing w:before="0"/>
        <w:ind w:left="720" w:hanging="360"/>
        <w:jc w:val="both"/>
        <w:rPr>
          <w:rFonts w:eastAsia="Calibri" w:cstheme="minorHAnsi"/>
        </w:rPr>
      </w:pPr>
      <w:r>
        <w:rPr>
          <w:rFonts w:eastAsia="Calibri" w:cstheme="minorHAnsi"/>
          <w:u w:val="single"/>
        </w:rPr>
        <w:t xml:space="preserve">Observation and </w:t>
      </w:r>
      <w:r w:rsidR="00C57F34">
        <w:rPr>
          <w:rFonts w:eastAsia="Calibri" w:cstheme="minorHAnsi"/>
          <w:u w:val="single"/>
        </w:rPr>
        <w:t>d</w:t>
      </w:r>
      <w:r>
        <w:rPr>
          <w:rFonts w:eastAsia="Calibri" w:cstheme="minorHAnsi"/>
          <w:u w:val="single"/>
        </w:rPr>
        <w:t>escription</w:t>
      </w:r>
      <w:r>
        <w:rPr>
          <w:rFonts w:eastAsia="Calibri" w:cstheme="minorHAnsi"/>
        </w:rPr>
        <w:t xml:space="preserve">: This process involved </w:t>
      </w:r>
      <w:r w:rsidR="00C57F34">
        <w:rPr>
          <w:rFonts w:eastAsia="Calibri" w:cstheme="minorHAnsi"/>
        </w:rPr>
        <w:t xml:space="preserve">the DQA team’s </w:t>
      </w:r>
      <w:r>
        <w:rPr>
          <w:rFonts w:eastAsia="Calibri" w:cstheme="minorHAnsi"/>
        </w:rPr>
        <w:t xml:space="preserve">observation and description of the connection between the delivery of OVC services and the completion of the source document (beneficiary form) to record the HIV status of beneficiaries. </w:t>
      </w:r>
    </w:p>
    <w:p w14:paraId="5710672F" w14:textId="31FB3669" w:rsidR="0062675E" w:rsidRDefault="0062675E" w:rsidP="008A2645">
      <w:pPr>
        <w:numPr>
          <w:ilvl w:val="0"/>
          <w:numId w:val="6"/>
        </w:numPr>
        <w:shd w:val="clear" w:color="auto" w:fill="FFFFFF"/>
        <w:spacing w:before="0"/>
        <w:ind w:left="720" w:hanging="360"/>
        <w:jc w:val="both"/>
        <w:rPr>
          <w:rFonts w:eastAsia="Calibri" w:cstheme="minorHAnsi"/>
        </w:rPr>
      </w:pPr>
      <w:r>
        <w:rPr>
          <w:rFonts w:eastAsia="Calibri" w:cstheme="minorHAnsi"/>
          <w:u w:val="single"/>
        </w:rPr>
        <w:t>Review of source documents:</w:t>
      </w:r>
      <w:r>
        <w:rPr>
          <w:rFonts w:eastAsia="Calibri" w:cstheme="minorHAnsi"/>
        </w:rPr>
        <w:t xml:space="preserve"> The DQA team reviewed the availability and completeness of the OVC_SERV and OVC_HIVSTAT indicator source documents</w:t>
      </w:r>
      <w:r w:rsidR="005538C3">
        <w:rPr>
          <w:rFonts w:eastAsia="Calibri" w:cstheme="minorHAnsi"/>
        </w:rPr>
        <w:t xml:space="preserve">. At least </w:t>
      </w:r>
      <w:r>
        <w:rPr>
          <w:rFonts w:eastAsia="Calibri" w:cstheme="minorHAnsi"/>
        </w:rPr>
        <w:t>20 beneficiary records</w:t>
      </w:r>
      <w:r w:rsidR="005538C3">
        <w:rPr>
          <w:rFonts w:eastAsia="Calibri" w:cstheme="minorHAnsi"/>
        </w:rPr>
        <w:t xml:space="preserve"> (</w:t>
      </w:r>
      <w:r>
        <w:rPr>
          <w:rFonts w:eastAsia="Calibri" w:cstheme="minorHAnsi"/>
        </w:rPr>
        <w:t>randomly selected where feasible) for the selected reporting period were reviewed for the record of their HIV status.</w:t>
      </w:r>
    </w:p>
    <w:p w14:paraId="2B535BD4" w14:textId="77777777" w:rsidR="0062675E" w:rsidRDefault="0062675E" w:rsidP="008A2645">
      <w:pPr>
        <w:numPr>
          <w:ilvl w:val="0"/>
          <w:numId w:val="6"/>
        </w:numPr>
        <w:shd w:val="clear" w:color="auto" w:fill="FFFFFF"/>
        <w:spacing w:before="0"/>
        <w:ind w:left="720" w:hanging="360"/>
        <w:jc w:val="both"/>
        <w:rPr>
          <w:rFonts w:eastAsia="Calibri" w:cstheme="minorHAnsi"/>
        </w:rPr>
      </w:pPr>
      <w:r>
        <w:rPr>
          <w:rFonts w:eastAsia="Calibri" w:cstheme="minorHAnsi"/>
          <w:u w:val="single"/>
        </w:rPr>
        <w:t>Recounting reported results:</w:t>
      </w:r>
      <w:r>
        <w:rPr>
          <w:rFonts w:eastAsia="Calibri" w:cstheme="minorHAnsi"/>
        </w:rPr>
        <w:t xml:space="preserve"> This involved:</w:t>
      </w:r>
    </w:p>
    <w:p w14:paraId="37F6A11E" w14:textId="4C6AAA52" w:rsidR="0062675E" w:rsidRDefault="0062675E" w:rsidP="008A2645">
      <w:pPr>
        <w:pStyle w:val="ListParagraph"/>
        <w:numPr>
          <w:ilvl w:val="0"/>
          <w:numId w:val="25"/>
        </w:numPr>
        <w:shd w:val="clear" w:color="auto" w:fill="FFFFFF"/>
        <w:spacing w:before="240" w:after="0" w:line="240" w:lineRule="auto"/>
        <w:jc w:val="both"/>
        <w:rPr>
          <w:rFonts w:eastAsia="Calibri" w:cstheme="minorHAnsi"/>
        </w:rPr>
      </w:pPr>
      <w:r>
        <w:rPr>
          <w:rFonts w:eastAsia="Calibri" w:cstheme="minorHAnsi"/>
        </w:rPr>
        <w:t>Reported numbers of OVC served and OVC less than age 18 with their HIV status reported to LOPIN 1 were recounted from available source documents (beneficiary forms);</w:t>
      </w:r>
    </w:p>
    <w:p w14:paraId="0B8FD238" w14:textId="34806F58" w:rsidR="0062675E" w:rsidRDefault="0062675E" w:rsidP="008A2645">
      <w:pPr>
        <w:pStyle w:val="ListParagraph"/>
        <w:numPr>
          <w:ilvl w:val="0"/>
          <w:numId w:val="25"/>
        </w:numPr>
        <w:shd w:val="clear" w:color="auto" w:fill="FFFFFF"/>
        <w:spacing w:before="240" w:after="0" w:line="240" w:lineRule="auto"/>
        <w:jc w:val="both"/>
        <w:rPr>
          <w:rFonts w:eastAsia="Calibri" w:cstheme="minorHAnsi"/>
        </w:rPr>
      </w:pPr>
      <w:r>
        <w:rPr>
          <w:rFonts w:eastAsia="Calibri" w:cstheme="minorHAnsi"/>
        </w:rPr>
        <w:t>The above numbers were compared and verified with the figures for OVC serv</w:t>
      </w:r>
      <w:r w:rsidR="002703DE">
        <w:rPr>
          <w:rFonts w:eastAsia="Calibri" w:cstheme="minorHAnsi"/>
        </w:rPr>
        <w:t xml:space="preserve">ed and OVC </w:t>
      </w:r>
      <w:r>
        <w:rPr>
          <w:rFonts w:eastAsia="Calibri" w:cstheme="minorHAnsi"/>
        </w:rPr>
        <w:t xml:space="preserve">less than age 18 with reported HIV status from </w:t>
      </w:r>
      <w:r w:rsidR="00561BFE">
        <w:rPr>
          <w:rFonts w:eastAsia="Calibri" w:cstheme="minorHAnsi"/>
        </w:rPr>
        <w:t xml:space="preserve">the </w:t>
      </w:r>
      <w:r>
        <w:rPr>
          <w:rFonts w:eastAsia="Calibri" w:cstheme="minorHAnsi"/>
        </w:rPr>
        <w:t>NOMIS for the period of review (October 1, 2017 to March 31, 2018); and</w:t>
      </w:r>
    </w:p>
    <w:p w14:paraId="27806B6A" w14:textId="5D513A37" w:rsidR="0062675E" w:rsidRDefault="0062675E" w:rsidP="008A2645">
      <w:pPr>
        <w:pStyle w:val="ListParagraph"/>
        <w:numPr>
          <w:ilvl w:val="0"/>
          <w:numId w:val="25"/>
        </w:numPr>
        <w:shd w:val="clear" w:color="auto" w:fill="FFFFFF"/>
        <w:spacing w:before="240" w:after="0" w:line="240" w:lineRule="auto"/>
        <w:jc w:val="both"/>
        <w:rPr>
          <w:rFonts w:eastAsia="Calibri" w:cstheme="minorHAnsi"/>
        </w:rPr>
      </w:pPr>
      <w:r>
        <w:rPr>
          <w:rFonts w:eastAsia="Calibri" w:cstheme="minorHAnsi"/>
        </w:rPr>
        <w:t xml:space="preserve">Reasons for any differences were identified and probed to determine </w:t>
      </w:r>
      <w:r w:rsidR="006D60D7">
        <w:rPr>
          <w:rFonts w:eastAsia="Calibri" w:cstheme="minorHAnsi"/>
        </w:rPr>
        <w:t xml:space="preserve">if the differences </w:t>
      </w:r>
      <w:r w:rsidR="00C2583B">
        <w:rPr>
          <w:rFonts w:eastAsia="Calibri" w:cstheme="minorHAnsi"/>
        </w:rPr>
        <w:t xml:space="preserve">were </w:t>
      </w:r>
      <w:r w:rsidR="006D60D7">
        <w:rPr>
          <w:rFonts w:eastAsia="Calibri" w:cstheme="minorHAnsi"/>
        </w:rPr>
        <w:t>related</w:t>
      </w:r>
      <w:r>
        <w:rPr>
          <w:rFonts w:eastAsia="Calibri" w:cstheme="minorHAnsi"/>
        </w:rPr>
        <w:t xml:space="preserve"> to </w:t>
      </w:r>
      <w:r w:rsidR="00C2583B">
        <w:rPr>
          <w:rFonts w:eastAsia="Calibri" w:cstheme="minorHAnsi"/>
        </w:rPr>
        <w:t xml:space="preserve">or impacted </w:t>
      </w:r>
      <w:r>
        <w:rPr>
          <w:rFonts w:eastAsia="Calibri" w:cstheme="minorHAnsi"/>
        </w:rPr>
        <w:t>data quality standards.</w:t>
      </w:r>
    </w:p>
    <w:p w14:paraId="75F3D4FF" w14:textId="77777777" w:rsidR="006D60D7" w:rsidRDefault="006D60D7" w:rsidP="00F13AAA">
      <w:pPr>
        <w:pStyle w:val="ListParagraph"/>
        <w:shd w:val="clear" w:color="auto" w:fill="FFFFFF"/>
        <w:spacing w:before="240" w:after="0" w:line="240" w:lineRule="auto"/>
        <w:ind w:left="1440"/>
        <w:jc w:val="both"/>
        <w:rPr>
          <w:rFonts w:eastAsia="Calibri" w:cstheme="minorHAnsi"/>
        </w:rPr>
      </w:pPr>
    </w:p>
    <w:p w14:paraId="04A57669" w14:textId="10332E3E" w:rsidR="0062675E" w:rsidRDefault="0062675E" w:rsidP="008A2645">
      <w:pPr>
        <w:numPr>
          <w:ilvl w:val="0"/>
          <w:numId w:val="6"/>
        </w:numPr>
        <w:shd w:val="clear" w:color="auto" w:fill="FFFFFF"/>
        <w:spacing w:before="0"/>
        <w:jc w:val="both"/>
        <w:rPr>
          <w:rFonts w:eastAsia="Calibri" w:cstheme="minorHAnsi"/>
        </w:rPr>
      </w:pPr>
      <w:r>
        <w:rPr>
          <w:rFonts w:eastAsia="Calibri" w:cstheme="minorHAnsi"/>
          <w:u w:val="single"/>
        </w:rPr>
        <w:t>Cross-checks</w:t>
      </w:r>
      <w:r>
        <w:rPr>
          <w:rFonts w:eastAsia="Calibri" w:cstheme="minorHAnsi"/>
        </w:rPr>
        <w:t xml:space="preserve"> were performed from beneficiary forms to the corresponding NOMIS entries, and vice versa.</w:t>
      </w:r>
      <w:r>
        <w:t xml:space="preserve"> </w:t>
      </w:r>
      <w:r>
        <w:rPr>
          <w:rFonts w:eastAsia="Calibri" w:cstheme="minorHAnsi"/>
        </w:rPr>
        <w:t xml:space="preserve">Spot </w:t>
      </w:r>
      <w:r w:rsidR="00C57F34">
        <w:rPr>
          <w:rFonts w:eastAsia="Calibri" w:cstheme="minorHAnsi"/>
        </w:rPr>
        <w:t>c</w:t>
      </w:r>
      <w:r>
        <w:rPr>
          <w:rFonts w:eastAsia="Calibri" w:cstheme="minorHAnsi"/>
        </w:rPr>
        <w:t xml:space="preserve">hecks were not carried out to verify </w:t>
      </w:r>
      <w:r w:rsidR="00C2583B">
        <w:rPr>
          <w:rFonts w:eastAsia="Calibri" w:cstheme="minorHAnsi"/>
        </w:rPr>
        <w:t xml:space="preserve">the </w:t>
      </w:r>
      <w:r>
        <w:rPr>
          <w:rFonts w:eastAsia="Calibri" w:cstheme="minorHAnsi"/>
        </w:rPr>
        <w:t xml:space="preserve">actual delivery of OVC services to the target population in order to protect </w:t>
      </w:r>
      <w:r w:rsidR="00C2583B">
        <w:rPr>
          <w:rFonts w:eastAsia="Calibri" w:cstheme="minorHAnsi"/>
        </w:rPr>
        <w:t>beneficiary confidentiality</w:t>
      </w:r>
      <w:r>
        <w:rPr>
          <w:rFonts w:eastAsia="Calibri" w:cstheme="minorHAnsi"/>
        </w:rPr>
        <w:t>.</w:t>
      </w:r>
    </w:p>
    <w:p w14:paraId="5ABC56C3" w14:textId="0A1D3FC4" w:rsidR="0062675E" w:rsidRDefault="0062675E" w:rsidP="0062675E">
      <w:pPr>
        <w:shd w:val="clear" w:color="auto" w:fill="FFFFFF"/>
        <w:spacing w:before="240" w:after="0" w:line="240" w:lineRule="auto"/>
        <w:jc w:val="both"/>
        <w:rPr>
          <w:rFonts w:eastAsia="Calibri" w:cstheme="minorHAnsi"/>
        </w:rPr>
      </w:pPr>
      <w:r w:rsidRPr="00D40019">
        <w:rPr>
          <w:rFonts w:eastAsia="Calibri" w:cstheme="minorHAnsi"/>
        </w:rPr>
        <w:lastRenderedPageBreak/>
        <w:t xml:space="preserve">During the data verification, LOPIN </w:t>
      </w:r>
      <w:r w:rsidR="002703DE">
        <w:rPr>
          <w:rFonts w:eastAsia="Calibri" w:cstheme="minorHAnsi"/>
        </w:rPr>
        <w:t>1</w:t>
      </w:r>
      <w:r w:rsidRPr="00D40019">
        <w:rPr>
          <w:rFonts w:eastAsia="Calibri" w:cstheme="minorHAnsi"/>
        </w:rPr>
        <w:t xml:space="preserve">-reported results on </w:t>
      </w:r>
      <w:r w:rsidR="003F785B">
        <w:rPr>
          <w:rFonts w:eastAsia="Calibri" w:cstheme="minorHAnsi"/>
        </w:rPr>
        <w:t xml:space="preserve">the </w:t>
      </w:r>
      <w:r w:rsidRPr="00D40019">
        <w:rPr>
          <w:rFonts w:eastAsia="Calibri" w:cstheme="minorHAnsi"/>
        </w:rPr>
        <w:t xml:space="preserve">NOMIS for </w:t>
      </w:r>
      <w:r w:rsidR="002703DE">
        <w:rPr>
          <w:rFonts w:eastAsia="Calibri" w:cstheme="minorHAnsi"/>
        </w:rPr>
        <w:t xml:space="preserve">OVC_SERV and </w:t>
      </w:r>
      <w:r w:rsidRPr="00D40019">
        <w:rPr>
          <w:rFonts w:eastAsia="Calibri" w:cstheme="minorHAnsi"/>
        </w:rPr>
        <w:t>OVC_HIVSTAT</w:t>
      </w:r>
      <w:r w:rsidR="002703DE">
        <w:rPr>
          <w:rFonts w:eastAsia="Calibri" w:cstheme="minorHAnsi"/>
        </w:rPr>
        <w:t xml:space="preserve"> indicators</w:t>
      </w:r>
      <w:r w:rsidRPr="00D40019">
        <w:rPr>
          <w:rFonts w:eastAsia="Calibri" w:cstheme="minorHAnsi"/>
        </w:rPr>
        <w:t xml:space="preserve"> for each CBO from October 1, 2017 to March 31, 2018 were captured using a Microsoft Excel template. At each CBO, </w:t>
      </w:r>
      <w:r w:rsidR="003F785B">
        <w:rPr>
          <w:rFonts w:eastAsia="Calibri" w:cstheme="minorHAnsi"/>
        </w:rPr>
        <w:t xml:space="preserve">DQA </w:t>
      </w:r>
      <w:r w:rsidRPr="00D40019">
        <w:rPr>
          <w:rFonts w:eastAsia="Calibri" w:cstheme="minorHAnsi"/>
        </w:rPr>
        <w:t>assessors reviewed relevant registers, folders and summary forms to verify the quality of data</w:t>
      </w:r>
      <w:r>
        <w:rPr>
          <w:rFonts w:eastAsia="Calibri" w:cstheme="minorHAnsi"/>
        </w:rPr>
        <w:t xml:space="preserve"> and </w:t>
      </w:r>
      <w:r w:rsidRPr="00D40019">
        <w:rPr>
          <w:rFonts w:eastAsia="Calibri" w:cstheme="minorHAnsi"/>
        </w:rPr>
        <w:t>to generate actual achievement for the indicator.</w:t>
      </w:r>
    </w:p>
    <w:p w14:paraId="06594EA9" w14:textId="35701952" w:rsidR="0062675E" w:rsidRDefault="002703DE" w:rsidP="002703DE">
      <w:pPr>
        <w:pStyle w:val="Heading3"/>
        <w:numPr>
          <w:ilvl w:val="0"/>
          <w:numId w:val="0"/>
        </w:numPr>
      </w:pPr>
      <w:bookmarkStart w:id="116" w:name="_Toc520991852"/>
      <w:bookmarkStart w:id="117" w:name="_Toc521161131"/>
      <w:bookmarkStart w:id="118" w:name="_Toc525930977"/>
      <w:bookmarkEnd w:id="107"/>
      <w:bookmarkEnd w:id="115"/>
      <w:r>
        <w:t xml:space="preserve">3.4.3 </w:t>
      </w:r>
      <w:r w:rsidR="0062675E">
        <w:t>DEFINITION AND INTERPRETATION OF THE VERIFICATION FACTOR</w:t>
      </w:r>
      <w:bookmarkEnd w:id="116"/>
      <w:bookmarkEnd w:id="117"/>
      <w:bookmarkEnd w:id="118"/>
    </w:p>
    <w:p w14:paraId="2B2B5860" w14:textId="2644C37F" w:rsidR="0062675E" w:rsidRPr="00D40019" w:rsidRDefault="002703DE" w:rsidP="002703DE">
      <w:pPr>
        <w:pStyle w:val="Heading4"/>
        <w:numPr>
          <w:ilvl w:val="0"/>
          <w:numId w:val="0"/>
        </w:numPr>
        <w:spacing w:before="240"/>
      </w:pPr>
      <w:r>
        <w:rPr>
          <w:bCs w:val="0"/>
        </w:rPr>
        <w:t xml:space="preserve">3.4.3.1 </w:t>
      </w:r>
      <w:r w:rsidR="0062675E" w:rsidRPr="00D40019">
        <w:rPr>
          <w:bCs w:val="0"/>
        </w:rPr>
        <w:t>DEFINITION OF VERIFICATION FACTOR</w:t>
      </w:r>
    </w:p>
    <w:p w14:paraId="38EA3072" w14:textId="77777777" w:rsidR="0062675E" w:rsidRDefault="0062675E" w:rsidP="0062675E">
      <w:pPr>
        <w:spacing w:before="240" w:line="240" w:lineRule="auto"/>
        <w:jc w:val="both"/>
      </w:pPr>
      <w:bookmarkStart w:id="119" w:name="_Hlk521471408"/>
      <w:bookmarkStart w:id="120" w:name="_Hlk520753412"/>
      <w:r>
        <w:t>For a specific site, the verification factor is the ratio of verified count (recounted by the DQA team from source documents) to the reported count (from the summary report prepared by the site) for a specific reporting period. It is usually expressed as a percentage. Mathematically, it can be expressed as:</w:t>
      </w:r>
    </w:p>
    <w:p w14:paraId="0B514987" w14:textId="77777777" w:rsidR="0062675E" w:rsidRDefault="0062675E" w:rsidP="0062675E">
      <w:pPr>
        <w:tabs>
          <w:tab w:val="left" w:pos="5490"/>
        </w:tabs>
        <w:spacing w:before="240" w:line="240" w:lineRule="auto"/>
        <w:jc w:val="both"/>
      </w:pPr>
      <w:r>
        <w:t>Verification Factor = (Verified count at selected site / Reported count at selected site) x 100</w:t>
      </w:r>
    </w:p>
    <w:bookmarkEnd w:id="119"/>
    <w:p w14:paraId="487E77CA" w14:textId="66C7858A" w:rsidR="0062675E" w:rsidRPr="00D40019" w:rsidRDefault="002703DE" w:rsidP="002703DE">
      <w:pPr>
        <w:pStyle w:val="Heading4"/>
        <w:numPr>
          <w:ilvl w:val="0"/>
          <w:numId w:val="0"/>
        </w:numPr>
        <w:spacing w:before="240"/>
        <w:ind w:left="864" w:hanging="864"/>
      </w:pPr>
      <w:r>
        <w:rPr>
          <w:bCs w:val="0"/>
        </w:rPr>
        <w:t xml:space="preserve">3.4.3.2 </w:t>
      </w:r>
      <w:r w:rsidR="0062675E" w:rsidRPr="002703DE">
        <w:rPr>
          <w:bCs w:val="0"/>
        </w:rPr>
        <w:t>INTERPRETATION OF THE VERIFICATION FACTOR</w:t>
      </w:r>
    </w:p>
    <w:p w14:paraId="36C65F9E" w14:textId="761B97A8" w:rsidR="0062675E" w:rsidRDefault="0062675E" w:rsidP="0062675E">
      <w:pPr>
        <w:spacing w:before="240" w:line="240" w:lineRule="auto"/>
        <w:jc w:val="both"/>
      </w:pPr>
      <w:bookmarkStart w:id="121" w:name="_Hlk521471461"/>
      <w:r>
        <w:t>Verification factors greater than 100 percent indicate under</w:t>
      </w:r>
      <w:r w:rsidR="0083510D">
        <w:t>-</w:t>
      </w:r>
      <w:r>
        <w:t>reporting (i.e., the source documents show a higher actual count than the numbers reported in the site summary), while verification factors less than 100 percent indicate over</w:t>
      </w:r>
      <w:r w:rsidR="0083510D">
        <w:t>-</w:t>
      </w:r>
      <w:r>
        <w:t>reporting (i.e., the source documents show a lower actual count than the numbers reported in the summary). Both of these scenarios indicate a validity issue for data quality. A variance of less than ten percent in either direction is usually considered a minor issue. However, from the donor/funding perspective, under</w:t>
      </w:r>
      <w:r w:rsidR="0083510D">
        <w:t>-</w:t>
      </w:r>
      <w:r>
        <w:t xml:space="preserve">reporting leads to underestimation of the impact of the </w:t>
      </w:r>
      <w:r w:rsidR="007E3135">
        <w:t>activity,</w:t>
      </w:r>
      <w:r>
        <w:t xml:space="preserve"> while systematically high levels of over</w:t>
      </w:r>
      <w:r w:rsidR="0083510D">
        <w:t>-</w:t>
      </w:r>
      <w:r>
        <w:t xml:space="preserve">reporting not due to errors can lead to questions about the </w:t>
      </w:r>
      <w:r w:rsidR="00C57F34">
        <w:t>accuracy</w:t>
      </w:r>
      <w:r>
        <w:t xml:space="preserve"> of the data reporting system.</w:t>
      </w:r>
    </w:p>
    <w:p w14:paraId="734F0511" w14:textId="7251C1D7" w:rsidR="0062675E" w:rsidRDefault="002703DE" w:rsidP="0062675E">
      <w:pPr>
        <w:pStyle w:val="Heading3"/>
        <w:ind w:left="720" w:hanging="720"/>
      </w:pPr>
      <w:bookmarkStart w:id="122" w:name="_Toc520991853"/>
      <w:bookmarkStart w:id="123" w:name="_Ref521153514"/>
      <w:bookmarkStart w:id="124" w:name="_Toc521161132"/>
      <w:bookmarkStart w:id="125" w:name="_Ref521362808"/>
      <w:bookmarkStart w:id="126" w:name="_Ref521362814"/>
      <w:bookmarkStart w:id="127" w:name="_Ref521362819"/>
      <w:bookmarkStart w:id="128" w:name="_Toc525930978"/>
      <w:bookmarkEnd w:id="120"/>
      <w:bookmarkEnd w:id="121"/>
      <w:r>
        <w:t xml:space="preserve">3.4.4 </w:t>
      </w:r>
      <w:r w:rsidR="0062675E">
        <w:t xml:space="preserve">METHODOLOGY FOR CROSS-CHECKS AT </w:t>
      </w:r>
      <w:r w:rsidR="00C57F34">
        <w:t xml:space="preserve">THE </w:t>
      </w:r>
      <w:r w:rsidR="0062675E">
        <w:t>CBO LEVEL</w:t>
      </w:r>
      <w:bookmarkEnd w:id="122"/>
      <w:bookmarkEnd w:id="123"/>
      <w:bookmarkEnd w:id="124"/>
      <w:bookmarkEnd w:id="125"/>
      <w:bookmarkEnd w:id="126"/>
      <w:bookmarkEnd w:id="127"/>
      <w:bookmarkEnd w:id="128"/>
    </w:p>
    <w:p w14:paraId="398240C2" w14:textId="77777777" w:rsidR="0062675E" w:rsidRDefault="0062675E" w:rsidP="0062675E">
      <w:pPr>
        <w:spacing w:before="240" w:line="240" w:lineRule="auto"/>
        <w:jc w:val="both"/>
      </w:pPr>
      <w:bookmarkStart w:id="129" w:name="_Hlk521471658"/>
      <w:bookmarkStart w:id="130" w:name="_Hlk520753441"/>
      <w:r>
        <w:t>Cross-checks were performed between beneficiary folders and the NOMIS in two directions:</w:t>
      </w:r>
    </w:p>
    <w:p w14:paraId="54FB1563" w14:textId="77777777" w:rsidR="0062675E" w:rsidRDefault="0062675E" w:rsidP="0062675E">
      <w:pPr>
        <w:spacing w:before="240" w:line="240" w:lineRule="auto"/>
        <w:jc w:val="both"/>
      </w:pPr>
      <w:r>
        <w:t>Cross-check A: From beneficiary folders and corresponding beneficiary service forms to the NOMIS; and</w:t>
      </w:r>
    </w:p>
    <w:p w14:paraId="3F7058AC" w14:textId="77777777" w:rsidR="0062675E" w:rsidRDefault="0062675E" w:rsidP="0062675E">
      <w:pPr>
        <w:spacing w:before="240" w:line="240" w:lineRule="auto"/>
        <w:jc w:val="both"/>
      </w:pPr>
      <w:r>
        <w:t>Cross-check B: From the NOMIS to beneficiary folders and corresponding beneficiary service forms.</w:t>
      </w:r>
    </w:p>
    <w:p w14:paraId="540692ED" w14:textId="77777777" w:rsidR="0062675E" w:rsidRDefault="0062675E" w:rsidP="0062675E">
      <w:pPr>
        <w:spacing w:before="240" w:line="240" w:lineRule="auto"/>
        <w:jc w:val="both"/>
      </w:pPr>
      <w:r>
        <w:t>The DQA team sampled beneficiary folders (randomly selected where feasible) to ensure adequate representation of the complete data available, with a minimum of ten folders selected, and a</w:t>
      </w:r>
      <w:r>
        <w:rPr>
          <w:b/>
          <w:bCs/>
        </w:rPr>
        <w:t xml:space="preserve"> </w:t>
      </w:r>
      <w:r>
        <w:t xml:space="preserve">different set of beneficiary folders for each direction of cross-checks. Depending on the total number of folders at the CBO, at a minimum every </w:t>
      </w:r>
      <w:r>
        <w:rPr>
          <w:b/>
          <w:bCs/>
        </w:rPr>
        <w:t>n</w:t>
      </w:r>
      <w:r>
        <w:t xml:space="preserve">th folder was selected (where </w:t>
      </w:r>
      <w:r>
        <w:rPr>
          <w:b/>
          <w:bCs/>
        </w:rPr>
        <w:t>n</w:t>
      </w:r>
      <w:r>
        <w:t>=total number of folders divided by ten). The details of the cross-check methodology are provided below</w:t>
      </w:r>
      <w:bookmarkEnd w:id="129"/>
      <w:r>
        <w:t>.</w:t>
      </w:r>
    </w:p>
    <w:p w14:paraId="1B3F8323" w14:textId="78338BA9" w:rsidR="0062675E" w:rsidRPr="00D40019" w:rsidRDefault="002703DE" w:rsidP="002703DE">
      <w:pPr>
        <w:pStyle w:val="Heading4"/>
        <w:numPr>
          <w:ilvl w:val="0"/>
          <w:numId w:val="0"/>
        </w:numPr>
        <w:spacing w:before="240"/>
        <w:ind w:left="864" w:hanging="864"/>
      </w:pPr>
      <w:bookmarkStart w:id="131" w:name="_Hlk520753483"/>
      <w:bookmarkEnd w:id="130"/>
      <w:r>
        <w:rPr>
          <w:bCs w:val="0"/>
        </w:rPr>
        <w:t xml:space="preserve">3.4.4.1 </w:t>
      </w:r>
      <w:bookmarkStart w:id="132" w:name="_Hlk521471711"/>
      <w:r w:rsidR="0062675E" w:rsidRPr="00D40019">
        <w:rPr>
          <w:bCs w:val="0"/>
        </w:rPr>
        <w:t>Cross-check A: From beneficiary folders (and beneficiary service forms) to NOMIS</w:t>
      </w:r>
      <w:bookmarkEnd w:id="132"/>
    </w:p>
    <w:p w14:paraId="6E96A4E9" w14:textId="77777777" w:rsidR="0062675E" w:rsidRDefault="0062675E" w:rsidP="0062675E">
      <w:pPr>
        <w:numPr>
          <w:ilvl w:val="0"/>
          <w:numId w:val="3"/>
        </w:numPr>
        <w:spacing w:line="240" w:lineRule="auto"/>
        <w:ind w:left="864"/>
        <w:jc w:val="both"/>
      </w:pPr>
      <w:bookmarkStart w:id="133" w:name="_Hlk521471736"/>
      <w:r>
        <w:t>Using the selection methodology described above, the DQA team selected at least ten beneficiary folders containing five or more corresponding beneficiary service forms with unique identifiers and enrollment numbers for an OVC service provided in the reporting period.</w:t>
      </w:r>
    </w:p>
    <w:p w14:paraId="24417EA0" w14:textId="6E13BD5E" w:rsidR="0062675E" w:rsidRDefault="0062675E" w:rsidP="0062675E">
      <w:pPr>
        <w:numPr>
          <w:ilvl w:val="0"/>
          <w:numId w:val="3"/>
        </w:numPr>
        <w:spacing w:line="240" w:lineRule="auto"/>
        <w:ind w:left="864"/>
        <w:jc w:val="both"/>
      </w:pPr>
      <w:r>
        <w:t>The team confirmed that each of the five or more service forms were complete in the ten folders, indicating HIV status of the OVC served in the reporting period and the OVC service provided</w:t>
      </w:r>
      <w:r>
        <w:rPr>
          <w:b/>
          <w:bCs/>
        </w:rPr>
        <w:t>.</w:t>
      </w:r>
      <w:r>
        <w:t xml:space="preserve"> If any of the forms were incomplete, the relevant details were noted.</w:t>
      </w:r>
    </w:p>
    <w:p w14:paraId="7FA37CE3" w14:textId="23E6B683" w:rsidR="0062675E" w:rsidRDefault="0062675E" w:rsidP="0062675E">
      <w:pPr>
        <w:numPr>
          <w:ilvl w:val="0"/>
          <w:numId w:val="3"/>
        </w:numPr>
        <w:spacing w:line="240" w:lineRule="auto"/>
        <w:ind w:left="864"/>
        <w:jc w:val="both"/>
      </w:pPr>
      <w:r>
        <w:lastRenderedPageBreak/>
        <w:t>Using the identifying enrollment number/unique identifier on the service form, the beneficiary was traced in the NOMIS to confirm if the corresponding entry existed, and if the basic details (</w:t>
      </w:r>
      <w:r w:rsidR="009C5ADE">
        <w:t xml:space="preserve">i.e., </w:t>
      </w:r>
      <w:r>
        <w:t>ID, age, sex, etc.) were correct.</w:t>
      </w:r>
    </w:p>
    <w:bookmarkEnd w:id="133"/>
    <w:p w14:paraId="3DFB1C95" w14:textId="0B64A163" w:rsidR="0062675E" w:rsidRPr="00D40019" w:rsidRDefault="002703DE" w:rsidP="002703DE">
      <w:pPr>
        <w:pStyle w:val="Heading4"/>
        <w:numPr>
          <w:ilvl w:val="0"/>
          <w:numId w:val="0"/>
        </w:numPr>
        <w:spacing w:before="240"/>
        <w:ind w:left="864" w:hanging="864"/>
      </w:pPr>
      <w:r>
        <w:rPr>
          <w:bCs w:val="0"/>
        </w:rPr>
        <w:t xml:space="preserve">3.4.4.2 </w:t>
      </w:r>
      <w:bookmarkStart w:id="134" w:name="_Hlk521471755"/>
      <w:r w:rsidR="0062675E" w:rsidRPr="00D40019">
        <w:rPr>
          <w:bCs w:val="0"/>
        </w:rPr>
        <w:t>Cross-check B: From NOMIS to beneficiary service form</w:t>
      </w:r>
    </w:p>
    <w:p w14:paraId="65844D61" w14:textId="6517E9DD" w:rsidR="0062675E" w:rsidRDefault="0062675E" w:rsidP="0062675E">
      <w:pPr>
        <w:numPr>
          <w:ilvl w:val="0"/>
          <w:numId w:val="3"/>
        </w:numPr>
        <w:spacing w:line="240" w:lineRule="auto"/>
        <w:ind w:left="864"/>
        <w:jc w:val="both"/>
      </w:pPr>
      <w:r>
        <w:t xml:space="preserve">Using the sampling methodology described earlier (including random selection where feasible), the </w:t>
      </w:r>
      <w:r w:rsidR="009C5ADE">
        <w:t xml:space="preserve">DQA </w:t>
      </w:r>
      <w:r>
        <w:t>team selected a different set of at least ten unique identifiers and enrollment numbers for OVC less than age 18 served in the NOMIS for the reporting period.</w:t>
      </w:r>
    </w:p>
    <w:p w14:paraId="1F99667F" w14:textId="10498D34" w:rsidR="0062675E" w:rsidRDefault="0062675E" w:rsidP="0062675E">
      <w:pPr>
        <w:numPr>
          <w:ilvl w:val="0"/>
          <w:numId w:val="3"/>
        </w:numPr>
        <w:spacing w:line="240" w:lineRule="auto"/>
        <w:ind w:left="864"/>
        <w:jc w:val="both"/>
      </w:pPr>
      <w:r>
        <w:t>Using the identifying enrollment number/unique identifier in the NOMIS, the team traced and verified the beneficiary on the service form in the corresponding folder to confirm if the details were correct. The enro</w:t>
      </w:r>
      <w:r w:rsidR="00C57F34">
        <w:t>l</w:t>
      </w:r>
      <w:r>
        <w:t>lment forms were also reviewed for completeness.</w:t>
      </w:r>
    </w:p>
    <w:bookmarkEnd w:id="131"/>
    <w:p w14:paraId="55601B61" w14:textId="3B6B2764" w:rsidR="0062675E" w:rsidRDefault="0062675E" w:rsidP="0062675E">
      <w:pPr>
        <w:spacing w:before="240" w:line="240" w:lineRule="auto"/>
        <w:jc w:val="both"/>
      </w:pPr>
      <w:r>
        <w:t xml:space="preserve">A diagrammatic depiction of cross-checks is provided </w:t>
      </w:r>
      <w:r w:rsidRPr="003A40CB">
        <w:t xml:space="preserve">in </w:t>
      </w:r>
      <w:r w:rsidR="003A40CB" w:rsidRPr="003A40CB">
        <w:fldChar w:fldCharType="begin"/>
      </w:r>
      <w:r w:rsidR="003A40CB" w:rsidRPr="003A40CB">
        <w:instrText xml:space="preserve"> REF _Ref496876502 \h  \* MERGEFORMAT </w:instrText>
      </w:r>
      <w:r w:rsidR="003A40CB" w:rsidRPr="003A40CB">
        <w:fldChar w:fldCharType="separate"/>
      </w:r>
      <w:r w:rsidR="00C66CA7" w:rsidRPr="00C66CA7">
        <w:t>Figure 13</w:t>
      </w:r>
      <w:r w:rsidR="003A40CB" w:rsidRPr="003A40CB">
        <w:fldChar w:fldCharType="end"/>
      </w:r>
      <w:r w:rsidRPr="003A40CB">
        <w:t xml:space="preserve">, Annex section </w:t>
      </w:r>
      <w:r w:rsidRPr="003A40CB">
        <w:fldChar w:fldCharType="begin"/>
      </w:r>
      <w:r w:rsidRPr="003A40CB">
        <w:instrText xml:space="preserve"> REF _Ref496824212 \n \h </w:instrText>
      </w:r>
      <w:r w:rsidR="002703DE" w:rsidRPr="003A40CB">
        <w:instrText xml:space="preserve"> \* MERGEFORMAT </w:instrText>
      </w:r>
      <w:r w:rsidRPr="003A40CB">
        <w:fldChar w:fldCharType="separate"/>
      </w:r>
      <w:r w:rsidR="00C66CA7">
        <w:t>0</w:t>
      </w:r>
      <w:r w:rsidRPr="003A40CB">
        <w:fldChar w:fldCharType="end"/>
      </w:r>
      <w:r w:rsidRPr="003A40CB">
        <w:t>.</w:t>
      </w:r>
    </w:p>
    <w:p w14:paraId="61F4EA04" w14:textId="7A18C896" w:rsidR="002703DE" w:rsidRPr="00AF0E66" w:rsidRDefault="002703DE" w:rsidP="002703DE">
      <w:pPr>
        <w:pStyle w:val="Heading2"/>
        <w:numPr>
          <w:ilvl w:val="1"/>
          <w:numId w:val="0"/>
        </w:numPr>
        <w:ind w:left="576" w:hanging="576"/>
      </w:pPr>
      <w:bookmarkStart w:id="135" w:name="_Toc521161133"/>
      <w:bookmarkStart w:id="136" w:name="_Toc525930979"/>
      <w:bookmarkEnd w:id="134"/>
      <w:r>
        <w:t xml:space="preserve">3.5 </w:t>
      </w:r>
      <w:r w:rsidRPr="00AF0E66">
        <w:t>DQA TOOL</w:t>
      </w:r>
      <w:bookmarkEnd w:id="135"/>
      <w:bookmarkEnd w:id="136"/>
    </w:p>
    <w:p w14:paraId="0BC27C6A" w14:textId="6FD7EA30" w:rsidR="002703DE" w:rsidRDefault="002703DE" w:rsidP="002703DE">
      <w:pPr>
        <w:tabs>
          <w:tab w:val="left" w:pos="270"/>
        </w:tabs>
        <w:jc w:val="both"/>
      </w:pPr>
      <w:bookmarkStart w:id="137" w:name="_Hlk520753815"/>
      <w:bookmarkStart w:id="138" w:name="_Hlk521471838"/>
      <w:r>
        <w:rPr>
          <w:color w:val="595959" w:themeColor="text1" w:themeTint="A6"/>
        </w:rPr>
        <w:t xml:space="preserve">The </w:t>
      </w:r>
      <w:r>
        <w:t>MEASURE Evaluation multi-indicator routine DQA tool (2015)</w:t>
      </w:r>
      <w:r>
        <w:rPr>
          <w:rStyle w:val="FootnoteReference"/>
        </w:rPr>
        <w:footnoteReference w:id="3"/>
      </w:r>
      <w:r>
        <w:t xml:space="preserve"> guided the M&amp;E system</w:t>
      </w:r>
      <w:r w:rsidR="00AD676C">
        <w:t>s</w:t>
      </w:r>
      <w:r>
        <w:t xml:space="preserve"> assessment and data verification processes.</w:t>
      </w:r>
      <w:r w:rsidR="007D3454">
        <w:t xml:space="preserve"> </w:t>
      </w:r>
      <w:r>
        <w:t>The DQA team utilized the multi-indicator tool to measure the following:</w:t>
      </w:r>
    </w:p>
    <w:p w14:paraId="3F2BA3A2" w14:textId="5C6ED406" w:rsidR="002703DE" w:rsidRDefault="002703DE" w:rsidP="008A2645">
      <w:pPr>
        <w:numPr>
          <w:ilvl w:val="0"/>
          <w:numId w:val="7"/>
        </w:numPr>
        <w:shd w:val="clear" w:color="auto" w:fill="FFFFFF"/>
        <w:spacing w:before="240" w:after="0" w:line="240" w:lineRule="auto"/>
        <w:jc w:val="both"/>
        <w:rPr>
          <w:rFonts w:eastAsia="Calibri" w:cstheme="minorHAnsi"/>
        </w:rPr>
      </w:pPr>
      <w:r>
        <w:rPr>
          <w:rFonts w:eastAsia="Calibri" w:cstheme="minorHAnsi"/>
        </w:rPr>
        <w:t>Strength of the data management and reporting system, for the indicator</w:t>
      </w:r>
      <w:r w:rsidR="007D3454">
        <w:rPr>
          <w:rFonts w:eastAsia="Calibri" w:cstheme="minorHAnsi"/>
        </w:rPr>
        <w:t>s</w:t>
      </w:r>
      <w:r>
        <w:rPr>
          <w:rFonts w:eastAsia="Calibri" w:cstheme="minorHAnsi"/>
        </w:rPr>
        <w:t xml:space="preserve"> based on a review of the activity’s data collection and reporting system, including responses to questions on how well the system is designed and implemented.</w:t>
      </w:r>
    </w:p>
    <w:p w14:paraId="08314F61" w14:textId="23B1EC14" w:rsidR="002703DE" w:rsidRDefault="002703DE" w:rsidP="008A2645">
      <w:pPr>
        <w:numPr>
          <w:ilvl w:val="0"/>
          <w:numId w:val="7"/>
        </w:numPr>
        <w:shd w:val="clear" w:color="auto" w:fill="FFFFFF"/>
        <w:spacing w:before="240" w:after="0" w:line="240" w:lineRule="auto"/>
        <w:jc w:val="both"/>
        <w:rPr>
          <w:rFonts w:eastAsia="Calibri" w:cstheme="minorHAnsi"/>
        </w:rPr>
      </w:pPr>
      <w:r>
        <w:rPr>
          <w:rFonts w:eastAsia="Calibri" w:cstheme="minorHAnsi"/>
        </w:rPr>
        <w:t>Accuracy of reported data through the calculation of verification factors (i.e., the ratio of the recounted value of the indicator</w:t>
      </w:r>
      <w:r w:rsidR="007D3454">
        <w:rPr>
          <w:rFonts w:eastAsia="Calibri" w:cstheme="minorHAnsi"/>
        </w:rPr>
        <w:t>s</w:t>
      </w:r>
      <w:r>
        <w:rPr>
          <w:rFonts w:eastAsia="Calibri" w:cstheme="minorHAnsi"/>
        </w:rPr>
        <w:t xml:space="preserve"> to the reported value) for the </w:t>
      </w:r>
      <w:r w:rsidR="007D3454">
        <w:rPr>
          <w:rFonts w:eastAsia="Calibri" w:cstheme="minorHAnsi"/>
        </w:rPr>
        <w:t xml:space="preserve">two </w:t>
      </w:r>
      <w:r>
        <w:rPr>
          <w:rFonts w:eastAsia="Calibri" w:cstheme="minorHAnsi"/>
        </w:rPr>
        <w:t>indicator</w:t>
      </w:r>
      <w:r w:rsidR="007D3454">
        <w:rPr>
          <w:rFonts w:eastAsia="Calibri" w:cstheme="minorHAnsi"/>
        </w:rPr>
        <w:t>s,</w:t>
      </w:r>
      <w:r>
        <w:rPr>
          <w:rFonts w:eastAsia="Calibri" w:cstheme="minorHAnsi"/>
        </w:rPr>
        <w:t xml:space="preserve"> from October 1, 2017 to March 31, 2018, based on data verification performed at each level of the reporting system. This included:</w:t>
      </w:r>
    </w:p>
    <w:p w14:paraId="66BEE153" w14:textId="01C00ED0" w:rsidR="002703DE" w:rsidRDefault="002703DE" w:rsidP="008A2645">
      <w:pPr>
        <w:numPr>
          <w:ilvl w:val="1"/>
          <w:numId w:val="7"/>
        </w:numPr>
        <w:shd w:val="clear" w:color="auto" w:fill="FFFFFF"/>
        <w:spacing w:before="240" w:after="0" w:line="240" w:lineRule="auto"/>
        <w:jc w:val="both"/>
        <w:rPr>
          <w:rFonts w:eastAsia="Calibri" w:cstheme="minorHAnsi"/>
        </w:rPr>
      </w:pPr>
      <w:r>
        <w:rPr>
          <w:rFonts w:eastAsia="Calibri" w:cstheme="minorHAnsi"/>
        </w:rPr>
        <w:t xml:space="preserve">Number of OVC </w:t>
      </w:r>
      <w:r w:rsidR="007D3454">
        <w:rPr>
          <w:rFonts w:eastAsia="Calibri" w:cstheme="minorHAnsi"/>
        </w:rPr>
        <w:t xml:space="preserve">served and OVC </w:t>
      </w:r>
      <w:r>
        <w:rPr>
          <w:rFonts w:eastAsia="Calibri" w:cstheme="minorHAnsi"/>
        </w:rPr>
        <w:t xml:space="preserve">less than age 18 with HIV status reported at CBO level accurately reported in </w:t>
      </w:r>
      <w:r w:rsidR="00AD676C">
        <w:rPr>
          <w:rFonts w:eastAsia="Calibri" w:cstheme="minorHAnsi"/>
        </w:rPr>
        <w:t xml:space="preserve">the </w:t>
      </w:r>
      <w:r>
        <w:rPr>
          <w:rFonts w:eastAsia="Calibri" w:cstheme="minorHAnsi"/>
        </w:rPr>
        <w:t>NOMIS;</w:t>
      </w:r>
    </w:p>
    <w:p w14:paraId="43D729FC" w14:textId="3183677C" w:rsidR="002703DE" w:rsidRDefault="002703DE" w:rsidP="008A2645">
      <w:pPr>
        <w:numPr>
          <w:ilvl w:val="1"/>
          <w:numId w:val="7"/>
        </w:numPr>
        <w:shd w:val="clear" w:color="auto" w:fill="FFFFFF"/>
        <w:spacing w:before="240" w:after="0" w:line="240" w:lineRule="auto"/>
        <w:jc w:val="both"/>
        <w:rPr>
          <w:rFonts w:eastAsia="Calibri" w:cstheme="minorHAnsi"/>
        </w:rPr>
      </w:pPr>
      <w:r>
        <w:rPr>
          <w:rFonts w:eastAsia="Calibri" w:cstheme="minorHAnsi"/>
        </w:rPr>
        <w:t xml:space="preserve">Cross-checks: Number of OVC </w:t>
      </w:r>
      <w:r w:rsidR="007D3454">
        <w:rPr>
          <w:rFonts w:eastAsia="Calibri" w:cstheme="minorHAnsi"/>
        </w:rPr>
        <w:t xml:space="preserve">served and OVC </w:t>
      </w:r>
      <w:r>
        <w:rPr>
          <w:rFonts w:eastAsia="Calibri" w:cstheme="minorHAnsi"/>
        </w:rPr>
        <w:t>less than age 18 with HIV status validated from source documents (i.e., enrol</w:t>
      </w:r>
      <w:r w:rsidR="00C57F34">
        <w:rPr>
          <w:rFonts w:eastAsia="Calibri" w:cstheme="minorHAnsi"/>
        </w:rPr>
        <w:t>l</w:t>
      </w:r>
      <w:r>
        <w:rPr>
          <w:rFonts w:eastAsia="Calibri" w:cstheme="minorHAnsi"/>
        </w:rPr>
        <w:t>ment forms, service form and follow up form);</w:t>
      </w:r>
    </w:p>
    <w:p w14:paraId="3072738D" w14:textId="77777777" w:rsidR="002703DE" w:rsidRDefault="002703DE" w:rsidP="008A2645">
      <w:pPr>
        <w:numPr>
          <w:ilvl w:val="1"/>
          <w:numId w:val="7"/>
        </w:numPr>
        <w:shd w:val="clear" w:color="auto" w:fill="FFFFFF"/>
        <w:spacing w:before="240" w:after="0" w:line="240" w:lineRule="auto"/>
        <w:jc w:val="both"/>
        <w:rPr>
          <w:rFonts w:eastAsia="Calibri" w:cstheme="minorHAnsi"/>
        </w:rPr>
      </w:pPr>
      <w:r>
        <w:rPr>
          <w:rFonts w:eastAsia="Calibri" w:cstheme="minorHAnsi"/>
        </w:rPr>
        <w:t xml:space="preserve">Percentage of data reports from </w:t>
      </w:r>
      <w:r>
        <w:rPr>
          <w:rFonts w:eastAsia="Calibri" w:cstheme="minorHAnsi"/>
          <w:u w:val="single"/>
        </w:rPr>
        <w:t>all participating CBOs</w:t>
      </w:r>
      <w:r>
        <w:rPr>
          <w:rFonts w:eastAsia="Calibri" w:cstheme="minorHAnsi"/>
        </w:rPr>
        <w:t xml:space="preserve"> in a state accurately reported at the state level; and</w:t>
      </w:r>
    </w:p>
    <w:p w14:paraId="31C7BB3F" w14:textId="3CB83797" w:rsidR="002703DE" w:rsidRDefault="002703DE" w:rsidP="008A2645">
      <w:pPr>
        <w:numPr>
          <w:ilvl w:val="1"/>
          <w:numId w:val="7"/>
        </w:numPr>
        <w:shd w:val="clear" w:color="auto" w:fill="FFFFFF"/>
        <w:spacing w:before="240" w:after="0" w:line="240" w:lineRule="auto"/>
        <w:jc w:val="both"/>
        <w:rPr>
          <w:rFonts w:eastAsia="Calibri" w:cstheme="minorHAnsi"/>
        </w:rPr>
      </w:pPr>
      <w:r>
        <w:rPr>
          <w:rFonts w:eastAsia="Calibri" w:cstheme="minorHAnsi"/>
        </w:rPr>
        <w:t xml:space="preserve">Percentage of data reports from </w:t>
      </w:r>
      <w:r>
        <w:rPr>
          <w:rFonts w:eastAsia="Calibri" w:cstheme="minorHAnsi"/>
          <w:u w:val="single"/>
        </w:rPr>
        <w:t xml:space="preserve">all participating LOPIN </w:t>
      </w:r>
      <w:r w:rsidR="007D3454">
        <w:rPr>
          <w:rFonts w:eastAsia="Calibri" w:cstheme="minorHAnsi"/>
          <w:u w:val="single"/>
        </w:rPr>
        <w:t>1</w:t>
      </w:r>
      <w:r>
        <w:rPr>
          <w:rFonts w:eastAsia="Calibri" w:cstheme="minorHAnsi"/>
          <w:u w:val="single"/>
        </w:rPr>
        <w:t xml:space="preserve"> states</w:t>
      </w:r>
      <w:r>
        <w:rPr>
          <w:rFonts w:eastAsia="Calibri" w:cstheme="minorHAnsi"/>
        </w:rPr>
        <w:t xml:space="preserve"> in Nigeria accurately reported at the </w:t>
      </w:r>
      <w:r w:rsidR="00A579A3">
        <w:rPr>
          <w:rFonts w:eastAsia="Calibri" w:cstheme="minorHAnsi"/>
        </w:rPr>
        <w:t>central</w:t>
      </w:r>
      <w:r>
        <w:rPr>
          <w:rFonts w:eastAsia="Calibri" w:cstheme="minorHAnsi"/>
        </w:rPr>
        <w:t xml:space="preserve"> level.</w:t>
      </w:r>
    </w:p>
    <w:p w14:paraId="56671D40" w14:textId="6DFB7A24" w:rsidR="002703DE" w:rsidRDefault="002703DE" w:rsidP="008A2645">
      <w:pPr>
        <w:numPr>
          <w:ilvl w:val="0"/>
          <w:numId w:val="7"/>
        </w:numPr>
        <w:shd w:val="clear" w:color="auto" w:fill="FFFFFF"/>
        <w:spacing w:before="240" w:after="0" w:line="240" w:lineRule="auto"/>
        <w:jc w:val="both"/>
        <w:rPr>
          <w:rFonts w:eastAsia="Calibri" w:cstheme="minorHAnsi"/>
        </w:rPr>
      </w:pPr>
      <w:r>
        <w:rPr>
          <w:rFonts w:eastAsia="Calibri" w:cstheme="minorHAnsi"/>
        </w:rPr>
        <w:lastRenderedPageBreak/>
        <w:t xml:space="preserve">Availability, completeness, and timeliness of reports through percentages calculated at the CBO, the </w:t>
      </w:r>
      <w:r w:rsidR="007F5E2E">
        <w:rPr>
          <w:rFonts w:eastAsia="Calibri" w:cstheme="minorHAnsi"/>
        </w:rPr>
        <w:t>s</w:t>
      </w:r>
      <w:r>
        <w:rPr>
          <w:rFonts w:eastAsia="Calibri" w:cstheme="minorHAnsi"/>
        </w:rPr>
        <w:t xml:space="preserve">tate, and the </w:t>
      </w:r>
      <w:r w:rsidR="007F5E2E">
        <w:rPr>
          <w:rFonts w:eastAsia="Calibri" w:cstheme="minorHAnsi"/>
        </w:rPr>
        <w:t>c</w:t>
      </w:r>
      <w:r>
        <w:rPr>
          <w:rFonts w:eastAsia="Calibri" w:cstheme="minorHAnsi"/>
        </w:rPr>
        <w:t xml:space="preserve">entral M&amp;E </w:t>
      </w:r>
      <w:r w:rsidR="0076264E">
        <w:rPr>
          <w:rFonts w:eastAsia="Calibri" w:cstheme="minorHAnsi"/>
        </w:rPr>
        <w:t>u</w:t>
      </w:r>
      <w:r>
        <w:rPr>
          <w:rFonts w:eastAsia="Calibri" w:cstheme="minorHAnsi"/>
        </w:rPr>
        <w:t>nit.</w:t>
      </w:r>
    </w:p>
    <w:p w14:paraId="60549554" w14:textId="5FAF7CB7" w:rsidR="002703DE" w:rsidRDefault="002703DE" w:rsidP="00DE2ECE">
      <w:pPr>
        <w:shd w:val="clear" w:color="auto" w:fill="FFFFFF"/>
        <w:spacing w:before="240" w:after="0" w:line="240" w:lineRule="auto"/>
        <w:jc w:val="both"/>
        <w:rPr>
          <w:rFonts w:eastAsia="Calibri" w:cstheme="minorHAnsi"/>
        </w:rPr>
      </w:pPr>
      <w:r>
        <w:t>The DQA team used the ADS 201 USAID recommended DQA checklist</w:t>
      </w:r>
      <w:r>
        <w:rPr>
          <w:rStyle w:val="FootnoteReference"/>
        </w:rPr>
        <w:footnoteReference w:id="4"/>
      </w:r>
      <w:r>
        <w:t xml:space="preserve"> to review of the five data quality standards</w:t>
      </w:r>
      <w:r>
        <w:rPr>
          <w:rFonts w:eastAsia="Calibri" w:cstheme="minorHAnsi"/>
        </w:rPr>
        <w:t xml:space="preserve"> - validity, reliability, timeliness, precision and integrit</w:t>
      </w:r>
      <w:r w:rsidR="001A369D">
        <w:rPr>
          <w:rFonts w:eastAsia="Calibri" w:cstheme="minorHAnsi"/>
        </w:rPr>
        <w:t>y</w:t>
      </w:r>
      <w:r>
        <w:rPr>
          <w:rFonts w:eastAsia="Calibri" w:cstheme="minorHAnsi"/>
        </w:rPr>
        <w:t>. Information needed to complete the USAID DQA checklist were already contained in the RDQA tool</w:t>
      </w:r>
      <w:r w:rsidR="0076264E">
        <w:rPr>
          <w:rFonts w:eastAsia="Calibri" w:cstheme="minorHAnsi"/>
        </w:rPr>
        <w:t>,</w:t>
      </w:r>
      <w:r>
        <w:rPr>
          <w:rFonts w:eastAsia="Calibri" w:cstheme="minorHAnsi"/>
        </w:rPr>
        <w:t xml:space="preserve"> but the DQA team also probed for more information of areas that were not adequately covered by the RDQA tool.</w:t>
      </w:r>
      <w:bookmarkEnd w:id="137"/>
    </w:p>
    <w:p w14:paraId="27F1ADC1" w14:textId="5ACCD146" w:rsidR="002703DE" w:rsidRPr="00AF0E66" w:rsidRDefault="002703DE" w:rsidP="002703DE">
      <w:pPr>
        <w:pStyle w:val="Heading2"/>
        <w:numPr>
          <w:ilvl w:val="1"/>
          <w:numId w:val="0"/>
        </w:numPr>
        <w:ind w:left="576" w:hanging="576"/>
      </w:pPr>
      <w:bookmarkStart w:id="139" w:name="_Toc521161134"/>
      <w:bookmarkStart w:id="140" w:name="_Toc525930980"/>
      <w:bookmarkEnd w:id="138"/>
      <w:r>
        <w:t xml:space="preserve">3.6 </w:t>
      </w:r>
      <w:bookmarkStart w:id="141" w:name="_Hlk521471863"/>
      <w:r w:rsidRPr="00AF0E66">
        <w:t>OTHER OPERATIONAL CONSIDERATIONS FOR DQAS</w:t>
      </w:r>
      <w:bookmarkEnd w:id="139"/>
      <w:bookmarkEnd w:id="140"/>
      <w:bookmarkEnd w:id="141"/>
    </w:p>
    <w:p w14:paraId="7DA390B6" w14:textId="2B8A2AFD" w:rsidR="002703DE" w:rsidRDefault="002703DE" w:rsidP="002703DE">
      <w:pPr>
        <w:spacing w:before="240" w:line="240" w:lineRule="auto"/>
        <w:jc w:val="both"/>
      </w:pPr>
      <w:bookmarkStart w:id="142" w:name="_Hlk520753871"/>
      <w:bookmarkStart w:id="143" w:name="_Hlk521471887"/>
      <w:r>
        <w:t xml:space="preserve">In conducting DQAs, the focus is on the indicator, not on the IP or the IM. For this DQA exercise, the DQA team assessed the </w:t>
      </w:r>
      <w:r w:rsidR="007D3454">
        <w:t xml:space="preserve">OVC_SERV and </w:t>
      </w:r>
      <w:r>
        <w:t>OVC_HIVSTAT indicator</w:t>
      </w:r>
      <w:r w:rsidR="007D3454">
        <w:t>s</w:t>
      </w:r>
      <w:r>
        <w:t xml:space="preserve"> as a whole, including all component parts, among the various partners who collect data for the indicator</w:t>
      </w:r>
      <w:r w:rsidR="007D3454">
        <w:t>s</w:t>
      </w:r>
      <w:r>
        <w:t xml:space="preserve">. </w:t>
      </w:r>
      <w:r w:rsidR="003E6C98">
        <w:t>The numerator disaggregates of the OVC_HIVSTAT indicator were also assessed. The</w:t>
      </w:r>
      <w:r>
        <w:t xml:space="preserve"> level of consistency —whether different IPs collect and report the same indicator data when compared to one another—</w:t>
      </w:r>
      <w:r w:rsidR="007F5E2E">
        <w:t>was</w:t>
      </w:r>
      <w:r>
        <w:t xml:space="preserve"> a key finding.</w:t>
      </w:r>
    </w:p>
    <w:p w14:paraId="06F3A0E3" w14:textId="677FE053" w:rsidR="002703DE" w:rsidRDefault="002703DE" w:rsidP="002703DE">
      <w:pPr>
        <w:spacing w:before="240" w:line="240" w:lineRule="auto"/>
        <w:jc w:val="both"/>
      </w:pPr>
      <w:r>
        <w:t>During desk review and training, the DQA team examined the PEPFAR MER 2.0 indicator reference guide which contains the PIRS for the indicator</w:t>
      </w:r>
      <w:r w:rsidR="007D3454">
        <w:t>s</w:t>
      </w:r>
      <w:r>
        <w:t xml:space="preserve">. The team also reviewed key aspects about indicator data quality before site visits. When the DQA team met with the LOPIN </w:t>
      </w:r>
      <w:r w:rsidR="007D3454">
        <w:t>1</w:t>
      </w:r>
      <w:r>
        <w:t xml:space="preserve"> team, the </w:t>
      </w:r>
      <w:r w:rsidR="001A369D">
        <w:t xml:space="preserve">DQA team assessed the PIRS for both indicators contained in the </w:t>
      </w:r>
      <w:r>
        <w:t xml:space="preserve">LOPIN </w:t>
      </w:r>
      <w:r w:rsidR="007D3454">
        <w:t>1</w:t>
      </w:r>
      <w:r>
        <w:t xml:space="preserve"> Activity Monitoring, Evaluation and Lea</w:t>
      </w:r>
      <w:r w:rsidR="007F5E2E">
        <w:t>r</w:t>
      </w:r>
      <w:r>
        <w:t xml:space="preserve">ning Plan (AMELP). The DQA team obtained information from the LOPIN </w:t>
      </w:r>
      <w:r w:rsidR="007D3454">
        <w:t>1</w:t>
      </w:r>
      <w:r>
        <w:t xml:space="preserve"> team regarding their definition of the indicator</w:t>
      </w:r>
      <w:r w:rsidR="007D3454">
        <w:t>s</w:t>
      </w:r>
      <w:r>
        <w:t>, methodology used to collect data for the indicator</w:t>
      </w:r>
      <w:r w:rsidR="007D3454">
        <w:t>s</w:t>
      </w:r>
      <w:r>
        <w:t xml:space="preserve">, and other questions to confirm if the team at LOPIN </w:t>
      </w:r>
      <w:r w:rsidR="007D3454">
        <w:t>1</w:t>
      </w:r>
      <w:r>
        <w:t xml:space="preserve"> understood the indicator</w:t>
      </w:r>
      <w:r w:rsidR="007D3454">
        <w:t>s</w:t>
      </w:r>
      <w:r>
        <w:t xml:space="preserve"> as USAID intended it to be understood. The DQA team also asked the LOPIN </w:t>
      </w:r>
      <w:r w:rsidR="007D3454">
        <w:t>1</w:t>
      </w:r>
      <w:r>
        <w:t xml:space="preserve"> team whether they had a PIRS for the indicator</w:t>
      </w:r>
      <w:r w:rsidR="007D3454">
        <w:t>s</w:t>
      </w:r>
      <w:r>
        <w:t xml:space="preserve"> and compared it to the USAID Mission’s “master” PIRS (PEPFAR MER 2.0 indicator reference guide). This was to ensure a match, and to determine if customizations might affect the data, or were just specifications to add clarity and detail pertaining to LOPIN </w:t>
      </w:r>
      <w:r w:rsidR="007D3454">
        <w:t>1</w:t>
      </w:r>
      <w:r>
        <w:t xml:space="preserve"> and did not alter the consistency of the data. Documentation in the PIRS includes any limitations to the data, a determination of whether the data are deemed to be of sufficient quality to be reported externally, any migration or other plans of action needed (including more frequent DQAs), as well as the expected date of the next DQA.</w:t>
      </w:r>
    </w:p>
    <w:p w14:paraId="1F066FD8" w14:textId="34D1EB23" w:rsidR="002703DE" w:rsidRDefault="002703DE" w:rsidP="005538C3">
      <w:pPr>
        <w:spacing w:line="240" w:lineRule="auto"/>
        <w:jc w:val="both"/>
      </w:pPr>
      <w:bookmarkStart w:id="144" w:name="_Hlk525805292"/>
      <w:r w:rsidRPr="005538C3">
        <w:t>During the field work, in order to allay initial apprehensions of the IP and their staff, the DQA team emphasized to the IP that a Data Quality Assessment differs from a Data Quality Audit, although both are abbreviated in the same manner (</w:t>
      </w:r>
      <w:r w:rsidR="001A369D" w:rsidRPr="005538C3">
        <w:t xml:space="preserve">through the acronym </w:t>
      </w:r>
      <w:r w:rsidRPr="005538C3">
        <w:t xml:space="preserve">DQA). The team also highlighted the intention to use the DQA results as a ‘learning tool’ for USAID and the IP to work together </w:t>
      </w:r>
      <w:r w:rsidR="001A369D" w:rsidRPr="005538C3">
        <w:t>to</w:t>
      </w:r>
      <w:r w:rsidRPr="005538C3">
        <w:t xml:space="preserve"> resolve any data quality </w:t>
      </w:r>
      <w:r w:rsidR="005538C3" w:rsidRPr="005538C3">
        <w:t>A</w:t>
      </w:r>
      <w:r w:rsidRPr="005538C3">
        <w:t>fter field-based work, the DQA team debrief</w:t>
      </w:r>
      <w:r w:rsidR="005538C3" w:rsidRPr="005538C3">
        <w:t>ed</w:t>
      </w:r>
      <w:r w:rsidR="001A369D" w:rsidRPr="005538C3">
        <w:t xml:space="preserve"> the IP </w:t>
      </w:r>
      <w:r w:rsidR="005538C3" w:rsidRPr="005538C3">
        <w:t>of preliminary DQA findings using a feedback form.</w:t>
      </w:r>
      <w:r w:rsidRPr="005538C3">
        <w:t xml:space="preserve"> Depending on the </w:t>
      </w:r>
      <w:r w:rsidR="001A369D" w:rsidRPr="005538C3">
        <w:t>inconsistencies and/or areas for improvement</w:t>
      </w:r>
      <w:r w:rsidR="007F5E2E">
        <w:t xml:space="preserve"> identified</w:t>
      </w:r>
      <w:r w:rsidR="001A369D" w:rsidRPr="005538C3">
        <w:t xml:space="preserve">, </w:t>
      </w:r>
      <w:r w:rsidRPr="005538C3">
        <w:t>the team provided feedback and solutions, mitigating action</w:t>
      </w:r>
      <w:r w:rsidR="001A369D" w:rsidRPr="005538C3">
        <w:t>s</w:t>
      </w:r>
      <w:r w:rsidRPr="005538C3">
        <w:t xml:space="preserve">, and, as appropriate, solicitation of suggestions from </w:t>
      </w:r>
      <w:r w:rsidR="001A369D" w:rsidRPr="005538C3">
        <w:t xml:space="preserve">the </w:t>
      </w:r>
      <w:r w:rsidRPr="005538C3">
        <w:t>IP and USAID.</w:t>
      </w:r>
      <w:bookmarkEnd w:id="142"/>
    </w:p>
    <w:p w14:paraId="4F0159CD" w14:textId="72672F7A" w:rsidR="007F5E2E" w:rsidRDefault="007F5E2E" w:rsidP="005538C3">
      <w:pPr>
        <w:spacing w:line="240" w:lineRule="auto"/>
        <w:jc w:val="both"/>
      </w:pPr>
    </w:p>
    <w:p w14:paraId="7B954D6F" w14:textId="77777777" w:rsidR="007F5E2E" w:rsidRDefault="007F5E2E" w:rsidP="005538C3">
      <w:pPr>
        <w:spacing w:line="240" w:lineRule="auto"/>
        <w:jc w:val="both"/>
      </w:pPr>
    </w:p>
    <w:p w14:paraId="54FD67CA" w14:textId="663E5F9E" w:rsidR="002703DE" w:rsidRPr="00AF0E66" w:rsidRDefault="002703DE" w:rsidP="002703DE">
      <w:pPr>
        <w:pStyle w:val="Heading2"/>
        <w:numPr>
          <w:ilvl w:val="1"/>
          <w:numId w:val="0"/>
        </w:numPr>
        <w:ind w:left="576" w:hanging="576"/>
      </w:pPr>
      <w:bookmarkStart w:id="145" w:name="_Toc521161135"/>
      <w:bookmarkStart w:id="146" w:name="_Toc525930981"/>
      <w:bookmarkEnd w:id="143"/>
      <w:bookmarkEnd w:id="144"/>
      <w:r>
        <w:lastRenderedPageBreak/>
        <w:t xml:space="preserve">3.7 </w:t>
      </w:r>
      <w:r w:rsidRPr="00AF0E66">
        <w:t>DATA ANALYSIS</w:t>
      </w:r>
      <w:bookmarkEnd w:id="145"/>
      <w:bookmarkEnd w:id="146"/>
    </w:p>
    <w:p w14:paraId="0E61703D" w14:textId="35010F9F" w:rsidR="00115025" w:rsidRDefault="002703DE" w:rsidP="0045612F">
      <w:pPr>
        <w:shd w:val="clear" w:color="auto" w:fill="FFFFFF"/>
        <w:spacing w:before="240" w:after="0" w:line="240" w:lineRule="auto"/>
        <w:jc w:val="both"/>
        <w:rPr>
          <w:rFonts w:eastAsia="Calibri" w:cstheme="minorHAnsi"/>
        </w:rPr>
      </w:pPr>
      <w:bookmarkStart w:id="147" w:name="_Hlk520754010"/>
      <w:bookmarkStart w:id="148" w:name="_Hlk521471969"/>
      <w:r>
        <w:rPr>
          <w:rFonts w:eastAsia="Calibri" w:cstheme="minorHAnsi"/>
        </w:rPr>
        <w:t xml:space="preserve">Data </w:t>
      </w:r>
      <w:r w:rsidR="002C5126">
        <w:rPr>
          <w:rFonts w:eastAsia="Calibri" w:cstheme="minorHAnsi"/>
        </w:rPr>
        <w:t>were</w:t>
      </w:r>
      <w:r>
        <w:rPr>
          <w:rFonts w:eastAsia="Calibri" w:cstheme="minorHAnsi"/>
        </w:rPr>
        <w:t xml:space="preserve"> entered, processed, and analyzed using the MEASURE Evaluation tool and Microsoft Excel. Information were presented using charts, maps, tables, and spider graphs (cobweb). Descriptive statistics such as range, frequencies, mean, and percentages were used to describe and summarize DQA data verification findings. Since </w:t>
      </w:r>
      <w:r w:rsidR="00E62513">
        <w:rPr>
          <w:rFonts w:eastAsia="Calibri" w:cstheme="minorHAnsi"/>
        </w:rPr>
        <w:t xml:space="preserve">purposive </w:t>
      </w:r>
      <w:r>
        <w:rPr>
          <w:rFonts w:eastAsia="Calibri" w:cstheme="minorHAnsi"/>
        </w:rPr>
        <w:t xml:space="preserve">sampling was used for site selection, statistical summaries </w:t>
      </w:r>
      <w:r w:rsidR="002C5126">
        <w:rPr>
          <w:rFonts w:eastAsia="Calibri" w:cstheme="minorHAnsi"/>
        </w:rPr>
        <w:t xml:space="preserve">were </w:t>
      </w:r>
      <w:r>
        <w:rPr>
          <w:rFonts w:eastAsia="Calibri" w:cstheme="minorHAnsi"/>
        </w:rPr>
        <w:t>presented only in the context of the sampled beneficiaries</w:t>
      </w:r>
      <w:r w:rsidR="007F5E2E">
        <w:rPr>
          <w:rFonts w:eastAsia="Calibri" w:cstheme="minorHAnsi"/>
        </w:rPr>
        <w:t xml:space="preserve"> and may not be f</w:t>
      </w:r>
      <w:r>
        <w:rPr>
          <w:rFonts w:eastAsia="Calibri" w:cstheme="minorHAnsi"/>
        </w:rPr>
        <w:t>ully representative of the beneficiary population. The selected MER indicator</w:t>
      </w:r>
      <w:r w:rsidR="007D3454">
        <w:rPr>
          <w:rFonts w:eastAsia="Calibri" w:cstheme="minorHAnsi"/>
        </w:rPr>
        <w:t>s</w:t>
      </w:r>
      <w:r>
        <w:rPr>
          <w:rFonts w:eastAsia="Calibri" w:cstheme="minorHAnsi"/>
        </w:rPr>
        <w:t xml:space="preserve">, </w:t>
      </w:r>
      <w:r w:rsidR="007D3454">
        <w:rPr>
          <w:rFonts w:eastAsia="Calibri" w:cstheme="minorHAnsi"/>
        </w:rPr>
        <w:t xml:space="preserve">OVC_SERV and </w:t>
      </w:r>
      <w:r>
        <w:rPr>
          <w:rFonts w:eastAsia="Calibri" w:cstheme="minorHAnsi"/>
        </w:rPr>
        <w:t>OVC_HIVSTAT, w</w:t>
      </w:r>
      <w:r w:rsidR="007D3454">
        <w:rPr>
          <w:rFonts w:eastAsia="Calibri" w:cstheme="minorHAnsi"/>
        </w:rPr>
        <w:t>ere</w:t>
      </w:r>
      <w:r>
        <w:rPr>
          <w:rFonts w:eastAsia="Calibri" w:cstheme="minorHAnsi"/>
        </w:rPr>
        <w:t xml:space="preserve"> scored and measured using all </w:t>
      </w:r>
      <w:r w:rsidR="001A369D">
        <w:rPr>
          <w:rFonts w:eastAsia="Calibri" w:cstheme="minorHAnsi"/>
        </w:rPr>
        <w:t xml:space="preserve">of the </w:t>
      </w:r>
      <w:r>
        <w:rPr>
          <w:rFonts w:eastAsia="Calibri" w:cstheme="minorHAnsi"/>
        </w:rPr>
        <w:t>available numbers reported for the indicator</w:t>
      </w:r>
      <w:r w:rsidR="007D3454">
        <w:rPr>
          <w:rFonts w:eastAsia="Calibri" w:cstheme="minorHAnsi"/>
        </w:rPr>
        <w:t>s</w:t>
      </w:r>
      <w:r>
        <w:rPr>
          <w:rFonts w:eastAsia="Calibri" w:cstheme="minorHAnsi"/>
        </w:rPr>
        <w:t xml:space="preserve">, to determine if CBO data was valid as reported in NOMIS. Qualitative reasons for discordance between CBO data and NOMIS (over-reporting/under-reporting) or concordance (validated) as reported in NOMIS were summarized. As per the guidelines incorporated in the Measure RDQA tool, verification factors of </w:t>
      </w:r>
      <w:r w:rsidR="007F5E2E">
        <w:rPr>
          <w:rFonts w:eastAsia="Calibri" w:cstheme="minorHAnsi"/>
        </w:rPr>
        <w:t>+/-</w:t>
      </w:r>
      <w:r w:rsidR="000A44F2">
        <w:rPr>
          <w:rFonts w:eastAsia="Calibri" w:cstheme="minorHAnsi"/>
        </w:rPr>
        <w:t xml:space="preserve"> ten percent </w:t>
      </w:r>
      <w:r>
        <w:rPr>
          <w:rFonts w:eastAsia="Calibri" w:cstheme="minorHAnsi"/>
        </w:rPr>
        <w:t>were considered to be marginal when reporting on the validity of IP reported data.</w:t>
      </w:r>
      <w:bookmarkEnd w:id="147"/>
    </w:p>
    <w:p w14:paraId="61D42E4F" w14:textId="6B9EB004" w:rsidR="00115025" w:rsidRDefault="00115025">
      <w:pPr>
        <w:spacing w:before="0" w:after="0" w:line="240" w:lineRule="auto"/>
        <w:rPr>
          <w:rFonts w:eastAsia="Calibri" w:cstheme="minorHAnsi"/>
        </w:rPr>
      </w:pPr>
      <w:r>
        <w:rPr>
          <w:rFonts w:eastAsia="Calibri" w:cstheme="minorHAnsi"/>
        </w:rPr>
        <w:br w:type="page"/>
      </w:r>
    </w:p>
    <w:p w14:paraId="7BC2C031" w14:textId="77777777" w:rsidR="009B3D26" w:rsidRPr="004A77A6" w:rsidRDefault="009B3D26" w:rsidP="00361CDF">
      <w:pPr>
        <w:pStyle w:val="Heading1"/>
        <w:rPr>
          <w:noProof w:val="0"/>
        </w:rPr>
      </w:pPr>
      <w:bookmarkStart w:id="149" w:name="_Toc493059503"/>
      <w:bookmarkStart w:id="150" w:name="_Toc497344255"/>
      <w:bookmarkStart w:id="151" w:name="_Toc525930982"/>
      <w:bookmarkEnd w:id="148"/>
      <w:r w:rsidRPr="004A77A6">
        <w:rPr>
          <w:noProof w:val="0"/>
        </w:rPr>
        <w:lastRenderedPageBreak/>
        <w:t>FINDINGS</w:t>
      </w:r>
      <w:bookmarkEnd w:id="149"/>
      <w:bookmarkEnd w:id="150"/>
      <w:bookmarkEnd w:id="151"/>
    </w:p>
    <w:p w14:paraId="79541A9F" w14:textId="7565518D" w:rsidR="009B3D26" w:rsidRPr="00AF0E66" w:rsidRDefault="000F0329" w:rsidP="00361CDF">
      <w:pPr>
        <w:pStyle w:val="Heading2"/>
      </w:pPr>
      <w:bookmarkStart w:id="152" w:name="_Toc493059504"/>
      <w:bookmarkStart w:id="153" w:name="_Toc497344256"/>
      <w:bookmarkStart w:id="154" w:name="_Toc525930983"/>
      <w:r>
        <w:t xml:space="preserve">4.1 </w:t>
      </w:r>
      <w:r w:rsidR="009B3D26" w:rsidRPr="00AF0E66">
        <w:t xml:space="preserve">M&amp;E SYSTEMS ASSESSMENT – </w:t>
      </w:r>
      <w:r w:rsidR="006F7675">
        <w:t>SIX</w:t>
      </w:r>
      <w:r w:rsidR="009B3D26" w:rsidRPr="00AF0E66">
        <w:t xml:space="preserve"> FUNCTIONAL AREAS</w:t>
      </w:r>
      <w:bookmarkEnd w:id="152"/>
      <w:bookmarkEnd w:id="153"/>
      <w:bookmarkEnd w:id="154"/>
    </w:p>
    <w:p w14:paraId="2A8E4BA9" w14:textId="1017ED56" w:rsidR="009B3D26" w:rsidRPr="00AF0E66" w:rsidRDefault="000F0329" w:rsidP="00361CDF">
      <w:pPr>
        <w:pStyle w:val="Heading3"/>
      </w:pPr>
      <w:bookmarkStart w:id="155" w:name="_Toc493059505"/>
      <w:bookmarkStart w:id="156" w:name="_Toc497344257"/>
      <w:bookmarkStart w:id="157" w:name="_Toc525930984"/>
      <w:r>
        <w:t xml:space="preserve">4.1.1. </w:t>
      </w:r>
      <w:r w:rsidR="00E11E13">
        <w:t>LOPIN 1</w:t>
      </w:r>
      <w:r w:rsidR="009B3D26" w:rsidRPr="00AF0E66">
        <w:t xml:space="preserve"> CENTRAL M&amp;E UNIT</w:t>
      </w:r>
      <w:bookmarkEnd w:id="155"/>
      <w:bookmarkEnd w:id="156"/>
      <w:bookmarkEnd w:id="157"/>
    </w:p>
    <w:p w14:paraId="2FF95CA6" w14:textId="77777777" w:rsidR="009B3D26" w:rsidRPr="00AF0E66" w:rsidRDefault="009B3D26" w:rsidP="00F13AAA">
      <w:pPr>
        <w:pStyle w:val="Heading4"/>
        <w:spacing w:before="240"/>
      </w:pPr>
      <w:bookmarkStart w:id="158" w:name="_Toc497344258"/>
      <w:r w:rsidRPr="00AF0E66">
        <w:t xml:space="preserve">M&amp;E STRUCTURE, </w:t>
      </w:r>
      <w:r w:rsidRPr="008E4CEE">
        <w:t>FUNCTIONS</w:t>
      </w:r>
      <w:r w:rsidRPr="00AF0E66">
        <w:t>, AND CAPABILITIES</w:t>
      </w:r>
      <w:bookmarkEnd w:id="158"/>
    </w:p>
    <w:p w14:paraId="3EBBCCF8" w14:textId="45F8B7EA" w:rsidR="00C5360E" w:rsidRPr="00AF0E66" w:rsidRDefault="000F0329" w:rsidP="00C322CE">
      <w:pPr>
        <w:spacing w:before="240" w:line="240" w:lineRule="auto"/>
        <w:jc w:val="both"/>
      </w:pPr>
      <w:r>
        <w:t xml:space="preserve">The </w:t>
      </w:r>
      <w:r w:rsidR="00E11E13">
        <w:t>LOPIN 1</w:t>
      </w:r>
      <w:r w:rsidR="00935EAA">
        <w:t xml:space="preserve"> </w:t>
      </w:r>
      <w:r w:rsidR="00BC0E3D">
        <w:t>c</w:t>
      </w:r>
      <w:r>
        <w:t xml:space="preserve">entral </w:t>
      </w:r>
      <w:r w:rsidR="00935EAA" w:rsidRPr="00AF0E66">
        <w:t>M</w:t>
      </w:r>
      <w:r w:rsidR="009B3D26" w:rsidRPr="00AF0E66">
        <w:t xml:space="preserve">&amp;E </w:t>
      </w:r>
      <w:r>
        <w:t xml:space="preserve">unit had an M&amp;E </w:t>
      </w:r>
      <w:r w:rsidR="009B3D26" w:rsidRPr="00AF0E66">
        <w:t>organ</w:t>
      </w:r>
      <w:r w:rsidR="0071366C">
        <w:t xml:space="preserve">ogram </w:t>
      </w:r>
      <w:r>
        <w:t xml:space="preserve">that </w:t>
      </w:r>
      <w:r w:rsidR="0071366C">
        <w:t xml:space="preserve">was sighted by the DQA team. </w:t>
      </w:r>
      <w:r w:rsidR="00935EAA">
        <w:t xml:space="preserve">The last M&amp;E training conducted </w:t>
      </w:r>
      <w:r>
        <w:t xml:space="preserve">for staff </w:t>
      </w:r>
      <w:r w:rsidR="00935EAA">
        <w:t xml:space="preserve">was in December 2017. The </w:t>
      </w:r>
      <w:r>
        <w:t xml:space="preserve">LOPIN 1 </w:t>
      </w:r>
      <w:r w:rsidR="00935EAA">
        <w:t xml:space="preserve">training plan </w:t>
      </w:r>
      <w:r w:rsidR="00115025">
        <w:t>was i</w:t>
      </w:r>
      <w:r w:rsidR="00935EAA">
        <w:t xml:space="preserve">ncluded in the M&amp;E workplan. The </w:t>
      </w:r>
      <w:r w:rsidR="00115025">
        <w:t>S</w:t>
      </w:r>
      <w:r w:rsidR="00935EAA">
        <w:t xml:space="preserve">enior M&amp;E Officer is responsible for </w:t>
      </w:r>
      <w:r>
        <w:t xml:space="preserve">the first review of data reported to the </w:t>
      </w:r>
      <w:r w:rsidR="00BC0E3D">
        <w:t>c</w:t>
      </w:r>
      <w:r>
        <w:t xml:space="preserve">entral M&amp;E unit. The next level of review is conducted by the </w:t>
      </w:r>
      <w:r w:rsidR="00935EAA">
        <w:t>M&amp;E Director</w:t>
      </w:r>
      <w:r>
        <w:t xml:space="preserve"> who</w:t>
      </w:r>
      <w:r w:rsidR="00935EAA">
        <w:t xml:space="preserve"> reviews </w:t>
      </w:r>
      <w:r>
        <w:t xml:space="preserve">all reported </w:t>
      </w:r>
      <w:r w:rsidR="00935EAA">
        <w:t xml:space="preserve">data before submission to </w:t>
      </w:r>
      <w:r>
        <w:t>USAID/Nigeria</w:t>
      </w:r>
      <w:r w:rsidR="00935EAA">
        <w:t xml:space="preserve">. The </w:t>
      </w:r>
      <w:r w:rsidR="00BC0E3D">
        <w:t>c</w:t>
      </w:r>
      <w:r>
        <w:t xml:space="preserve">entral M&amp;E unit </w:t>
      </w:r>
      <w:r w:rsidR="00935EAA">
        <w:t xml:space="preserve">provides feedback to the states on </w:t>
      </w:r>
      <w:r>
        <w:t xml:space="preserve">a </w:t>
      </w:r>
      <w:r w:rsidR="00935EAA">
        <w:t>monthly basis through e-mails on the quality of their report</w:t>
      </w:r>
      <w:r>
        <w:t>s</w:t>
      </w:r>
      <w:r w:rsidR="00935EAA">
        <w:t xml:space="preserve">. </w:t>
      </w:r>
      <w:r w:rsidR="00E11E13">
        <w:t>LOPIN 1</w:t>
      </w:r>
      <w:r w:rsidR="00935EAA">
        <w:t xml:space="preserve"> </w:t>
      </w:r>
      <w:r w:rsidR="00BC0E3D">
        <w:t>c</w:t>
      </w:r>
      <w:r w:rsidR="00935EAA">
        <w:t xml:space="preserve">entral </w:t>
      </w:r>
      <w:r w:rsidR="00115025">
        <w:t>o</w:t>
      </w:r>
      <w:r w:rsidR="00935EAA">
        <w:t xml:space="preserve">ffice also conducts supervisory visits to the state offices and the last visit </w:t>
      </w:r>
      <w:r w:rsidR="00115025">
        <w:t xml:space="preserve">took place </w:t>
      </w:r>
      <w:r w:rsidR="00935EAA">
        <w:t xml:space="preserve">on </w:t>
      </w:r>
      <w:r>
        <w:t xml:space="preserve">March 12, </w:t>
      </w:r>
      <w:r w:rsidR="00935EAA">
        <w:t>2018</w:t>
      </w:r>
      <w:r>
        <w:t xml:space="preserve">, </w:t>
      </w:r>
      <w:r w:rsidR="00935EAA">
        <w:t xml:space="preserve">the report of </w:t>
      </w:r>
      <w:r w:rsidR="000958B4">
        <w:t xml:space="preserve">the </w:t>
      </w:r>
      <w:r w:rsidR="00935EAA">
        <w:t xml:space="preserve">visit </w:t>
      </w:r>
      <w:r>
        <w:t xml:space="preserve">was </w:t>
      </w:r>
      <w:r w:rsidR="00935EAA">
        <w:t xml:space="preserve">sighted. </w:t>
      </w:r>
    </w:p>
    <w:p w14:paraId="7920CAB9" w14:textId="54C25821" w:rsidR="009B3D26" w:rsidRPr="00AF0E66" w:rsidRDefault="009B3D26" w:rsidP="00F13AAA">
      <w:pPr>
        <w:pStyle w:val="Heading4"/>
        <w:spacing w:before="240"/>
      </w:pPr>
      <w:bookmarkStart w:id="159" w:name="_Toc497344259"/>
      <w:r w:rsidRPr="00AF0E66">
        <w:t xml:space="preserve">INDICATOR </w:t>
      </w:r>
      <w:r w:rsidRPr="008E4CEE">
        <w:t>DEFINITION</w:t>
      </w:r>
      <w:r w:rsidRPr="00AF0E66">
        <w:t xml:space="preserve"> AND REPORTING GUIDELINES</w:t>
      </w:r>
      <w:bookmarkEnd w:id="159"/>
    </w:p>
    <w:p w14:paraId="7A0E0E98" w14:textId="7E2326FD" w:rsidR="009B3D26" w:rsidRPr="00AF0E66" w:rsidRDefault="009B3D26" w:rsidP="00870F90">
      <w:pPr>
        <w:spacing w:before="240" w:line="240" w:lineRule="auto"/>
        <w:jc w:val="both"/>
      </w:pPr>
      <w:r w:rsidRPr="00AF0E66">
        <w:t xml:space="preserve">The </w:t>
      </w:r>
      <w:r w:rsidR="00BC0E3D">
        <w:t>c</w:t>
      </w:r>
      <w:r w:rsidR="000F0329">
        <w:t xml:space="preserve">entral </w:t>
      </w:r>
      <w:r w:rsidRPr="00AF0E66">
        <w:t>M&amp;E unit ha</w:t>
      </w:r>
      <w:r w:rsidR="000F0329">
        <w:t>ve</w:t>
      </w:r>
      <w:r w:rsidRPr="00AF0E66">
        <w:t xml:space="preserve"> </w:t>
      </w:r>
      <w:r w:rsidR="00935EAA">
        <w:t>copies</w:t>
      </w:r>
      <w:r w:rsidRPr="00AF0E66">
        <w:t xml:space="preserve"> of the PIRS</w:t>
      </w:r>
      <w:r w:rsidR="000F0329">
        <w:t xml:space="preserve"> </w:t>
      </w:r>
      <w:r w:rsidRPr="00AF0E66">
        <w:t xml:space="preserve">on the </w:t>
      </w:r>
      <w:r w:rsidR="00935EAA">
        <w:t xml:space="preserve">two </w:t>
      </w:r>
      <w:r w:rsidRPr="00AF0E66">
        <w:t>indicator</w:t>
      </w:r>
      <w:r w:rsidR="00935EAA">
        <w:t>s</w:t>
      </w:r>
      <w:r w:rsidRPr="00AF0E66">
        <w:t xml:space="preserve"> being assessed</w:t>
      </w:r>
      <w:r w:rsidR="007416E3" w:rsidRPr="00AF0E66">
        <w:t xml:space="preserve"> which </w:t>
      </w:r>
      <w:r w:rsidR="0073654E">
        <w:t>are</w:t>
      </w:r>
      <w:r w:rsidR="007416E3" w:rsidRPr="00AF0E66">
        <w:t xml:space="preserve"> </w:t>
      </w:r>
      <w:r w:rsidR="0073654E">
        <w:t>in line</w:t>
      </w:r>
      <w:r w:rsidR="00935EAA">
        <w:t xml:space="preserve"> with MER </w:t>
      </w:r>
      <w:r w:rsidR="00185063">
        <w:t>version 2.2</w:t>
      </w:r>
      <w:r w:rsidR="00935EAA">
        <w:t>.</w:t>
      </w:r>
      <w:r w:rsidR="007416E3" w:rsidRPr="00AF0E66">
        <w:t xml:space="preserve"> </w:t>
      </w:r>
      <w:r w:rsidR="00E11E13">
        <w:t>LOPIN 1</w:t>
      </w:r>
      <w:r w:rsidR="00231EEE" w:rsidRPr="00AF0E66">
        <w:t xml:space="preserve"> </w:t>
      </w:r>
      <w:r w:rsidR="00BC0E3D">
        <w:t>c</w:t>
      </w:r>
      <w:r w:rsidR="00231EEE" w:rsidRPr="00AF0E66">
        <w:t xml:space="preserve">entral M&amp;E unit </w:t>
      </w:r>
      <w:r w:rsidR="0073654E">
        <w:t>developed and use two SOPs i.e</w:t>
      </w:r>
      <w:r w:rsidR="000F0329">
        <w:t>.</w:t>
      </w:r>
      <w:r w:rsidR="00AF596A">
        <w:t>,</w:t>
      </w:r>
      <w:r w:rsidR="0073654E">
        <w:t xml:space="preserve"> guidance on OVC service provision and SOP for data management</w:t>
      </w:r>
      <w:r w:rsidR="000F0329">
        <w:t>. B</w:t>
      </w:r>
      <w:r w:rsidR="0073654E">
        <w:t xml:space="preserve">oth were sighted by the DQA team. The SOP on data management does not include </w:t>
      </w:r>
      <w:r w:rsidR="000F0329">
        <w:t>guidelines on</w:t>
      </w:r>
      <w:r w:rsidR="0073654E">
        <w:t xml:space="preserve"> data </w:t>
      </w:r>
      <w:r w:rsidR="000F0329">
        <w:t>C</w:t>
      </w:r>
      <w:r w:rsidR="0073654E">
        <w:t xml:space="preserve">hange </w:t>
      </w:r>
      <w:r w:rsidR="000F0329">
        <w:t>M</w:t>
      </w:r>
      <w:r w:rsidR="0073654E">
        <w:t xml:space="preserve">anagement </w:t>
      </w:r>
      <w:r w:rsidR="000F0329">
        <w:t>P</w:t>
      </w:r>
      <w:r w:rsidR="0073654E">
        <w:t>roce</w:t>
      </w:r>
      <w:r w:rsidR="00B365E9">
        <w:t xml:space="preserve">ss </w:t>
      </w:r>
      <w:r w:rsidR="000F0329">
        <w:t xml:space="preserve">(CMP) </w:t>
      </w:r>
      <w:r w:rsidR="0073654E">
        <w:t>at all levels.</w:t>
      </w:r>
    </w:p>
    <w:p w14:paraId="0852D2EF" w14:textId="77777777" w:rsidR="009B3D26" w:rsidRPr="00AF0E66" w:rsidRDefault="009B3D26" w:rsidP="00F13AAA">
      <w:pPr>
        <w:pStyle w:val="Heading4"/>
        <w:spacing w:before="240"/>
      </w:pPr>
      <w:bookmarkStart w:id="160" w:name="_Toc497344260"/>
      <w:r w:rsidRPr="00AF0E66">
        <w:t xml:space="preserve">DATA COLLECTION AND </w:t>
      </w:r>
      <w:r w:rsidRPr="008E4CEE">
        <w:t>REPORTING</w:t>
      </w:r>
      <w:r w:rsidRPr="00AF0E66">
        <w:t xml:space="preserve"> FORMS AND TOOLS</w:t>
      </w:r>
      <w:bookmarkEnd w:id="160"/>
    </w:p>
    <w:p w14:paraId="69409204" w14:textId="028C2A95" w:rsidR="008E4CEE" w:rsidRPr="00AF0E66" w:rsidRDefault="008E4CEE" w:rsidP="008E4CEE">
      <w:pPr>
        <w:spacing w:before="240" w:line="240" w:lineRule="auto"/>
        <w:jc w:val="both"/>
      </w:pPr>
      <w:bookmarkStart w:id="161" w:name="_Toc497344261"/>
      <w:r>
        <w:t xml:space="preserve">Data </w:t>
      </w:r>
      <w:r w:rsidR="00D0583B">
        <w:t>are</w:t>
      </w:r>
      <w:r>
        <w:t xml:space="preserve"> received at the IP </w:t>
      </w:r>
      <w:r w:rsidR="00BC0E3D">
        <w:t>c</w:t>
      </w:r>
      <w:r>
        <w:t xml:space="preserve">entral office via NOMIS export files from lower reporting levels. </w:t>
      </w:r>
      <w:r w:rsidRPr="00AF0E66">
        <w:t xml:space="preserve">The </w:t>
      </w:r>
      <w:r w:rsidR="00BC0E3D">
        <w:t>c</w:t>
      </w:r>
      <w:r>
        <w:t>entral M</w:t>
      </w:r>
      <w:r w:rsidRPr="00AF0E66">
        <w:t xml:space="preserve">&amp;E </w:t>
      </w:r>
      <w:r w:rsidR="00D0583B">
        <w:t>u</w:t>
      </w:r>
      <w:r w:rsidRPr="00AF0E66">
        <w:t xml:space="preserve">nit </w:t>
      </w:r>
      <w:r>
        <w:t xml:space="preserve">also uses the NOMIS to aggregate and report on indicator data. </w:t>
      </w:r>
    </w:p>
    <w:p w14:paraId="6D567C5C" w14:textId="77777777" w:rsidR="009B3D26" w:rsidRPr="00AF0E66" w:rsidRDefault="009B3D26" w:rsidP="00F13AAA">
      <w:pPr>
        <w:pStyle w:val="Heading4"/>
        <w:spacing w:before="240"/>
      </w:pPr>
      <w:r w:rsidRPr="008E4CEE">
        <w:t>DATA</w:t>
      </w:r>
      <w:r w:rsidRPr="00AF0E66">
        <w:t xml:space="preserve"> MANAGEMENT PROCESSES</w:t>
      </w:r>
      <w:bookmarkEnd w:id="161"/>
    </w:p>
    <w:p w14:paraId="26E8DDB3" w14:textId="416EC792" w:rsidR="00C5360E" w:rsidRDefault="009B3D26" w:rsidP="000B0565">
      <w:pPr>
        <w:spacing w:before="240" w:line="240" w:lineRule="auto"/>
        <w:jc w:val="both"/>
      </w:pPr>
      <w:r w:rsidRPr="00AF0E66">
        <w:t xml:space="preserve">The </w:t>
      </w:r>
      <w:r w:rsidR="00A579A3">
        <w:t xml:space="preserve">central </w:t>
      </w:r>
      <w:r w:rsidRPr="00AF0E66">
        <w:t xml:space="preserve">IP M&amp;E </w:t>
      </w:r>
      <w:r w:rsidR="00D0583B">
        <w:t>u</w:t>
      </w:r>
      <w:r w:rsidRPr="00AF0E66">
        <w:t xml:space="preserve">nit </w:t>
      </w:r>
      <w:r w:rsidR="000B0565" w:rsidRPr="00AF0E66">
        <w:t>ha</w:t>
      </w:r>
      <w:r w:rsidR="008E4CEE">
        <w:t>s</w:t>
      </w:r>
      <w:r w:rsidR="000B0565" w:rsidRPr="00AF0E66">
        <w:t xml:space="preserve"> </w:t>
      </w:r>
      <w:r w:rsidR="008E4CEE">
        <w:t xml:space="preserve">a </w:t>
      </w:r>
      <w:r w:rsidR="000B0565" w:rsidRPr="00AF0E66">
        <w:t xml:space="preserve">clearly written procedure on data management processes which </w:t>
      </w:r>
      <w:r w:rsidR="008E4CEE">
        <w:t xml:space="preserve">is </w:t>
      </w:r>
      <w:r w:rsidR="000B0565" w:rsidRPr="00AF0E66">
        <w:t xml:space="preserve">documented in </w:t>
      </w:r>
      <w:r w:rsidR="008E4CEE">
        <w:t xml:space="preserve">its </w:t>
      </w:r>
      <w:r w:rsidR="00661458" w:rsidRPr="00AF0E66">
        <w:t>“</w:t>
      </w:r>
      <w:r w:rsidR="00303C8F" w:rsidRPr="00303C8F">
        <w:t>M&amp;E Manual for LOPIN R</w:t>
      </w:r>
      <w:r w:rsidR="008F63FC">
        <w:t>egion 1</w:t>
      </w:r>
      <w:r w:rsidR="000F0329">
        <w:t>”.</w:t>
      </w:r>
    </w:p>
    <w:p w14:paraId="11F9C2F2" w14:textId="19DDDFE8" w:rsidR="00CB1B1E" w:rsidRPr="00AF0E66" w:rsidRDefault="00033A87" w:rsidP="009B3D26">
      <w:pPr>
        <w:spacing w:before="240" w:line="240" w:lineRule="auto"/>
        <w:jc w:val="both"/>
      </w:pPr>
      <w:r w:rsidRPr="00FB1A3E">
        <w:t>Structures are in place to ensure quality checks are conducted on data received from lower levels.  In-built checks are available in the NOMIS to prevent double counting of reported data. Data are also reviewed by the</w:t>
      </w:r>
      <w:r w:rsidR="00CB1B1E" w:rsidRPr="00FB1A3E">
        <w:t xml:space="preserve"> LOPIN 1 </w:t>
      </w:r>
      <w:r w:rsidR="00A579A3">
        <w:t xml:space="preserve">central </w:t>
      </w:r>
      <w:r w:rsidR="00CB1B1E" w:rsidRPr="00FB1A3E">
        <w:t xml:space="preserve">level Senior M&amp;E Officer and the M&amp;E Director </w:t>
      </w:r>
      <w:r w:rsidRPr="00FB1A3E">
        <w:t xml:space="preserve">before submission to USAID. </w:t>
      </w:r>
      <w:r w:rsidR="00255321" w:rsidRPr="00FB1A3E">
        <w:t xml:space="preserve">In order to ensure quality data </w:t>
      </w:r>
      <w:r w:rsidR="00FB1A3E">
        <w:t xml:space="preserve">are </w:t>
      </w:r>
      <w:r w:rsidR="00255321" w:rsidRPr="00FB1A3E">
        <w:t xml:space="preserve">reported at all levels, </w:t>
      </w:r>
      <w:r w:rsidR="00E11E13" w:rsidRPr="00FB1A3E">
        <w:t>LOPIN 1</w:t>
      </w:r>
      <w:r w:rsidR="00255321" w:rsidRPr="00FB1A3E">
        <w:t>engage</w:t>
      </w:r>
      <w:r w:rsidR="009F6336" w:rsidRPr="00FB1A3E">
        <w:t>d</w:t>
      </w:r>
      <w:r w:rsidR="00255321" w:rsidRPr="00FB1A3E">
        <w:t xml:space="preserve"> ad-hoc staff </w:t>
      </w:r>
      <w:r w:rsidR="009F6336" w:rsidRPr="00FB1A3E">
        <w:t xml:space="preserve">who </w:t>
      </w:r>
      <w:r w:rsidR="009F6336" w:rsidRPr="008F63FC">
        <w:t xml:space="preserve">monitor data quality within the communities and are </w:t>
      </w:r>
      <w:r w:rsidR="00FB1A3E" w:rsidRPr="008F63FC">
        <w:t xml:space="preserve">in-turn </w:t>
      </w:r>
      <w:r w:rsidR="009F6336" w:rsidRPr="008F63FC">
        <w:t>monitored by LOPIN 1</w:t>
      </w:r>
      <w:r w:rsidR="008F63FC">
        <w:t xml:space="preserve"> </w:t>
      </w:r>
      <w:r w:rsidR="009F6336" w:rsidRPr="008F63FC">
        <w:t xml:space="preserve">using </w:t>
      </w:r>
      <w:r w:rsidR="00255321" w:rsidRPr="008F63FC">
        <w:t xml:space="preserve">mobile phones. </w:t>
      </w:r>
      <w:r w:rsidR="00FB1A3E" w:rsidRPr="008F63FC">
        <w:t>The LOPIN 1 policy on</w:t>
      </w:r>
      <w:r w:rsidR="00255321" w:rsidRPr="008F63FC">
        <w:t xml:space="preserve"> </w:t>
      </w:r>
      <w:r w:rsidR="00FB1A3E" w:rsidRPr="008F63FC">
        <w:t xml:space="preserve">data backup </w:t>
      </w:r>
      <w:r w:rsidR="00255321" w:rsidRPr="008F63FC">
        <w:t>stipulate</w:t>
      </w:r>
      <w:r w:rsidR="00FB1A3E" w:rsidRPr="008F63FC">
        <w:t>s two-weekly backup via ext</w:t>
      </w:r>
      <w:r w:rsidR="00255321" w:rsidRPr="008F63FC">
        <w:t>ernal hard drive</w:t>
      </w:r>
      <w:r w:rsidR="008F63FC">
        <w:t>s</w:t>
      </w:r>
      <w:r w:rsidR="00255321" w:rsidRPr="008F63FC">
        <w:t xml:space="preserve"> and e-mails. </w:t>
      </w:r>
      <w:r w:rsidR="00EA0A4E" w:rsidRPr="008F63FC">
        <w:t xml:space="preserve">The SOP on data management include </w:t>
      </w:r>
      <w:r w:rsidR="00255321" w:rsidRPr="008F63FC">
        <w:t>written procedure</w:t>
      </w:r>
      <w:r w:rsidR="008F63FC">
        <w:t>s</w:t>
      </w:r>
      <w:r w:rsidR="008F63FC" w:rsidRPr="008F63FC">
        <w:t xml:space="preserve"> that guide</w:t>
      </w:r>
      <w:r w:rsidR="00EA0A4E" w:rsidRPr="008F63FC">
        <w:t xml:space="preserve"> (1)</w:t>
      </w:r>
      <w:r w:rsidR="008F63FC" w:rsidRPr="008F63FC">
        <w:t xml:space="preserve"> </w:t>
      </w:r>
      <w:r w:rsidR="00255321" w:rsidRPr="008F63FC">
        <w:t xml:space="preserve">late, incomplete, inaccurate and missing </w:t>
      </w:r>
      <w:r w:rsidR="008F63FC">
        <w:t>data</w:t>
      </w:r>
      <w:r w:rsidR="00EA0A4E" w:rsidRPr="008F63FC">
        <w:t xml:space="preserve">; (2) </w:t>
      </w:r>
      <w:r w:rsidR="008F63FC" w:rsidRPr="008F63FC">
        <w:t>storage period of source documents (</w:t>
      </w:r>
      <w:r w:rsidR="00EA0A4E" w:rsidRPr="008F63FC">
        <w:t>10 years</w:t>
      </w:r>
      <w:r w:rsidR="008F63FC" w:rsidRPr="008F63FC">
        <w:t>)</w:t>
      </w:r>
      <w:r w:rsidR="00EA0A4E" w:rsidRPr="008F63FC">
        <w:t xml:space="preserve">; </w:t>
      </w:r>
      <w:r w:rsidR="008F63FC" w:rsidRPr="008F63FC">
        <w:t xml:space="preserve">and </w:t>
      </w:r>
      <w:r w:rsidR="00EA0A4E" w:rsidRPr="008F63FC">
        <w:t>(3) stor</w:t>
      </w:r>
      <w:r w:rsidR="008F63FC" w:rsidRPr="008F63FC">
        <w:t>age and archiving of beneficiary records.</w:t>
      </w:r>
      <w:r w:rsidR="00EA0A4E" w:rsidRPr="008F63FC">
        <w:t xml:space="preserve"> </w:t>
      </w:r>
      <w:r w:rsidR="00CB1B1E" w:rsidRPr="008F63FC">
        <w:t xml:space="preserve">The computers and NOMIS at the LOPIN 3 </w:t>
      </w:r>
      <w:r w:rsidR="00A579A3">
        <w:t>central</w:t>
      </w:r>
      <w:r w:rsidR="00CB1B1E" w:rsidRPr="008F63FC">
        <w:t xml:space="preserve"> level are password protected to maintain confidentiality of data.</w:t>
      </w:r>
    </w:p>
    <w:p w14:paraId="2E104474" w14:textId="4215CB04" w:rsidR="009B3D26" w:rsidRPr="00AF0E66" w:rsidRDefault="009B3D26" w:rsidP="00F13AAA">
      <w:pPr>
        <w:pStyle w:val="Heading4"/>
        <w:spacing w:before="240"/>
      </w:pPr>
      <w:bookmarkStart w:id="162" w:name="_Toc497344262"/>
      <w:r w:rsidRPr="00AF0E66">
        <w:t>LINKS WITH THE NATIONAL REPORTING SYSTEM</w:t>
      </w:r>
      <w:bookmarkEnd w:id="162"/>
    </w:p>
    <w:p w14:paraId="5DE8C814" w14:textId="02A9EF42" w:rsidR="00950FE4" w:rsidRDefault="00950FE4" w:rsidP="00831A59">
      <w:pPr>
        <w:spacing w:before="240" w:line="240" w:lineRule="auto"/>
        <w:jc w:val="both"/>
      </w:pPr>
      <w:r>
        <w:t>D</w:t>
      </w:r>
      <w:r w:rsidRPr="00AF0E66">
        <w:t xml:space="preserve">ata on </w:t>
      </w:r>
      <w:r w:rsidR="006148D1">
        <w:t>both</w:t>
      </w:r>
      <w:r w:rsidRPr="00AF0E66">
        <w:t xml:space="preserve"> indicator</w:t>
      </w:r>
      <w:r w:rsidR="006148D1">
        <w:t>s</w:t>
      </w:r>
      <w:r w:rsidRPr="00AF0E66">
        <w:t xml:space="preserve"> generated by </w:t>
      </w:r>
      <w:r>
        <w:t xml:space="preserve">LOPIN </w:t>
      </w:r>
      <w:r w:rsidR="006148D1">
        <w:t>1</w:t>
      </w:r>
      <w:r>
        <w:t xml:space="preserve"> have</w:t>
      </w:r>
      <w:r w:rsidRPr="00AF0E66">
        <w:t xml:space="preserve"> links with the national reporting system via NOMIS</w:t>
      </w:r>
      <w:r>
        <w:t xml:space="preserve"> through the use of national tools</w:t>
      </w:r>
      <w:r w:rsidRPr="00AF0E66">
        <w:t xml:space="preserve">. </w:t>
      </w:r>
      <w:r>
        <w:t xml:space="preserve">Data </w:t>
      </w:r>
      <w:r w:rsidR="00D0583B">
        <w:t xml:space="preserve">are </w:t>
      </w:r>
      <w:r>
        <w:t xml:space="preserve">reported to both the donor and the government of Nigeria. </w:t>
      </w:r>
    </w:p>
    <w:p w14:paraId="4C4C6103" w14:textId="77777777" w:rsidR="00AF596A" w:rsidRPr="00AF0E66" w:rsidRDefault="00AF596A" w:rsidP="00831A59">
      <w:pPr>
        <w:spacing w:before="240" w:line="240" w:lineRule="auto"/>
        <w:jc w:val="both"/>
      </w:pPr>
    </w:p>
    <w:p w14:paraId="0C90354D" w14:textId="6F263F85" w:rsidR="00115F32" w:rsidRPr="00AF0E66" w:rsidRDefault="00115F32" w:rsidP="00831A59">
      <w:pPr>
        <w:pStyle w:val="Heading4"/>
      </w:pPr>
      <w:r w:rsidRPr="00AF0E66">
        <w:lastRenderedPageBreak/>
        <w:t>USE OF DATA FOR DECISION MAKING</w:t>
      </w:r>
    </w:p>
    <w:p w14:paraId="4B20069A" w14:textId="02E2465C" w:rsidR="00BB234C" w:rsidRDefault="00E11E13" w:rsidP="00BB234C">
      <w:pPr>
        <w:spacing w:before="240" w:line="240" w:lineRule="auto"/>
        <w:jc w:val="both"/>
      </w:pPr>
      <w:r>
        <w:t>LOPIN 1</w:t>
      </w:r>
      <w:r w:rsidR="000A5658">
        <w:t xml:space="preserve"> M&amp;E Director</w:t>
      </w:r>
      <w:r w:rsidR="006148D1">
        <w:t xml:space="preserve"> analyze</w:t>
      </w:r>
      <w:r w:rsidR="00AF596A">
        <w:t>s</w:t>
      </w:r>
      <w:r w:rsidR="006148D1">
        <w:t xml:space="preserve"> and interpret</w:t>
      </w:r>
      <w:r w:rsidR="00AF596A">
        <w:t>s the</w:t>
      </w:r>
      <w:r w:rsidR="006148D1">
        <w:t xml:space="preserve"> data to develop charts, tables and maps, which are disseminated </w:t>
      </w:r>
      <w:r w:rsidR="009D28C1">
        <w:t xml:space="preserve">to various stakeholders </w:t>
      </w:r>
      <w:r w:rsidR="006148D1">
        <w:t xml:space="preserve">at data review meetings and </w:t>
      </w:r>
      <w:r w:rsidR="009D28C1">
        <w:t>workshops</w:t>
      </w:r>
      <w:r w:rsidR="006148D1">
        <w:t>.</w:t>
      </w:r>
      <w:r w:rsidR="009D28C1">
        <w:t xml:space="preserve"> </w:t>
      </w:r>
      <w:r w:rsidR="006148D1">
        <w:t xml:space="preserve">One of the published reports from LOPIN 1 </w:t>
      </w:r>
      <w:r w:rsidR="009D28C1">
        <w:t xml:space="preserve">data include </w:t>
      </w:r>
      <w:r w:rsidR="006148D1">
        <w:t>a report on “s</w:t>
      </w:r>
      <w:r w:rsidR="009D28C1">
        <w:t xml:space="preserve">chool </w:t>
      </w:r>
      <w:r w:rsidR="006148D1">
        <w:t>a</w:t>
      </w:r>
      <w:r w:rsidR="009D28C1">
        <w:t xml:space="preserve">bsenteeism among OVC in Lagos </w:t>
      </w:r>
      <w:r w:rsidR="00060F2D">
        <w:t>s</w:t>
      </w:r>
      <w:r w:rsidR="009D28C1">
        <w:t>tate</w:t>
      </w:r>
      <w:r w:rsidR="00060F2D">
        <w:t>.</w:t>
      </w:r>
      <w:r w:rsidR="009D28C1">
        <w:t>” ARFH</w:t>
      </w:r>
      <w:r w:rsidR="00497E4E">
        <w:t xml:space="preserve"> – LOPIN 1</w:t>
      </w:r>
      <w:r w:rsidR="009D28C1">
        <w:t xml:space="preserve"> 2017 annual report was sighted and it include</w:t>
      </w:r>
      <w:r w:rsidR="0059180C">
        <w:t>d</w:t>
      </w:r>
      <w:r w:rsidR="009D28C1">
        <w:t xml:space="preserve"> challenges and limitations to the data reported. </w:t>
      </w:r>
      <w:r w:rsidR="006148D1">
        <w:t>Another e</w:t>
      </w:r>
      <w:r w:rsidR="009D28C1">
        <w:t xml:space="preserve">xample of </w:t>
      </w:r>
      <w:r w:rsidR="00497E4E">
        <w:t xml:space="preserve">data </w:t>
      </w:r>
      <w:r w:rsidR="009D28C1" w:rsidRPr="00E11E13">
        <w:t>use</w:t>
      </w:r>
      <w:r w:rsidR="00497E4E">
        <w:t xml:space="preserve"> </w:t>
      </w:r>
      <w:r w:rsidR="009D28C1" w:rsidRPr="00E11E13">
        <w:t xml:space="preserve">by </w:t>
      </w:r>
      <w:r>
        <w:t>LOPIN 1</w:t>
      </w:r>
      <w:r w:rsidR="00497E4E">
        <w:t xml:space="preserve"> </w:t>
      </w:r>
      <w:r w:rsidR="006148D1">
        <w:t xml:space="preserve">include interventions </w:t>
      </w:r>
      <w:r w:rsidR="00BB234C">
        <w:t xml:space="preserve">conducted </w:t>
      </w:r>
      <w:r w:rsidR="006148D1">
        <w:t xml:space="preserve">based on the </w:t>
      </w:r>
      <w:r w:rsidR="006148D1" w:rsidRPr="00E11E13">
        <w:t>child enro</w:t>
      </w:r>
      <w:r w:rsidR="001A369D">
        <w:t>l</w:t>
      </w:r>
      <w:r w:rsidR="006148D1" w:rsidRPr="00E11E13">
        <w:t xml:space="preserve">lment and retention </w:t>
      </w:r>
      <w:r w:rsidR="006148D1">
        <w:t xml:space="preserve">rate in Lagos state in 2016, which was 70.2 percent. </w:t>
      </w:r>
      <w:r w:rsidR="00BB234C">
        <w:t>The</w:t>
      </w:r>
      <w:r w:rsidR="00BB234C" w:rsidRPr="00BB234C">
        <w:t xml:space="preserve"> </w:t>
      </w:r>
      <w:r w:rsidR="00BB234C" w:rsidRPr="00E11E13">
        <w:t>child enrol</w:t>
      </w:r>
      <w:r w:rsidR="001A369D">
        <w:t>l</w:t>
      </w:r>
      <w:r w:rsidR="00BB234C" w:rsidRPr="00E11E13">
        <w:t xml:space="preserve">ment and retention </w:t>
      </w:r>
      <w:r w:rsidR="00BB234C">
        <w:t xml:space="preserve">has since increased </w:t>
      </w:r>
      <w:r w:rsidR="00BB234C" w:rsidRPr="00E11E13">
        <w:t xml:space="preserve">by </w:t>
      </w:r>
      <w:r w:rsidR="00D0583B">
        <w:t>six</w:t>
      </w:r>
      <w:r w:rsidR="00BB234C">
        <w:t xml:space="preserve"> percent</w:t>
      </w:r>
      <w:r w:rsidR="00BB234C" w:rsidRPr="00E11E13">
        <w:t xml:space="preserve"> </w:t>
      </w:r>
      <w:r w:rsidR="00BB234C">
        <w:t xml:space="preserve">and is now </w:t>
      </w:r>
      <w:r w:rsidR="00BB234C" w:rsidRPr="00E11E13">
        <w:t>76.2</w:t>
      </w:r>
      <w:r w:rsidR="00BB234C">
        <w:t xml:space="preserve"> percent</w:t>
      </w:r>
      <w:r w:rsidR="00BB234C" w:rsidRPr="00E11E13">
        <w:t xml:space="preserve"> </w:t>
      </w:r>
      <w:r w:rsidR="00BB234C">
        <w:t>(</w:t>
      </w:r>
      <w:r w:rsidR="00BB234C" w:rsidRPr="00E11E13">
        <w:t>2018</w:t>
      </w:r>
      <w:r w:rsidR="00BB234C">
        <w:t>)</w:t>
      </w:r>
      <w:r w:rsidR="00BB234C" w:rsidRPr="00E11E13">
        <w:t>.</w:t>
      </w:r>
    </w:p>
    <w:p w14:paraId="0C646547" w14:textId="7957CD0D" w:rsidR="00BB234C" w:rsidRPr="00BB234C" w:rsidRDefault="00B62A42" w:rsidP="00B62A42">
      <w:pPr>
        <w:spacing w:before="240" w:line="240" w:lineRule="auto"/>
        <w:jc w:val="both"/>
      </w:pPr>
      <w:r>
        <w:fldChar w:fldCharType="begin"/>
      </w:r>
      <w:r>
        <w:instrText xml:space="preserve"> REF _Ref520926138 \h  \* MERGEFORMAT </w:instrText>
      </w:r>
      <w:r>
        <w:fldChar w:fldCharType="separate"/>
      </w:r>
      <w:r w:rsidR="00C66CA7" w:rsidRPr="00C66CA7">
        <w:t>Figure 2</w:t>
      </w:r>
      <w:r>
        <w:fldChar w:fldCharType="end"/>
      </w:r>
      <w:r>
        <w:t xml:space="preserve"> </w:t>
      </w:r>
      <w:r w:rsidR="00BB234C">
        <w:t>shows</w:t>
      </w:r>
      <w:r>
        <w:t xml:space="preserve"> the</w:t>
      </w:r>
      <w:r w:rsidR="00497E4E">
        <w:t xml:space="preserve"> spider graph </w:t>
      </w:r>
      <w:r w:rsidR="00060F2D">
        <w:t>for the</w:t>
      </w:r>
      <w:r w:rsidR="00497E4E">
        <w:t xml:space="preserve"> M&amp;E </w:t>
      </w:r>
      <w:r w:rsidR="00BB234C">
        <w:t>s</w:t>
      </w:r>
      <w:r w:rsidR="00497E4E">
        <w:t xml:space="preserve">ystems </w:t>
      </w:r>
      <w:r w:rsidR="00BB234C">
        <w:t>a</w:t>
      </w:r>
      <w:r w:rsidR="00497E4E">
        <w:t xml:space="preserve">ssessment for LOPIN </w:t>
      </w:r>
      <w:r>
        <w:t xml:space="preserve">1 </w:t>
      </w:r>
      <w:r w:rsidR="00BC0E3D">
        <w:t>c</w:t>
      </w:r>
      <w:r w:rsidR="00497E4E">
        <w:t xml:space="preserve">entral </w:t>
      </w:r>
      <w:r w:rsidR="00BB234C">
        <w:t>M&amp;E unit</w:t>
      </w:r>
      <w:r>
        <w:t xml:space="preserve">. </w:t>
      </w:r>
      <w:bookmarkStart w:id="163" w:name="_Toc497344356"/>
      <w:r w:rsidR="00BB234C">
        <w:t xml:space="preserve">The general areas for improvement for the LOPIN 1 </w:t>
      </w:r>
      <w:r w:rsidR="00BC0E3D">
        <w:t>c</w:t>
      </w:r>
      <w:r w:rsidR="00BB234C">
        <w:t xml:space="preserve">entral </w:t>
      </w:r>
      <w:r w:rsidR="00BC0E3D">
        <w:t>o</w:t>
      </w:r>
      <w:r w:rsidR="00BB234C">
        <w:t xml:space="preserve">ffice are in data management processes. The section on links with the national reporting system shows some gaps which </w:t>
      </w:r>
      <w:r w:rsidR="006E5E30">
        <w:t xml:space="preserve">occurred because of </w:t>
      </w:r>
      <w:r w:rsidR="0093763C">
        <w:t xml:space="preserve">the </w:t>
      </w:r>
      <w:r w:rsidR="00BB234C">
        <w:t>parallel reporting channels i.e., to government and donor agencies. However, there are mechanisms in place to harmonize reported data to both reporting entities</w:t>
      </w:r>
      <w:r w:rsidR="003906A1">
        <w:t xml:space="preserve"> such as </w:t>
      </w:r>
      <w:r w:rsidR="0093763C">
        <w:t xml:space="preserve">periodic </w:t>
      </w:r>
      <w:r w:rsidR="003906A1">
        <w:t>data harmonization meetings</w:t>
      </w:r>
      <w:r w:rsidR="0093763C">
        <w:t xml:space="preserve"> at </w:t>
      </w:r>
      <w:r w:rsidR="00A579A3">
        <w:t xml:space="preserve">central </w:t>
      </w:r>
      <w:r w:rsidR="0093763C">
        <w:t>and state levels</w:t>
      </w:r>
      <w:r w:rsidR="003906A1">
        <w:t>.</w:t>
      </w:r>
    </w:p>
    <w:p w14:paraId="5B060090" w14:textId="6E60F6A3" w:rsidR="009B3D26" w:rsidRDefault="009B3D26" w:rsidP="00B62A42">
      <w:pPr>
        <w:spacing w:before="240" w:line="240" w:lineRule="auto"/>
        <w:jc w:val="center"/>
        <w:rPr>
          <w:i/>
          <w:iCs/>
          <w:color w:val="1F497D" w:themeColor="text2"/>
          <w:sz w:val="18"/>
          <w:szCs w:val="18"/>
        </w:rPr>
      </w:pPr>
      <w:bookmarkStart w:id="164" w:name="_Ref520926138"/>
      <w:bookmarkStart w:id="165" w:name="_Toc525931035"/>
      <w:bookmarkStart w:id="166" w:name="_Hlk521205207"/>
      <w:r w:rsidRPr="00AF0E66">
        <w:rPr>
          <w:i/>
          <w:iCs/>
          <w:color w:val="1F497D" w:themeColor="text2"/>
          <w:sz w:val="18"/>
          <w:szCs w:val="18"/>
        </w:rPr>
        <w:t xml:space="preserve">Figure </w:t>
      </w:r>
      <w:r w:rsidR="00040294">
        <w:rPr>
          <w:i/>
          <w:iCs/>
          <w:color w:val="1F497D" w:themeColor="text2"/>
          <w:sz w:val="18"/>
          <w:szCs w:val="18"/>
        </w:rPr>
        <w:fldChar w:fldCharType="begin"/>
      </w:r>
      <w:r w:rsidR="00040294">
        <w:rPr>
          <w:i/>
          <w:iCs/>
          <w:color w:val="1F497D" w:themeColor="text2"/>
          <w:sz w:val="18"/>
          <w:szCs w:val="18"/>
        </w:rPr>
        <w:instrText xml:space="preserve"> SEQ Figure \* ARABIC </w:instrText>
      </w:r>
      <w:r w:rsidR="00040294">
        <w:rPr>
          <w:i/>
          <w:iCs/>
          <w:color w:val="1F497D" w:themeColor="text2"/>
          <w:sz w:val="18"/>
          <w:szCs w:val="18"/>
        </w:rPr>
        <w:fldChar w:fldCharType="separate"/>
      </w:r>
      <w:r w:rsidR="00C66CA7">
        <w:rPr>
          <w:i/>
          <w:iCs/>
          <w:noProof/>
          <w:color w:val="1F497D" w:themeColor="text2"/>
          <w:sz w:val="18"/>
          <w:szCs w:val="18"/>
        </w:rPr>
        <w:t>2</w:t>
      </w:r>
      <w:r w:rsidR="00040294">
        <w:rPr>
          <w:i/>
          <w:iCs/>
          <w:color w:val="1F497D" w:themeColor="text2"/>
          <w:sz w:val="18"/>
          <w:szCs w:val="18"/>
        </w:rPr>
        <w:fldChar w:fldCharType="end"/>
      </w:r>
      <w:bookmarkEnd w:id="164"/>
      <w:r w:rsidRPr="00AF0E66">
        <w:rPr>
          <w:i/>
          <w:iCs/>
          <w:color w:val="1F497D" w:themeColor="text2"/>
          <w:sz w:val="18"/>
          <w:szCs w:val="18"/>
        </w:rPr>
        <w:t>. Spider Graph of M&amp;E Systems Assessment</w:t>
      </w:r>
      <w:r w:rsidR="00226BAA">
        <w:rPr>
          <w:i/>
          <w:iCs/>
          <w:color w:val="1F497D" w:themeColor="text2"/>
          <w:sz w:val="18"/>
          <w:szCs w:val="18"/>
        </w:rPr>
        <w:t xml:space="preserve">: </w:t>
      </w:r>
      <w:r w:rsidR="00E11E13">
        <w:rPr>
          <w:i/>
          <w:iCs/>
          <w:color w:val="1F497D" w:themeColor="text2"/>
          <w:sz w:val="18"/>
          <w:szCs w:val="18"/>
        </w:rPr>
        <w:t>LOPIN 1</w:t>
      </w:r>
      <w:r w:rsidRPr="00AF0E66">
        <w:rPr>
          <w:i/>
          <w:iCs/>
          <w:color w:val="1F497D" w:themeColor="text2"/>
          <w:sz w:val="18"/>
          <w:szCs w:val="18"/>
        </w:rPr>
        <w:t xml:space="preserve"> Central M&amp;E Unit</w:t>
      </w:r>
      <w:bookmarkEnd w:id="163"/>
      <w:bookmarkEnd w:id="165"/>
    </w:p>
    <w:p w14:paraId="67AF4555" w14:textId="6E9E036A" w:rsidR="003E6C98" w:rsidRDefault="003E6C98" w:rsidP="00B62A42">
      <w:pPr>
        <w:spacing w:before="240" w:line="240" w:lineRule="auto"/>
        <w:jc w:val="center"/>
        <w:rPr>
          <w:i/>
          <w:iCs/>
          <w:color w:val="1F497D" w:themeColor="text2"/>
          <w:sz w:val="18"/>
          <w:szCs w:val="18"/>
        </w:rPr>
      </w:pPr>
      <w:r>
        <w:rPr>
          <w:noProof/>
        </w:rPr>
        <w:drawing>
          <wp:inline distT="0" distB="0" distL="0" distR="0" wp14:anchorId="3EF5E2DB" wp14:editId="16598182">
            <wp:extent cx="5499100" cy="3975100"/>
            <wp:effectExtent l="19050" t="19050" r="12700" b="152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846" t="6112" r="3633" b="6931"/>
                    <a:stretch/>
                  </pic:blipFill>
                  <pic:spPr bwMode="auto">
                    <a:xfrm>
                      <a:off x="0" y="0"/>
                      <a:ext cx="5499100" cy="3975100"/>
                    </a:xfrm>
                    <a:prstGeom prst="rect">
                      <a:avLst/>
                    </a:prstGeom>
                    <a:ln>
                      <a:solidFill>
                        <a:sysClr val="windowText" lastClr="000000"/>
                      </a:solidFill>
                    </a:ln>
                    <a:extLst>
                      <a:ext uri="{53640926-AAD7-44D8-BBD7-CCE9431645EC}">
                        <a14:shadowObscured xmlns:a14="http://schemas.microsoft.com/office/drawing/2010/main"/>
                      </a:ext>
                    </a:extLst>
                  </pic:spPr>
                </pic:pic>
              </a:graphicData>
            </a:graphic>
          </wp:inline>
        </w:drawing>
      </w:r>
    </w:p>
    <w:p w14:paraId="37D55CFA" w14:textId="77777777" w:rsidR="003E6C98" w:rsidRPr="00AF0E66" w:rsidRDefault="003E6C98" w:rsidP="00B62A42">
      <w:pPr>
        <w:spacing w:before="240" w:line="240" w:lineRule="auto"/>
        <w:jc w:val="center"/>
        <w:rPr>
          <w:i/>
          <w:iCs/>
          <w:color w:val="1F497D" w:themeColor="text2"/>
          <w:sz w:val="18"/>
          <w:szCs w:val="18"/>
        </w:rPr>
      </w:pPr>
    </w:p>
    <w:p w14:paraId="0F78776C" w14:textId="2A418570" w:rsidR="00614E2C" w:rsidRPr="00AF0E66" w:rsidRDefault="009B3D26" w:rsidP="000F0329">
      <w:pPr>
        <w:pStyle w:val="Heading4"/>
      </w:pPr>
      <w:bookmarkStart w:id="167" w:name="_Toc497344263"/>
      <w:bookmarkEnd w:id="166"/>
      <w:r w:rsidRPr="00AF0E66">
        <w:t xml:space="preserve">STRENGTHS – </w:t>
      </w:r>
      <w:r w:rsidR="00E11E13">
        <w:t>LOPIN 1</w:t>
      </w:r>
      <w:r w:rsidRPr="00AF0E66">
        <w:t xml:space="preserve"> CENTRAL M&amp;E UNIT</w:t>
      </w:r>
      <w:bookmarkEnd w:id="167"/>
    </w:p>
    <w:p w14:paraId="1EF10D60" w14:textId="77777777" w:rsidR="00100F19" w:rsidRPr="00100F19" w:rsidRDefault="00100F19" w:rsidP="008A2645">
      <w:pPr>
        <w:pStyle w:val="ListParagraph"/>
        <w:numPr>
          <w:ilvl w:val="0"/>
          <w:numId w:val="12"/>
        </w:numPr>
        <w:spacing w:after="0" w:line="240" w:lineRule="auto"/>
      </w:pPr>
      <w:r w:rsidRPr="00100F19">
        <w:t>Availability of an M&amp;E Manual for LOPIN Region 1.</w:t>
      </w:r>
    </w:p>
    <w:p w14:paraId="209AECA6" w14:textId="7E262860" w:rsidR="00100F19" w:rsidRPr="00100F19" w:rsidRDefault="00100F19" w:rsidP="008A2645">
      <w:pPr>
        <w:pStyle w:val="ListParagraph"/>
        <w:numPr>
          <w:ilvl w:val="0"/>
          <w:numId w:val="12"/>
        </w:numPr>
        <w:spacing w:after="0" w:line="240" w:lineRule="auto"/>
      </w:pPr>
      <w:r w:rsidRPr="00100F19">
        <w:t xml:space="preserve">Clear responsibilities for the review of data at the </w:t>
      </w:r>
      <w:r w:rsidR="00A579A3">
        <w:t>central</w:t>
      </w:r>
      <w:r w:rsidRPr="00100F19">
        <w:t xml:space="preserve"> level assigned to the Senior M&amp;E Officer and M&amp;E Director.</w:t>
      </w:r>
    </w:p>
    <w:p w14:paraId="72756ECC" w14:textId="77777777" w:rsidR="00100F19" w:rsidRPr="00100F19" w:rsidRDefault="00100F19" w:rsidP="008A2645">
      <w:pPr>
        <w:pStyle w:val="ListParagraph"/>
        <w:numPr>
          <w:ilvl w:val="0"/>
          <w:numId w:val="12"/>
        </w:numPr>
        <w:spacing w:after="0" w:line="240" w:lineRule="auto"/>
      </w:pPr>
      <w:r w:rsidRPr="00100F19">
        <w:lastRenderedPageBreak/>
        <w:t>Use of NOMIS for data reporting.</w:t>
      </w:r>
    </w:p>
    <w:p w14:paraId="504E99E3" w14:textId="1F278634" w:rsidR="00C5360E" w:rsidRDefault="00FD3D20" w:rsidP="008A2645">
      <w:pPr>
        <w:pStyle w:val="ListParagraph"/>
        <w:numPr>
          <w:ilvl w:val="0"/>
          <w:numId w:val="12"/>
        </w:numPr>
        <w:spacing w:after="0" w:line="240" w:lineRule="auto"/>
      </w:pPr>
      <w:r w:rsidRPr="00AF0E66">
        <w:t>Availability of trained M&amp;E staff</w:t>
      </w:r>
      <w:r w:rsidR="008F5996">
        <w:t>.</w:t>
      </w:r>
    </w:p>
    <w:p w14:paraId="2B56C529" w14:textId="429FB642" w:rsidR="000679E3" w:rsidRPr="000679E3" w:rsidRDefault="000679E3" w:rsidP="008A2645">
      <w:pPr>
        <w:pStyle w:val="ListParagraph"/>
        <w:numPr>
          <w:ilvl w:val="0"/>
          <w:numId w:val="12"/>
        </w:numPr>
        <w:spacing w:after="0" w:line="240" w:lineRule="auto"/>
      </w:pPr>
      <w:r w:rsidRPr="00B62A42">
        <w:t xml:space="preserve">Engagement of ad-hoc staff as monitors to help </w:t>
      </w:r>
      <w:r w:rsidR="008F5996">
        <w:t>with</w:t>
      </w:r>
      <w:r w:rsidRPr="00B62A42">
        <w:t xml:space="preserve"> quality checks on data.</w:t>
      </w:r>
    </w:p>
    <w:p w14:paraId="010B4C49" w14:textId="0FA41274" w:rsidR="000679E3" w:rsidRPr="00AF0E66" w:rsidRDefault="000679E3" w:rsidP="008A2645">
      <w:pPr>
        <w:pStyle w:val="ListParagraph"/>
        <w:numPr>
          <w:ilvl w:val="0"/>
          <w:numId w:val="12"/>
        </w:numPr>
        <w:spacing w:after="0" w:line="240" w:lineRule="auto"/>
      </w:pPr>
      <w:r w:rsidRPr="00B62A42">
        <w:t>Introduction of mobile phones to track ad-hoc monitors to ensure they are operating according to their job description.</w:t>
      </w:r>
    </w:p>
    <w:p w14:paraId="3982DFB6" w14:textId="00DF5DA1" w:rsidR="009D13E2" w:rsidRPr="00B62A42" w:rsidRDefault="00FD3D20" w:rsidP="008A2645">
      <w:pPr>
        <w:pStyle w:val="ListParagraph"/>
        <w:numPr>
          <w:ilvl w:val="0"/>
          <w:numId w:val="12"/>
        </w:numPr>
        <w:spacing w:after="0" w:line="240" w:lineRule="auto"/>
      </w:pPr>
      <w:r w:rsidRPr="00AF0E66">
        <w:t xml:space="preserve">Training activities </w:t>
      </w:r>
      <w:r w:rsidR="00EB056B" w:rsidRPr="00AF0E66">
        <w:t>include</w:t>
      </w:r>
      <w:r w:rsidR="00D578B8" w:rsidRPr="00AF0E66">
        <w:t>d</w:t>
      </w:r>
      <w:r w:rsidR="00EB056B" w:rsidRPr="00AF0E66">
        <w:t xml:space="preserve"> in </w:t>
      </w:r>
      <w:r w:rsidR="00E11E13">
        <w:t>LOPIN 1</w:t>
      </w:r>
      <w:r w:rsidR="00EB056B" w:rsidRPr="00AF0E66">
        <w:t xml:space="preserve"> </w:t>
      </w:r>
      <w:r w:rsidR="008F5996">
        <w:t>w</w:t>
      </w:r>
      <w:r w:rsidR="00EB056B" w:rsidRPr="00AF0E66">
        <w:t>ork</w:t>
      </w:r>
      <w:r w:rsidR="008F5996">
        <w:t>-</w:t>
      </w:r>
      <w:r w:rsidR="00EB056B" w:rsidRPr="00AF0E66">
        <w:t>plan</w:t>
      </w:r>
      <w:r w:rsidR="008F5996">
        <w:t>.</w:t>
      </w:r>
    </w:p>
    <w:p w14:paraId="3158C30A" w14:textId="353175DC" w:rsidR="00AA0736" w:rsidRPr="00B62A42" w:rsidRDefault="00AA0736" w:rsidP="008A2645">
      <w:pPr>
        <w:pStyle w:val="ListParagraph"/>
        <w:numPr>
          <w:ilvl w:val="0"/>
          <w:numId w:val="12"/>
        </w:numPr>
        <w:spacing w:after="0" w:line="240" w:lineRule="auto"/>
      </w:pPr>
      <w:r w:rsidRPr="00AF0E66">
        <w:t xml:space="preserve">Participation in quarterly </w:t>
      </w:r>
      <w:r w:rsidR="008F5996">
        <w:t xml:space="preserve">data </w:t>
      </w:r>
      <w:r w:rsidRPr="00AF0E66">
        <w:t>review meetings at state levels where M&amp;E results are presented and discussed</w:t>
      </w:r>
      <w:r w:rsidR="008F5996">
        <w:t>.</w:t>
      </w:r>
    </w:p>
    <w:p w14:paraId="7C08679E" w14:textId="6B376620" w:rsidR="00FA3505" w:rsidRPr="00B62A42" w:rsidRDefault="00FA3505" w:rsidP="008A2645">
      <w:pPr>
        <w:pStyle w:val="ListParagraph"/>
        <w:numPr>
          <w:ilvl w:val="0"/>
          <w:numId w:val="12"/>
        </w:numPr>
        <w:spacing w:after="0" w:line="240" w:lineRule="auto"/>
      </w:pPr>
      <w:r w:rsidRPr="00B62A42">
        <w:t>Development of a</w:t>
      </w:r>
      <w:r w:rsidR="008F5996">
        <w:t xml:space="preserve"> published </w:t>
      </w:r>
      <w:r w:rsidRPr="00B62A42">
        <w:t xml:space="preserve">article on school absenteeism among OVC in Lagos </w:t>
      </w:r>
      <w:r w:rsidR="00330C8C">
        <w:t>s</w:t>
      </w:r>
      <w:r w:rsidRPr="00B62A42">
        <w:t>tate in 2017.</w:t>
      </w:r>
    </w:p>
    <w:p w14:paraId="0E09D33D" w14:textId="15572C3D" w:rsidR="00614E2C" w:rsidRPr="00B62A42" w:rsidRDefault="00FA3505" w:rsidP="008A2645">
      <w:pPr>
        <w:pStyle w:val="ListParagraph"/>
        <w:numPr>
          <w:ilvl w:val="0"/>
          <w:numId w:val="12"/>
        </w:numPr>
        <w:spacing w:after="0" w:line="240" w:lineRule="auto"/>
      </w:pPr>
      <w:r w:rsidRPr="00B62A42">
        <w:t>Good data demand and use</w:t>
      </w:r>
      <w:r w:rsidR="008F5996">
        <w:t>.</w:t>
      </w:r>
    </w:p>
    <w:p w14:paraId="2B0DC92D" w14:textId="7DB04153" w:rsidR="009B3D26" w:rsidRPr="00AF0E66" w:rsidRDefault="00630F89" w:rsidP="000F0329">
      <w:pPr>
        <w:pStyle w:val="Heading4"/>
      </w:pPr>
      <w:bookmarkStart w:id="168" w:name="_Toc497344264"/>
      <w:r w:rsidRPr="00AF0E66">
        <w:t>areas for improvement</w:t>
      </w:r>
      <w:r w:rsidR="009B3D26" w:rsidRPr="00AF0E66">
        <w:t xml:space="preserve"> – </w:t>
      </w:r>
      <w:r w:rsidR="00E11E13">
        <w:t>LOPIN 1</w:t>
      </w:r>
      <w:r w:rsidR="00107D58">
        <w:t xml:space="preserve"> </w:t>
      </w:r>
      <w:r w:rsidR="009B3D26" w:rsidRPr="00AF0E66">
        <w:t>CENTRAL M&amp;E UNIT</w:t>
      </w:r>
      <w:bookmarkEnd w:id="168"/>
    </w:p>
    <w:p w14:paraId="01D1B628" w14:textId="77777777" w:rsidR="00100F19" w:rsidRPr="00100F19" w:rsidRDefault="00100F19" w:rsidP="008A2645">
      <w:pPr>
        <w:pStyle w:val="ListParagraph"/>
        <w:numPr>
          <w:ilvl w:val="0"/>
          <w:numId w:val="12"/>
        </w:numPr>
        <w:spacing w:after="0" w:line="240" w:lineRule="auto"/>
      </w:pPr>
      <w:r w:rsidRPr="00100F19">
        <w:rPr>
          <w:lang w:val="en-GB"/>
        </w:rPr>
        <w:t>LOPIN 1 Data Management SOP does not include section on CMP.</w:t>
      </w:r>
    </w:p>
    <w:p w14:paraId="18E395E3" w14:textId="37840DAE" w:rsidR="0077637C" w:rsidRPr="00100F19" w:rsidRDefault="00100F19" w:rsidP="008A2645">
      <w:pPr>
        <w:pStyle w:val="ListParagraph"/>
        <w:numPr>
          <w:ilvl w:val="0"/>
          <w:numId w:val="12"/>
        </w:numPr>
        <w:spacing w:after="0"/>
        <w:rPr>
          <w:lang w:val="en-GB"/>
        </w:rPr>
      </w:pPr>
      <w:r w:rsidRPr="0077637C">
        <w:t>D</w:t>
      </w:r>
      <w:r w:rsidRPr="0077637C">
        <w:rPr>
          <w:lang w:val="en-GB"/>
        </w:rPr>
        <w:t xml:space="preserve">ata generated by the current version of </w:t>
      </w:r>
      <w:r w:rsidR="00330C8C">
        <w:rPr>
          <w:lang w:val="en-GB"/>
        </w:rPr>
        <w:t xml:space="preserve">the </w:t>
      </w:r>
      <w:r w:rsidRPr="0077637C">
        <w:rPr>
          <w:lang w:val="en-GB"/>
        </w:rPr>
        <w:t xml:space="preserve">NOMIS at </w:t>
      </w:r>
      <w:r w:rsidR="00B365E9">
        <w:rPr>
          <w:lang w:val="en-GB"/>
        </w:rPr>
        <w:t>the central IP</w:t>
      </w:r>
      <w:r w:rsidRPr="0077637C">
        <w:rPr>
          <w:lang w:val="en-GB"/>
        </w:rPr>
        <w:t xml:space="preserve"> office did not tally with data reported for FY 2018 SAPR</w:t>
      </w:r>
      <w:r>
        <w:rPr>
          <w:lang w:val="en-GB"/>
        </w:rPr>
        <w:t>.</w:t>
      </w:r>
    </w:p>
    <w:p w14:paraId="4005E0F5" w14:textId="658D3ED1" w:rsidR="009B3D26" w:rsidRPr="00AF0E66" w:rsidRDefault="009B3D26" w:rsidP="00F13AAA">
      <w:pPr>
        <w:pStyle w:val="Heading4"/>
        <w:spacing w:before="240"/>
      </w:pPr>
      <w:bookmarkStart w:id="169" w:name="_Toc497344265"/>
      <w:r w:rsidRPr="00AF0E66">
        <w:t xml:space="preserve">RECOMMENDATIONS – </w:t>
      </w:r>
      <w:r w:rsidR="007B7D44">
        <w:t xml:space="preserve">LOPIN 1 </w:t>
      </w:r>
      <w:r w:rsidRPr="00AF0E66">
        <w:t>CENTRAL M&amp;E UNIT</w:t>
      </w:r>
      <w:bookmarkEnd w:id="169"/>
    </w:p>
    <w:p w14:paraId="3316A788" w14:textId="77777777" w:rsidR="00100F19" w:rsidRDefault="00100F19" w:rsidP="008A2645">
      <w:pPr>
        <w:pStyle w:val="ListParagraph"/>
        <w:numPr>
          <w:ilvl w:val="0"/>
          <w:numId w:val="12"/>
        </w:numPr>
        <w:spacing w:after="0" w:line="240" w:lineRule="auto"/>
      </w:pPr>
      <w:bookmarkStart w:id="170" w:name="_Toc493059506"/>
      <w:bookmarkStart w:id="171" w:name="_Toc497344266"/>
      <w:r w:rsidRPr="00107D58">
        <w:t xml:space="preserve">Development and use of </w:t>
      </w:r>
      <w:r>
        <w:t>CMP</w:t>
      </w:r>
      <w:r w:rsidRPr="00107D58">
        <w:t xml:space="preserve"> to guide and document data changes/update</w:t>
      </w:r>
      <w:r>
        <w:t>.</w:t>
      </w:r>
      <w:r w:rsidRPr="00AF0E66">
        <w:t xml:space="preserve"> </w:t>
      </w:r>
    </w:p>
    <w:p w14:paraId="0725DFF5" w14:textId="77777777" w:rsidR="00100F19" w:rsidRPr="0098621F" w:rsidRDefault="00100F19" w:rsidP="008A2645">
      <w:pPr>
        <w:pStyle w:val="ListParagraph"/>
        <w:numPr>
          <w:ilvl w:val="0"/>
          <w:numId w:val="12"/>
        </w:numPr>
        <w:spacing w:after="0"/>
        <w:rPr>
          <w:lang w:val="en-GB"/>
        </w:rPr>
      </w:pPr>
      <w:r w:rsidRPr="0098621F">
        <w:t>Update NOMIS software to the most recent version to address NOMIS data discrepancies</w:t>
      </w:r>
      <w:r>
        <w:t>.</w:t>
      </w:r>
    </w:p>
    <w:p w14:paraId="1338EE25" w14:textId="5CF87FCA" w:rsidR="009B3D26" w:rsidRPr="00AF0E66" w:rsidRDefault="008F21A5" w:rsidP="008F21A5">
      <w:pPr>
        <w:pStyle w:val="Heading3"/>
        <w:numPr>
          <w:ilvl w:val="0"/>
          <w:numId w:val="0"/>
        </w:numPr>
      </w:pPr>
      <w:bookmarkStart w:id="172" w:name="_Toc525930985"/>
      <w:r>
        <w:t xml:space="preserve">4.1.2 </w:t>
      </w:r>
      <w:r w:rsidR="00E11E13">
        <w:t>LOPIN 1</w:t>
      </w:r>
      <w:r w:rsidR="009B3D26" w:rsidRPr="00AF0E66">
        <w:t xml:space="preserve"> STATE-LEVEL M&amp;E </w:t>
      </w:r>
      <w:r w:rsidR="009137F7">
        <w:t>UNIT</w:t>
      </w:r>
      <w:bookmarkEnd w:id="170"/>
      <w:bookmarkEnd w:id="171"/>
      <w:bookmarkEnd w:id="172"/>
    </w:p>
    <w:p w14:paraId="0A14B9B7" w14:textId="0F14D62F" w:rsidR="009B3D26" w:rsidRPr="00AF0E66" w:rsidRDefault="009317CF" w:rsidP="00F13AAA">
      <w:pPr>
        <w:pStyle w:val="Heading4"/>
        <w:numPr>
          <w:ilvl w:val="0"/>
          <w:numId w:val="0"/>
        </w:numPr>
        <w:spacing w:before="240"/>
        <w:ind w:left="864" w:hanging="864"/>
      </w:pPr>
      <w:bookmarkStart w:id="173" w:name="_Toc497344267"/>
      <w:r>
        <w:t xml:space="preserve">4.1.2.1 </w:t>
      </w:r>
      <w:r w:rsidR="009B3D26" w:rsidRPr="00AF0E66">
        <w:t>M&amp;E STRUCTURE, FUNCTIONS, AND CAPABILITIES</w:t>
      </w:r>
      <w:bookmarkEnd w:id="173"/>
    </w:p>
    <w:p w14:paraId="582564C4" w14:textId="4914AC73" w:rsidR="009B3D26" w:rsidRPr="00AF0E66" w:rsidRDefault="009B3D26" w:rsidP="00E221F8">
      <w:pPr>
        <w:spacing w:before="240" w:line="240" w:lineRule="auto"/>
        <w:jc w:val="both"/>
      </w:pPr>
      <w:r w:rsidRPr="00AF0E66">
        <w:t xml:space="preserve">The </w:t>
      </w:r>
      <w:r w:rsidR="00E11E13">
        <w:t>LOPIN 1</w:t>
      </w:r>
      <w:r w:rsidRPr="00AF0E66">
        <w:t xml:space="preserve"> </w:t>
      </w:r>
      <w:r w:rsidR="008B173B">
        <w:t>s</w:t>
      </w:r>
      <w:r w:rsidRPr="00AF0E66">
        <w:t xml:space="preserve">tate level </w:t>
      </w:r>
      <w:r w:rsidR="00812E17" w:rsidRPr="00AF0E66">
        <w:t>M&amp;E unit is</w:t>
      </w:r>
      <w:r w:rsidRPr="00AF0E66">
        <w:t xml:space="preserve"> operated by </w:t>
      </w:r>
      <w:r w:rsidR="00C216D2">
        <w:t>the M&amp;E Officer</w:t>
      </w:r>
      <w:r w:rsidR="001D31AD">
        <w:t xml:space="preserve"> who perform</w:t>
      </w:r>
      <w:r w:rsidR="007B7D44">
        <w:t>s</w:t>
      </w:r>
      <w:r w:rsidR="001D31AD">
        <w:t xml:space="preserve"> the following functions:</w:t>
      </w:r>
    </w:p>
    <w:p w14:paraId="5D747369" w14:textId="77777777" w:rsidR="007B7D44" w:rsidRDefault="007B7D44" w:rsidP="008A2645">
      <w:pPr>
        <w:pStyle w:val="ListParagraph"/>
        <w:numPr>
          <w:ilvl w:val="0"/>
          <w:numId w:val="12"/>
        </w:numPr>
        <w:spacing w:line="240" w:lineRule="auto"/>
        <w:jc w:val="both"/>
      </w:pPr>
      <w:r>
        <w:t>Conducts s</w:t>
      </w:r>
      <w:r w:rsidRPr="00AF0E66">
        <w:t>upervisory visits;</w:t>
      </w:r>
    </w:p>
    <w:p w14:paraId="577C7675" w14:textId="094E7177" w:rsidR="007B7D44" w:rsidRDefault="007B7D44" w:rsidP="008A2645">
      <w:pPr>
        <w:pStyle w:val="ListParagraph"/>
        <w:numPr>
          <w:ilvl w:val="0"/>
          <w:numId w:val="12"/>
        </w:numPr>
        <w:spacing w:line="240" w:lineRule="auto"/>
        <w:jc w:val="both"/>
      </w:pPr>
      <w:r>
        <w:t>Aggregates s</w:t>
      </w:r>
      <w:r w:rsidRPr="00AF0E66">
        <w:t>tate-level data</w:t>
      </w:r>
      <w:r>
        <w:t>;</w:t>
      </w:r>
    </w:p>
    <w:p w14:paraId="2163A5E5" w14:textId="3FD37761" w:rsidR="007B7D44" w:rsidRDefault="007B7D44" w:rsidP="008A2645">
      <w:pPr>
        <w:pStyle w:val="ListParagraph"/>
        <w:numPr>
          <w:ilvl w:val="0"/>
          <w:numId w:val="12"/>
        </w:numPr>
        <w:spacing w:line="240" w:lineRule="auto"/>
        <w:jc w:val="both"/>
      </w:pPr>
      <w:r>
        <w:t>Conducts DQAs;</w:t>
      </w:r>
    </w:p>
    <w:p w14:paraId="5CD9553F" w14:textId="77777777" w:rsidR="007B7D44" w:rsidRDefault="007B7D44" w:rsidP="008A2645">
      <w:pPr>
        <w:pStyle w:val="ListParagraph"/>
        <w:numPr>
          <w:ilvl w:val="0"/>
          <w:numId w:val="12"/>
        </w:numPr>
        <w:spacing w:line="240" w:lineRule="auto"/>
        <w:jc w:val="both"/>
      </w:pPr>
      <w:r>
        <w:t>Conducts monthly data quality checks on reported data; and</w:t>
      </w:r>
    </w:p>
    <w:p w14:paraId="18A83D90" w14:textId="77777777" w:rsidR="007B7D44" w:rsidRPr="00AF0E66" w:rsidRDefault="007B7D44" w:rsidP="008A2645">
      <w:pPr>
        <w:pStyle w:val="ListParagraph"/>
        <w:numPr>
          <w:ilvl w:val="0"/>
          <w:numId w:val="12"/>
        </w:numPr>
        <w:spacing w:line="240" w:lineRule="auto"/>
        <w:jc w:val="both"/>
      </w:pPr>
      <w:r>
        <w:t>Provides f</w:t>
      </w:r>
      <w:r w:rsidRPr="00AF0E66">
        <w:t xml:space="preserve">eedback to CBOs on </w:t>
      </w:r>
      <w:r>
        <w:t xml:space="preserve">reported </w:t>
      </w:r>
      <w:r w:rsidRPr="00AF0E66">
        <w:t>data</w:t>
      </w:r>
      <w:r>
        <w:t>.</w:t>
      </w:r>
    </w:p>
    <w:p w14:paraId="614F395C" w14:textId="6CA99559" w:rsidR="00ED2985" w:rsidRPr="00AF0E66" w:rsidRDefault="00ED2985" w:rsidP="00ED2985">
      <w:pPr>
        <w:spacing w:before="240" w:line="240" w:lineRule="auto"/>
        <w:jc w:val="both"/>
      </w:pPr>
      <w:r w:rsidRPr="00AF0E66">
        <w:t xml:space="preserve">All </w:t>
      </w:r>
      <w:r w:rsidR="0026322D">
        <w:t>s</w:t>
      </w:r>
      <w:r w:rsidRPr="00AF0E66">
        <w:t xml:space="preserve">tate-level M&amp;E </w:t>
      </w:r>
      <w:r>
        <w:t xml:space="preserve">Officers </w:t>
      </w:r>
      <w:r w:rsidRPr="00AF0E66">
        <w:t>rep</w:t>
      </w:r>
      <w:r>
        <w:t>orted to have r</w:t>
      </w:r>
      <w:r w:rsidRPr="00AF0E66">
        <w:t>eceived relevant training to carry out their assigned responsibilities</w:t>
      </w:r>
      <w:r>
        <w:t xml:space="preserve">. Ebonyi state reported that the most recent training was conducted in December 2017. </w:t>
      </w:r>
      <w:r w:rsidR="0059180C">
        <w:t>M&amp;E training</w:t>
      </w:r>
      <w:r w:rsidR="001D31AD">
        <w:t xml:space="preserve"> certificates were sighted in Lagos State. </w:t>
      </w:r>
      <w:r>
        <w:t xml:space="preserve">A suitable </w:t>
      </w:r>
      <w:r w:rsidR="0026322D">
        <w:t>s</w:t>
      </w:r>
      <w:r>
        <w:t xml:space="preserve">tate office staff with M&amp;E training fills in the gap for the </w:t>
      </w:r>
      <w:r w:rsidR="001D31AD">
        <w:t xml:space="preserve">M&amp;E Officer </w:t>
      </w:r>
      <w:r>
        <w:t xml:space="preserve">when </w:t>
      </w:r>
      <w:r w:rsidR="001D31AD">
        <w:t>not available</w:t>
      </w:r>
      <w:r>
        <w:t>.</w:t>
      </w:r>
      <w:r w:rsidR="001D31AD">
        <w:t xml:space="preserve"> </w:t>
      </w:r>
      <w:r>
        <w:t xml:space="preserve">Feedback is received at the </w:t>
      </w:r>
      <w:r w:rsidR="0026322D">
        <w:t>s</w:t>
      </w:r>
      <w:r>
        <w:t xml:space="preserve">tate level from the </w:t>
      </w:r>
      <w:r w:rsidR="00A579A3">
        <w:t>central</w:t>
      </w:r>
      <w:r>
        <w:t xml:space="preserve"> on data reported. </w:t>
      </w:r>
      <w:r w:rsidR="00BA6942">
        <w:t xml:space="preserve">The </w:t>
      </w:r>
      <w:r w:rsidR="0026322D">
        <w:t>s</w:t>
      </w:r>
      <w:r w:rsidR="00BA6942">
        <w:t xml:space="preserve">tate </w:t>
      </w:r>
      <w:r w:rsidR="0026322D">
        <w:t>o</w:t>
      </w:r>
      <w:r w:rsidR="00BA6942">
        <w:t xml:space="preserve">fficers conduct visits to the CBOs at least once in a month while the </w:t>
      </w:r>
      <w:r w:rsidR="00A579A3">
        <w:t xml:space="preserve">central </w:t>
      </w:r>
      <w:r>
        <w:t>M&amp;E unit visits t</w:t>
      </w:r>
      <w:r w:rsidR="00BA6942">
        <w:t>he state</w:t>
      </w:r>
      <w:r>
        <w:t>s</w:t>
      </w:r>
      <w:r w:rsidR="00BA6942">
        <w:t xml:space="preserve"> quarterly</w:t>
      </w:r>
      <w:r>
        <w:t xml:space="preserve">. </w:t>
      </w:r>
      <w:r w:rsidRPr="00AF0E66">
        <w:t xml:space="preserve">There were no major differences in the M&amp;E </w:t>
      </w:r>
      <w:r>
        <w:t>s</w:t>
      </w:r>
      <w:r w:rsidRPr="00AF0E66">
        <w:t xml:space="preserve">tructure, </w:t>
      </w:r>
      <w:r>
        <w:t>f</w:t>
      </w:r>
      <w:r w:rsidRPr="00AF0E66">
        <w:t xml:space="preserve">unctions, and </w:t>
      </w:r>
      <w:r>
        <w:t>c</w:t>
      </w:r>
      <w:r w:rsidRPr="00AF0E66">
        <w:t xml:space="preserve">apabilities </w:t>
      </w:r>
      <w:r>
        <w:t>of the three</w:t>
      </w:r>
      <w:r w:rsidRPr="00AF0E66">
        <w:t xml:space="preserve"> </w:t>
      </w:r>
      <w:r>
        <w:t>s</w:t>
      </w:r>
      <w:r w:rsidRPr="00AF0E66">
        <w:t>tates assessed.</w:t>
      </w:r>
    </w:p>
    <w:p w14:paraId="6DE88480" w14:textId="5CEF580C" w:rsidR="009B3D26" w:rsidRPr="00AF0E66" w:rsidRDefault="009317CF" w:rsidP="00F13AAA">
      <w:pPr>
        <w:pStyle w:val="Heading4"/>
        <w:numPr>
          <w:ilvl w:val="0"/>
          <w:numId w:val="0"/>
        </w:numPr>
        <w:spacing w:before="240"/>
        <w:ind w:left="864" w:hanging="864"/>
      </w:pPr>
      <w:bookmarkStart w:id="174" w:name="_Toc497344268"/>
      <w:r>
        <w:t xml:space="preserve">4.1.2.2 </w:t>
      </w:r>
      <w:r w:rsidR="009B3D26" w:rsidRPr="00AF0E66">
        <w:t>INDICATOR DEFINITION AND REPORTING GUIDELINES</w:t>
      </w:r>
      <w:bookmarkEnd w:id="174"/>
    </w:p>
    <w:p w14:paraId="48AEB30D" w14:textId="6883CD96" w:rsidR="00C5360E" w:rsidRPr="00AF0E66" w:rsidRDefault="009B3D26" w:rsidP="009B3D26">
      <w:pPr>
        <w:spacing w:before="240" w:line="240" w:lineRule="auto"/>
        <w:jc w:val="both"/>
      </w:pPr>
      <w:r w:rsidRPr="00AF0E66">
        <w:t xml:space="preserve">The </w:t>
      </w:r>
      <w:r w:rsidR="005D44CB">
        <w:t>three</w:t>
      </w:r>
      <w:r w:rsidR="00E904FE" w:rsidRPr="00AF0E66">
        <w:t xml:space="preserve"> </w:t>
      </w:r>
      <w:r w:rsidR="00E11E13">
        <w:t>LOPIN 1</w:t>
      </w:r>
      <w:r w:rsidRPr="00AF0E66">
        <w:t xml:space="preserve"> </w:t>
      </w:r>
      <w:r w:rsidR="0026322D">
        <w:t>s</w:t>
      </w:r>
      <w:r w:rsidRPr="00AF0E66">
        <w:t>tate</w:t>
      </w:r>
      <w:r w:rsidR="00E904FE" w:rsidRPr="00AF0E66">
        <w:t xml:space="preserve"> </w:t>
      </w:r>
      <w:r w:rsidRPr="00AF0E66">
        <w:t>office</w:t>
      </w:r>
      <w:r w:rsidR="00E904FE" w:rsidRPr="00AF0E66">
        <w:t>s</w:t>
      </w:r>
      <w:r w:rsidRPr="00AF0E66">
        <w:t xml:space="preserve"> </w:t>
      </w:r>
      <w:r w:rsidR="005D44CB">
        <w:t>use</w:t>
      </w:r>
      <w:r w:rsidRPr="00AF0E66">
        <w:t xml:space="preserve"> the </w:t>
      </w:r>
      <w:r w:rsidR="00E904FE" w:rsidRPr="00AF0E66">
        <w:t xml:space="preserve">PEPFAR </w:t>
      </w:r>
      <w:r w:rsidR="00BA6942">
        <w:t xml:space="preserve">Nigeria FY18 OVC </w:t>
      </w:r>
      <w:r w:rsidRPr="00AF0E66">
        <w:t xml:space="preserve">PIRS </w:t>
      </w:r>
      <w:r w:rsidR="00E904FE" w:rsidRPr="00AF0E66">
        <w:t>that defines the indicator</w:t>
      </w:r>
      <w:r w:rsidR="00BA6942">
        <w:t>s</w:t>
      </w:r>
      <w:r w:rsidR="00E904FE" w:rsidRPr="00AF0E66">
        <w:t xml:space="preserve"> and the method</w:t>
      </w:r>
      <w:r w:rsidR="00447317">
        <w:t>s</w:t>
      </w:r>
      <w:r w:rsidR="00E904FE" w:rsidRPr="00AF0E66">
        <w:t xml:space="preserve"> </w:t>
      </w:r>
      <w:r w:rsidR="00447317">
        <w:t xml:space="preserve">for </w:t>
      </w:r>
      <w:r w:rsidR="00E904FE" w:rsidRPr="00AF0E66">
        <w:t>calculati</w:t>
      </w:r>
      <w:r w:rsidR="00447317">
        <w:t>ng them</w:t>
      </w:r>
      <w:r w:rsidR="00E904FE" w:rsidRPr="00AF0E66">
        <w:t>. In addition, M&amp;E activities are guided by</w:t>
      </w:r>
      <w:r w:rsidR="0026322D">
        <w:t xml:space="preserve"> the</w:t>
      </w:r>
      <w:r w:rsidR="00E904FE" w:rsidRPr="00AF0E66">
        <w:t xml:space="preserve"> </w:t>
      </w:r>
      <w:r w:rsidR="00FC42AC">
        <w:t xml:space="preserve">M&amp;E </w:t>
      </w:r>
      <w:r w:rsidR="00215302">
        <w:t>M</w:t>
      </w:r>
      <w:r w:rsidR="00FC42AC">
        <w:t>anual for LOPIN R</w:t>
      </w:r>
      <w:r w:rsidR="00447317">
        <w:t>egion</w:t>
      </w:r>
      <w:r w:rsidR="00FC42AC">
        <w:t xml:space="preserve"> 1</w:t>
      </w:r>
      <w:r w:rsidR="00BA6942">
        <w:t xml:space="preserve"> </w:t>
      </w:r>
      <w:r w:rsidR="00E904FE" w:rsidRPr="00AF0E66">
        <w:t>which include</w:t>
      </w:r>
      <w:r w:rsidR="00447317">
        <w:t>s</w:t>
      </w:r>
      <w:r w:rsidR="00E904FE" w:rsidRPr="00AF0E66">
        <w:t xml:space="preserve"> details on reporting requirements and deadlines</w:t>
      </w:r>
      <w:r w:rsidRPr="00AF0E66">
        <w:t>.</w:t>
      </w:r>
    </w:p>
    <w:p w14:paraId="2C8B0942" w14:textId="14E13252" w:rsidR="009B3D26" w:rsidRPr="00AF0E66" w:rsidRDefault="009317CF" w:rsidP="00F13AAA">
      <w:pPr>
        <w:pStyle w:val="Heading4"/>
        <w:numPr>
          <w:ilvl w:val="0"/>
          <w:numId w:val="0"/>
        </w:numPr>
        <w:spacing w:before="240"/>
        <w:ind w:left="864" w:hanging="864"/>
      </w:pPr>
      <w:bookmarkStart w:id="175" w:name="_Toc497344269"/>
      <w:r>
        <w:t xml:space="preserve">4.1.2.3 </w:t>
      </w:r>
      <w:r w:rsidR="009B3D26" w:rsidRPr="00AF0E66">
        <w:t>DATA COLLECTION AND REPORTING FORMS AND TOOLS</w:t>
      </w:r>
      <w:bookmarkEnd w:id="175"/>
    </w:p>
    <w:p w14:paraId="0F8D5960" w14:textId="4BA50EC1" w:rsidR="00447317" w:rsidRPr="00AF0E66" w:rsidRDefault="00447317" w:rsidP="009B3D26">
      <w:pPr>
        <w:spacing w:before="240" w:line="240" w:lineRule="auto"/>
        <w:jc w:val="both"/>
      </w:pPr>
      <w:r w:rsidRPr="00AF0E66">
        <w:t xml:space="preserve">The </w:t>
      </w:r>
      <w:r w:rsidR="0026322D">
        <w:t>s</w:t>
      </w:r>
      <w:r w:rsidRPr="00AF0E66">
        <w:t>tate</w:t>
      </w:r>
      <w:r>
        <w:t>s</w:t>
      </w:r>
      <w:r w:rsidRPr="00AF0E66">
        <w:t xml:space="preserve"> aggregate data from </w:t>
      </w:r>
      <w:r w:rsidR="00A26405">
        <w:t xml:space="preserve">the </w:t>
      </w:r>
      <w:r w:rsidRPr="00AF0E66">
        <w:t xml:space="preserve">NOMIS export </w:t>
      </w:r>
      <w:r>
        <w:t xml:space="preserve">files received </w:t>
      </w:r>
      <w:r w:rsidRPr="00AF0E66">
        <w:t xml:space="preserve">from CBOs. The </w:t>
      </w:r>
      <w:r w:rsidR="0026322D">
        <w:t>s</w:t>
      </w:r>
      <w:r w:rsidRPr="00AF0E66">
        <w:t>tate</w:t>
      </w:r>
      <w:r>
        <w:t>s</w:t>
      </w:r>
      <w:r w:rsidRPr="00AF0E66">
        <w:t xml:space="preserve"> </w:t>
      </w:r>
      <w:r>
        <w:t xml:space="preserve">also ensure </w:t>
      </w:r>
      <w:r w:rsidRPr="00AF0E66">
        <w:t xml:space="preserve">the </w:t>
      </w:r>
      <w:r>
        <w:t>availability and consistent use of the national OVC tools by the</w:t>
      </w:r>
      <w:r w:rsidRPr="00AF0E66">
        <w:t xml:space="preserve"> CBOs</w:t>
      </w:r>
      <w:r>
        <w:t>. A</w:t>
      </w:r>
      <w:r w:rsidRPr="00AF0E66">
        <w:t>s at the time of the DQA exercise</w:t>
      </w:r>
      <w:r>
        <w:t>,</w:t>
      </w:r>
      <w:r w:rsidRPr="00AF0E66">
        <w:t xml:space="preserve"> </w:t>
      </w:r>
      <w:r w:rsidRPr="00AF0E66">
        <w:lastRenderedPageBreak/>
        <w:t>there was no stock</w:t>
      </w:r>
      <w:r>
        <w:t xml:space="preserve"> </w:t>
      </w:r>
      <w:r w:rsidRPr="00AF0E66">
        <w:t xml:space="preserve">out of </w:t>
      </w:r>
      <w:r>
        <w:t xml:space="preserve">reporting tools at the </w:t>
      </w:r>
      <w:r w:rsidR="006F5EAD">
        <w:t xml:space="preserve">three </w:t>
      </w:r>
      <w:r w:rsidR="0026322D">
        <w:t>s</w:t>
      </w:r>
      <w:r>
        <w:t>tate offices.</w:t>
      </w:r>
      <w:r w:rsidRPr="00AF0E66">
        <w:t xml:space="preserve"> Instructions were provided to the </w:t>
      </w:r>
      <w:r w:rsidR="0026322D">
        <w:t>s</w:t>
      </w:r>
      <w:r w:rsidRPr="00AF0E66">
        <w:t>tate</w:t>
      </w:r>
      <w:r>
        <w:t>s</w:t>
      </w:r>
      <w:r w:rsidRPr="00AF0E66">
        <w:t xml:space="preserve"> on utilization of the tools</w:t>
      </w:r>
      <w:r>
        <w:t xml:space="preserve"> through the guidance available </w:t>
      </w:r>
      <w:r w:rsidRPr="00AF0E66">
        <w:t xml:space="preserve">in the </w:t>
      </w:r>
      <w:r>
        <w:t>M&amp;E manual.</w:t>
      </w:r>
    </w:p>
    <w:p w14:paraId="269F90DE" w14:textId="0780CE4F" w:rsidR="009B3D26" w:rsidRPr="00AF0E66" w:rsidRDefault="009317CF" w:rsidP="00F13AAA">
      <w:pPr>
        <w:pStyle w:val="Heading4"/>
        <w:numPr>
          <w:ilvl w:val="0"/>
          <w:numId w:val="0"/>
        </w:numPr>
        <w:spacing w:before="240"/>
        <w:ind w:left="864" w:hanging="864"/>
      </w:pPr>
      <w:bookmarkStart w:id="176" w:name="_Toc497344270"/>
      <w:r>
        <w:t xml:space="preserve">4.1.2.4 </w:t>
      </w:r>
      <w:r w:rsidR="009B3D26" w:rsidRPr="00AF0E66">
        <w:t>DATA MANAGEMENT PROCESSES</w:t>
      </w:r>
      <w:bookmarkEnd w:id="176"/>
    </w:p>
    <w:p w14:paraId="6331E320" w14:textId="528EFE0E" w:rsidR="00612DB9" w:rsidRDefault="00447317" w:rsidP="002A1500">
      <w:pPr>
        <w:spacing w:before="240" w:line="240" w:lineRule="auto"/>
        <w:jc w:val="both"/>
      </w:pPr>
      <w:r>
        <w:t xml:space="preserve">At the three </w:t>
      </w:r>
      <w:r w:rsidRPr="00AF0E66">
        <w:t>state</w:t>
      </w:r>
      <w:r>
        <w:t>s</w:t>
      </w:r>
      <w:r w:rsidRPr="00AF0E66">
        <w:t xml:space="preserve"> </w:t>
      </w:r>
      <w:r>
        <w:t xml:space="preserve">offices, </w:t>
      </w:r>
      <w:r w:rsidRPr="00AF0E66">
        <w:t xml:space="preserve">data verification checks </w:t>
      </w:r>
      <w:r>
        <w:t xml:space="preserve">are conducted on </w:t>
      </w:r>
      <w:r w:rsidRPr="00AF0E66">
        <w:t>CBO data before submission</w:t>
      </w:r>
      <w:r w:rsidR="00AA06F6">
        <w:t xml:space="preserve">s are made to the </w:t>
      </w:r>
      <w:r w:rsidR="00BC0E3D">
        <w:t>c</w:t>
      </w:r>
      <w:r w:rsidR="00AA06F6">
        <w:t>entral M&amp;E unit during</w:t>
      </w:r>
      <w:r>
        <w:t xml:space="preserve"> </w:t>
      </w:r>
      <w:r w:rsidR="002A1500">
        <w:t xml:space="preserve">monthly coordination meetings, </w:t>
      </w:r>
      <w:r w:rsidR="00AC4057" w:rsidRPr="00AF0E66">
        <w:t>DQA exercise</w:t>
      </w:r>
      <w:r w:rsidR="00D70C3D">
        <w:t xml:space="preserve"> and</w:t>
      </w:r>
      <w:r w:rsidR="00AC4057" w:rsidRPr="00AF0E66">
        <w:t xml:space="preserve"> quarterly </w:t>
      </w:r>
      <w:r>
        <w:t xml:space="preserve">data </w:t>
      </w:r>
      <w:r w:rsidR="00AC4057" w:rsidRPr="00AF0E66">
        <w:t>review meetings</w:t>
      </w:r>
      <w:r w:rsidR="00D70C3D">
        <w:t>. Inconsistencies uncovered in report</w:t>
      </w:r>
      <w:r w:rsidR="00AA06F6">
        <w:t>ed data</w:t>
      </w:r>
      <w:r w:rsidR="00D70C3D">
        <w:t xml:space="preserve"> </w:t>
      </w:r>
      <w:r w:rsidR="00AA06F6">
        <w:t xml:space="preserve">are </w:t>
      </w:r>
      <w:r w:rsidR="00D70C3D">
        <w:t xml:space="preserve">communicated to </w:t>
      </w:r>
      <w:r w:rsidR="0059180C">
        <w:t>CBOs</w:t>
      </w:r>
      <w:r w:rsidR="00D70C3D">
        <w:t xml:space="preserve"> through</w:t>
      </w:r>
      <w:r w:rsidR="00AC4057" w:rsidRPr="00AF0E66">
        <w:t xml:space="preserve"> e-mails and telephone calls.</w:t>
      </w:r>
      <w:r w:rsidR="00D70C3D">
        <w:t xml:space="preserve"> </w:t>
      </w:r>
      <w:r w:rsidR="00612DB9">
        <w:t xml:space="preserve">At Akwa Ibom state, documented evidence of action plans taken to resolve data issues were not sighted. The </w:t>
      </w:r>
      <w:r w:rsidR="006F5EAD">
        <w:t>s</w:t>
      </w:r>
      <w:r w:rsidR="00612DB9">
        <w:t xml:space="preserve">tate offices send emails to follow-up with the CBOs on incomplete and inaccurate reports, however, there are no written guidelines </w:t>
      </w:r>
      <w:r w:rsidR="00612DB9" w:rsidRPr="00AF0E66">
        <w:t xml:space="preserve">on the processes and procedures to address </w:t>
      </w:r>
      <w:r w:rsidR="00612DB9">
        <w:t>l</w:t>
      </w:r>
      <w:r w:rsidR="00612DB9" w:rsidRPr="00AF0E66">
        <w:t>ate incomplete or inaccurate reports</w:t>
      </w:r>
      <w:r w:rsidR="00612DB9">
        <w:t xml:space="preserve"> from the CBOs.</w:t>
      </w:r>
    </w:p>
    <w:p w14:paraId="0295CB47" w14:textId="0D19507D" w:rsidR="00AA06F6" w:rsidRDefault="00D70C3D" w:rsidP="000C52BE">
      <w:pPr>
        <w:spacing w:before="240" w:line="240" w:lineRule="auto"/>
        <w:jc w:val="both"/>
      </w:pPr>
      <w:r>
        <w:t>All three</w:t>
      </w:r>
      <w:r w:rsidR="00F61E34" w:rsidRPr="00AF0E66">
        <w:t xml:space="preserve"> states back up their data </w:t>
      </w:r>
      <w:r>
        <w:t xml:space="preserve">monthly </w:t>
      </w:r>
      <w:r w:rsidR="00F61E34" w:rsidRPr="00AF0E66">
        <w:t>using cloud</w:t>
      </w:r>
      <w:r w:rsidR="00612DB9">
        <w:t xml:space="preserve"> technology, </w:t>
      </w:r>
      <w:r w:rsidR="00F61E34" w:rsidRPr="00AF0E66">
        <w:t>hard drive</w:t>
      </w:r>
      <w:r>
        <w:t xml:space="preserve"> and e-mail</w:t>
      </w:r>
      <w:r w:rsidR="00F61E34" w:rsidRPr="00AF0E66">
        <w:t xml:space="preserve">. </w:t>
      </w:r>
      <w:r>
        <w:t xml:space="preserve">The </w:t>
      </w:r>
      <w:r w:rsidR="00B13449" w:rsidRPr="00AF0E66">
        <w:t xml:space="preserve">states are aware of </w:t>
      </w:r>
      <w:r w:rsidR="00612DB9">
        <w:t xml:space="preserve">the storage period required for source documents </w:t>
      </w:r>
      <w:r w:rsidR="00B13449" w:rsidRPr="00AF0E66">
        <w:t>(</w:t>
      </w:r>
      <w:r w:rsidR="00447317">
        <w:t>ten</w:t>
      </w:r>
      <w:r w:rsidR="00B13449" w:rsidRPr="00AF0E66">
        <w:t xml:space="preserve"> years) as </w:t>
      </w:r>
      <w:r w:rsidR="00AA06F6">
        <w:t xml:space="preserve">stipulated in the LOPIN 1 </w:t>
      </w:r>
      <w:r w:rsidR="00FC42AC">
        <w:t>M&amp;E Manual</w:t>
      </w:r>
      <w:r w:rsidR="00BC3DAE" w:rsidRPr="00AF0E66">
        <w:t>.</w:t>
      </w:r>
      <w:r w:rsidR="00B1084B" w:rsidRPr="00AF0E66">
        <w:t xml:space="preserve"> </w:t>
      </w:r>
      <w:r w:rsidR="00AA06F6">
        <w:t xml:space="preserve">The </w:t>
      </w:r>
      <w:r w:rsidR="006F5EAD">
        <w:t>m</w:t>
      </w:r>
      <w:r w:rsidR="00AA06F6">
        <w:t>anual also contains guidelines on data storage and archiving.</w:t>
      </w:r>
    </w:p>
    <w:p w14:paraId="5D46E6D5" w14:textId="79F12BFF" w:rsidR="009B3D26" w:rsidRPr="00AF0E66" w:rsidRDefault="009317CF" w:rsidP="00F13AAA">
      <w:pPr>
        <w:pStyle w:val="Heading4"/>
        <w:numPr>
          <w:ilvl w:val="0"/>
          <w:numId w:val="0"/>
        </w:numPr>
        <w:spacing w:before="240"/>
        <w:ind w:left="864" w:hanging="864"/>
      </w:pPr>
      <w:bookmarkStart w:id="177" w:name="_Toc497344271"/>
      <w:r>
        <w:t xml:space="preserve">4.1.2.5 </w:t>
      </w:r>
      <w:r w:rsidR="009B3D26" w:rsidRPr="00AF0E66">
        <w:t>LINKS WITH THE NATIONAL REPORTING SYSTEM</w:t>
      </w:r>
      <w:bookmarkEnd w:id="177"/>
    </w:p>
    <w:p w14:paraId="0747ACA5" w14:textId="4C254C1B" w:rsidR="00AA06F6" w:rsidRPr="00AF0E66" w:rsidRDefault="00AA06F6" w:rsidP="009B3D26">
      <w:pPr>
        <w:spacing w:before="240" w:line="240" w:lineRule="auto"/>
        <w:jc w:val="both"/>
      </w:pPr>
      <w:bookmarkStart w:id="178" w:name="_Hlk520895479"/>
      <w:r>
        <w:t xml:space="preserve">Data on the two indicators generated at the two state offices have links with the </w:t>
      </w:r>
      <w:r w:rsidR="006F5EAD">
        <w:t>n</w:t>
      </w:r>
      <w:r>
        <w:t xml:space="preserve">ational reporting system through data reported to both state Ministries of Women’s Affairs and Social Development (MWASD). Data are also reported by both state offices to the LOPIN 1 </w:t>
      </w:r>
      <w:r w:rsidR="00BC0E3D">
        <w:t>c</w:t>
      </w:r>
      <w:r>
        <w:t>entral office</w:t>
      </w:r>
      <w:bookmarkEnd w:id="178"/>
      <w:r>
        <w:t>.</w:t>
      </w:r>
    </w:p>
    <w:p w14:paraId="5DACA25D" w14:textId="7B148676" w:rsidR="000C52BE" w:rsidRPr="00AF0E66" w:rsidRDefault="009317CF" w:rsidP="00F13AAA">
      <w:pPr>
        <w:pStyle w:val="Heading4"/>
        <w:numPr>
          <w:ilvl w:val="0"/>
          <w:numId w:val="0"/>
        </w:numPr>
        <w:spacing w:before="240"/>
        <w:ind w:left="864" w:hanging="864"/>
      </w:pPr>
      <w:r>
        <w:t xml:space="preserve">4.1.2.6 </w:t>
      </w:r>
      <w:r w:rsidR="000C52BE" w:rsidRPr="00AF0E66">
        <w:t>USE OF DATA FOR DECISION MAKING</w:t>
      </w:r>
    </w:p>
    <w:p w14:paraId="183400A8" w14:textId="72A23760" w:rsidR="000C52BE" w:rsidRPr="00AF0E66" w:rsidRDefault="000C52BE" w:rsidP="009B3D26">
      <w:pPr>
        <w:spacing w:before="240" w:line="240" w:lineRule="auto"/>
        <w:jc w:val="both"/>
      </w:pPr>
      <w:r w:rsidRPr="00AF0E66">
        <w:t xml:space="preserve">The capacity of state M&amp;E staff have been built </w:t>
      </w:r>
      <w:r w:rsidR="00AA06F6">
        <w:t xml:space="preserve">to </w:t>
      </w:r>
      <w:r w:rsidRPr="00AF0E66">
        <w:t xml:space="preserve">produce charts </w:t>
      </w:r>
      <w:r w:rsidR="00AA06F6">
        <w:t xml:space="preserve">from analyzed </w:t>
      </w:r>
      <w:r w:rsidRPr="00AF0E66">
        <w:t>data</w:t>
      </w:r>
      <w:r w:rsidR="00AA06F6">
        <w:t xml:space="preserve"> and to disseminate </w:t>
      </w:r>
      <w:r w:rsidR="00A20879">
        <w:t xml:space="preserve">the </w:t>
      </w:r>
      <w:r w:rsidR="00AA06F6">
        <w:t xml:space="preserve">same to various key </w:t>
      </w:r>
      <w:r w:rsidRPr="00AF0E66">
        <w:t xml:space="preserve">stakeholders </w:t>
      </w:r>
      <w:r w:rsidR="00605410" w:rsidRPr="00AF0E66">
        <w:t>for decision making</w:t>
      </w:r>
      <w:r w:rsidRPr="00AF0E66">
        <w:t xml:space="preserve"> during </w:t>
      </w:r>
      <w:r w:rsidR="00561928">
        <w:t xml:space="preserve">monthly coordination meetings and quarterly joint </w:t>
      </w:r>
      <w:r w:rsidR="00AA06F6">
        <w:t xml:space="preserve">data </w:t>
      </w:r>
      <w:r w:rsidR="00561928">
        <w:t xml:space="preserve">review meetings. </w:t>
      </w:r>
      <w:r w:rsidR="00AA06F6">
        <w:t xml:space="preserve">At the </w:t>
      </w:r>
      <w:r w:rsidR="006F5EAD">
        <w:t>s</w:t>
      </w:r>
      <w:r w:rsidR="00AA06F6">
        <w:t xml:space="preserve">tate offices, data have been used to </w:t>
      </w:r>
      <w:r w:rsidR="00561928">
        <w:t xml:space="preserve">develop strategies to achieve set targets and </w:t>
      </w:r>
      <w:r w:rsidR="00AA06F6">
        <w:t xml:space="preserve">to </w:t>
      </w:r>
      <w:r w:rsidR="00561928">
        <w:t xml:space="preserve">address identified </w:t>
      </w:r>
      <w:r w:rsidR="00AA06F6">
        <w:t>issues</w:t>
      </w:r>
      <w:r w:rsidR="00561928">
        <w:t>.</w:t>
      </w:r>
    </w:p>
    <w:p w14:paraId="757805A4" w14:textId="2E69B1EF" w:rsidR="00B22E49" w:rsidRDefault="005D44CB" w:rsidP="009B3D26">
      <w:pPr>
        <w:spacing w:before="240" w:line="240" w:lineRule="auto"/>
        <w:jc w:val="both"/>
      </w:pPr>
      <w:r w:rsidRPr="00AA06F6">
        <w:fldChar w:fldCharType="begin"/>
      </w:r>
      <w:r w:rsidRPr="00AA06F6">
        <w:instrText xml:space="preserve"> REF _Ref520926606 \h </w:instrText>
      </w:r>
      <w:r w:rsidR="00612DB9" w:rsidRPr="00AA06F6">
        <w:instrText xml:space="preserve"> \* MERGEFORMAT </w:instrText>
      </w:r>
      <w:r w:rsidRPr="00AA06F6">
        <w:fldChar w:fldCharType="separate"/>
      </w:r>
      <w:r w:rsidR="00C66CA7" w:rsidRPr="00DF2B5B">
        <w:t xml:space="preserve">Figure </w:t>
      </w:r>
      <w:r w:rsidR="00C66CA7">
        <w:t>3</w:t>
      </w:r>
      <w:r w:rsidRPr="00AA06F6">
        <w:fldChar w:fldCharType="end"/>
      </w:r>
      <w:r w:rsidR="00633482">
        <w:t xml:space="preserve">, </w:t>
      </w:r>
      <w:r w:rsidR="00633482">
        <w:fldChar w:fldCharType="begin"/>
      </w:r>
      <w:r w:rsidR="00633482">
        <w:instrText xml:space="preserve"> REF _Ref521257935 \h </w:instrText>
      </w:r>
      <w:r w:rsidR="00633482">
        <w:fldChar w:fldCharType="separate"/>
      </w:r>
      <w:r w:rsidR="00C66CA7">
        <w:t xml:space="preserve">Figure </w:t>
      </w:r>
      <w:r w:rsidR="00C66CA7">
        <w:rPr>
          <w:noProof/>
        </w:rPr>
        <w:t>4</w:t>
      </w:r>
      <w:r w:rsidR="00633482">
        <w:fldChar w:fldCharType="end"/>
      </w:r>
      <w:r w:rsidR="00633482">
        <w:t xml:space="preserve"> and </w:t>
      </w:r>
      <w:r w:rsidR="00633482">
        <w:fldChar w:fldCharType="begin"/>
      </w:r>
      <w:r w:rsidR="00633482">
        <w:instrText xml:space="preserve"> REF _Ref525930413 \h  \* MERGEFORMAT </w:instrText>
      </w:r>
      <w:r w:rsidR="00633482">
        <w:fldChar w:fldCharType="separate"/>
      </w:r>
      <w:r w:rsidR="00C66CA7" w:rsidRPr="00C66CA7">
        <w:t>Figure 5</w:t>
      </w:r>
      <w:r w:rsidR="00633482">
        <w:fldChar w:fldCharType="end"/>
      </w:r>
      <w:r w:rsidR="00633482">
        <w:t xml:space="preserve"> below</w:t>
      </w:r>
      <w:r w:rsidR="00612DB9" w:rsidRPr="00AA06F6">
        <w:t xml:space="preserve"> </w:t>
      </w:r>
      <w:r w:rsidR="009B3D26" w:rsidRPr="00AA06F6">
        <w:t xml:space="preserve">show the spider graph of </w:t>
      </w:r>
      <w:r w:rsidR="00B22E49">
        <w:t xml:space="preserve">the </w:t>
      </w:r>
      <w:r w:rsidR="009B3D26" w:rsidRPr="00AA06F6">
        <w:t xml:space="preserve">M&amp;E systems assessment for </w:t>
      </w:r>
      <w:r w:rsidR="00561928" w:rsidRPr="00AA06F6">
        <w:t>Akwa Ibom, Lagos and Rivers states</w:t>
      </w:r>
      <w:r w:rsidR="00612DB9" w:rsidRPr="00AA06F6">
        <w:t xml:space="preserve"> respectively</w:t>
      </w:r>
      <w:r w:rsidR="009B3D26" w:rsidRPr="00AA06F6">
        <w:t xml:space="preserve">. </w:t>
      </w:r>
      <w:bookmarkStart w:id="179" w:name="_Hlk520901704"/>
      <w:r w:rsidR="00B22E49">
        <w:t>It can be observed that the data management system at Akwa Ibom state office needs to be improved on</w:t>
      </w:r>
      <w:bookmarkEnd w:id="179"/>
      <w:r w:rsidR="00B22E49">
        <w:t xml:space="preserve"> while the data collection and reporting system at Akwa Ibom and Rivers states also need to be strengthened. All three states have gaps </w:t>
      </w:r>
      <w:r w:rsidR="006F5EAD">
        <w:t>regarding</w:t>
      </w:r>
      <w:r w:rsidR="00B22E49">
        <w:t xml:space="preserve"> links with the national reporting system </w:t>
      </w:r>
      <w:r w:rsidR="006E5E30">
        <w:t xml:space="preserve">which occurred because of </w:t>
      </w:r>
      <w:r w:rsidR="006F5EAD">
        <w:t xml:space="preserve">the </w:t>
      </w:r>
      <w:r w:rsidR="00B22E49">
        <w:t xml:space="preserve">parallel </w:t>
      </w:r>
      <w:r w:rsidR="006F5EAD">
        <w:t xml:space="preserve">data </w:t>
      </w:r>
      <w:r w:rsidR="00B22E49">
        <w:t>reporting channels i.e., to government and donor agencies. However, there are mechanisms in place to harmonize reported data to both reporting entities</w:t>
      </w:r>
      <w:r w:rsidR="003906A1">
        <w:t xml:space="preserve"> such as data harmonization meetings</w:t>
      </w:r>
      <w:r w:rsidR="006F5EAD">
        <w:t xml:space="preserve"> at the state level</w:t>
      </w:r>
      <w:r w:rsidR="003906A1">
        <w:t>.</w:t>
      </w:r>
    </w:p>
    <w:p w14:paraId="54442E9C" w14:textId="56BD0989" w:rsidR="003C77B3" w:rsidRDefault="003C77B3" w:rsidP="009B3D26">
      <w:pPr>
        <w:spacing w:before="240" w:line="240" w:lineRule="auto"/>
        <w:jc w:val="both"/>
      </w:pPr>
    </w:p>
    <w:p w14:paraId="2D23B811" w14:textId="35125BE5" w:rsidR="003C77B3" w:rsidRDefault="003C77B3" w:rsidP="009B3D26">
      <w:pPr>
        <w:spacing w:before="240" w:line="240" w:lineRule="auto"/>
        <w:jc w:val="both"/>
      </w:pPr>
    </w:p>
    <w:p w14:paraId="1C5C1D09" w14:textId="298B5F4A" w:rsidR="003C77B3" w:rsidRDefault="003C77B3" w:rsidP="009B3D26">
      <w:pPr>
        <w:spacing w:before="240" w:line="240" w:lineRule="auto"/>
        <w:jc w:val="both"/>
      </w:pPr>
    </w:p>
    <w:p w14:paraId="62D35380" w14:textId="7A034F05" w:rsidR="003C77B3" w:rsidRDefault="003C77B3" w:rsidP="009B3D26">
      <w:pPr>
        <w:spacing w:before="240" w:line="240" w:lineRule="auto"/>
        <w:jc w:val="both"/>
      </w:pPr>
    </w:p>
    <w:p w14:paraId="6BFB7710" w14:textId="0D739769" w:rsidR="003C77B3" w:rsidRDefault="003C77B3" w:rsidP="009B3D26">
      <w:pPr>
        <w:spacing w:before="240" w:line="240" w:lineRule="auto"/>
        <w:jc w:val="both"/>
      </w:pPr>
    </w:p>
    <w:p w14:paraId="268460CD" w14:textId="77777777" w:rsidR="003C77B3" w:rsidRPr="00AF0E66" w:rsidRDefault="003C77B3" w:rsidP="009B3D26">
      <w:pPr>
        <w:spacing w:before="240" w:line="240" w:lineRule="auto"/>
        <w:jc w:val="both"/>
      </w:pPr>
    </w:p>
    <w:p w14:paraId="41A27270" w14:textId="0BBDDF33" w:rsidR="009B3D26" w:rsidRDefault="005D44CB" w:rsidP="005D44CB">
      <w:pPr>
        <w:pStyle w:val="Caption"/>
        <w:rPr>
          <w:iCs w:val="0"/>
        </w:rPr>
      </w:pPr>
      <w:bookmarkStart w:id="180" w:name="_Ref520926606"/>
      <w:bookmarkStart w:id="181" w:name="_Toc497344357"/>
      <w:bookmarkStart w:id="182" w:name="_Toc525931036"/>
      <w:r w:rsidRPr="00DF2B5B">
        <w:lastRenderedPageBreak/>
        <w:t xml:space="preserve">Figure </w:t>
      </w:r>
      <w:r w:rsidR="008C795C" w:rsidRPr="00DF2B5B">
        <w:rPr>
          <w:noProof/>
        </w:rPr>
        <w:fldChar w:fldCharType="begin"/>
      </w:r>
      <w:r w:rsidR="008C795C" w:rsidRPr="00DF2B5B">
        <w:rPr>
          <w:noProof/>
        </w:rPr>
        <w:instrText xml:space="preserve"> SEQ Figure \* ARABIC </w:instrText>
      </w:r>
      <w:r w:rsidR="008C795C" w:rsidRPr="00DF2B5B">
        <w:rPr>
          <w:noProof/>
        </w:rPr>
        <w:fldChar w:fldCharType="separate"/>
      </w:r>
      <w:r w:rsidR="00C66CA7">
        <w:rPr>
          <w:noProof/>
        </w:rPr>
        <w:t>3</w:t>
      </w:r>
      <w:r w:rsidR="008C795C" w:rsidRPr="00DF2B5B">
        <w:rPr>
          <w:noProof/>
        </w:rPr>
        <w:fldChar w:fldCharType="end"/>
      </w:r>
      <w:bookmarkEnd w:id="180"/>
      <w:r w:rsidR="009B3D26" w:rsidRPr="00DF2B5B">
        <w:rPr>
          <w:iCs w:val="0"/>
        </w:rPr>
        <w:t xml:space="preserve">. Spider Graph of M&amp;E Systems Assessment: </w:t>
      </w:r>
      <w:r w:rsidR="00421FB5" w:rsidRPr="00DF2B5B">
        <w:rPr>
          <w:iCs w:val="0"/>
        </w:rPr>
        <w:t>LOPIN 1 State-Level</w:t>
      </w:r>
      <w:r w:rsidR="00421FB5">
        <w:rPr>
          <w:iCs w:val="0"/>
        </w:rPr>
        <w:t xml:space="preserve">, </w:t>
      </w:r>
      <w:r w:rsidR="00561928" w:rsidRPr="00DF2B5B">
        <w:rPr>
          <w:iCs w:val="0"/>
        </w:rPr>
        <w:t>Akwa Ibom</w:t>
      </w:r>
      <w:r w:rsidR="0014635D" w:rsidRPr="00DF2B5B">
        <w:rPr>
          <w:iCs w:val="0"/>
        </w:rPr>
        <w:t xml:space="preserve"> </w:t>
      </w:r>
      <w:r w:rsidR="00612DB9" w:rsidRPr="00DF2B5B">
        <w:rPr>
          <w:iCs w:val="0"/>
        </w:rPr>
        <w:t>State</w:t>
      </w:r>
      <w:bookmarkEnd w:id="181"/>
      <w:bookmarkEnd w:id="182"/>
    </w:p>
    <w:p w14:paraId="33DAA0CA" w14:textId="37B8115C" w:rsidR="003E6C98" w:rsidRPr="003E6C98" w:rsidRDefault="003E6C98" w:rsidP="003C77B3">
      <w:pPr>
        <w:jc w:val="center"/>
      </w:pPr>
      <w:r>
        <w:rPr>
          <w:noProof/>
        </w:rPr>
        <w:drawing>
          <wp:inline distT="0" distB="0" distL="0" distR="0" wp14:anchorId="2B7ED19C" wp14:editId="05172AE2">
            <wp:extent cx="3992880" cy="3018092"/>
            <wp:effectExtent l="19050" t="19050" r="26670" b="114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4701" t="15865" r="4274" b="6731"/>
                    <a:stretch/>
                  </pic:blipFill>
                  <pic:spPr bwMode="auto">
                    <a:xfrm>
                      <a:off x="0" y="0"/>
                      <a:ext cx="4019544" cy="3038247"/>
                    </a:xfrm>
                    <a:prstGeom prst="rect">
                      <a:avLst/>
                    </a:prstGeom>
                    <a:ln>
                      <a:solidFill>
                        <a:sysClr val="windowText" lastClr="000000"/>
                      </a:solidFill>
                    </a:ln>
                    <a:extLst>
                      <a:ext uri="{53640926-AAD7-44D8-BBD7-CCE9431645EC}">
                        <a14:shadowObscured xmlns:a14="http://schemas.microsoft.com/office/drawing/2010/main"/>
                      </a:ext>
                    </a:extLst>
                  </pic:spPr>
                </pic:pic>
              </a:graphicData>
            </a:graphic>
          </wp:inline>
        </w:drawing>
      </w:r>
    </w:p>
    <w:p w14:paraId="63324603" w14:textId="3658A4BA" w:rsidR="00872064" w:rsidRDefault="00872064" w:rsidP="00872064">
      <w:pPr>
        <w:spacing w:before="240" w:line="240" w:lineRule="auto"/>
        <w:jc w:val="center"/>
      </w:pPr>
    </w:p>
    <w:p w14:paraId="3CB9212B" w14:textId="0EC0D893" w:rsidR="00612DB9" w:rsidRDefault="00612DB9" w:rsidP="00612DB9">
      <w:pPr>
        <w:pStyle w:val="Caption"/>
      </w:pPr>
      <w:bookmarkStart w:id="183" w:name="_Ref521257935"/>
      <w:bookmarkStart w:id="184" w:name="_Toc525931037"/>
      <w:r>
        <w:t xml:space="preserve">Figure </w:t>
      </w:r>
      <w:r w:rsidR="008C795C">
        <w:rPr>
          <w:noProof/>
        </w:rPr>
        <w:fldChar w:fldCharType="begin"/>
      </w:r>
      <w:r w:rsidR="008C795C">
        <w:rPr>
          <w:noProof/>
        </w:rPr>
        <w:instrText xml:space="preserve"> SEQ Figure \* ARABIC </w:instrText>
      </w:r>
      <w:r w:rsidR="008C795C">
        <w:rPr>
          <w:noProof/>
        </w:rPr>
        <w:fldChar w:fldCharType="separate"/>
      </w:r>
      <w:r w:rsidR="00C66CA7">
        <w:rPr>
          <w:noProof/>
        </w:rPr>
        <w:t>4</w:t>
      </w:r>
      <w:r w:rsidR="008C795C">
        <w:rPr>
          <w:noProof/>
        </w:rPr>
        <w:fldChar w:fldCharType="end"/>
      </w:r>
      <w:bookmarkEnd w:id="183"/>
      <w:r>
        <w:t>.</w:t>
      </w:r>
      <w:r w:rsidR="00421FB5" w:rsidRPr="00421FB5">
        <w:rPr>
          <w:iCs w:val="0"/>
        </w:rPr>
        <w:t xml:space="preserve"> </w:t>
      </w:r>
      <w:r w:rsidR="00421FB5" w:rsidRPr="00DF2B5B">
        <w:rPr>
          <w:iCs w:val="0"/>
        </w:rPr>
        <w:t>Spider Graph of M&amp;E Systems Assessment: LOPIN 1 State-Level</w:t>
      </w:r>
      <w:r w:rsidR="00421FB5">
        <w:rPr>
          <w:iCs w:val="0"/>
        </w:rPr>
        <w:t xml:space="preserve">, </w:t>
      </w:r>
      <w:r>
        <w:t xml:space="preserve">Lagos </w:t>
      </w:r>
      <w:r w:rsidRPr="00EE4F7D">
        <w:t>State</w:t>
      </w:r>
      <w:bookmarkEnd w:id="184"/>
    </w:p>
    <w:p w14:paraId="75465536" w14:textId="3E87C0FE" w:rsidR="003C77B3" w:rsidRPr="003C77B3" w:rsidRDefault="003C77B3" w:rsidP="003C77B3">
      <w:pPr>
        <w:jc w:val="center"/>
      </w:pPr>
      <w:r>
        <w:rPr>
          <w:noProof/>
        </w:rPr>
        <w:drawing>
          <wp:inline distT="0" distB="0" distL="0" distR="0" wp14:anchorId="79039F78" wp14:editId="137791DB">
            <wp:extent cx="4221480" cy="3489325"/>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410" t="15022" r="1410" b="2677"/>
                    <a:stretch/>
                  </pic:blipFill>
                  <pic:spPr bwMode="auto">
                    <a:xfrm>
                      <a:off x="0" y="0"/>
                      <a:ext cx="4221768" cy="3489563"/>
                    </a:xfrm>
                    <a:prstGeom prst="rect">
                      <a:avLst/>
                    </a:prstGeom>
                    <a:ln>
                      <a:noFill/>
                    </a:ln>
                    <a:extLst>
                      <a:ext uri="{53640926-AAD7-44D8-BBD7-CCE9431645EC}">
                        <a14:shadowObscured xmlns:a14="http://schemas.microsoft.com/office/drawing/2010/main"/>
                      </a:ext>
                    </a:extLst>
                  </pic:spPr>
                </pic:pic>
              </a:graphicData>
            </a:graphic>
          </wp:inline>
        </w:drawing>
      </w:r>
    </w:p>
    <w:p w14:paraId="0F941FA8" w14:textId="64D4E45C" w:rsidR="00833952" w:rsidRDefault="00833952" w:rsidP="00833952">
      <w:pPr>
        <w:spacing w:before="240" w:line="240" w:lineRule="auto"/>
        <w:jc w:val="center"/>
      </w:pPr>
      <w:bookmarkStart w:id="185" w:name="_Ref493251828"/>
      <w:bookmarkStart w:id="186" w:name="_Toc497344358"/>
    </w:p>
    <w:p w14:paraId="56498978" w14:textId="7C72092D" w:rsidR="003C77B3" w:rsidRDefault="003C77B3" w:rsidP="00833952">
      <w:pPr>
        <w:spacing w:before="240" w:line="240" w:lineRule="auto"/>
        <w:jc w:val="center"/>
      </w:pPr>
    </w:p>
    <w:p w14:paraId="2615E1B5" w14:textId="3C76FE6E" w:rsidR="009B3D26" w:rsidRDefault="009B3D26" w:rsidP="00833952">
      <w:pPr>
        <w:spacing w:before="240" w:line="240" w:lineRule="auto"/>
        <w:jc w:val="center"/>
        <w:rPr>
          <w:i/>
          <w:iCs/>
          <w:color w:val="1F497D" w:themeColor="text2"/>
          <w:sz w:val="18"/>
          <w:szCs w:val="18"/>
        </w:rPr>
      </w:pPr>
      <w:bookmarkStart w:id="187" w:name="_Ref525930413"/>
      <w:bookmarkStart w:id="188" w:name="_Toc525931038"/>
      <w:r w:rsidRPr="00AF0E66">
        <w:rPr>
          <w:i/>
          <w:iCs/>
          <w:color w:val="1F497D" w:themeColor="text2"/>
          <w:sz w:val="18"/>
          <w:szCs w:val="18"/>
        </w:rPr>
        <w:lastRenderedPageBreak/>
        <w:t xml:space="preserve">Figure </w:t>
      </w:r>
      <w:r w:rsidR="00040294">
        <w:rPr>
          <w:i/>
          <w:iCs/>
          <w:color w:val="1F497D" w:themeColor="text2"/>
          <w:sz w:val="18"/>
          <w:szCs w:val="18"/>
        </w:rPr>
        <w:fldChar w:fldCharType="begin"/>
      </w:r>
      <w:r w:rsidR="00040294">
        <w:rPr>
          <w:i/>
          <w:iCs/>
          <w:color w:val="1F497D" w:themeColor="text2"/>
          <w:sz w:val="18"/>
          <w:szCs w:val="18"/>
        </w:rPr>
        <w:instrText xml:space="preserve"> SEQ Figure \* ARABIC </w:instrText>
      </w:r>
      <w:r w:rsidR="00040294">
        <w:rPr>
          <w:i/>
          <w:iCs/>
          <w:color w:val="1F497D" w:themeColor="text2"/>
          <w:sz w:val="18"/>
          <w:szCs w:val="18"/>
        </w:rPr>
        <w:fldChar w:fldCharType="separate"/>
      </w:r>
      <w:r w:rsidR="00C66CA7">
        <w:rPr>
          <w:i/>
          <w:iCs/>
          <w:noProof/>
          <w:color w:val="1F497D" w:themeColor="text2"/>
          <w:sz w:val="18"/>
          <w:szCs w:val="18"/>
        </w:rPr>
        <w:t>5</w:t>
      </w:r>
      <w:r w:rsidR="00040294">
        <w:rPr>
          <w:i/>
          <w:iCs/>
          <w:color w:val="1F497D" w:themeColor="text2"/>
          <w:sz w:val="18"/>
          <w:szCs w:val="18"/>
        </w:rPr>
        <w:fldChar w:fldCharType="end"/>
      </w:r>
      <w:bookmarkEnd w:id="185"/>
      <w:bookmarkEnd w:id="187"/>
      <w:r w:rsidRPr="00AF0E66">
        <w:rPr>
          <w:i/>
          <w:iCs/>
          <w:color w:val="1F497D" w:themeColor="text2"/>
          <w:sz w:val="18"/>
          <w:szCs w:val="18"/>
        </w:rPr>
        <w:t xml:space="preserve">. </w:t>
      </w:r>
      <w:r w:rsidR="00421FB5" w:rsidRPr="00421FB5">
        <w:rPr>
          <w:i/>
          <w:iCs/>
          <w:color w:val="1F497D" w:themeColor="text2"/>
          <w:sz w:val="18"/>
          <w:szCs w:val="18"/>
        </w:rPr>
        <w:t>Spider Graph of M&amp;E Systems Assessment: LOPIN 1 State-Level,</w:t>
      </w:r>
      <w:r w:rsidRPr="00AF0E66">
        <w:rPr>
          <w:i/>
          <w:iCs/>
          <w:color w:val="1F497D" w:themeColor="text2"/>
          <w:sz w:val="18"/>
          <w:szCs w:val="18"/>
        </w:rPr>
        <w:t xml:space="preserve"> </w:t>
      </w:r>
      <w:r w:rsidR="0014635D">
        <w:rPr>
          <w:i/>
          <w:iCs/>
          <w:color w:val="1F497D" w:themeColor="text2"/>
          <w:sz w:val="18"/>
          <w:szCs w:val="18"/>
        </w:rPr>
        <w:t>Rivers</w:t>
      </w:r>
      <w:r w:rsidRPr="00AF0E66">
        <w:rPr>
          <w:i/>
          <w:iCs/>
          <w:color w:val="1F497D" w:themeColor="text2"/>
          <w:sz w:val="18"/>
          <w:szCs w:val="18"/>
        </w:rPr>
        <w:t xml:space="preserve"> State</w:t>
      </w:r>
      <w:bookmarkEnd w:id="186"/>
      <w:bookmarkEnd w:id="188"/>
    </w:p>
    <w:p w14:paraId="7E12DE8A" w14:textId="670B66F2" w:rsidR="003C77B3" w:rsidRPr="00833952" w:rsidRDefault="003C77B3" w:rsidP="00833952">
      <w:pPr>
        <w:spacing w:before="240" w:line="240" w:lineRule="auto"/>
        <w:jc w:val="center"/>
      </w:pPr>
      <w:r>
        <w:rPr>
          <w:noProof/>
        </w:rPr>
        <w:drawing>
          <wp:inline distT="0" distB="0" distL="0" distR="0" wp14:anchorId="3B795244" wp14:editId="550E9250">
            <wp:extent cx="4495297" cy="3055620"/>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13088" cy="3067713"/>
                    </a:xfrm>
                    <a:prstGeom prst="rect">
                      <a:avLst/>
                    </a:prstGeom>
                  </pic:spPr>
                </pic:pic>
              </a:graphicData>
            </a:graphic>
          </wp:inline>
        </w:drawing>
      </w:r>
    </w:p>
    <w:p w14:paraId="3080A609" w14:textId="6D2333C1" w:rsidR="009B3D26" w:rsidRPr="00AF0E66" w:rsidRDefault="009B3D26" w:rsidP="009B3D26">
      <w:pPr>
        <w:spacing w:before="240" w:line="240" w:lineRule="auto"/>
        <w:jc w:val="center"/>
      </w:pPr>
    </w:p>
    <w:p w14:paraId="526E7379" w14:textId="31EA7E7E" w:rsidR="009B3D26" w:rsidRPr="00AF0E66" w:rsidRDefault="009317CF" w:rsidP="009317CF">
      <w:pPr>
        <w:pStyle w:val="Heading4"/>
        <w:numPr>
          <w:ilvl w:val="0"/>
          <w:numId w:val="0"/>
        </w:numPr>
        <w:ind w:left="864" w:hanging="864"/>
      </w:pPr>
      <w:bookmarkStart w:id="189" w:name="_Toc497344272"/>
      <w:bookmarkStart w:id="190" w:name="_Hlk517710367"/>
      <w:r>
        <w:t xml:space="preserve">4.1.2.7 </w:t>
      </w:r>
      <w:r w:rsidR="00E11E13">
        <w:t>LOPIN 1</w:t>
      </w:r>
      <w:r w:rsidR="009B3D26" w:rsidRPr="00AF0E66">
        <w:t xml:space="preserve"> STATE LEVEL – STRENGTHS</w:t>
      </w:r>
      <w:bookmarkEnd w:id="189"/>
    </w:p>
    <w:p w14:paraId="73C881F5" w14:textId="599FBB9F" w:rsidR="00894F99" w:rsidRPr="005D44CB" w:rsidRDefault="00894F99" w:rsidP="008A2645">
      <w:pPr>
        <w:pStyle w:val="Instructions"/>
        <w:numPr>
          <w:ilvl w:val="0"/>
          <w:numId w:val="27"/>
        </w:numPr>
        <w:spacing w:before="0" w:after="0"/>
        <w:rPr>
          <w:color w:val="6C6463"/>
          <w:sz w:val="22"/>
        </w:rPr>
      </w:pPr>
      <w:r w:rsidRPr="005D44CB">
        <w:rPr>
          <w:color w:val="6C6463"/>
          <w:sz w:val="22"/>
        </w:rPr>
        <w:t xml:space="preserve">Data verification </w:t>
      </w:r>
      <w:r w:rsidR="00B22E49">
        <w:rPr>
          <w:color w:val="6C6463"/>
          <w:sz w:val="22"/>
        </w:rPr>
        <w:t>checks at</w:t>
      </w:r>
      <w:r w:rsidRPr="005D44CB">
        <w:rPr>
          <w:color w:val="6C6463"/>
          <w:sz w:val="22"/>
        </w:rPr>
        <w:t xml:space="preserve"> </w:t>
      </w:r>
      <w:r w:rsidR="0014635D" w:rsidRPr="005D44CB">
        <w:rPr>
          <w:color w:val="6C6463"/>
          <w:sz w:val="22"/>
        </w:rPr>
        <w:t xml:space="preserve">Akwa Ibom and </w:t>
      </w:r>
      <w:r w:rsidR="00B22E49">
        <w:rPr>
          <w:color w:val="6C6463"/>
          <w:sz w:val="22"/>
        </w:rPr>
        <w:t>R</w:t>
      </w:r>
      <w:r w:rsidR="0014635D" w:rsidRPr="005D44CB">
        <w:rPr>
          <w:color w:val="6C6463"/>
          <w:sz w:val="22"/>
        </w:rPr>
        <w:t>ivers</w:t>
      </w:r>
      <w:r w:rsidRPr="005D44CB">
        <w:rPr>
          <w:color w:val="6C6463"/>
          <w:sz w:val="22"/>
        </w:rPr>
        <w:t xml:space="preserve"> state</w:t>
      </w:r>
      <w:r w:rsidR="0014635D" w:rsidRPr="005D44CB">
        <w:rPr>
          <w:color w:val="6C6463"/>
          <w:sz w:val="22"/>
        </w:rPr>
        <w:t>s</w:t>
      </w:r>
      <w:r w:rsidRPr="005D44CB">
        <w:rPr>
          <w:color w:val="6C6463"/>
          <w:sz w:val="22"/>
        </w:rPr>
        <w:t xml:space="preserve"> </w:t>
      </w:r>
      <w:r w:rsidR="0014635D" w:rsidRPr="005D44CB">
        <w:rPr>
          <w:color w:val="6C6463"/>
          <w:sz w:val="22"/>
        </w:rPr>
        <w:t>were</w:t>
      </w:r>
      <w:r w:rsidRPr="005D44CB">
        <w:rPr>
          <w:color w:val="6C6463"/>
          <w:sz w:val="22"/>
        </w:rPr>
        <w:t xml:space="preserve"> accurate</w:t>
      </w:r>
      <w:r w:rsidR="0014635D" w:rsidRPr="005D44CB">
        <w:rPr>
          <w:color w:val="6C6463"/>
          <w:sz w:val="22"/>
        </w:rPr>
        <w:t xml:space="preserve"> for the </w:t>
      </w:r>
      <w:r w:rsidR="00B22E49">
        <w:rPr>
          <w:color w:val="6C6463"/>
          <w:sz w:val="22"/>
        </w:rPr>
        <w:t>two</w:t>
      </w:r>
      <w:r w:rsidR="0014635D" w:rsidRPr="005D44CB">
        <w:rPr>
          <w:color w:val="6C6463"/>
          <w:sz w:val="22"/>
        </w:rPr>
        <w:t xml:space="preserve"> indicators</w:t>
      </w:r>
      <w:r w:rsidR="00B22E49">
        <w:rPr>
          <w:color w:val="6C6463"/>
          <w:sz w:val="22"/>
        </w:rPr>
        <w:t>. Data</w:t>
      </w:r>
      <w:r w:rsidR="00D72218">
        <w:rPr>
          <w:color w:val="6C6463"/>
          <w:sz w:val="22"/>
        </w:rPr>
        <w:t xml:space="preserve"> </w:t>
      </w:r>
      <w:r w:rsidR="00B22E49">
        <w:rPr>
          <w:color w:val="6C6463"/>
          <w:sz w:val="22"/>
        </w:rPr>
        <w:t xml:space="preserve">verification was only accurate for the </w:t>
      </w:r>
      <w:r w:rsidR="0014635D" w:rsidRPr="005D44CB">
        <w:rPr>
          <w:color w:val="6C6463"/>
          <w:sz w:val="22"/>
        </w:rPr>
        <w:t xml:space="preserve">OVC_SERV </w:t>
      </w:r>
      <w:r w:rsidR="00B22E49">
        <w:rPr>
          <w:color w:val="6C6463"/>
          <w:sz w:val="22"/>
        </w:rPr>
        <w:t xml:space="preserve">indicator </w:t>
      </w:r>
      <w:r w:rsidR="0014635D" w:rsidRPr="005D44CB">
        <w:rPr>
          <w:color w:val="6C6463"/>
          <w:sz w:val="22"/>
        </w:rPr>
        <w:t>in Lagos</w:t>
      </w:r>
      <w:r w:rsidR="00B22E49">
        <w:rPr>
          <w:color w:val="6C6463"/>
          <w:sz w:val="22"/>
        </w:rPr>
        <w:t xml:space="preserve"> state</w:t>
      </w:r>
      <w:r w:rsidR="0014635D" w:rsidRPr="005D44CB">
        <w:rPr>
          <w:color w:val="6C6463"/>
          <w:sz w:val="22"/>
        </w:rPr>
        <w:t>.</w:t>
      </w:r>
    </w:p>
    <w:p w14:paraId="7250B861" w14:textId="2ED3FC0C" w:rsidR="009B3D26" w:rsidRPr="005D44CB" w:rsidRDefault="009B3D26" w:rsidP="008A2645">
      <w:pPr>
        <w:pStyle w:val="Instructions"/>
        <w:numPr>
          <w:ilvl w:val="0"/>
          <w:numId w:val="27"/>
        </w:numPr>
        <w:spacing w:before="0" w:after="0"/>
        <w:rPr>
          <w:color w:val="6C6463"/>
          <w:sz w:val="22"/>
        </w:rPr>
      </w:pPr>
      <w:r w:rsidRPr="005D44CB">
        <w:rPr>
          <w:color w:val="6C6463"/>
          <w:sz w:val="22"/>
        </w:rPr>
        <w:t xml:space="preserve">All state level M&amp;E </w:t>
      </w:r>
      <w:r w:rsidR="0014635D" w:rsidRPr="005D44CB">
        <w:rPr>
          <w:color w:val="6C6463"/>
          <w:sz w:val="22"/>
        </w:rPr>
        <w:t>Officers</w:t>
      </w:r>
      <w:r w:rsidRPr="005D44CB">
        <w:rPr>
          <w:color w:val="6C6463"/>
          <w:sz w:val="22"/>
        </w:rPr>
        <w:t xml:space="preserve"> </w:t>
      </w:r>
      <w:r w:rsidR="00894F99" w:rsidRPr="005D44CB">
        <w:rPr>
          <w:color w:val="6C6463"/>
          <w:sz w:val="22"/>
        </w:rPr>
        <w:t>have</w:t>
      </w:r>
      <w:r w:rsidRPr="005D44CB">
        <w:rPr>
          <w:color w:val="6C6463"/>
          <w:sz w:val="22"/>
        </w:rPr>
        <w:t xml:space="preserve"> received relevant training to carry out their assigned responsibilities.</w:t>
      </w:r>
    </w:p>
    <w:p w14:paraId="1D199951" w14:textId="0EB69241" w:rsidR="008A0CB3" w:rsidRPr="005D44CB" w:rsidRDefault="003D3D3B" w:rsidP="008A2645">
      <w:pPr>
        <w:pStyle w:val="Instructions"/>
        <w:numPr>
          <w:ilvl w:val="0"/>
          <w:numId w:val="27"/>
        </w:numPr>
        <w:spacing w:before="0" w:after="0"/>
        <w:rPr>
          <w:color w:val="6C6463"/>
          <w:sz w:val="22"/>
        </w:rPr>
      </w:pPr>
      <w:r w:rsidRPr="005D44CB">
        <w:rPr>
          <w:color w:val="6C6463"/>
          <w:sz w:val="22"/>
        </w:rPr>
        <w:t>The state level M&amp;E coordinators provide technical support to the supported CBOs</w:t>
      </w:r>
      <w:r w:rsidR="00B22E49">
        <w:rPr>
          <w:color w:val="6C6463"/>
          <w:sz w:val="22"/>
        </w:rPr>
        <w:t>.</w:t>
      </w:r>
    </w:p>
    <w:p w14:paraId="2856C10C" w14:textId="23BCE046" w:rsidR="00644424" w:rsidRPr="005D44CB" w:rsidRDefault="00644424" w:rsidP="008A2645">
      <w:pPr>
        <w:pStyle w:val="Instructions"/>
        <w:numPr>
          <w:ilvl w:val="0"/>
          <w:numId w:val="27"/>
        </w:numPr>
        <w:spacing w:before="0" w:after="0"/>
        <w:rPr>
          <w:color w:val="6C6463"/>
          <w:sz w:val="22"/>
        </w:rPr>
      </w:pPr>
      <w:r w:rsidRPr="005D44CB">
        <w:rPr>
          <w:color w:val="6C6463"/>
          <w:sz w:val="22"/>
        </w:rPr>
        <w:t>SOP for data management</w:t>
      </w:r>
      <w:r w:rsidR="0014635D" w:rsidRPr="005D44CB">
        <w:rPr>
          <w:color w:val="6C6463"/>
          <w:sz w:val="22"/>
        </w:rPr>
        <w:t xml:space="preserve"> </w:t>
      </w:r>
      <w:r w:rsidR="00B22E49">
        <w:rPr>
          <w:color w:val="6C6463"/>
          <w:sz w:val="22"/>
        </w:rPr>
        <w:t>available and in use.</w:t>
      </w:r>
    </w:p>
    <w:p w14:paraId="4102BA53" w14:textId="0A5B7DB8" w:rsidR="00644424" w:rsidRPr="005D44CB" w:rsidRDefault="00644424" w:rsidP="008A2645">
      <w:pPr>
        <w:pStyle w:val="Instructions"/>
        <w:numPr>
          <w:ilvl w:val="0"/>
          <w:numId w:val="27"/>
        </w:numPr>
        <w:spacing w:before="0" w:after="0"/>
        <w:rPr>
          <w:color w:val="6C6463"/>
          <w:sz w:val="22"/>
        </w:rPr>
      </w:pPr>
      <w:r w:rsidRPr="005D44CB">
        <w:rPr>
          <w:color w:val="6C6463"/>
          <w:sz w:val="22"/>
        </w:rPr>
        <w:t>PIRS</w:t>
      </w:r>
      <w:r w:rsidR="00704A7A" w:rsidRPr="005D44CB">
        <w:rPr>
          <w:color w:val="6C6463"/>
          <w:sz w:val="22"/>
        </w:rPr>
        <w:t>s</w:t>
      </w:r>
      <w:r w:rsidRPr="005D44CB">
        <w:rPr>
          <w:color w:val="6C6463"/>
          <w:sz w:val="22"/>
        </w:rPr>
        <w:t xml:space="preserve"> </w:t>
      </w:r>
      <w:r w:rsidR="00B22E49">
        <w:rPr>
          <w:color w:val="6C6463"/>
          <w:sz w:val="22"/>
        </w:rPr>
        <w:t>for both indicators sighted and in use.</w:t>
      </w:r>
    </w:p>
    <w:p w14:paraId="6F74051F" w14:textId="6985AF21" w:rsidR="00894F99" w:rsidRPr="005D44CB" w:rsidRDefault="00644424" w:rsidP="008A2645">
      <w:pPr>
        <w:pStyle w:val="Instructions"/>
        <w:numPr>
          <w:ilvl w:val="0"/>
          <w:numId w:val="27"/>
        </w:numPr>
        <w:spacing w:before="0" w:after="0"/>
        <w:rPr>
          <w:color w:val="6C6463"/>
          <w:sz w:val="22"/>
        </w:rPr>
      </w:pPr>
      <w:r w:rsidRPr="005D44CB">
        <w:rPr>
          <w:color w:val="6C6463"/>
          <w:sz w:val="22"/>
        </w:rPr>
        <w:t>NOMIS</w:t>
      </w:r>
      <w:r w:rsidR="00894F99" w:rsidRPr="005D44CB">
        <w:rPr>
          <w:color w:val="6C6463"/>
          <w:sz w:val="22"/>
        </w:rPr>
        <w:t xml:space="preserve"> database </w:t>
      </w:r>
      <w:r w:rsidR="00B22E49">
        <w:rPr>
          <w:color w:val="6C6463"/>
          <w:sz w:val="22"/>
        </w:rPr>
        <w:t xml:space="preserve">is used for data </w:t>
      </w:r>
      <w:r w:rsidRPr="005D44CB">
        <w:rPr>
          <w:color w:val="6C6463"/>
          <w:sz w:val="22"/>
        </w:rPr>
        <w:t>reporting</w:t>
      </w:r>
      <w:r w:rsidR="00B22E49">
        <w:rPr>
          <w:color w:val="6C6463"/>
          <w:sz w:val="22"/>
        </w:rPr>
        <w:t>.</w:t>
      </w:r>
    </w:p>
    <w:p w14:paraId="00A8E030" w14:textId="142FF8BE" w:rsidR="00894F99" w:rsidRPr="005D44CB" w:rsidRDefault="00CA354B" w:rsidP="008A2645">
      <w:pPr>
        <w:pStyle w:val="Instructions"/>
        <w:numPr>
          <w:ilvl w:val="0"/>
          <w:numId w:val="27"/>
        </w:numPr>
        <w:spacing w:before="0" w:after="0"/>
        <w:rPr>
          <w:color w:val="6C6463"/>
          <w:sz w:val="22"/>
        </w:rPr>
      </w:pPr>
      <w:r>
        <w:rPr>
          <w:color w:val="6C6463"/>
          <w:sz w:val="22"/>
        </w:rPr>
        <w:t>M</w:t>
      </w:r>
      <w:r w:rsidR="00894F99" w:rsidRPr="005D44CB">
        <w:rPr>
          <w:color w:val="6C6463"/>
          <w:sz w:val="22"/>
        </w:rPr>
        <w:t xml:space="preserve">ultiple backup processes </w:t>
      </w:r>
      <w:r>
        <w:rPr>
          <w:color w:val="6C6463"/>
          <w:sz w:val="22"/>
        </w:rPr>
        <w:t xml:space="preserve">are in use </w:t>
      </w:r>
      <w:r w:rsidR="00E221F8" w:rsidRPr="005D44CB">
        <w:rPr>
          <w:color w:val="6C6463"/>
          <w:sz w:val="22"/>
        </w:rPr>
        <w:t>e.g.</w:t>
      </w:r>
      <w:r w:rsidR="00526888">
        <w:rPr>
          <w:color w:val="6C6463"/>
          <w:sz w:val="22"/>
        </w:rPr>
        <w:t>,</w:t>
      </w:r>
      <w:r w:rsidR="003D3D3B" w:rsidRPr="005D44CB">
        <w:rPr>
          <w:color w:val="6C6463"/>
          <w:sz w:val="22"/>
        </w:rPr>
        <w:t xml:space="preserve"> hard drive and cloud</w:t>
      </w:r>
      <w:r w:rsidR="00526888">
        <w:rPr>
          <w:color w:val="6C6463"/>
          <w:sz w:val="22"/>
        </w:rPr>
        <w:t>.</w:t>
      </w:r>
    </w:p>
    <w:p w14:paraId="0F8929F4" w14:textId="114B594A" w:rsidR="003D3D3B" w:rsidRPr="005D44CB" w:rsidRDefault="00894F99" w:rsidP="008A2645">
      <w:pPr>
        <w:pStyle w:val="Instructions"/>
        <w:numPr>
          <w:ilvl w:val="0"/>
          <w:numId w:val="27"/>
        </w:numPr>
        <w:spacing w:before="0" w:after="0"/>
        <w:rPr>
          <w:color w:val="6C6463"/>
          <w:sz w:val="22"/>
        </w:rPr>
      </w:pPr>
      <w:r w:rsidRPr="005D44CB">
        <w:rPr>
          <w:color w:val="6C6463"/>
          <w:sz w:val="22"/>
        </w:rPr>
        <w:t xml:space="preserve">Data are collated and presented in charts, tables </w:t>
      </w:r>
      <w:r w:rsidR="00E221F8" w:rsidRPr="005D44CB">
        <w:rPr>
          <w:color w:val="6C6463"/>
          <w:sz w:val="22"/>
        </w:rPr>
        <w:t>etc.</w:t>
      </w:r>
      <w:r w:rsidRPr="005D44CB">
        <w:rPr>
          <w:color w:val="6C6463"/>
          <w:sz w:val="22"/>
        </w:rPr>
        <w:t xml:space="preserve"> and disseminated to different stakeholders for decision making</w:t>
      </w:r>
      <w:r w:rsidR="00CA354B">
        <w:rPr>
          <w:color w:val="6C6463"/>
          <w:sz w:val="22"/>
        </w:rPr>
        <w:t>.</w:t>
      </w:r>
    </w:p>
    <w:p w14:paraId="1DBE4FC3" w14:textId="6CAA8288" w:rsidR="009B3D26" w:rsidRPr="00AF0E66" w:rsidRDefault="009317CF" w:rsidP="00F13AAA">
      <w:pPr>
        <w:pStyle w:val="Heading4"/>
        <w:numPr>
          <w:ilvl w:val="0"/>
          <w:numId w:val="0"/>
        </w:numPr>
        <w:spacing w:before="240"/>
        <w:ind w:left="864" w:hanging="864"/>
      </w:pPr>
      <w:bookmarkStart w:id="191" w:name="_Toc497344273"/>
      <w:bookmarkEnd w:id="190"/>
      <w:r>
        <w:t xml:space="preserve">4.1.2.8 </w:t>
      </w:r>
      <w:r w:rsidR="00E11E13">
        <w:t>LOPIN 1</w:t>
      </w:r>
      <w:r w:rsidR="009B3D26" w:rsidRPr="00AF0E66">
        <w:t xml:space="preserve"> STATE LEVEL – </w:t>
      </w:r>
      <w:bookmarkEnd w:id="191"/>
      <w:r w:rsidR="003D3D3B" w:rsidRPr="00AF0E66">
        <w:t>AREAS FOR IMPROVEMENT</w:t>
      </w:r>
    </w:p>
    <w:p w14:paraId="44B8CAD0" w14:textId="443BCBB0" w:rsidR="00E236E2" w:rsidRPr="005D44CB" w:rsidRDefault="00526888" w:rsidP="008A2645">
      <w:pPr>
        <w:pStyle w:val="Instructions"/>
        <w:numPr>
          <w:ilvl w:val="0"/>
          <w:numId w:val="27"/>
        </w:numPr>
        <w:spacing w:before="0" w:after="0"/>
        <w:rPr>
          <w:color w:val="6C6463"/>
          <w:sz w:val="22"/>
        </w:rPr>
      </w:pPr>
      <w:r>
        <w:rPr>
          <w:color w:val="6C6463"/>
          <w:sz w:val="22"/>
        </w:rPr>
        <w:t>Activity</w:t>
      </w:r>
      <w:r w:rsidRPr="005D44CB">
        <w:rPr>
          <w:color w:val="6C6463"/>
          <w:sz w:val="22"/>
        </w:rPr>
        <w:t xml:space="preserve"> </w:t>
      </w:r>
      <w:r w:rsidR="00E236E2" w:rsidRPr="005D44CB">
        <w:rPr>
          <w:color w:val="6C6463"/>
          <w:sz w:val="22"/>
        </w:rPr>
        <w:t xml:space="preserve">data </w:t>
      </w:r>
      <w:r w:rsidR="00CA354B">
        <w:rPr>
          <w:color w:val="6C6463"/>
          <w:sz w:val="22"/>
        </w:rPr>
        <w:t xml:space="preserve">are </w:t>
      </w:r>
      <w:r w:rsidR="00E236E2" w:rsidRPr="005D44CB">
        <w:rPr>
          <w:color w:val="6C6463"/>
          <w:sz w:val="22"/>
        </w:rPr>
        <w:t xml:space="preserve">not consistently backed up monthly in </w:t>
      </w:r>
      <w:r w:rsidR="00B1651F" w:rsidRPr="005D44CB">
        <w:rPr>
          <w:color w:val="6C6463"/>
          <w:sz w:val="22"/>
        </w:rPr>
        <w:t>A</w:t>
      </w:r>
      <w:r w:rsidR="00E236E2" w:rsidRPr="005D44CB">
        <w:rPr>
          <w:color w:val="6C6463"/>
          <w:sz w:val="22"/>
        </w:rPr>
        <w:t xml:space="preserve">kwa </w:t>
      </w:r>
      <w:r w:rsidR="00B1651F" w:rsidRPr="005D44CB">
        <w:rPr>
          <w:color w:val="6C6463"/>
          <w:sz w:val="22"/>
        </w:rPr>
        <w:t>I</w:t>
      </w:r>
      <w:r w:rsidR="00E236E2" w:rsidRPr="005D44CB">
        <w:rPr>
          <w:color w:val="6C6463"/>
          <w:sz w:val="22"/>
        </w:rPr>
        <w:t>bom</w:t>
      </w:r>
      <w:r w:rsidR="00B1651F" w:rsidRPr="005D44CB">
        <w:rPr>
          <w:color w:val="6C6463"/>
          <w:sz w:val="22"/>
        </w:rPr>
        <w:t xml:space="preserve"> </w:t>
      </w:r>
      <w:r w:rsidR="006F5EAD">
        <w:rPr>
          <w:color w:val="6C6463"/>
          <w:sz w:val="22"/>
        </w:rPr>
        <w:t>s</w:t>
      </w:r>
      <w:r w:rsidR="00B1651F" w:rsidRPr="005D44CB">
        <w:rPr>
          <w:color w:val="6C6463"/>
          <w:sz w:val="22"/>
        </w:rPr>
        <w:t>tate</w:t>
      </w:r>
      <w:r w:rsidR="00CA354B">
        <w:rPr>
          <w:color w:val="6C6463"/>
          <w:sz w:val="22"/>
        </w:rPr>
        <w:t>.</w:t>
      </w:r>
    </w:p>
    <w:p w14:paraId="7984D8FC" w14:textId="13D72C0C" w:rsidR="001428E5" w:rsidRPr="005D44CB" w:rsidRDefault="001428E5" w:rsidP="008A2645">
      <w:pPr>
        <w:pStyle w:val="Instructions"/>
        <w:numPr>
          <w:ilvl w:val="0"/>
          <w:numId w:val="27"/>
        </w:numPr>
        <w:spacing w:before="0" w:after="0"/>
        <w:rPr>
          <w:color w:val="6C6463"/>
          <w:sz w:val="22"/>
        </w:rPr>
      </w:pPr>
      <w:r w:rsidRPr="005D44CB">
        <w:rPr>
          <w:color w:val="6C6463"/>
          <w:sz w:val="22"/>
        </w:rPr>
        <w:t xml:space="preserve">Late reporting by CBOs in Akwa Ibom </w:t>
      </w:r>
      <w:r w:rsidR="006F5EAD">
        <w:rPr>
          <w:color w:val="6C6463"/>
          <w:sz w:val="22"/>
        </w:rPr>
        <w:t>s</w:t>
      </w:r>
      <w:r w:rsidRPr="005D44CB">
        <w:rPr>
          <w:color w:val="6C6463"/>
          <w:sz w:val="22"/>
        </w:rPr>
        <w:t>tate</w:t>
      </w:r>
      <w:r w:rsidR="00CA354B">
        <w:rPr>
          <w:color w:val="6C6463"/>
          <w:sz w:val="22"/>
        </w:rPr>
        <w:t>.</w:t>
      </w:r>
    </w:p>
    <w:p w14:paraId="26049E4B" w14:textId="3CEC1056" w:rsidR="00E236E2" w:rsidRPr="005D44CB" w:rsidRDefault="00CA354B" w:rsidP="008A2645">
      <w:pPr>
        <w:pStyle w:val="Instructions"/>
        <w:numPr>
          <w:ilvl w:val="0"/>
          <w:numId w:val="27"/>
        </w:numPr>
        <w:spacing w:before="0" w:after="0"/>
        <w:rPr>
          <w:color w:val="6C6463"/>
          <w:sz w:val="22"/>
        </w:rPr>
      </w:pPr>
      <w:r>
        <w:rPr>
          <w:color w:val="6C6463"/>
          <w:sz w:val="22"/>
        </w:rPr>
        <w:t>No</w:t>
      </w:r>
      <w:r w:rsidR="00E236E2" w:rsidRPr="005D44CB">
        <w:rPr>
          <w:color w:val="6C6463"/>
          <w:sz w:val="22"/>
        </w:rPr>
        <w:t xml:space="preserve"> written procedure</w:t>
      </w:r>
      <w:r w:rsidR="006D1C17">
        <w:rPr>
          <w:color w:val="6C6463"/>
          <w:sz w:val="22"/>
        </w:rPr>
        <w:t>(s)</w:t>
      </w:r>
      <w:r w:rsidR="00E236E2" w:rsidRPr="005D44CB">
        <w:rPr>
          <w:color w:val="6C6463"/>
          <w:sz w:val="22"/>
        </w:rPr>
        <w:t xml:space="preserve"> to address incomplete, late</w:t>
      </w:r>
      <w:r w:rsidR="00B1651F" w:rsidRPr="005D44CB">
        <w:rPr>
          <w:color w:val="6C6463"/>
          <w:sz w:val="22"/>
        </w:rPr>
        <w:t>,</w:t>
      </w:r>
      <w:r w:rsidR="00E236E2" w:rsidRPr="005D44CB">
        <w:rPr>
          <w:color w:val="6C6463"/>
          <w:sz w:val="22"/>
        </w:rPr>
        <w:t xml:space="preserve"> inaccurate and </w:t>
      </w:r>
      <w:r>
        <w:rPr>
          <w:color w:val="6C6463"/>
          <w:sz w:val="22"/>
        </w:rPr>
        <w:t>feedback to</w:t>
      </w:r>
      <w:r w:rsidR="00E236E2" w:rsidRPr="005D44CB">
        <w:rPr>
          <w:color w:val="6C6463"/>
          <w:sz w:val="22"/>
        </w:rPr>
        <w:t xml:space="preserve"> </w:t>
      </w:r>
      <w:r>
        <w:rPr>
          <w:color w:val="6C6463"/>
          <w:sz w:val="22"/>
        </w:rPr>
        <w:t xml:space="preserve">lower reporting levels in </w:t>
      </w:r>
      <w:r w:rsidR="00B1651F" w:rsidRPr="005D44CB">
        <w:rPr>
          <w:color w:val="6C6463"/>
          <w:sz w:val="22"/>
        </w:rPr>
        <w:t>A</w:t>
      </w:r>
      <w:r w:rsidR="00E236E2" w:rsidRPr="005D44CB">
        <w:rPr>
          <w:color w:val="6C6463"/>
          <w:sz w:val="22"/>
        </w:rPr>
        <w:t xml:space="preserve">kwa </w:t>
      </w:r>
      <w:r w:rsidR="00B1651F" w:rsidRPr="005D44CB">
        <w:rPr>
          <w:color w:val="6C6463"/>
          <w:sz w:val="22"/>
        </w:rPr>
        <w:t>I</w:t>
      </w:r>
      <w:r w:rsidR="00E236E2" w:rsidRPr="005D44CB">
        <w:rPr>
          <w:color w:val="6C6463"/>
          <w:sz w:val="22"/>
        </w:rPr>
        <w:t>bom</w:t>
      </w:r>
      <w:r w:rsidR="0098621F" w:rsidRPr="005D44CB">
        <w:rPr>
          <w:color w:val="6C6463"/>
          <w:sz w:val="22"/>
        </w:rPr>
        <w:t xml:space="preserve"> and Lagos </w:t>
      </w:r>
      <w:r w:rsidR="006F5EAD">
        <w:rPr>
          <w:color w:val="6C6463"/>
          <w:sz w:val="22"/>
        </w:rPr>
        <w:t>s</w:t>
      </w:r>
      <w:r w:rsidR="00B1651F" w:rsidRPr="005D44CB">
        <w:rPr>
          <w:color w:val="6C6463"/>
          <w:sz w:val="22"/>
        </w:rPr>
        <w:t>tate</w:t>
      </w:r>
      <w:r>
        <w:rPr>
          <w:color w:val="6C6463"/>
          <w:sz w:val="22"/>
        </w:rPr>
        <w:t>s.</w:t>
      </w:r>
    </w:p>
    <w:p w14:paraId="08C9591C" w14:textId="2F6C3196" w:rsidR="00D72218" w:rsidRDefault="00D72218" w:rsidP="008A2645">
      <w:pPr>
        <w:pStyle w:val="Instructions"/>
        <w:numPr>
          <w:ilvl w:val="0"/>
          <w:numId w:val="27"/>
        </w:numPr>
        <w:spacing w:before="0" w:after="0"/>
        <w:rPr>
          <w:color w:val="6C6463"/>
          <w:sz w:val="22"/>
        </w:rPr>
      </w:pPr>
      <w:r>
        <w:rPr>
          <w:color w:val="6C6463"/>
          <w:sz w:val="22"/>
        </w:rPr>
        <w:t>No CMP to guide reporting of data updates.</w:t>
      </w:r>
    </w:p>
    <w:p w14:paraId="792C43DE" w14:textId="7320642E" w:rsidR="0064460D" w:rsidRPr="00D72218" w:rsidRDefault="00721080" w:rsidP="008A2645">
      <w:pPr>
        <w:pStyle w:val="Instructions"/>
        <w:numPr>
          <w:ilvl w:val="0"/>
          <w:numId w:val="27"/>
        </w:numPr>
        <w:spacing w:before="0" w:after="0"/>
        <w:rPr>
          <w:color w:val="6C6463"/>
          <w:sz w:val="22"/>
        </w:rPr>
      </w:pPr>
      <w:r w:rsidRPr="00D72218">
        <w:rPr>
          <w:color w:val="6C6463"/>
          <w:sz w:val="22"/>
        </w:rPr>
        <w:t xml:space="preserve">Data loss </w:t>
      </w:r>
      <w:r w:rsidR="00CA354B" w:rsidRPr="00D72218">
        <w:rPr>
          <w:color w:val="6C6463"/>
          <w:sz w:val="22"/>
        </w:rPr>
        <w:t xml:space="preserve">on </w:t>
      </w:r>
      <w:r w:rsidR="006D1C17">
        <w:rPr>
          <w:color w:val="6C6463"/>
          <w:sz w:val="22"/>
        </w:rPr>
        <w:t xml:space="preserve">the </w:t>
      </w:r>
      <w:r w:rsidR="00CA354B" w:rsidRPr="00D72218">
        <w:rPr>
          <w:color w:val="6C6463"/>
          <w:sz w:val="22"/>
        </w:rPr>
        <w:t>NOMIS following dat</w:t>
      </w:r>
      <w:r w:rsidRPr="00D72218">
        <w:rPr>
          <w:color w:val="6C6463"/>
          <w:sz w:val="22"/>
        </w:rPr>
        <w:t>a export</w:t>
      </w:r>
      <w:r w:rsidR="0098621F" w:rsidRPr="00D72218">
        <w:rPr>
          <w:color w:val="6C6463"/>
          <w:sz w:val="22"/>
        </w:rPr>
        <w:t xml:space="preserve"> in Lagos </w:t>
      </w:r>
      <w:r w:rsidR="006F5EAD">
        <w:rPr>
          <w:color w:val="6C6463"/>
          <w:sz w:val="22"/>
        </w:rPr>
        <w:t>s</w:t>
      </w:r>
      <w:r w:rsidR="0098621F" w:rsidRPr="00D72218">
        <w:rPr>
          <w:color w:val="6C6463"/>
          <w:sz w:val="22"/>
        </w:rPr>
        <w:t>tate</w:t>
      </w:r>
      <w:r w:rsidR="00CA354B" w:rsidRPr="00D72218">
        <w:rPr>
          <w:color w:val="6C6463"/>
          <w:sz w:val="22"/>
        </w:rPr>
        <w:t>.</w:t>
      </w:r>
    </w:p>
    <w:p w14:paraId="2714E4D9" w14:textId="375A8EF0" w:rsidR="009B3D26" w:rsidRPr="00AF0E66" w:rsidRDefault="009317CF" w:rsidP="00F13AAA">
      <w:pPr>
        <w:pStyle w:val="Heading4"/>
        <w:numPr>
          <w:ilvl w:val="0"/>
          <w:numId w:val="0"/>
        </w:numPr>
        <w:spacing w:before="240"/>
        <w:ind w:left="864" w:hanging="864"/>
      </w:pPr>
      <w:bookmarkStart w:id="192" w:name="_Toc497344274"/>
      <w:r>
        <w:t xml:space="preserve">4.1.2.9 </w:t>
      </w:r>
      <w:r w:rsidR="009B3D26" w:rsidRPr="00AF0E66">
        <w:t>RECOMMENDATIONS</w:t>
      </w:r>
      <w:bookmarkEnd w:id="192"/>
    </w:p>
    <w:p w14:paraId="484DB690" w14:textId="77777777" w:rsidR="00D72218" w:rsidRDefault="00D72218" w:rsidP="008A2645">
      <w:pPr>
        <w:pStyle w:val="Instructions"/>
        <w:numPr>
          <w:ilvl w:val="0"/>
          <w:numId w:val="27"/>
        </w:numPr>
        <w:spacing w:before="0" w:after="0"/>
        <w:rPr>
          <w:color w:val="6C6463"/>
          <w:sz w:val="22"/>
        </w:rPr>
      </w:pPr>
      <w:r>
        <w:rPr>
          <w:color w:val="6C6463"/>
          <w:sz w:val="22"/>
        </w:rPr>
        <w:t>Develop CMP to guide reporting of data updates.</w:t>
      </w:r>
    </w:p>
    <w:p w14:paraId="1B1A677B" w14:textId="08419CA6" w:rsidR="00D72218" w:rsidRDefault="00D72218" w:rsidP="008A2645">
      <w:pPr>
        <w:pStyle w:val="Instructions"/>
        <w:numPr>
          <w:ilvl w:val="0"/>
          <w:numId w:val="27"/>
        </w:numPr>
        <w:spacing w:before="0" w:after="0"/>
        <w:rPr>
          <w:color w:val="6C6463"/>
          <w:sz w:val="22"/>
        </w:rPr>
      </w:pPr>
      <w:r>
        <w:rPr>
          <w:color w:val="6C6463"/>
          <w:sz w:val="22"/>
        </w:rPr>
        <w:t>D</w:t>
      </w:r>
      <w:r w:rsidR="009F5CF8" w:rsidRPr="00D72218">
        <w:rPr>
          <w:color w:val="6C6463"/>
          <w:sz w:val="22"/>
        </w:rPr>
        <w:t xml:space="preserve">evelop </w:t>
      </w:r>
      <w:r>
        <w:rPr>
          <w:color w:val="6C6463"/>
          <w:sz w:val="22"/>
        </w:rPr>
        <w:t xml:space="preserve">guidelines to address </w:t>
      </w:r>
      <w:r w:rsidRPr="005D44CB">
        <w:rPr>
          <w:color w:val="6C6463"/>
          <w:sz w:val="22"/>
        </w:rPr>
        <w:t xml:space="preserve">incomplete, late, inaccurate and </w:t>
      </w:r>
      <w:r>
        <w:rPr>
          <w:color w:val="6C6463"/>
          <w:sz w:val="22"/>
        </w:rPr>
        <w:t>feedback of reported data to</w:t>
      </w:r>
      <w:r w:rsidRPr="005D44CB">
        <w:rPr>
          <w:color w:val="6C6463"/>
          <w:sz w:val="22"/>
        </w:rPr>
        <w:t xml:space="preserve"> </w:t>
      </w:r>
      <w:r>
        <w:rPr>
          <w:color w:val="6C6463"/>
          <w:sz w:val="22"/>
        </w:rPr>
        <w:t>lower reporting levels.</w:t>
      </w:r>
    </w:p>
    <w:p w14:paraId="08B1B295" w14:textId="23C72A83" w:rsidR="0098621F" w:rsidRPr="00D72218" w:rsidRDefault="0098621F" w:rsidP="008A2645">
      <w:pPr>
        <w:pStyle w:val="Instructions"/>
        <w:numPr>
          <w:ilvl w:val="0"/>
          <w:numId w:val="27"/>
        </w:numPr>
        <w:spacing w:before="0" w:after="0"/>
        <w:rPr>
          <w:color w:val="6C6463"/>
          <w:sz w:val="22"/>
        </w:rPr>
      </w:pPr>
      <w:r w:rsidRPr="00D72218">
        <w:rPr>
          <w:color w:val="6C6463"/>
          <w:sz w:val="22"/>
        </w:rPr>
        <w:lastRenderedPageBreak/>
        <w:t xml:space="preserve">Update </w:t>
      </w:r>
      <w:r w:rsidR="006D1C17">
        <w:rPr>
          <w:color w:val="6C6463"/>
          <w:sz w:val="22"/>
        </w:rPr>
        <w:t xml:space="preserve">the </w:t>
      </w:r>
      <w:r w:rsidRPr="00D72218">
        <w:rPr>
          <w:color w:val="6C6463"/>
          <w:sz w:val="22"/>
        </w:rPr>
        <w:t xml:space="preserve">NOMIS </w:t>
      </w:r>
      <w:r w:rsidR="00D72218">
        <w:rPr>
          <w:color w:val="6C6463"/>
          <w:sz w:val="22"/>
        </w:rPr>
        <w:t xml:space="preserve">with the latest version of the software to </w:t>
      </w:r>
      <w:r w:rsidRPr="00D72218">
        <w:rPr>
          <w:color w:val="6C6463"/>
          <w:sz w:val="22"/>
        </w:rPr>
        <w:t xml:space="preserve">prevent data loss following </w:t>
      </w:r>
      <w:r w:rsidR="00D72218">
        <w:rPr>
          <w:color w:val="6C6463"/>
          <w:sz w:val="22"/>
        </w:rPr>
        <w:t xml:space="preserve">data </w:t>
      </w:r>
      <w:r w:rsidRPr="00D72218">
        <w:rPr>
          <w:color w:val="6C6463"/>
          <w:sz w:val="22"/>
        </w:rPr>
        <w:t>export</w:t>
      </w:r>
      <w:r w:rsidR="00D72218">
        <w:rPr>
          <w:color w:val="6C6463"/>
          <w:sz w:val="22"/>
        </w:rPr>
        <w:t>.</w:t>
      </w:r>
    </w:p>
    <w:p w14:paraId="673434F0" w14:textId="305EC4A8" w:rsidR="0098621F" w:rsidRPr="00D72218" w:rsidRDefault="00D72218" w:rsidP="008A2645">
      <w:pPr>
        <w:pStyle w:val="Instructions"/>
        <w:numPr>
          <w:ilvl w:val="0"/>
          <w:numId w:val="27"/>
        </w:numPr>
        <w:spacing w:before="0" w:after="0"/>
        <w:rPr>
          <w:color w:val="6C6463"/>
          <w:sz w:val="22"/>
        </w:rPr>
      </w:pPr>
      <w:r>
        <w:rPr>
          <w:color w:val="6C6463"/>
          <w:sz w:val="22"/>
        </w:rPr>
        <w:t xml:space="preserve">Ensure compliance to data back-up guidelines </w:t>
      </w:r>
      <w:r w:rsidR="0098621F" w:rsidRPr="00D72218">
        <w:rPr>
          <w:color w:val="6C6463"/>
          <w:sz w:val="22"/>
        </w:rPr>
        <w:t xml:space="preserve">in Akwa Ibom </w:t>
      </w:r>
      <w:r w:rsidR="006F5EAD">
        <w:rPr>
          <w:color w:val="6C6463"/>
          <w:sz w:val="22"/>
        </w:rPr>
        <w:t>s</w:t>
      </w:r>
      <w:r w:rsidR="0098621F" w:rsidRPr="00D72218">
        <w:rPr>
          <w:color w:val="6C6463"/>
          <w:sz w:val="22"/>
        </w:rPr>
        <w:t>tate</w:t>
      </w:r>
    </w:p>
    <w:p w14:paraId="262B7727" w14:textId="12D6B252" w:rsidR="00704A7A" w:rsidRPr="00D72218" w:rsidRDefault="00D72218" w:rsidP="008A2645">
      <w:pPr>
        <w:pStyle w:val="Instructions"/>
        <w:numPr>
          <w:ilvl w:val="0"/>
          <w:numId w:val="27"/>
        </w:numPr>
        <w:spacing w:before="0" w:after="0"/>
        <w:rPr>
          <w:color w:val="6C6463"/>
          <w:sz w:val="22"/>
        </w:rPr>
      </w:pPr>
      <w:r>
        <w:rPr>
          <w:color w:val="6C6463"/>
          <w:sz w:val="22"/>
        </w:rPr>
        <w:t>Ensure compliance of CBOs in Akwa Ibom state to reporting timelines.</w:t>
      </w:r>
    </w:p>
    <w:p w14:paraId="2DD6E4A1" w14:textId="2B0DD6B7" w:rsidR="009B3D26" w:rsidRPr="00AF0E66" w:rsidRDefault="009317CF" w:rsidP="009317CF">
      <w:pPr>
        <w:pStyle w:val="Heading3"/>
        <w:numPr>
          <w:ilvl w:val="0"/>
          <w:numId w:val="0"/>
        </w:numPr>
      </w:pPr>
      <w:bookmarkStart w:id="193" w:name="_Toc493059507"/>
      <w:bookmarkStart w:id="194" w:name="_Toc497344275"/>
      <w:bookmarkStart w:id="195" w:name="_Toc525930986"/>
      <w:r>
        <w:t xml:space="preserve">4.1.3 </w:t>
      </w:r>
      <w:r w:rsidR="00E11E13">
        <w:t>LOPIN 1</w:t>
      </w:r>
      <w:r w:rsidR="004A77A6">
        <w:t xml:space="preserve"> </w:t>
      </w:r>
      <w:r w:rsidR="009B3D26" w:rsidRPr="00AF0E66">
        <w:t>SERVICE DELIVERY LEVEL (CBO</w:t>
      </w:r>
      <w:r w:rsidR="00EA1869">
        <w:rPr>
          <w:caps w:val="0"/>
        </w:rPr>
        <w:t>s</w:t>
      </w:r>
      <w:r w:rsidR="009B3D26" w:rsidRPr="00AF0E66">
        <w:t>)</w:t>
      </w:r>
      <w:bookmarkEnd w:id="193"/>
      <w:bookmarkEnd w:id="194"/>
      <w:bookmarkEnd w:id="195"/>
    </w:p>
    <w:p w14:paraId="280DB12F" w14:textId="2ACBB424" w:rsidR="009B3D26" w:rsidRDefault="009B3D26" w:rsidP="009B3D26">
      <w:pPr>
        <w:spacing w:before="240" w:line="240" w:lineRule="auto"/>
        <w:jc w:val="both"/>
      </w:pPr>
      <w:r w:rsidRPr="00AF0E66">
        <w:t xml:space="preserve">A comparative M&amp;E systems assessment </w:t>
      </w:r>
      <w:r w:rsidR="00D72218">
        <w:t>of the eight</w:t>
      </w:r>
      <w:r w:rsidR="005C34F8">
        <w:t xml:space="preserve"> CBOs </w:t>
      </w:r>
      <w:r w:rsidRPr="00AF0E66">
        <w:t xml:space="preserve">visited by the DQA </w:t>
      </w:r>
      <w:r w:rsidR="00D72218">
        <w:t>t</w:t>
      </w:r>
      <w:r w:rsidRPr="00AF0E66">
        <w:t>eams is presented below in narrative and tabular form, with details of the specific functional areas.</w:t>
      </w:r>
    </w:p>
    <w:p w14:paraId="3053107F" w14:textId="0E42E69F" w:rsidR="009B3D26" w:rsidRPr="00AF0E66" w:rsidRDefault="009317CF" w:rsidP="00F13AAA">
      <w:pPr>
        <w:pStyle w:val="Heading4"/>
        <w:numPr>
          <w:ilvl w:val="0"/>
          <w:numId w:val="0"/>
        </w:numPr>
        <w:spacing w:before="240"/>
        <w:ind w:left="864" w:hanging="864"/>
      </w:pPr>
      <w:bookmarkStart w:id="196" w:name="_Toc497344276"/>
      <w:r>
        <w:t xml:space="preserve">4.1.3.1 </w:t>
      </w:r>
      <w:r w:rsidR="009B3D26" w:rsidRPr="00AF0E66">
        <w:t>M&amp;E STRUCTURE, FUNCTIONS, AND CAPABILITIES</w:t>
      </w:r>
      <w:bookmarkEnd w:id="196"/>
    </w:p>
    <w:p w14:paraId="08DCE583" w14:textId="74DD5C8D" w:rsidR="006F5EAC" w:rsidRPr="00AF0E66" w:rsidRDefault="006F5EAC" w:rsidP="009B3D26">
      <w:pPr>
        <w:spacing w:before="240" w:line="240" w:lineRule="auto"/>
        <w:jc w:val="both"/>
      </w:pPr>
      <w:r w:rsidRPr="00AF0E66">
        <w:t xml:space="preserve">All relevant staff </w:t>
      </w:r>
      <w:r w:rsidR="009A02AD">
        <w:t>at</w:t>
      </w:r>
      <w:r w:rsidRPr="00AF0E66">
        <w:t xml:space="preserve"> the CBOs </w:t>
      </w:r>
      <w:r w:rsidR="001D2D85">
        <w:t>within t</w:t>
      </w:r>
      <w:r w:rsidRPr="00AF0E66">
        <w:t xml:space="preserve">he </w:t>
      </w:r>
      <w:r w:rsidR="00F61F68">
        <w:t>three</w:t>
      </w:r>
      <w:r w:rsidRPr="00AF0E66">
        <w:t xml:space="preserve"> </w:t>
      </w:r>
      <w:r w:rsidR="006F5EAD">
        <w:t>s</w:t>
      </w:r>
      <w:r w:rsidRPr="00AF0E66">
        <w:t>tates have received</w:t>
      </w:r>
      <w:r w:rsidR="00F61F68">
        <w:t xml:space="preserve"> </w:t>
      </w:r>
      <w:r w:rsidR="001D2D85">
        <w:t xml:space="preserve">relevant </w:t>
      </w:r>
      <w:r w:rsidR="00F61F68">
        <w:t xml:space="preserve">M&amp;E </w:t>
      </w:r>
      <w:r w:rsidR="00F61F68" w:rsidRPr="00AF0E66">
        <w:t>training</w:t>
      </w:r>
      <w:r w:rsidR="00F61F68">
        <w:t>. Some areas covered during the training</w:t>
      </w:r>
      <w:r w:rsidR="001D2D85">
        <w:t>s</w:t>
      </w:r>
      <w:r w:rsidR="00F61F68">
        <w:t xml:space="preserve"> include</w:t>
      </w:r>
      <w:r w:rsidRPr="00AF0E66">
        <w:t xml:space="preserve"> </w:t>
      </w:r>
      <w:r w:rsidR="001D2D85">
        <w:t xml:space="preserve">a </w:t>
      </w:r>
      <w:r w:rsidR="00F61F68">
        <w:t xml:space="preserve">refresher training on </w:t>
      </w:r>
      <w:r w:rsidR="00AD7F19">
        <w:t xml:space="preserve">the </w:t>
      </w:r>
      <w:r w:rsidR="00F61F68">
        <w:t xml:space="preserve">NOMIS </w:t>
      </w:r>
      <w:r w:rsidR="001D2D85">
        <w:t xml:space="preserve">(December 2017) </w:t>
      </w:r>
      <w:r w:rsidR="00F61F68">
        <w:t xml:space="preserve">and </w:t>
      </w:r>
      <w:r w:rsidR="001D2D85">
        <w:t xml:space="preserve">training on </w:t>
      </w:r>
      <w:r w:rsidR="00F61F68">
        <w:t xml:space="preserve">OVC technical </w:t>
      </w:r>
      <w:r w:rsidR="00AD7F19">
        <w:t xml:space="preserve">activity </w:t>
      </w:r>
      <w:r w:rsidR="00F61F68">
        <w:t>areas</w:t>
      </w:r>
      <w:r w:rsidR="001D2D85">
        <w:t xml:space="preserve"> (February 2018)</w:t>
      </w:r>
      <w:r w:rsidR="00A7474C">
        <w:t xml:space="preserve">. </w:t>
      </w:r>
      <w:r w:rsidR="001D2D85">
        <w:t xml:space="preserve">The LOPIN 1 </w:t>
      </w:r>
      <w:r w:rsidRPr="00AF0E66">
        <w:t xml:space="preserve">training manual </w:t>
      </w:r>
      <w:r w:rsidR="00A7474C">
        <w:t xml:space="preserve">was </w:t>
      </w:r>
      <w:r w:rsidRPr="00AF0E66">
        <w:t xml:space="preserve">sighted </w:t>
      </w:r>
      <w:r w:rsidR="001D2D85">
        <w:t xml:space="preserve">at </w:t>
      </w:r>
      <w:r w:rsidR="005D44CB">
        <w:t>two</w:t>
      </w:r>
      <w:r w:rsidR="001D2D85">
        <w:t xml:space="preserve"> </w:t>
      </w:r>
      <w:r w:rsidRPr="00AF0E66">
        <w:t>CBO</w:t>
      </w:r>
      <w:r w:rsidR="00A7474C">
        <w:t>s</w:t>
      </w:r>
      <w:r w:rsidR="008D17F9">
        <w:t xml:space="preserve"> and</w:t>
      </w:r>
      <w:r w:rsidR="00A7474C">
        <w:t xml:space="preserve"> </w:t>
      </w:r>
      <w:r w:rsidRPr="00AF0E66">
        <w:t xml:space="preserve">training </w:t>
      </w:r>
      <w:r w:rsidR="00A7474C">
        <w:t>certificates</w:t>
      </w:r>
      <w:r w:rsidRPr="00AF0E66">
        <w:t xml:space="preserve"> </w:t>
      </w:r>
      <w:r w:rsidR="001D2D85">
        <w:t xml:space="preserve">were </w:t>
      </w:r>
      <w:r w:rsidRPr="00AF0E66">
        <w:t xml:space="preserve">sighted </w:t>
      </w:r>
      <w:r w:rsidR="001D2D85">
        <w:t xml:space="preserve">at </w:t>
      </w:r>
      <w:r w:rsidR="005D44CB">
        <w:t xml:space="preserve">six </w:t>
      </w:r>
      <w:r w:rsidRPr="00AF0E66">
        <w:t xml:space="preserve">CBOs. </w:t>
      </w:r>
    </w:p>
    <w:p w14:paraId="1952D60A" w14:textId="6B348FAC" w:rsidR="00833952" w:rsidRPr="00AF0E66" w:rsidRDefault="00FA5C72" w:rsidP="00A03D76">
      <w:pPr>
        <w:spacing w:before="240" w:line="240" w:lineRule="auto"/>
        <w:jc w:val="both"/>
      </w:pPr>
      <w:r>
        <w:t xml:space="preserve">Data </w:t>
      </w:r>
      <w:r w:rsidR="006F5EAD">
        <w:t>are</w:t>
      </w:r>
      <w:r>
        <w:t xml:space="preserve"> reviewed by the CBO M&amp;E </w:t>
      </w:r>
      <w:r w:rsidR="006F5EAD">
        <w:t>O</w:t>
      </w:r>
      <w:r>
        <w:t xml:space="preserve">fficer </w:t>
      </w:r>
      <w:r w:rsidR="00B6519A">
        <w:t xml:space="preserve">and sometimes alongside with other staff of the CBO </w:t>
      </w:r>
      <w:r>
        <w:t xml:space="preserve">before </w:t>
      </w:r>
      <w:r w:rsidR="006F5EAD">
        <w:t>they are</w:t>
      </w:r>
      <w:r>
        <w:t xml:space="preserve"> reported to the next level.</w:t>
      </w:r>
      <w:r w:rsidR="002E4F8B">
        <w:t xml:space="preserve"> </w:t>
      </w:r>
      <w:r w:rsidR="00B6519A">
        <w:t xml:space="preserve">A staff within the CBO trained in M&amp;E acts as a suitable back stop when the M&amp;E </w:t>
      </w:r>
      <w:r w:rsidR="00151EFD">
        <w:t>O</w:t>
      </w:r>
      <w:r w:rsidR="00B6519A">
        <w:t xml:space="preserve">fficer is unavailable. </w:t>
      </w:r>
      <w:r w:rsidR="00DE5837">
        <w:t xml:space="preserve">The </w:t>
      </w:r>
      <w:r w:rsidR="008834A2">
        <w:t>s</w:t>
      </w:r>
      <w:r w:rsidR="00DE5837">
        <w:t>tate offices provide f</w:t>
      </w:r>
      <w:r w:rsidR="00B6519A">
        <w:t xml:space="preserve">eedback </w:t>
      </w:r>
      <w:r w:rsidR="00DE5837">
        <w:t xml:space="preserve">to the </w:t>
      </w:r>
      <w:r w:rsidR="00B6519A">
        <w:t xml:space="preserve">CBOs </w:t>
      </w:r>
      <w:r w:rsidR="00DE5837">
        <w:t>o</w:t>
      </w:r>
      <w:r w:rsidR="00B6519A">
        <w:t xml:space="preserve">n reported data </w:t>
      </w:r>
      <w:r w:rsidR="00DA426B" w:rsidRPr="00AF0E66">
        <w:t xml:space="preserve">during monthly </w:t>
      </w:r>
      <w:r w:rsidR="00DE5837">
        <w:t xml:space="preserve">data </w:t>
      </w:r>
      <w:r w:rsidR="00DA426B" w:rsidRPr="00AF0E66">
        <w:t>review</w:t>
      </w:r>
      <w:r w:rsidR="00547E64">
        <w:t>/data validation</w:t>
      </w:r>
      <w:r w:rsidR="00DA426B" w:rsidRPr="00AF0E66">
        <w:t xml:space="preserve"> meetings</w:t>
      </w:r>
      <w:r w:rsidR="00DE5837">
        <w:t xml:space="preserve"> and </w:t>
      </w:r>
      <w:r w:rsidR="00DA426B" w:rsidRPr="00AF0E66">
        <w:t>via e</w:t>
      </w:r>
      <w:r w:rsidR="008834A2">
        <w:t>-</w:t>
      </w:r>
      <w:r w:rsidR="00DA426B" w:rsidRPr="00AF0E66">
        <w:t>mails (</w:t>
      </w:r>
      <w:r w:rsidR="005D44CB">
        <w:t>six</w:t>
      </w:r>
      <w:r w:rsidR="00DA426B" w:rsidRPr="00AF0E66">
        <w:t xml:space="preserve"> CBOs)</w:t>
      </w:r>
      <w:r w:rsidR="00547E64">
        <w:t xml:space="preserve">. The CBOs </w:t>
      </w:r>
      <w:r w:rsidR="00DE5837">
        <w:t xml:space="preserve">also </w:t>
      </w:r>
      <w:r w:rsidR="00547E64">
        <w:t>receive monthly supervision visits from the IP state offices</w:t>
      </w:r>
      <w:r w:rsidR="00DE5837">
        <w:t>.</w:t>
      </w:r>
    </w:p>
    <w:p w14:paraId="2360DE0A" w14:textId="3FD82881" w:rsidR="009B3D26" w:rsidRPr="00AF0E66" w:rsidRDefault="009317CF" w:rsidP="00F13AAA">
      <w:pPr>
        <w:pStyle w:val="Heading4"/>
        <w:numPr>
          <w:ilvl w:val="0"/>
          <w:numId w:val="0"/>
        </w:numPr>
        <w:spacing w:before="240"/>
        <w:ind w:left="864" w:hanging="864"/>
      </w:pPr>
      <w:bookmarkStart w:id="197" w:name="_Toc497344277"/>
      <w:r>
        <w:t xml:space="preserve">4.1.3.2 </w:t>
      </w:r>
      <w:r w:rsidR="009B3D26" w:rsidRPr="00AF0E66">
        <w:t>INDICATOR DEFINITION AND REPORTING GUIDELINES</w:t>
      </w:r>
      <w:bookmarkEnd w:id="197"/>
    </w:p>
    <w:p w14:paraId="50FFCDC1" w14:textId="23BC1055" w:rsidR="00C5360E" w:rsidRPr="00AF0E66" w:rsidRDefault="00D469C8" w:rsidP="009B3D26">
      <w:pPr>
        <w:spacing w:before="240" w:line="240" w:lineRule="auto"/>
        <w:jc w:val="both"/>
      </w:pPr>
      <w:r>
        <w:t>The</w:t>
      </w:r>
      <w:r w:rsidR="00E75CE7" w:rsidRPr="00AF0E66">
        <w:t xml:space="preserve"> FY18 </w:t>
      </w:r>
      <w:r w:rsidR="005D44CB">
        <w:t>PIRS</w:t>
      </w:r>
      <w:r w:rsidR="00E75CE7" w:rsidRPr="00AF0E66">
        <w:t xml:space="preserve"> provided by the </w:t>
      </w:r>
      <w:r w:rsidR="006D3FAB">
        <w:t xml:space="preserve">central </w:t>
      </w:r>
      <w:r w:rsidR="00E75CE7" w:rsidRPr="00AF0E66">
        <w:t xml:space="preserve">M&amp;E unit was </w:t>
      </w:r>
      <w:r>
        <w:t xml:space="preserve">available </w:t>
      </w:r>
      <w:r w:rsidR="00DE5837">
        <w:t>at all the</w:t>
      </w:r>
      <w:r w:rsidR="00E75CE7" w:rsidRPr="00AF0E66">
        <w:t xml:space="preserve"> CBOs visited</w:t>
      </w:r>
      <w:r w:rsidR="009B3D26" w:rsidRPr="00AF0E66">
        <w:t xml:space="preserve">. </w:t>
      </w:r>
      <w:r w:rsidR="00DE5837">
        <w:t xml:space="preserve">The </w:t>
      </w:r>
      <w:r w:rsidR="006D3FAB">
        <w:t xml:space="preserve">central </w:t>
      </w:r>
      <w:r w:rsidR="00DE5837" w:rsidRPr="00AF0E66">
        <w:t xml:space="preserve">M&amp;E unit </w:t>
      </w:r>
      <w:r w:rsidR="00DE5837">
        <w:t>a</w:t>
      </w:r>
      <w:r w:rsidR="009B3D26" w:rsidRPr="00AF0E66">
        <w:t xml:space="preserve">lso issued guidelines to its CBOs on </w:t>
      </w:r>
      <w:r w:rsidR="00A03D76" w:rsidRPr="00AF0E66">
        <w:t xml:space="preserve">reporting requirements and deadlines for submission of reports which are contained in the </w:t>
      </w:r>
      <w:r>
        <w:t>M&amp;E manual</w:t>
      </w:r>
      <w:r w:rsidR="00F56C3A" w:rsidRPr="00AF0E66">
        <w:t>.</w:t>
      </w:r>
    </w:p>
    <w:p w14:paraId="78389369" w14:textId="1B05FF42" w:rsidR="009B3D26" w:rsidRPr="00AF0E66" w:rsidRDefault="009317CF" w:rsidP="00F13AAA">
      <w:pPr>
        <w:pStyle w:val="Heading4"/>
        <w:numPr>
          <w:ilvl w:val="0"/>
          <w:numId w:val="0"/>
        </w:numPr>
        <w:spacing w:before="240"/>
        <w:ind w:left="864" w:hanging="864"/>
      </w:pPr>
      <w:bookmarkStart w:id="198" w:name="_Toc497344278"/>
      <w:r>
        <w:t xml:space="preserve">4.1.3.3 </w:t>
      </w:r>
      <w:r w:rsidR="009B3D26" w:rsidRPr="00AF0E66">
        <w:t>DATA COLLECTION AND REPORTING FORMS AND TOOLS</w:t>
      </w:r>
      <w:bookmarkEnd w:id="198"/>
    </w:p>
    <w:p w14:paraId="1E01007B" w14:textId="447DBEB8" w:rsidR="008834A2" w:rsidRDefault="00E97FB1" w:rsidP="009B3D26">
      <w:pPr>
        <w:spacing w:before="240" w:line="240" w:lineRule="auto"/>
        <w:jc w:val="both"/>
      </w:pPr>
      <w:r>
        <w:t>At</w:t>
      </w:r>
      <w:r w:rsidRPr="00AF0E66">
        <w:t xml:space="preserve"> all </w:t>
      </w:r>
      <w:r>
        <w:t xml:space="preserve">the </w:t>
      </w:r>
      <w:r w:rsidRPr="00AF0E66">
        <w:t xml:space="preserve">CBOs, the data collection tools and forms which include </w:t>
      </w:r>
      <w:r>
        <w:t>household vulnerability assessment form, enrol</w:t>
      </w:r>
      <w:r w:rsidR="001A369D">
        <w:t>l</w:t>
      </w:r>
      <w:r>
        <w:t>ment form, VC service form, risk assessment form, referral form, request and result form and HIV test result form, were available. C</w:t>
      </w:r>
      <w:r w:rsidRPr="00AF0E66">
        <w:t>lear instructions on</w:t>
      </w:r>
      <w:r>
        <w:t xml:space="preserve"> usage </w:t>
      </w:r>
      <w:r w:rsidR="00415177">
        <w:t>are contained in the guideline</w:t>
      </w:r>
      <w:r w:rsidR="00A20879">
        <w:t>s</w:t>
      </w:r>
      <w:r w:rsidR="00415177">
        <w:t xml:space="preserve"> for national OVC </w:t>
      </w:r>
      <w:r w:rsidR="006D3FAB">
        <w:t xml:space="preserve">activity </w:t>
      </w:r>
      <w:r w:rsidR="00415177">
        <w:t>data collection and reporting tools.</w:t>
      </w:r>
      <w:r>
        <w:t xml:space="preserve"> National paper-based tools and the NOMIS database were consistently utilized during the period under review.</w:t>
      </w:r>
      <w:r w:rsidRPr="00AF0E66">
        <w:t xml:space="preserve"> </w:t>
      </w:r>
      <w:r>
        <w:t>All CBOs had adequate supply of data collection tools</w:t>
      </w:r>
      <w:r w:rsidR="00415177">
        <w:t xml:space="preserve"> except at AOCF where there was stock out of VC service forms. Outdated service forms were being used at HCF.</w:t>
      </w:r>
    </w:p>
    <w:p w14:paraId="0B6281BE" w14:textId="65085308" w:rsidR="009B3D26" w:rsidRPr="00AF0E66" w:rsidRDefault="009317CF" w:rsidP="00F13AAA">
      <w:pPr>
        <w:pStyle w:val="Heading4"/>
        <w:numPr>
          <w:ilvl w:val="0"/>
          <w:numId w:val="0"/>
        </w:numPr>
        <w:spacing w:before="240"/>
        <w:ind w:left="864" w:hanging="864"/>
      </w:pPr>
      <w:bookmarkStart w:id="199" w:name="_Toc497344279"/>
      <w:r>
        <w:t xml:space="preserve">4.1.3.4 </w:t>
      </w:r>
      <w:r w:rsidR="009B3D26" w:rsidRPr="00AF0E66">
        <w:t>DATA MANAGEMENT PROCESSES</w:t>
      </w:r>
      <w:bookmarkEnd w:id="199"/>
    </w:p>
    <w:p w14:paraId="45B0355E" w14:textId="77777777" w:rsidR="00415177" w:rsidRPr="009B3D26" w:rsidRDefault="00415177" w:rsidP="00415177">
      <w:pPr>
        <w:spacing w:before="240" w:line="240" w:lineRule="auto"/>
        <w:jc w:val="both"/>
      </w:pPr>
      <w:r w:rsidRPr="009B3D26">
        <w:t xml:space="preserve">Diverse methods </w:t>
      </w:r>
      <w:r>
        <w:t>are</w:t>
      </w:r>
      <w:r w:rsidRPr="009B3D26">
        <w:t xml:space="preserve"> employed to ensure data quality and prevent double counting </w:t>
      </w:r>
      <w:r>
        <w:t>at</w:t>
      </w:r>
      <w:r w:rsidRPr="009B3D26">
        <w:t xml:space="preserve"> the CBOs. In this regard, the findings </w:t>
      </w:r>
      <w:r>
        <w:t>at the CBOs visited include</w:t>
      </w:r>
      <w:r w:rsidRPr="009B3D26">
        <w:t>:</w:t>
      </w:r>
    </w:p>
    <w:p w14:paraId="13FC3317" w14:textId="3CD1CD39" w:rsidR="00415177" w:rsidRPr="009B3D26" w:rsidRDefault="00415177" w:rsidP="008A2645">
      <w:pPr>
        <w:pStyle w:val="ListParagraph"/>
        <w:numPr>
          <w:ilvl w:val="0"/>
          <w:numId w:val="28"/>
        </w:numPr>
        <w:spacing w:before="240" w:line="240" w:lineRule="auto"/>
        <w:jc w:val="both"/>
      </w:pPr>
      <w:r w:rsidRPr="009B3D26">
        <w:t>Utiliz</w:t>
      </w:r>
      <w:r>
        <w:t>ation of a b</w:t>
      </w:r>
      <w:r w:rsidRPr="009B3D26">
        <w:t>uilt-in NOMIS function that identifies and removes duplicate values (</w:t>
      </w:r>
      <w:r w:rsidR="008834A2">
        <w:t xml:space="preserve">sighted at </w:t>
      </w:r>
      <w:r>
        <w:t xml:space="preserve">100 percent </w:t>
      </w:r>
      <w:r w:rsidRPr="009B3D26">
        <w:t>of CBOs</w:t>
      </w:r>
      <w:r w:rsidR="008834A2">
        <w:t xml:space="preserve"> visited</w:t>
      </w:r>
      <w:r w:rsidRPr="009B3D26">
        <w:t>)</w:t>
      </w:r>
      <w:r>
        <w:t>;</w:t>
      </w:r>
    </w:p>
    <w:p w14:paraId="4D40A7F6" w14:textId="09FAEEC0" w:rsidR="00415177" w:rsidRDefault="00415177" w:rsidP="008A2645">
      <w:pPr>
        <w:pStyle w:val="ListParagraph"/>
        <w:numPr>
          <w:ilvl w:val="0"/>
          <w:numId w:val="28"/>
        </w:numPr>
        <w:spacing w:before="240" w:line="240" w:lineRule="auto"/>
        <w:jc w:val="both"/>
      </w:pPr>
      <w:r>
        <w:t>M&amp;E staff</w:t>
      </w:r>
      <w:r w:rsidRPr="009B3D26">
        <w:t xml:space="preserve"> </w:t>
      </w:r>
      <w:r>
        <w:t>review data and conduct spots checks;</w:t>
      </w:r>
    </w:p>
    <w:p w14:paraId="59DBD571" w14:textId="065BBBB6" w:rsidR="00415177" w:rsidRDefault="00415177" w:rsidP="008A2645">
      <w:pPr>
        <w:pStyle w:val="ListParagraph"/>
        <w:numPr>
          <w:ilvl w:val="0"/>
          <w:numId w:val="28"/>
        </w:numPr>
        <w:spacing w:before="240" w:line="240" w:lineRule="auto"/>
        <w:jc w:val="both"/>
      </w:pPr>
      <w:r>
        <w:t xml:space="preserve">Export of data from the NOMIS to an Excel spreadsheet, used in sorting data and conducting cross checks (LCIF CBO); and </w:t>
      </w:r>
    </w:p>
    <w:p w14:paraId="3A1CEB0B" w14:textId="4BC95F47" w:rsidR="00415177" w:rsidRDefault="00415177" w:rsidP="008A2645">
      <w:pPr>
        <w:pStyle w:val="ListParagraph"/>
        <w:numPr>
          <w:ilvl w:val="0"/>
          <w:numId w:val="28"/>
        </w:numPr>
        <w:spacing w:before="240" w:line="240" w:lineRule="auto"/>
        <w:jc w:val="both"/>
      </w:pPr>
      <w:r>
        <w:t>Conduct of internal DQAs (BROKLINE and HCP CBOs)</w:t>
      </w:r>
      <w:r w:rsidR="00EB6FD7">
        <w:t>.</w:t>
      </w:r>
    </w:p>
    <w:p w14:paraId="2B49A5A4" w14:textId="0F82394F" w:rsidR="00AE02D3" w:rsidRPr="009B3D26" w:rsidRDefault="005B31EF" w:rsidP="00AE02D3">
      <w:pPr>
        <w:spacing w:line="240" w:lineRule="auto"/>
        <w:jc w:val="both"/>
      </w:pPr>
      <w:r>
        <w:lastRenderedPageBreak/>
        <w:t xml:space="preserve">The </w:t>
      </w:r>
      <w:r w:rsidR="00415177">
        <w:t xml:space="preserve">DQA </w:t>
      </w:r>
      <w:r>
        <w:t>team however</w:t>
      </w:r>
      <w:r w:rsidR="00AE02D3">
        <w:t xml:space="preserve"> discovered a beneficiary who was registered twice in the NOMIS with all details the same except for the unique ID number (AOCF CBO).</w:t>
      </w:r>
    </w:p>
    <w:p w14:paraId="465C074B" w14:textId="6116A0C7" w:rsidR="00103E12" w:rsidRPr="009B3D26" w:rsidRDefault="00AE02D3" w:rsidP="00103E12">
      <w:pPr>
        <w:spacing w:before="240" w:line="240" w:lineRule="auto"/>
        <w:jc w:val="both"/>
      </w:pPr>
      <w:r>
        <w:t xml:space="preserve">CBOs back up data periodically using both cloud technology and an external hard drive. </w:t>
      </w:r>
      <w:r w:rsidR="00103E12" w:rsidRPr="00F55AA0">
        <w:t xml:space="preserve">Complete details of backup methods for CBOs in Akwa Ibom, Lagos and Rivers </w:t>
      </w:r>
      <w:r w:rsidR="00EB6FD7">
        <w:t xml:space="preserve">states </w:t>
      </w:r>
      <w:r w:rsidR="00103E12" w:rsidRPr="00F55AA0">
        <w:t xml:space="preserve">are provided in the </w:t>
      </w:r>
      <w:r w:rsidR="00103E12" w:rsidRPr="003A40CB">
        <w:t>Annex (</w:t>
      </w:r>
      <w:r w:rsidR="003A40CB" w:rsidRPr="003A40CB">
        <w:fldChar w:fldCharType="begin"/>
      </w:r>
      <w:r w:rsidR="003A40CB" w:rsidRPr="003A40CB">
        <w:instrText xml:space="preserve"> REF _Ref493258181 \h  \* MERGEFORMAT </w:instrText>
      </w:r>
      <w:r w:rsidR="003A40CB" w:rsidRPr="003A40CB">
        <w:fldChar w:fldCharType="separate"/>
      </w:r>
      <w:r w:rsidR="00C66CA7" w:rsidRPr="00FF3F3D">
        <w:t xml:space="preserve">Table </w:t>
      </w:r>
      <w:r w:rsidR="00C66CA7">
        <w:t>16</w:t>
      </w:r>
      <w:r w:rsidR="003A40CB" w:rsidRPr="003A40CB">
        <w:fldChar w:fldCharType="end"/>
      </w:r>
      <w:r w:rsidR="003A40CB" w:rsidRPr="003A40CB">
        <w:t>,</w:t>
      </w:r>
      <w:r w:rsidR="003A40CB" w:rsidRPr="003A40CB">
        <w:fldChar w:fldCharType="begin"/>
      </w:r>
      <w:r w:rsidR="003A40CB" w:rsidRPr="003A40CB">
        <w:instrText xml:space="preserve"> REF _Ref493258184 \h  \* MERGEFORMAT </w:instrText>
      </w:r>
      <w:r w:rsidR="003A40CB" w:rsidRPr="003A40CB">
        <w:fldChar w:fldCharType="separate"/>
      </w:r>
      <w:r w:rsidR="00C66CA7" w:rsidRPr="00FF3F3D">
        <w:t xml:space="preserve">Table </w:t>
      </w:r>
      <w:r w:rsidR="00C66CA7" w:rsidRPr="00C66CA7">
        <w:t>17</w:t>
      </w:r>
      <w:r w:rsidR="003A40CB" w:rsidRPr="003A40CB">
        <w:fldChar w:fldCharType="end"/>
      </w:r>
      <w:r w:rsidR="003A40CB" w:rsidRPr="003A40CB">
        <w:t xml:space="preserve"> and </w:t>
      </w:r>
      <w:r w:rsidR="003A40CB" w:rsidRPr="003A40CB">
        <w:fldChar w:fldCharType="begin"/>
      </w:r>
      <w:r w:rsidR="003A40CB" w:rsidRPr="003A40CB">
        <w:instrText xml:space="preserve"> REF _Ref520928911 \h  \* MERGEFORMAT </w:instrText>
      </w:r>
      <w:r w:rsidR="003A40CB" w:rsidRPr="003A40CB">
        <w:fldChar w:fldCharType="separate"/>
      </w:r>
      <w:r w:rsidR="00C66CA7" w:rsidRPr="00FF3F3D">
        <w:t xml:space="preserve">Table </w:t>
      </w:r>
      <w:r w:rsidR="00C66CA7">
        <w:t>18</w:t>
      </w:r>
      <w:r w:rsidR="003A40CB" w:rsidRPr="003A40CB">
        <w:fldChar w:fldCharType="end"/>
      </w:r>
      <w:r w:rsidR="00930C8D" w:rsidRPr="003A40CB">
        <w:t>)</w:t>
      </w:r>
      <w:r w:rsidRPr="003A40CB">
        <w:t>.</w:t>
      </w:r>
    </w:p>
    <w:p w14:paraId="77C0A1B9" w14:textId="520C900E" w:rsidR="00AE02D3" w:rsidRDefault="00AE02D3" w:rsidP="00AE02D3">
      <w:pPr>
        <w:spacing w:before="240" w:line="240" w:lineRule="auto"/>
        <w:jc w:val="both"/>
      </w:pPr>
      <w:r>
        <w:t>In terms of beneficiary data</w:t>
      </w:r>
      <w:r w:rsidR="001E3318">
        <w:t xml:space="preserve"> confidentiality</w:t>
      </w:r>
      <w:r w:rsidRPr="00AB7A68">
        <w:t>,</w:t>
      </w:r>
      <w:r>
        <w:t xml:space="preserve"> </w:t>
      </w:r>
      <w:r w:rsidR="00266A87">
        <w:t xml:space="preserve">all CBOs store </w:t>
      </w:r>
      <w:r>
        <w:t>folders in locked cabinets, in rooms under lock and key. Staff at the CBO are made to sign confidentiality forms, restricting them from unauthorized sharing of beneficiary information. Non-CBO staff are also made to sign confidentiality forms before gaining access to any beneficiary information. The NOMIS database at the CBOs is password</w:t>
      </w:r>
      <w:r w:rsidR="00587F90">
        <w:t xml:space="preserve"> protect</w:t>
      </w:r>
      <w:r>
        <w:t>ed, with limited access to only authorized staff.</w:t>
      </w:r>
      <w:r w:rsidRPr="00AE02D3">
        <w:t xml:space="preserve"> </w:t>
      </w:r>
      <w:r w:rsidR="00587F90">
        <w:t>A g</w:t>
      </w:r>
      <w:r>
        <w:t>ood filing system was observed at all the CBOs except at HCF</w:t>
      </w:r>
      <w:r w:rsidRPr="003B141C">
        <w:t xml:space="preserve"> where the </w:t>
      </w:r>
      <w:r>
        <w:t xml:space="preserve">service forms were not </w:t>
      </w:r>
      <w:r w:rsidR="00587F90">
        <w:t xml:space="preserve">orderly </w:t>
      </w:r>
      <w:r>
        <w:t xml:space="preserve">arranged </w:t>
      </w:r>
      <w:r w:rsidR="00587F90">
        <w:t>with</w:t>
      </w:r>
      <w:r w:rsidRPr="003B141C">
        <w:t>in the beneficiar</w:t>
      </w:r>
      <w:r>
        <w:t>y folders.</w:t>
      </w:r>
    </w:p>
    <w:p w14:paraId="7133914F" w14:textId="46FF4E64" w:rsidR="00103E12" w:rsidRDefault="00103E12" w:rsidP="00103E12">
      <w:pPr>
        <w:spacing w:before="240" w:line="240" w:lineRule="auto"/>
        <w:jc w:val="both"/>
      </w:pPr>
      <w:r>
        <w:t xml:space="preserve">All the CBOs </w:t>
      </w:r>
      <w:r w:rsidR="00AE02D3">
        <w:t xml:space="preserve">were aware of the storage period required for source documents, referencing the </w:t>
      </w:r>
      <w:r>
        <w:t xml:space="preserve">LOPIN 1 M&amp;E </w:t>
      </w:r>
      <w:r w:rsidR="00EB6FD7">
        <w:t>M</w:t>
      </w:r>
      <w:r>
        <w:t xml:space="preserve">anual and </w:t>
      </w:r>
      <w:r w:rsidR="00AE02D3">
        <w:t>the</w:t>
      </w:r>
      <w:r w:rsidR="002B7E95">
        <w:t xml:space="preserve"> LOPIN 1 </w:t>
      </w:r>
      <w:r>
        <w:t xml:space="preserve">sub agreement document with </w:t>
      </w:r>
      <w:r w:rsidR="002B7E95">
        <w:t xml:space="preserve">the </w:t>
      </w:r>
      <w:r>
        <w:t xml:space="preserve">CBOs. </w:t>
      </w:r>
    </w:p>
    <w:p w14:paraId="1E27E656" w14:textId="70EFF076" w:rsidR="009B3D26" w:rsidRPr="00AF0E66" w:rsidRDefault="009317CF" w:rsidP="00F13AAA">
      <w:pPr>
        <w:pStyle w:val="Heading4"/>
        <w:numPr>
          <w:ilvl w:val="0"/>
          <w:numId w:val="0"/>
        </w:numPr>
        <w:spacing w:before="240"/>
        <w:ind w:left="864" w:hanging="864"/>
      </w:pPr>
      <w:bookmarkStart w:id="200" w:name="_Toc497344280"/>
      <w:r>
        <w:t xml:space="preserve">4.1.3.5 </w:t>
      </w:r>
      <w:r w:rsidR="009B3D26" w:rsidRPr="00AF0E66">
        <w:t>LINKS WITH NATIONAL REPORTING SYSTEM</w:t>
      </w:r>
      <w:bookmarkEnd w:id="200"/>
    </w:p>
    <w:p w14:paraId="3149341B" w14:textId="4B6F1BFB" w:rsidR="002B7E95" w:rsidRDefault="002B7E95" w:rsidP="002B7E95">
      <w:pPr>
        <w:spacing w:before="240" w:line="240" w:lineRule="auto"/>
        <w:jc w:val="both"/>
      </w:pPr>
      <w:r>
        <w:t xml:space="preserve">Indicator data generated at the CBOs have links with the </w:t>
      </w:r>
      <w:r w:rsidR="008834A2">
        <w:t>n</w:t>
      </w:r>
      <w:r>
        <w:t xml:space="preserve">ational reporting system through data reported to respective LGA OVC focal persons, who in turn report to the State MWASD. Data are also reported by the CBOs within states to </w:t>
      </w:r>
      <w:r w:rsidR="009B101D">
        <w:t xml:space="preserve">their </w:t>
      </w:r>
      <w:r>
        <w:t xml:space="preserve">respective LOPIN 1 </w:t>
      </w:r>
      <w:r w:rsidR="008834A2">
        <w:t>s</w:t>
      </w:r>
      <w:r>
        <w:t>tate offices.</w:t>
      </w:r>
    </w:p>
    <w:p w14:paraId="6060B38B" w14:textId="6365A140" w:rsidR="002B7E95" w:rsidRDefault="002B7E95" w:rsidP="002B7E95">
      <w:pPr>
        <w:spacing w:before="240" w:line="240" w:lineRule="auto"/>
        <w:jc w:val="both"/>
      </w:pPr>
      <w:r>
        <w:t xml:space="preserve">The NOMIS system clearly records information about where the services are rendered, using standardized naming conventions (e.g., the </w:t>
      </w:r>
      <w:r w:rsidR="00484785">
        <w:t>s</w:t>
      </w:r>
      <w:r>
        <w:t xml:space="preserve">tate, LGA, </w:t>
      </w:r>
      <w:r w:rsidR="00484785">
        <w:t>w</w:t>
      </w:r>
      <w:r>
        <w:t>ard) and the unique identification code</w:t>
      </w:r>
      <w:r w:rsidR="008834A2">
        <w:t>s</w:t>
      </w:r>
      <w:r>
        <w:t xml:space="preserve">. </w:t>
      </w:r>
    </w:p>
    <w:p w14:paraId="1A726A8E" w14:textId="65591CF9" w:rsidR="009C0C53" w:rsidRPr="00AF0E66" w:rsidRDefault="009317CF" w:rsidP="00F13AAA">
      <w:pPr>
        <w:pStyle w:val="Heading4"/>
        <w:numPr>
          <w:ilvl w:val="0"/>
          <w:numId w:val="0"/>
        </w:numPr>
        <w:spacing w:before="240"/>
        <w:ind w:left="864" w:hanging="864"/>
      </w:pPr>
      <w:r>
        <w:t xml:space="preserve">4.1.3.6 </w:t>
      </w:r>
      <w:r w:rsidR="009C0C53" w:rsidRPr="00AF0E66">
        <w:t>USE OF DATA FOR DECISION MAKING</w:t>
      </w:r>
    </w:p>
    <w:p w14:paraId="628B4776" w14:textId="1D4A778A" w:rsidR="009B101D" w:rsidRDefault="00F81032" w:rsidP="009B3D26">
      <w:pPr>
        <w:spacing w:before="240" w:line="240" w:lineRule="auto"/>
        <w:jc w:val="both"/>
      </w:pPr>
      <w:r w:rsidRPr="00AF0E66">
        <w:t xml:space="preserve">All the CBOs reported that the M&amp;E Officer </w:t>
      </w:r>
      <w:r w:rsidR="00766154">
        <w:t>and M&amp;E Assistants</w:t>
      </w:r>
      <w:r w:rsidRPr="00AF0E66">
        <w:t xml:space="preserve"> develop charts, tables</w:t>
      </w:r>
      <w:r w:rsidR="00484785">
        <w:t>,</w:t>
      </w:r>
      <w:r w:rsidRPr="00AF0E66">
        <w:t xml:space="preserve"> </w:t>
      </w:r>
      <w:r w:rsidR="00E221F8" w:rsidRPr="00AF0E66">
        <w:t>etc.</w:t>
      </w:r>
      <w:r w:rsidRPr="00AF0E66">
        <w:t xml:space="preserve"> </w:t>
      </w:r>
      <w:r w:rsidR="00AE1D27">
        <w:t xml:space="preserve">for </w:t>
      </w:r>
      <w:r w:rsidR="00AE1D27" w:rsidRPr="00AF0E66">
        <w:t>dissemination</w:t>
      </w:r>
      <w:r w:rsidR="00AE1D27">
        <w:t xml:space="preserve"> to various </w:t>
      </w:r>
      <w:r w:rsidRPr="00AF0E66">
        <w:t>stakeholders.</w:t>
      </w:r>
      <w:r w:rsidR="00766154">
        <w:t xml:space="preserve"> </w:t>
      </w:r>
      <w:r w:rsidR="00484785">
        <w:t>ARFH provides guidance</w:t>
      </w:r>
      <w:r w:rsidR="00E31D42">
        <w:t xml:space="preserve"> to the C</w:t>
      </w:r>
      <w:r w:rsidR="0091256C">
        <w:t xml:space="preserve">BOs </w:t>
      </w:r>
      <w:r w:rsidR="00E31D42">
        <w:t xml:space="preserve">on data use </w:t>
      </w:r>
      <w:r w:rsidR="0091256C">
        <w:t xml:space="preserve">during </w:t>
      </w:r>
      <w:r w:rsidR="00E31D42">
        <w:t>data r</w:t>
      </w:r>
      <w:r w:rsidR="0091256C">
        <w:t xml:space="preserve">eview meetings, monthly coordination meetings, supervisory </w:t>
      </w:r>
      <w:r w:rsidR="0098623C">
        <w:t xml:space="preserve">visits </w:t>
      </w:r>
      <w:r w:rsidR="0091256C">
        <w:t xml:space="preserve">and data validation meetings. </w:t>
      </w:r>
    </w:p>
    <w:p w14:paraId="7FF2A94F" w14:textId="354320DE" w:rsidR="009B3D26" w:rsidRPr="00AF0E66" w:rsidRDefault="009317CF" w:rsidP="00F13AAA">
      <w:pPr>
        <w:pStyle w:val="Heading4"/>
        <w:numPr>
          <w:ilvl w:val="0"/>
          <w:numId w:val="0"/>
        </w:numPr>
        <w:spacing w:before="240"/>
        <w:ind w:left="864" w:hanging="864"/>
      </w:pPr>
      <w:bookmarkStart w:id="201" w:name="_Toc497344281"/>
      <w:r>
        <w:t xml:space="preserve">4.1.3.7 </w:t>
      </w:r>
      <w:r w:rsidR="009B3D26" w:rsidRPr="00AF0E66">
        <w:t>STRENGTHS</w:t>
      </w:r>
      <w:bookmarkEnd w:id="201"/>
    </w:p>
    <w:p w14:paraId="4BCA174C" w14:textId="77777777" w:rsidR="00750EB9" w:rsidRPr="00B06A7E" w:rsidRDefault="00750EB9" w:rsidP="00750EB9">
      <w:pPr>
        <w:pStyle w:val="Instructions"/>
        <w:rPr>
          <w:color w:val="6C6463"/>
          <w:sz w:val="22"/>
        </w:rPr>
      </w:pPr>
      <w:r w:rsidRPr="00B06A7E">
        <w:rPr>
          <w:color w:val="6C6463"/>
          <w:sz w:val="22"/>
        </w:rPr>
        <w:t>CBOs have trained M&amp;E staff.</w:t>
      </w:r>
    </w:p>
    <w:p w14:paraId="22EC90BC" w14:textId="77777777" w:rsidR="00750EB9" w:rsidRPr="00B06A7E" w:rsidRDefault="00750EB9" w:rsidP="00750EB9">
      <w:pPr>
        <w:pStyle w:val="Instructions"/>
        <w:rPr>
          <w:color w:val="6C6463"/>
          <w:sz w:val="22"/>
        </w:rPr>
      </w:pPr>
      <w:r w:rsidRPr="00B06A7E">
        <w:rPr>
          <w:color w:val="6C6463"/>
          <w:sz w:val="22"/>
        </w:rPr>
        <w:t>Suitable backstop to fill in for the M&amp;E Officer when not available.</w:t>
      </w:r>
    </w:p>
    <w:p w14:paraId="687932C5" w14:textId="77777777" w:rsidR="00750EB9" w:rsidRPr="00B06A7E" w:rsidRDefault="00750EB9" w:rsidP="00750EB9">
      <w:pPr>
        <w:pStyle w:val="Instructions"/>
        <w:rPr>
          <w:color w:val="6C6463"/>
          <w:sz w:val="22"/>
        </w:rPr>
      </w:pPr>
      <w:r w:rsidRPr="00B06A7E">
        <w:rPr>
          <w:color w:val="6C6463"/>
          <w:sz w:val="22"/>
        </w:rPr>
        <w:t>Several mechanisms are in place to ensure confidentiality of beneficiary records and to minimize data quality issues.</w:t>
      </w:r>
    </w:p>
    <w:p w14:paraId="0C9D8B6F" w14:textId="227B706E" w:rsidR="00750EB9" w:rsidRPr="00B06A7E" w:rsidRDefault="00750EB9" w:rsidP="00750EB9">
      <w:pPr>
        <w:pStyle w:val="Instructions"/>
        <w:rPr>
          <w:color w:val="6C6463"/>
          <w:sz w:val="22"/>
        </w:rPr>
      </w:pPr>
      <w:r w:rsidRPr="00B06A7E">
        <w:rPr>
          <w:color w:val="6C6463"/>
          <w:sz w:val="22"/>
        </w:rPr>
        <w:t>PIRS on the indicators, M&amp;E Manual for LOPIN R</w:t>
      </w:r>
      <w:r w:rsidR="008834A2">
        <w:rPr>
          <w:color w:val="6C6463"/>
          <w:sz w:val="22"/>
        </w:rPr>
        <w:t>egion</w:t>
      </w:r>
      <w:r w:rsidRPr="00B06A7E">
        <w:rPr>
          <w:color w:val="6C6463"/>
          <w:sz w:val="22"/>
        </w:rPr>
        <w:t xml:space="preserve"> 1 and </w:t>
      </w:r>
      <w:r w:rsidR="008834A2">
        <w:rPr>
          <w:color w:val="6C6463"/>
          <w:sz w:val="22"/>
        </w:rPr>
        <w:t>n</w:t>
      </w:r>
      <w:r w:rsidRPr="00B06A7E">
        <w:rPr>
          <w:color w:val="6C6463"/>
          <w:sz w:val="22"/>
        </w:rPr>
        <w:t>ational OVC tools are available and in</w:t>
      </w:r>
      <w:r w:rsidR="002701AF">
        <w:rPr>
          <w:color w:val="6C6463"/>
          <w:sz w:val="22"/>
        </w:rPr>
        <w:t xml:space="preserve"> </w:t>
      </w:r>
      <w:r w:rsidRPr="00B06A7E">
        <w:rPr>
          <w:color w:val="6C6463"/>
          <w:sz w:val="22"/>
        </w:rPr>
        <w:t>use.</w:t>
      </w:r>
    </w:p>
    <w:p w14:paraId="12FAC8F7" w14:textId="0EB9EAD4" w:rsidR="00750EB9" w:rsidRPr="00B06A7E" w:rsidRDefault="00750EB9" w:rsidP="00750EB9">
      <w:pPr>
        <w:pStyle w:val="Instructions"/>
        <w:rPr>
          <w:color w:val="6C6463"/>
          <w:sz w:val="22"/>
        </w:rPr>
      </w:pPr>
      <w:r w:rsidRPr="00B06A7E">
        <w:rPr>
          <w:color w:val="6C6463"/>
          <w:sz w:val="22"/>
        </w:rPr>
        <w:t xml:space="preserve">NOMIS software </w:t>
      </w:r>
      <w:r w:rsidR="002701AF">
        <w:rPr>
          <w:color w:val="6C6463"/>
          <w:sz w:val="22"/>
        </w:rPr>
        <w:t xml:space="preserve">is </w:t>
      </w:r>
      <w:r w:rsidRPr="00B06A7E">
        <w:rPr>
          <w:color w:val="6C6463"/>
          <w:sz w:val="22"/>
        </w:rPr>
        <w:t>in use and password protected</w:t>
      </w:r>
    </w:p>
    <w:p w14:paraId="39FC6294" w14:textId="50F470AD" w:rsidR="00750EB9" w:rsidRPr="00B06A7E" w:rsidRDefault="00750EB9" w:rsidP="00750EB9">
      <w:pPr>
        <w:pStyle w:val="Instructions"/>
        <w:rPr>
          <w:color w:val="6C6463"/>
          <w:sz w:val="22"/>
        </w:rPr>
      </w:pPr>
      <w:r w:rsidRPr="00B06A7E">
        <w:rPr>
          <w:color w:val="6C6463"/>
          <w:sz w:val="22"/>
        </w:rPr>
        <w:t>Beneficiaries</w:t>
      </w:r>
      <w:r w:rsidR="002701AF">
        <w:rPr>
          <w:color w:val="6C6463"/>
          <w:sz w:val="22"/>
        </w:rPr>
        <w:t>’</w:t>
      </w:r>
      <w:r w:rsidRPr="00B06A7E">
        <w:rPr>
          <w:color w:val="6C6463"/>
          <w:sz w:val="22"/>
        </w:rPr>
        <w:t xml:space="preserve"> folders are stored under lock and key with limited access.</w:t>
      </w:r>
    </w:p>
    <w:p w14:paraId="225EA01C" w14:textId="6A5E4D90" w:rsidR="00750EB9" w:rsidRPr="00B06A7E" w:rsidRDefault="00750EB9" w:rsidP="00750EB9">
      <w:pPr>
        <w:pStyle w:val="Instructions"/>
        <w:rPr>
          <w:color w:val="6C6463"/>
          <w:sz w:val="22"/>
        </w:rPr>
      </w:pPr>
      <w:r w:rsidRPr="00B06A7E">
        <w:rPr>
          <w:color w:val="6C6463"/>
          <w:sz w:val="22"/>
        </w:rPr>
        <w:t xml:space="preserve">Data are backed up routinely using </w:t>
      </w:r>
      <w:r w:rsidR="008C22F9">
        <w:rPr>
          <w:color w:val="6C6463"/>
          <w:sz w:val="22"/>
        </w:rPr>
        <w:t xml:space="preserve">an </w:t>
      </w:r>
      <w:r w:rsidRPr="00B06A7E">
        <w:rPr>
          <w:color w:val="6C6463"/>
          <w:sz w:val="22"/>
        </w:rPr>
        <w:t>external drive and the cloud.</w:t>
      </w:r>
    </w:p>
    <w:p w14:paraId="23310B92" w14:textId="7494F96F" w:rsidR="00750EB9" w:rsidRPr="00B06A7E" w:rsidRDefault="00750EB9" w:rsidP="00750EB9">
      <w:pPr>
        <w:pStyle w:val="Instructions"/>
        <w:rPr>
          <w:color w:val="6C6463"/>
          <w:sz w:val="22"/>
        </w:rPr>
      </w:pPr>
      <w:r w:rsidRPr="00B06A7E">
        <w:rPr>
          <w:color w:val="6C6463"/>
          <w:sz w:val="22"/>
        </w:rPr>
        <w:t xml:space="preserve">Data are analyzed and used to inform </w:t>
      </w:r>
      <w:r w:rsidR="008C22F9">
        <w:rPr>
          <w:color w:val="6C6463"/>
          <w:sz w:val="22"/>
        </w:rPr>
        <w:t>activity</w:t>
      </w:r>
      <w:r w:rsidR="008C22F9" w:rsidRPr="00B06A7E">
        <w:rPr>
          <w:color w:val="6C6463"/>
          <w:sz w:val="22"/>
        </w:rPr>
        <w:t xml:space="preserve"> </w:t>
      </w:r>
      <w:r w:rsidRPr="00B06A7E">
        <w:rPr>
          <w:color w:val="6C6463"/>
          <w:sz w:val="22"/>
        </w:rPr>
        <w:t xml:space="preserve">implementation. </w:t>
      </w:r>
    </w:p>
    <w:p w14:paraId="2B9598C3" w14:textId="4CD89CE8" w:rsidR="00750EB9" w:rsidRDefault="008C22F9" w:rsidP="00750EB9">
      <w:pPr>
        <w:pStyle w:val="Instructions"/>
        <w:rPr>
          <w:color w:val="6C6463"/>
          <w:sz w:val="22"/>
        </w:rPr>
      </w:pPr>
      <w:r>
        <w:rPr>
          <w:color w:val="6C6463"/>
          <w:sz w:val="22"/>
        </w:rPr>
        <w:t>The w</w:t>
      </w:r>
      <w:r w:rsidR="00750EB9" w:rsidRPr="00B06A7E">
        <w:rPr>
          <w:color w:val="6C6463"/>
          <w:sz w:val="22"/>
        </w:rPr>
        <w:t xml:space="preserve">ritten policy on the storage period of source documents was available at all CBOs. </w:t>
      </w:r>
    </w:p>
    <w:p w14:paraId="2D085DD4" w14:textId="77777777" w:rsidR="00D36A01" w:rsidRPr="00D36A01" w:rsidRDefault="00D36A01" w:rsidP="00D36A01"/>
    <w:p w14:paraId="6C50AC5C" w14:textId="0653D066" w:rsidR="009B3D26" w:rsidRPr="00AF0E66" w:rsidRDefault="009317CF" w:rsidP="00F13AAA">
      <w:pPr>
        <w:pStyle w:val="Heading4"/>
        <w:numPr>
          <w:ilvl w:val="0"/>
          <w:numId w:val="0"/>
        </w:numPr>
        <w:spacing w:before="240"/>
        <w:ind w:left="864" w:hanging="864"/>
      </w:pPr>
      <w:r>
        <w:lastRenderedPageBreak/>
        <w:t xml:space="preserve">4.1.3.8 </w:t>
      </w:r>
      <w:r w:rsidR="00F81032" w:rsidRPr="00AF0E66">
        <w:t>AREAS FOR IMPROVEMENT</w:t>
      </w:r>
    </w:p>
    <w:p w14:paraId="71896526" w14:textId="4B4B2CA5" w:rsidR="00750EB9" w:rsidRDefault="00750EB9" w:rsidP="00750EB9">
      <w:pPr>
        <w:pStyle w:val="Instructions"/>
        <w:rPr>
          <w:color w:val="6C6463"/>
          <w:sz w:val="22"/>
        </w:rPr>
      </w:pPr>
      <w:r>
        <w:rPr>
          <w:color w:val="6C6463"/>
          <w:sz w:val="22"/>
        </w:rPr>
        <w:t xml:space="preserve">Data entry errors </w:t>
      </w:r>
      <w:r w:rsidR="008C22F9">
        <w:rPr>
          <w:color w:val="6C6463"/>
          <w:sz w:val="22"/>
        </w:rPr>
        <w:t xml:space="preserve">were </w:t>
      </w:r>
      <w:r>
        <w:rPr>
          <w:color w:val="6C6463"/>
          <w:sz w:val="22"/>
        </w:rPr>
        <w:t>observed in the NOMIS (duplicate entry at AOCF CBO).</w:t>
      </w:r>
    </w:p>
    <w:p w14:paraId="3EFA5944" w14:textId="0F8FADD0" w:rsidR="00750EB9" w:rsidRPr="00B06A7E" w:rsidRDefault="00750EB9" w:rsidP="00750EB9">
      <w:pPr>
        <w:pStyle w:val="Instructions"/>
        <w:rPr>
          <w:color w:val="6C6463"/>
          <w:sz w:val="22"/>
        </w:rPr>
      </w:pPr>
      <w:r w:rsidRPr="00B06A7E">
        <w:rPr>
          <w:color w:val="6C6463"/>
          <w:sz w:val="22"/>
        </w:rPr>
        <w:t>Service forms not accurately and completely filled by Community Volunteers (CVs) at BF, HCF and AOCF</w:t>
      </w:r>
      <w:r w:rsidR="004A271F">
        <w:rPr>
          <w:color w:val="6C6463"/>
          <w:sz w:val="22"/>
        </w:rPr>
        <w:t xml:space="preserve"> CBOs</w:t>
      </w:r>
      <w:r w:rsidRPr="00B06A7E">
        <w:rPr>
          <w:color w:val="6C6463"/>
          <w:sz w:val="22"/>
        </w:rPr>
        <w:t xml:space="preserve">. </w:t>
      </w:r>
    </w:p>
    <w:p w14:paraId="253F664A" w14:textId="26006BF7" w:rsidR="00750EB9" w:rsidRPr="00B06A7E" w:rsidRDefault="00750EB9" w:rsidP="00750EB9">
      <w:pPr>
        <w:pStyle w:val="Instructions"/>
        <w:rPr>
          <w:color w:val="6C6463"/>
          <w:sz w:val="22"/>
        </w:rPr>
      </w:pPr>
      <w:r w:rsidRPr="00B06A7E">
        <w:rPr>
          <w:color w:val="6C6463"/>
          <w:sz w:val="22"/>
        </w:rPr>
        <w:t>Old computers with inadequate capacity for large data are in use, making data entry slow (BF</w:t>
      </w:r>
      <w:r w:rsidR="004A271F">
        <w:rPr>
          <w:color w:val="6C6463"/>
          <w:sz w:val="22"/>
        </w:rPr>
        <w:t xml:space="preserve"> CBO</w:t>
      </w:r>
      <w:r w:rsidRPr="00B06A7E">
        <w:rPr>
          <w:color w:val="6C6463"/>
          <w:sz w:val="22"/>
        </w:rPr>
        <w:t>).</w:t>
      </w:r>
    </w:p>
    <w:p w14:paraId="0C43DD88" w14:textId="096D0A97" w:rsidR="00750EB9" w:rsidRPr="00B06A7E" w:rsidRDefault="00750EB9" w:rsidP="00750EB9">
      <w:pPr>
        <w:pStyle w:val="Instructions"/>
        <w:rPr>
          <w:color w:val="6C6463"/>
          <w:sz w:val="22"/>
        </w:rPr>
      </w:pPr>
      <w:r w:rsidRPr="00B06A7E">
        <w:rPr>
          <w:color w:val="6C6463"/>
          <w:sz w:val="22"/>
        </w:rPr>
        <w:t>Stock out of service forms (AOCF</w:t>
      </w:r>
      <w:r w:rsidR="004A271F">
        <w:rPr>
          <w:color w:val="6C6463"/>
          <w:sz w:val="22"/>
        </w:rPr>
        <w:t xml:space="preserve"> CBO</w:t>
      </w:r>
      <w:r w:rsidRPr="00B06A7E">
        <w:rPr>
          <w:color w:val="6C6463"/>
          <w:sz w:val="22"/>
        </w:rPr>
        <w:t>) and use of outdated service forms (HCF</w:t>
      </w:r>
      <w:r w:rsidR="004A271F">
        <w:rPr>
          <w:color w:val="6C6463"/>
          <w:sz w:val="22"/>
        </w:rPr>
        <w:t xml:space="preserve"> CBO</w:t>
      </w:r>
      <w:r w:rsidRPr="00B06A7E">
        <w:rPr>
          <w:color w:val="6C6463"/>
          <w:sz w:val="22"/>
        </w:rPr>
        <w:t>).</w:t>
      </w:r>
    </w:p>
    <w:p w14:paraId="22966A2C" w14:textId="7E4B8ECC" w:rsidR="00750EB9" w:rsidRPr="00B06A7E" w:rsidRDefault="00750EB9" w:rsidP="00750EB9">
      <w:pPr>
        <w:pStyle w:val="Instructions"/>
        <w:rPr>
          <w:color w:val="6C6463"/>
          <w:sz w:val="22"/>
        </w:rPr>
      </w:pPr>
      <w:r w:rsidRPr="00B06A7E">
        <w:rPr>
          <w:color w:val="6C6463"/>
          <w:sz w:val="22"/>
        </w:rPr>
        <w:t>Disorderly arrangement of service forms in the household folders (HCF</w:t>
      </w:r>
      <w:r w:rsidR="004A271F">
        <w:rPr>
          <w:color w:val="6C6463"/>
          <w:sz w:val="22"/>
        </w:rPr>
        <w:t xml:space="preserve"> CBO</w:t>
      </w:r>
      <w:r w:rsidRPr="00B06A7E">
        <w:rPr>
          <w:color w:val="6C6463"/>
          <w:sz w:val="22"/>
        </w:rPr>
        <w:t>).</w:t>
      </w:r>
    </w:p>
    <w:p w14:paraId="7F73E38F" w14:textId="2BE5CB5E" w:rsidR="00750EB9" w:rsidRPr="00B06A7E" w:rsidRDefault="00750EB9" w:rsidP="00750EB9">
      <w:pPr>
        <w:pStyle w:val="Instructions"/>
        <w:rPr>
          <w:color w:val="6C6463"/>
          <w:sz w:val="22"/>
        </w:rPr>
      </w:pPr>
      <w:r w:rsidRPr="00B06A7E">
        <w:rPr>
          <w:color w:val="6C6463"/>
          <w:sz w:val="22"/>
        </w:rPr>
        <w:t>Data Officer not appending his signature whenever corrections are made on service forms (HCF</w:t>
      </w:r>
      <w:r w:rsidR="004A271F">
        <w:rPr>
          <w:color w:val="6C6463"/>
          <w:sz w:val="22"/>
        </w:rPr>
        <w:t xml:space="preserve"> CBO</w:t>
      </w:r>
      <w:r w:rsidRPr="00B06A7E">
        <w:rPr>
          <w:color w:val="6C6463"/>
          <w:sz w:val="22"/>
        </w:rPr>
        <w:t>).</w:t>
      </w:r>
    </w:p>
    <w:p w14:paraId="1BEDF364" w14:textId="77777777" w:rsidR="00750EB9" w:rsidRPr="00B06A7E" w:rsidRDefault="00750EB9" w:rsidP="00750EB9">
      <w:pPr>
        <w:pStyle w:val="Instructions"/>
        <w:rPr>
          <w:color w:val="6C6463"/>
          <w:sz w:val="22"/>
        </w:rPr>
      </w:pPr>
      <w:r w:rsidRPr="00B06A7E">
        <w:rPr>
          <w:color w:val="6C6463"/>
          <w:sz w:val="22"/>
        </w:rPr>
        <w:t xml:space="preserve">CMP not available to guide reporting of data updates. </w:t>
      </w:r>
    </w:p>
    <w:p w14:paraId="78890D2B" w14:textId="72EA77A2" w:rsidR="009B3D26" w:rsidRPr="00AF0E66" w:rsidRDefault="009317CF" w:rsidP="00F13AAA">
      <w:pPr>
        <w:pStyle w:val="Heading4"/>
        <w:numPr>
          <w:ilvl w:val="0"/>
          <w:numId w:val="0"/>
        </w:numPr>
        <w:spacing w:before="240"/>
        <w:ind w:left="864" w:hanging="864"/>
      </w:pPr>
      <w:bookmarkStart w:id="202" w:name="_Toc497344283"/>
      <w:r>
        <w:t xml:space="preserve">4.1.3.9 </w:t>
      </w:r>
      <w:r w:rsidR="009B3D26" w:rsidRPr="00AF0E66">
        <w:t>RECOMMENDATIONS</w:t>
      </w:r>
      <w:bookmarkEnd w:id="202"/>
    </w:p>
    <w:p w14:paraId="14E75D35" w14:textId="72497A61" w:rsidR="00B52540" w:rsidRPr="00395399" w:rsidRDefault="00277C5B" w:rsidP="00B52540">
      <w:pPr>
        <w:pStyle w:val="Instructions"/>
        <w:rPr>
          <w:color w:val="6C6463"/>
          <w:sz w:val="22"/>
        </w:rPr>
      </w:pPr>
      <w:r>
        <w:rPr>
          <w:color w:val="6C6463"/>
          <w:sz w:val="22"/>
        </w:rPr>
        <w:t>Conduct refresher training for CVs on completion of data tools (</w:t>
      </w:r>
      <w:r w:rsidR="001208C4" w:rsidRPr="00395399">
        <w:rPr>
          <w:color w:val="6C6463"/>
          <w:sz w:val="22"/>
        </w:rPr>
        <w:t xml:space="preserve">BF, AOCF </w:t>
      </w:r>
      <w:r w:rsidR="000349C2" w:rsidRPr="00395399">
        <w:rPr>
          <w:color w:val="6C6463"/>
          <w:sz w:val="22"/>
        </w:rPr>
        <w:t>and HC</w:t>
      </w:r>
      <w:r w:rsidR="00B52540" w:rsidRPr="00395399">
        <w:rPr>
          <w:color w:val="6C6463"/>
          <w:sz w:val="22"/>
        </w:rPr>
        <w:t>F</w:t>
      </w:r>
      <w:r w:rsidR="001559D1">
        <w:rPr>
          <w:color w:val="6C6463"/>
          <w:sz w:val="22"/>
        </w:rPr>
        <w:t xml:space="preserve"> CBOs</w:t>
      </w:r>
      <w:r>
        <w:rPr>
          <w:color w:val="6C6463"/>
          <w:sz w:val="22"/>
        </w:rPr>
        <w:t>)</w:t>
      </w:r>
      <w:r w:rsidR="00B52540" w:rsidRPr="00395399">
        <w:rPr>
          <w:color w:val="6C6463"/>
          <w:sz w:val="22"/>
        </w:rPr>
        <w:t xml:space="preserve">. </w:t>
      </w:r>
    </w:p>
    <w:p w14:paraId="3453F6A1" w14:textId="2BBF3B82" w:rsidR="000349C2" w:rsidRPr="00326A3A" w:rsidRDefault="00277C5B" w:rsidP="00326A3A">
      <w:pPr>
        <w:pStyle w:val="Instructions"/>
        <w:rPr>
          <w:color w:val="6C6463"/>
          <w:sz w:val="22"/>
        </w:rPr>
      </w:pPr>
      <w:r>
        <w:rPr>
          <w:color w:val="6C6463"/>
          <w:sz w:val="22"/>
        </w:rPr>
        <w:t>Provide updated service forms to AOCF and HCF and discourage use of outdated service forms.</w:t>
      </w:r>
    </w:p>
    <w:p w14:paraId="3001CCA9" w14:textId="18F9ED51" w:rsidR="000349C2" w:rsidRPr="00395399" w:rsidRDefault="00326A3A" w:rsidP="000349C2">
      <w:pPr>
        <w:pStyle w:val="Instructions"/>
        <w:rPr>
          <w:color w:val="6C6463"/>
          <w:sz w:val="22"/>
        </w:rPr>
      </w:pPr>
      <w:r>
        <w:rPr>
          <w:color w:val="6C6463"/>
          <w:sz w:val="22"/>
        </w:rPr>
        <w:t>Upgrade computer software to a higher capacity or procure a computer with capacity for large data, to improve the process of data entry into the NOMIS (BF</w:t>
      </w:r>
      <w:r w:rsidR="001559D1">
        <w:rPr>
          <w:color w:val="6C6463"/>
          <w:sz w:val="22"/>
        </w:rPr>
        <w:t xml:space="preserve"> CBO</w:t>
      </w:r>
      <w:r>
        <w:rPr>
          <w:color w:val="6C6463"/>
          <w:sz w:val="22"/>
        </w:rPr>
        <w:t>).</w:t>
      </w:r>
    </w:p>
    <w:p w14:paraId="2D110D8B" w14:textId="3CF00940" w:rsidR="00833952" w:rsidRPr="008C6134" w:rsidRDefault="00326A3A" w:rsidP="00833952">
      <w:pPr>
        <w:pStyle w:val="Instructions"/>
        <w:rPr>
          <w:color w:val="6C6463"/>
          <w:sz w:val="22"/>
        </w:rPr>
      </w:pPr>
      <w:r>
        <w:rPr>
          <w:color w:val="6C6463"/>
          <w:sz w:val="22"/>
        </w:rPr>
        <w:t>Conduct capacity building for CBOs on proper filing of source documents (HCF</w:t>
      </w:r>
      <w:r w:rsidR="001559D1">
        <w:rPr>
          <w:color w:val="6C6463"/>
          <w:sz w:val="22"/>
        </w:rPr>
        <w:t xml:space="preserve"> CBO</w:t>
      </w:r>
      <w:r>
        <w:rPr>
          <w:color w:val="6C6463"/>
          <w:sz w:val="22"/>
        </w:rPr>
        <w:t>).</w:t>
      </w:r>
    </w:p>
    <w:p w14:paraId="75F7B37D" w14:textId="494F0CC0" w:rsidR="009B3D26" w:rsidRPr="00AF0E66" w:rsidRDefault="009317CF" w:rsidP="00040294">
      <w:pPr>
        <w:pStyle w:val="Heading2"/>
      </w:pPr>
      <w:bookmarkStart w:id="203" w:name="_Toc493059509"/>
      <w:bookmarkStart w:id="204" w:name="_Toc525930987"/>
      <w:bookmarkStart w:id="205" w:name="_Toc497344284"/>
      <w:r>
        <w:t xml:space="preserve">4.2 </w:t>
      </w:r>
      <w:r w:rsidR="009B3D26" w:rsidRPr="00AF0E66">
        <w:t>DATA QUALITY STANDARDS</w:t>
      </w:r>
      <w:bookmarkEnd w:id="203"/>
      <w:bookmarkEnd w:id="204"/>
      <w:r w:rsidR="009B3D26" w:rsidRPr="00AF0E66">
        <w:t xml:space="preserve"> </w:t>
      </w:r>
      <w:bookmarkEnd w:id="205"/>
    </w:p>
    <w:p w14:paraId="0F451521" w14:textId="07ADB1C8" w:rsidR="009B3D26" w:rsidRPr="00AF0E66" w:rsidRDefault="009317CF" w:rsidP="00040294">
      <w:pPr>
        <w:pStyle w:val="Heading3"/>
      </w:pPr>
      <w:bookmarkStart w:id="206" w:name="_Toc497344285"/>
      <w:bookmarkStart w:id="207" w:name="_Toc525930988"/>
      <w:r>
        <w:t xml:space="preserve">4.2.1 </w:t>
      </w:r>
      <w:r w:rsidR="009B3D26" w:rsidRPr="00AF0E66">
        <w:t>VALIDITY</w:t>
      </w:r>
      <w:bookmarkEnd w:id="206"/>
      <w:bookmarkEnd w:id="207"/>
    </w:p>
    <w:p w14:paraId="68485B4B" w14:textId="60D2CC1D" w:rsidR="009B3D26" w:rsidRPr="00AF0E66" w:rsidRDefault="00CC1B04" w:rsidP="009B3D26">
      <w:pPr>
        <w:spacing w:before="240" w:line="240" w:lineRule="auto"/>
        <w:jc w:val="both"/>
      </w:pPr>
      <w:bookmarkStart w:id="208" w:name="_Hlk521514334"/>
      <w:r>
        <w:t>V</w:t>
      </w:r>
      <w:r w:rsidR="009B3D26" w:rsidRPr="00AF0E66">
        <w:t xml:space="preserve">alidity is the extent to which a measurement is well-founded and corresponds accurately to the real world. It pertains to measuring what is intended to be measured. Details of the review of data quality in the context of the </w:t>
      </w:r>
      <w:r w:rsidR="009B3D26" w:rsidRPr="002A02AD">
        <w:t>OVC indicator</w:t>
      </w:r>
      <w:r w:rsidR="00AA7EF7" w:rsidRPr="002A02AD">
        <w:t>s</w:t>
      </w:r>
      <w:r w:rsidR="009B3D26" w:rsidRPr="00AF0E66">
        <w:t xml:space="preserve"> are provided below.</w:t>
      </w:r>
    </w:p>
    <w:p w14:paraId="3AE330F3" w14:textId="3E4738E6" w:rsidR="009B3D26" w:rsidRPr="00AF0E66" w:rsidRDefault="009317CF" w:rsidP="009317CF">
      <w:pPr>
        <w:pStyle w:val="Heading4"/>
        <w:numPr>
          <w:ilvl w:val="0"/>
          <w:numId w:val="0"/>
        </w:numPr>
        <w:ind w:left="864" w:hanging="864"/>
      </w:pPr>
      <w:bookmarkStart w:id="209" w:name="_Toc497344286"/>
      <w:bookmarkEnd w:id="208"/>
      <w:r>
        <w:t xml:space="preserve">4.2.1.1 </w:t>
      </w:r>
      <w:r w:rsidR="009B3D26" w:rsidRPr="00AF0E66">
        <w:t>DATA COLLECTION</w:t>
      </w:r>
      <w:bookmarkEnd w:id="209"/>
    </w:p>
    <w:p w14:paraId="088FDC0F" w14:textId="25AF33F3" w:rsidR="000A0B3C" w:rsidRDefault="000A0B3C" w:rsidP="00E221F8">
      <w:pPr>
        <w:spacing w:before="240" w:line="240" w:lineRule="auto"/>
        <w:jc w:val="both"/>
      </w:pPr>
      <w:bookmarkStart w:id="210" w:name="_Hlk521514379"/>
      <w:r w:rsidRPr="00277180">
        <w:rPr>
          <w:i/>
        </w:rPr>
        <w:t>Indicator 1- OVC_SERV:</w:t>
      </w:r>
      <w:r>
        <w:t xml:space="preserve"> </w:t>
      </w:r>
      <w:r w:rsidR="00E8313B">
        <w:t xml:space="preserve">The data </w:t>
      </w:r>
      <w:r w:rsidR="00D65A4B">
        <w:t>are</w:t>
      </w:r>
      <w:r w:rsidR="00E8313B">
        <w:t xml:space="preserve"> collected </w:t>
      </w:r>
      <w:r w:rsidR="00E8313B" w:rsidRPr="00AF0E66">
        <w:t>during provision of service</w:t>
      </w:r>
      <w:r w:rsidR="00E8313B">
        <w:t>s</w:t>
      </w:r>
      <w:r w:rsidR="00E8313B" w:rsidRPr="00AF0E66">
        <w:t xml:space="preserve"> and follow up visits</w:t>
      </w:r>
      <w:r w:rsidR="00277180">
        <w:t xml:space="preserve"> by C</w:t>
      </w:r>
      <w:r w:rsidR="00D65A4B">
        <w:t>Vs</w:t>
      </w:r>
      <w:r w:rsidR="00E8313B" w:rsidRPr="00AF0E66">
        <w:t xml:space="preserve"> </w:t>
      </w:r>
      <w:r w:rsidR="00E8313B">
        <w:t xml:space="preserve">to OVC and caregivers </w:t>
      </w:r>
      <w:r w:rsidR="00E8313B" w:rsidRPr="00AF0E66">
        <w:t>using the</w:t>
      </w:r>
      <w:r w:rsidR="00E8313B">
        <w:t xml:space="preserve"> </w:t>
      </w:r>
      <w:r w:rsidR="00E8313B" w:rsidRPr="00AF0E66">
        <w:t>“Vulnerable Children Service Form</w:t>
      </w:r>
      <w:r w:rsidR="000623BD">
        <w:t>,</w:t>
      </w:r>
      <w:r w:rsidR="00E8313B" w:rsidRPr="00AF0E66">
        <w:t>” “</w:t>
      </w:r>
      <w:r w:rsidR="00E8313B">
        <w:t xml:space="preserve">Caregiver/Household </w:t>
      </w:r>
      <w:r w:rsidR="00F823F0">
        <w:t>H</w:t>
      </w:r>
      <w:r w:rsidR="00E8313B">
        <w:t xml:space="preserve">ead </w:t>
      </w:r>
      <w:r w:rsidR="00F823F0">
        <w:t>S</w:t>
      </w:r>
      <w:r w:rsidR="00E8313B">
        <w:t xml:space="preserve">ervice </w:t>
      </w:r>
      <w:r w:rsidR="00F823F0">
        <w:t>F</w:t>
      </w:r>
      <w:r w:rsidR="00E8313B">
        <w:t>orm</w:t>
      </w:r>
      <w:r w:rsidR="000623BD">
        <w:t>,</w:t>
      </w:r>
      <w:r w:rsidR="00E8313B" w:rsidRPr="00AF0E66">
        <w:t>”</w:t>
      </w:r>
      <w:r w:rsidR="00277180">
        <w:t xml:space="preserve"> and </w:t>
      </w:r>
      <w:r w:rsidR="00F823F0">
        <w:t xml:space="preserve">the </w:t>
      </w:r>
      <w:r w:rsidR="00277180">
        <w:t xml:space="preserve">graduation forms/checklist/plans. </w:t>
      </w:r>
    </w:p>
    <w:p w14:paraId="38D9B8EA" w14:textId="26DFF9BB" w:rsidR="009B3D26" w:rsidRPr="00AF0E66" w:rsidRDefault="000A0B3C" w:rsidP="00E221F8">
      <w:pPr>
        <w:spacing w:before="240" w:line="240" w:lineRule="auto"/>
        <w:jc w:val="both"/>
      </w:pPr>
      <w:r w:rsidRPr="00277180">
        <w:rPr>
          <w:i/>
        </w:rPr>
        <w:t>Indicator 2-OVC_HIVSTAT:</w:t>
      </w:r>
      <w:r>
        <w:t xml:space="preserve"> </w:t>
      </w:r>
      <w:r w:rsidR="009B3D26" w:rsidRPr="00AF0E66">
        <w:t xml:space="preserve">The data, including </w:t>
      </w:r>
      <w:r w:rsidR="00B83311" w:rsidRPr="00AF0E66">
        <w:t xml:space="preserve">HIV </w:t>
      </w:r>
      <w:r w:rsidR="002A02AD">
        <w:t>s</w:t>
      </w:r>
      <w:r w:rsidR="00B83311" w:rsidRPr="00AF0E66">
        <w:t xml:space="preserve">tatus </w:t>
      </w:r>
      <w:r w:rsidR="00D65A4B">
        <w:t>are</w:t>
      </w:r>
      <w:r w:rsidR="009B3D26" w:rsidRPr="00AF0E66">
        <w:t xml:space="preserve"> collected at the point of </w:t>
      </w:r>
      <w:r w:rsidR="00B83311" w:rsidRPr="00AF0E66">
        <w:t xml:space="preserve">registration into the OVC </w:t>
      </w:r>
      <w:r w:rsidR="007E3135">
        <w:t>activity</w:t>
      </w:r>
      <w:r w:rsidR="00B83311" w:rsidRPr="00AF0E66">
        <w:t xml:space="preserve">, during </w:t>
      </w:r>
      <w:r w:rsidR="00325B65" w:rsidRPr="00AF0E66">
        <w:t xml:space="preserve">provision of </w:t>
      </w:r>
      <w:r w:rsidR="00241181" w:rsidRPr="00AF0E66">
        <w:t>service and</w:t>
      </w:r>
      <w:r w:rsidR="00325B65" w:rsidRPr="00AF0E66">
        <w:t xml:space="preserve"> </w:t>
      </w:r>
      <w:r w:rsidR="00B83311" w:rsidRPr="00AF0E66">
        <w:t xml:space="preserve">follow up visits using the </w:t>
      </w:r>
      <w:r w:rsidR="00325B65" w:rsidRPr="00AF0E66">
        <w:t>“Vulnerable Children Enrol</w:t>
      </w:r>
      <w:r w:rsidR="001A369D">
        <w:t>l</w:t>
      </w:r>
      <w:r w:rsidR="00325B65" w:rsidRPr="00AF0E66">
        <w:t>ment Form</w:t>
      </w:r>
      <w:r w:rsidR="000623BD">
        <w:t>,</w:t>
      </w:r>
      <w:r w:rsidR="00325B65" w:rsidRPr="00AF0E66">
        <w:t xml:space="preserve">” </w:t>
      </w:r>
      <w:r w:rsidR="00241181" w:rsidRPr="00AF0E66">
        <w:t>“</w:t>
      </w:r>
      <w:r w:rsidR="00325B65" w:rsidRPr="00AF0E66">
        <w:t xml:space="preserve">Vulnerable Children </w:t>
      </w:r>
      <w:r w:rsidR="00241181" w:rsidRPr="00AF0E66">
        <w:t>Service Form</w:t>
      </w:r>
      <w:r w:rsidR="000623BD">
        <w:t>,</w:t>
      </w:r>
      <w:r w:rsidR="00241181" w:rsidRPr="00AF0E66">
        <w:t xml:space="preserve">” and “Vulnerable </w:t>
      </w:r>
      <w:r w:rsidR="00F823F0">
        <w:t>C</w:t>
      </w:r>
      <w:r w:rsidR="00241181" w:rsidRPr="00AF0E66">
        <w:t xml:space="preserve">hildren </w:t>
      </w:r>
      <w:r w:rsidR="00F823F0">
        <w:t>F</w:t>
      </w:r>
      <w:r w:rsidR="00241181" w:rsidRPr="00AF0E66">
        <w:t>ollow</w:t>
      </w:r>
      <w:r w:rsidR="00F823F0">
        <w:t>-</w:t>
      </w:r>
      <w:r w:rsidR="00241181" w:rsidRPr="00AF0E66">
        <w:t>up C</w:t>
      </w:r>
      <w:r w:rsidR="006F38BC">
        <w:t xml:space="preserve">hild </w:t>
      </w:r>
      <w:r w:rsidR="00241181" w:rsidRPr="00AF0E66">
        <w:t>S</w:t>
      </w:r>
      <w:r w:rsidR="006F38BC">
        <w:t xml:space="preserve">tatus </w:t>
      </w:r>
      <w:r w:rsidR="00241181" w:rsidRPr="00AF0E66">
        <w:t>I</w:t>
      </w:r>
      <w:r w:rsidR="006F38BC">
        <w:t>ndex (CSI)</w:t>
      </w:r>
      <w:r w:rsidR="00241181" w:rsidRPr="00AF0E66">
        <w:t xml:space="preserve"> </w:t>
      </w:r>
      <w:r w:rsidR="00F823F0">
        <w:t>F</w:t>
      </w:r>
      <w:r w:rsidR="00241181" w:rsidRPr="00AF0E66">
        <w:t>orm</w:t>
      </w:r>
      <w:r w:rsidR="000623BD">
        <w:t>.</w:t>
      </w:r>
      <w:r w:rsidR="00241181" w:rsidRPr="00AF0E66">
        <w:t>”</w:t>
      </w:r>
      <w:r w:rsidR="00B83311" w:rsidRPr="00AF0E66">
        <w:t xml:space="preserve"> </w:t>
      </w:r>
      <w:r w:rsidR="00241181" w:rsidRPr="00AF0E66">
        <w:t xml:space="preserve">In </w:t>
      </w:r>
      <w:r w:rsidR="00F83062" w:rsidRPr="00AF0E66">
        <w:t>addition,</w:t>
      </w:r>
      <w:r w:rsidR="00241181" w:rsidRPr="00AF0E66">
        <w:t xml:space="preserve"> other tools such as HIV test results, HIV risk assessment results and other confidential and case management and monitoring </w:t>
      </w:r>
      <w:r w:rsidR="00F83062" w:rsidRPr="00AF0E66">
        <w:t>tools are</w:t>
      </w:r>
      <w:r w:rsidR="00241181" w:rsidRPr="00AF0E66">
        <w:t xml:space="preserve"> used to document the HIV status of beneficiaries</w:t>
      </w:r>
      <w:bookmarkEnd w:id="210"/>
      <w:r w:rsidR="00241181" w:rsidRPr="00AF0E66">
        <w:t>.</w:t>
      </w:r>
      <w:r w:rsidR="009B3D26" w:rsidRPr="00AF0E66">
        <w:t xml:space="preserve"> </w:t>
      </w:r>
    </w:p>
    <w:p w14:paraId="1397AC4C" w14:textId="6D6E4BCC" w:rsidR="009B3D26" w:rsidRPr="00AF0E66" w:rsidRDefault="009317CF" w:rsidP="00F13AAA">
      <w:pPr>
        <w:pStyle w:val="Heading4"/>
        <w:numPr>
          <w:ilvl w:val="0"/>
          <w:numId w:val="0"/>
        </w:numPr>
        <w:spacing w:before="240"/>
        <w:ind w:left="864" w:hanging="864"/>
      </w:pPr>
      <w:bookmarkStart w:id="211" w:name="_Toc497344287"/>
      <w:r>
        <w:t xml:space="preserve">4.2.1.2 </w:t>
      </w:r>
      <w:r w:rsidR="009B3D26" w:rsidRPr="00AF0E66">
        <w:t>DO</w:t>
      </w:r>
      <w:r w:rsidR="00F823F0">
        <w:t>ES</w:t>
      </w:r>
      <w:r w:rsidR="009B3D26" w:rsidRPr="00AF0E66">
        <w:t xml:space="preserve"> THE DATA COLLECTED MEASURE WHAT IT IS SUPPOSED TO MEASURE?</w:t>
      </w:r>
      <w:bookmarkEnd w:id="211"/>
    </w:p>
    <w:p w14:paraId="052CA0E5" w14:textId="0C18EEA5" w:rsidR="00277180" w:rsidRDefault="00277180" w:rsidP="009B3D26">
      <w:pPr>
        <w:spacing w:before="240" w:line="240" w:lineRule="auto"/>
        <w:jc w:val="both"/>
      </w:pPr>
      <w:r w:rsidRPr="00277180">
        <w:rPr>
          <w:i/>
        </w:rPr>
        <w:t>Indicator 1: OVC_SERV:</w:t>
      </w:r>
    </w:p>
    <w:p w14:paraId="07D8FE16" w14:textId="240F0FC1" w:rsidR="00277180" w:rsidRPr="00277180" w:rsidRDefault="00277180" w:rsidP="008C7D36">
      <w:pPr>
        <w:spacing w:before="0" w:after="0" w:line="240" w:lineRule="auto"/>
        <w:jc w:val="both"/>
      </w:pPr>
      <w:r w:rsidRPr="00277180">
        <w:t>As part of the OVC indicator, the following data are collected:</w:t>
      </w:r>
    </w:p>
    <w:p w14:paraId="2A9834D6" w14:textId="3F811007" w:rsidR="00277180" w:rsidRPr="00277180" w:rsidRDefault="00277180" w:rsidP="008C7D36">
      <w:pPr>
        <w:numPr>
          <w:ilvl w:val="0"/>
          <w:numId w:val="3"/>
        </w:numPr>
        <w:spacing w:before="0" w:after="0" w:line="240" w:lineRule="auto"/>
        <w:ind w:left="862" w:hanging="357"/>
        <w:jc w:val="both"/>
      </w:pPr>
      <w:r w:rsidRPr="00277180">
        <w:lastRenderedPageBreak/>
        <w:t>Total number of VC who are served (age 0-17)</w:t>
      </w:r>
      <w:r w:rsidR="00D845A6">
        <w:t xml:space="preserve"> </w:t>
      </w:r>
      <w:r w:rsidR="006D3FAB">
        <w:t>i.e.</w:t>
      </w:r>
      <w:r w:rsidR="005E0C16">
        <w:t>,</w:t>
      </w:r>
      <w:r w:rsidR="008C7D36">
        <w:t xml:space="preserve"> OVC that actually received services in the past three months</w:t>
      </w:r>
      <w:r w:rsidR="00D845A6">
        <w:t>;</w:t>
      </w:r>
    </w:p>
    <w:p w14:paraId="2C2FBAFA" w14:textId="67349FC1" w:rsidR="00277180" w:rsidRDefault="00277180" w:rsidP="008C7D36">
      <w:pPr>
        <w:numPr>
          <w:ilvl w:val="0"/>
          <w:numId w:val="3"/>
        </w:numPr>
        <w:spacing w:before="0" w:after="0" w:line="240" w:lineRule="auto"/>
        <w:ind w:left="864"/>
        <w:jc w:val="both"/>
      </w:pPr>
      <w:r w:rsidRPr="00277180">
        <w:t>Total number of OVC caregivers (age 18 and above)</w:t>
      </w:r>
      <w:r w:rsidR="00D845A6">
        <w:t xml:space="preserve">; and </w:t>
      </w:r>
    </w:p>
    <w:p w14:paraId="140A5DA8" w14:textId="68E1AC8B" w:rsidR="008C7D36" w:rsidRPr="00277180" w:rsidRDefault="008C7D36" w:rsidP="008C7D36">
      <w:pPr>
        <w:numPr>
          <w:ilvl w:val="0"/>
          <w:numId w:val="3"/>
        </w:numPr>
        <w:spacing w:before="0" w:after="0" w:line="240" w:lineRule="auto"/>
        <w:ind w:left="864"/>
        <w:jc w:val="both"/>
      </w:pPr>
      <w:r>
        <w:t>Total number of OVC that graduated</w:t>
      </w:r>
      <w:r w:rsidR="00D845A6">
        <w:t>.</w:t>
      </w:r>
    </w:p>
    <w:p w14:paraId="18469C84" w14:textId="77777777" w:rsidR="008C7D36" w:rsidRDefault="008C7D36" w:rsidP="008C7D36">
      <w:pPr>
        <w:spacing w:before="0" w:after="0" w:line="240" w:lineRule="auto"/>
        <w:jc w:val="both"/>
      </w:pPr>
    </w:p>
    <w:p w14:paraId="3E24DC5E" w14:textId="0823DD30" w:rsidR="00277180" w:rsidRPr="00277180" w:rsidRDefault="00277180" w:rsidP="008C7D36">
      <w:pPr>
        <w:spacing w:before="0" w:after="0" w:line="240" w:lineRule="auto"/>
        <w:jc w:val="both"/>
      </w:pPr>
      <w:r w:rsidRPr="00277180">
        <w:t xml:space="preserve">The indicator matches the PIRS and is a direct measurement as per the definition. This corresponds to what is needed or intended for an OVC </w:t>
      </w:r>
      <w:r w:rsidR="00F329DA">
        <w:t>IM</w:t>
      </w:r>
      <w:r w:rsidR="008C7D36">
        <w:t>.</w:t>
      </w:r>
      <w:r w:rsidR="008C7D36" w:rsidRPr="00277180">
        <w:t xml:space="preserve"> </w:t>
      </w:r>
    </w:p>
    <w:p w14:paraId="575B8D09" w14:textId="74A3B055" w:rsidR="00277180" w:rsidRPr="008C7D36" w:rsidRDefault="008C7D36" w:rsidP="009B3D26">
      <w:pPr>
        <w:spacing w:before="240" w:line="240" w:lineRule="auto"/>
        <w:jc w:val="both"/>
        <w:rPr>
          <w:i/>
        </w:rPr>
      </w:pPr>
      <w:r w:rsidRPr="008C7D36">
        <w:rPr>
          <w:i/>
        </w:rPr>
        <w:t>Indicator 2: OVC_HIVSTAT:</w:t>
      </w:r>
    </w:p>
    <w:p w14:paraId="3CB9976E" w14:textId="76511374" w:rsidR="009B3D26" w:rsidRPr="00AF0E66" w:rsidRDefault="009B3D26" w:rsidP="009B3D26">
      <w:pPr>
        <w:spacing w:before="240" w:line="240" w:lineRule="auto"/>
        <w:jc w:val="both"/>
      </w:pPr>
      <w:r w:rsidRPr="00AF0E66">
        <w:t xml:space="preserve">As part of the OVC indicator, the following data </w:t>
      </w:r>
      <w:r w:rsidR="00D845A6">
        <w:t>are</w:t>
      </w:r>
      <w:r w:rsidRPr="00AF0E66">
        <w:t xml:space="preserve"> collected:</w:t>
      </w:r>
    </w:p>
    <w:p w14:paraId="36F33D2A" w14:textId="5290EB66" w:rsidR="009B3D26" w:rsidRPr="00AF0E66" w:rsidRDefault="009B3D26" w:rsidP="009B3D26">
      <w:pPr>
        <w:numPr>
          <w:ilvl w:val="0"/>
          <w:numId w:val="3"/>
        </w:numPr>
        <w:spacing w:line="240" w:lineRule="auto"/>
        <w:ind w:left="1080"/>
        <w:jc w:val="both"/>
      </w:pPr>
      <w:r w:rsidRPr="00AF0E66">
        <w:t xml:space="preserve">Total </w:t>
      </w:r>
      <w:r w:rsidR="00D845A6">
        <w:t>n</w:t>
      </w:r>
      <w:r w:rsidRPr="00AF0E66">
        <w:t xml:space="preserve">umber of </w:t>
      </w:r>
      <w:r w:rsidR="00B83311" w:rsidRPr="00AF0E66">
        <w:t>OVC</w:t>
      </w:r>
      <w:r w:rsidRPr="00AF0E66">
        <w:t xml:space="preserve"> </w:t>
      </w:r>
      <w:r w:rsidR="00F83062" w:rsidRPr="00AF0E66">
        <w:t>less than 18 years</w:t>
      </w:r>
      <w:r w:rsidR="00B83311" w:rsidRPr="00AF0E66">
        <w:t xml:space="preserve"> </w:t>
      </w:r>
      <w:r w:rsidR="00DD4949" w:rsidRPr="00AF0E66">
        <w:t>with</w:t>
      </w:r>
      <w:r w:rsidR="00DD4949" w:rsidRPr="00AF0E66">
        <w:rPr>
          <w:bCs/>
        </w:rPr>
        <w:t xml:space="preserve"> HIV status reported to </w:t>
      </w:r>
      <w:r w:rsidR="00D845A6">
        <w:rPr>
          <w:bCs/>
        </w:rPr>
        <w:t>IPs</w:t>
      </w:r>
      <w:r w:rsidR="00DD4949" w:rsidRPr="00AF0E66">
        <w:rPr>
          <w:bCs/>
        </w:rPr>
        <w:t xml:space="preserve"> (including report of no status)</w:t>
      </w:r>
      <w:r w:rsidR="000B61A6">
        <w:t>.</w:t>
      </w:r>
    </w:p>
    <w:p w14:paraId="032276CB" w14:textId="2087CB78" w:rsidR="009B3D26" w:rsidRDefault="009B3D26" w:rsidP="009B3D26">
      <w:pPr>
        <w:spacing w:before="240" w:line="240" w:lineRule="auto"/>
        <w:jc w:val="both"/>
      </w:pPr>
      <w:r w:rsidRPr="00AF0E66">
        <w:t>The OVC</w:t>
      </w:r>
      <w:r w:rsidR="00DD4949" w:rsidRPr="00AF0E66">
        <w:t>_HIVSTAT</w:t>
      </w:r>
      <w:r w:rsidRPr="00AF0E66">
        <w:t xml:space="preserve"> indicator matches the </w:t>
      </w:r>
      <w:r w:rsidR="00DD4949" w:rsidRPr="00AF0E66">
        <w:t>PIRS and</w:t>
      </w:r>
      <w:r w:rsidRPr="00AF0E66">
        <w:t xml:space="preserve"> is a direct measurement </w:t>
      </w:r>
      <w:r w:rsidR="00166689">
        <w:t>according to the</w:t>
      </w:r>
      <w:r w:rsidRPr="00AF0E66">
        <w:t xml:space="preserve"> definition. The data collected </w:t>
      </w:r>
      <w:r w:rsidR="00315C14">
        <w:t xml:space="preserve">by the IM </w:t>
      </w:r>
      <w:r w:rsidRPr="00AF0E66">
        <w:t>measures</w:t>
      </w:r>
      <w:r w:rsidR="007B4B36">
        <w:t xml:space="preserve"> the</w:t>
      </w:r>
      <w:r w:rsidRPr="00AF0E66">
        <w:t xml:space="preserve"> total number of </w:t>
      </w:r>
      <w:r w:rsidR="00DD4949" w:rsidRPr="00AF0E66">
        <w:t xml:space="preserve">OVC less than 18 years who reported their HIV status including report of no status to </w:t>
      </w:r>
      <w:r w:rsidR="00E11E13">
        <w:t>LOPIN 1</w:t>
      </w:r>
      <w:r w:rsidR="00DD4949" w:rsidRPr="00AF0E66">
        <w:t>.</w:t>
      </w:r>
      <w:r w:rsidR="00315C14">
        <w:t xml:space="preserve"> Data for this indicator is also collected as disaggregates to make up the whole: </w:t>
      </w:r>
      <w:r w:rsidR="00FC3CFB">
        <w:t>‘R</w:t>
      </w:r>
      <w:r w:rsidR="00315C14" w:rsidRPr="00315C14">
        <w:t>eported HIV positive to IP</w:t>
      </w:r>
      <w:r w:rsidR="007B4B36">
        <w:t>,</w:t>
      </w:r>
      <w:r w:rsidR="00FC3CFB">
        <w:t>’</w:t>
      </w:r>
      <w:r w:rsidR="00315C14">
        <w:t xml:space="preserve"> </w:t>
      </w:r>
      <w:r w:rsidR="00FC3CFB">
        <w:t>‘R</w:t>
      </w:r>
      <w:r w:rsidR="00315C14" w:rsidRPr="00315C14">
        <w:t>eported HIV negative to IP</w:t>
      </w:r>
      <w:r w:rsidR="007B4B36">
        <w:t>,</w:t>
      </w:r>
      <w:r w:rsidR="00FC3CFB">
        <w:t>’</w:t>
      </w:r>
      <w:r w:rsidR="00315C14">
        <w:t xml:space="preserve"> and </w:t>
      </w:r>
      <w:r w:rsidR="00FC3CFB">
        <w:t>‘</w:t>
      </w:r>
      <w:r w:rsidR="00FC3CFB" w:rsidRPr="00C169F6">
        <w:t>No HIV status reported to the IP</w:t>
      </w:r>
      <w:r w:rsidR="007B4B36">
        <w:t>.</w:t>
      </w:r>
      <w:r w:rsidR="00FC3CFB" w:rsidRPr="00C169F6">
        <w:t>’</w:t>
      </w:r>
    </w:p>
    <w:p w14:paraId="5C34090F" w14:textId="49BB54A5" w:rsidR="009B3D26" w:rsidRPr="00AF0E66" w:rsidRDefault="009317CF" w:rsidP="00F13AAA">
      <w:pPr>
        <w:pStyle w:val="Heading4"/>
        <w:numPr>
          <w:ilvl w:val="0"/>
          <w:numId w:val="0"/>
        </w:numPr>
        <w:spacing w:before="240"/>
        <w:ind w:left="864" w:hanging="864"/>
      </w:pPr>
      <w:bookmarkStart w:id="212" w:name="_Toc497344288"/>
      <w:r>
        <w:t xml:space="preserve">4.2.1.3. </w:t>
      </w:r>
      <w:r w:rsidR="009B3D26" w:rsidRPr="00AF0E66">
        <w:t>UNDERSTANDING THE INDICATOR DEFINITION</w:t>
      </w:r>
      <w:bookmarkEnd w:id="212"/>
    </w:p>
    <w:p w14:paraId="65127646" w14:textId="47B375F4" w:rsidR="00C5360E" w:rsidRPr="00AF0E66" w:rsidRDefault="009B3D26" w:rsidP="009B3D26">
      <w:pPr>
        <w:spacing w:before="240" w:line="240" w:lineRule="auto"/>
        <w:jc w:val="both"/>
      </w:pPr>
      <w:r w:rsidRPr="00AF0E66">
        <w:t>The PIRS</w:t>
      </w:r>
      <w:r w:rsidR="008C7D36">
        <w:t>s</w:t>
      </w:r>
      <w:r w:rsidRPr="00AF0E66">
        <w:t xml:space="preserve"> </w:t>
      </w:r>
      <w:r w:rsidR="008C7D36">
        <w:t xml:space="preserve">for the two indicators </w:t>
      </w:r>
      <w:r w:rsidR="00315C14">
        <w:t>were</w:t>
      </w:r>
      <w:r w:rsidRPr="00AF0E66">
        <w:t xml:space="preserve"> available at all the levels assessed. Staff </w:t>
      </w:r>
      <w:r w:rsidR="00315C14">
        <w:t>were</w:t>
      </w:r>
      <w:r w:rsidRPr="00AF0E66">
        <w:t xml:space="preserve"> conversant with </w:t>
      </w:r>
      <w:r w:rsidR="002A02AD">
        <w:t>the PIRS document</w:t>
      </w:r>
      <w:r w:rsidRPr="00AF0E66">
        <w:t xml:space="preserve"> at </w:t>
      </w:r>
      <w:r w:rsidR="00805680">
        <w:t>the state and CBO levels</w:t>
      </w:r>
      <w:r w:rsidR="002A02AD">
        <w:t>.</w:t>
      </w:r>
    </w:p>
    <w:p w14:paraId="0943C51F" w14:textId="05819378" w:rsidR="009B3D26" w:rsidRPr="00AF0E66" w:rsidRDefault="009317CF" w:rsidP="00F13AAA">
      <w:pPr>
        <w:pStyle w:val="Heading4"/>
        <w:numPr>
          <w:ilvl w:val="0"/>
          <w:numId w:val="0"/>
        </w:numPr>
        <w:spacing w:before="240"/>
        <w:ind w:left="864" w:hanging="864"/>
      </w:pPr>
      <w:bookmarkStart w:id="213" w:name="_Toc497344290"/>
      <w:r>
        <w:t xml:space="preserve">4.2.1.4 </w:t>
      </w:r>
      <w:r w:rsidR="009B3D26" w:rsidRPr="00AF0E66">
        <w:t xml:space="preserve">DATA </w:t>
      </w:r>
      <w:bookmarkEnd w:id="213"/>
      <w:r w:rsidR="00EB7265">
        <w:t>REPORTING</w:t>
      </w:r>
    </w:p>
    <w:p w14:paraId="1CBD0E83" w14:textId="6B75679F" w:rsidR="007374D9" w:rsidRDefault="001712E7" w:rsidP="009B3D26">
      <w:pPr>
        <w:spacing w:before="240" w:line="240" w:lineRule="auto"/>
        <w:ind w:left="90"/>
        <w:jc w:val="both"/>
      </w:pPr>
      <w:r>
        <w:t>Indicator 1: OVC_SERV</w:t>
      </w:r>
    </w:p>
    <w:p w14:paraId="1EA7EE4E" w14:textId="22D3521B" w:rsidR="00C5360E" w:rsidRPr="00AF0E66" w:rsidRDefault="00876332" w:rsidP="009B3D26">
      <w:pPr>
        <w:spacing w:before="240" w:line="240" w:lineRule="auto"/>
        <w:ind w:left="90"/>
        <w:jc w:val="both"/>
      </w:pPr>
      <w:r>
        <w:t xml:space="preserve">As shown in </w:t>
      </w:r>
      <w:r>
        <w:fldChar w:fldCharType="begin"/>
      </w:r>
      <w:r>
        <w:instrText xml:space="preserve"> REF _Ref525927902 \h </w:instrText>
      </w:r>
      <w:r>
        <w:fldChar w:fldCharType="separate"/>
      </w:r>
      <w:r w:rsidR="00C66CA7">
        <w:t xml:space="preserve">Figure </w:t>
      </w:r>
      <w:r w:rsidR="00C66CA7">
        <w:rPr>
          <w:noProof/>
        </w:rPr>
        <w:t>6</w:t>
      </w:r>
      <w:r>
        <w:fldChar w:fldCharType="end"/>
      </w:r>
      <w:r>
        <w:t xml:space="preserve"> below, </w:t>
      </w:r>
      <w:r w:rsidR="002874DB">
        <w:t>1</w:t>
      </w:r>
      <w:r w:rsidR="005D0A74" w:rsidRPr="00EA1869">
        <w:t>00</w:t>
      </w:r>
      <w:r w:rsidR="002874DB">
        <w:t xml:space="preserve"> percent</w:t>
      </w:r>
      <w:r w:rsidR="005D0A74" w:rsidRPr="00EA1869">
        <w:t xml:space="preserve"> of t</w:t>
      </w:r>
      <w:r w:rsidR="009B3D26" w:rsidRPr="00EA1869">
        <w:t xml:space="preserve">he </w:t>
      </w:r>
      <w:r w:rsidR="00DD4949" w:rsidRPr="00EA1869">
        <w:t>OVC_</w:t>
      </w:r>
      <w:r w:rsidR="001712E7" w:rsidRPr="00EA1869">
        <w:t>SERV</w:t>
      </w:r>
      <w:r w:rsidR="00DD4949" w:rsidRPr="00EA1869">
        <w:t xml:space="preserve"> data</w:t>
      </w:r>
      <w:r w:rsidR="009B3D26" w:rsidRPr="00EA1869">
        <w:t xml:space="preserve"> </w:t>
      </w:r>
      <w:r w:rsidR="00D845A6">
        <w:t xml:space="preserve">reported </w:t>
      </w:r>
      <w:r w:rsidR="009B3D26" w:rsidRPr="00EA1869">
        <w:t>by the t</w:t>
      </w:r>
      <w:r w:rsidR="001712E7" w:rsidRPr="00EA1869">
        <w:t xml:space="preserve">hree </w:t>
      </w:r>
      <w:r w:rsidR="002A02AD">
        <w:t>s</w:t>
      </w:r>
      <w:r w:rsidR="009B3D26" w:rsidRPr="00EA1869">
        <w:t xml:space="preserve">tates to the </w:t>
      </w:r>
      <w:r w:rsidR="00BC0E3D">
        <w:t>c</w:t>
      </w:r>
      <w:r w:rsidR="009B3D26" w:rsidRPr="00EA1869">
        <w:t>entral level w</w:t>
      </w:r>
      <w:r w:rsidR="005D0A74" w:rsidRPr="00EA1869">
        <w:t xml:space="preserve">ere </w:t>
      </w:r>
      <w:r w:rsidR="009B3D26" w:rsidRPr="00EA1869">
        <w:t xml:space="preserve">available, and matched the data </w:t>
      </w:r>
      <w:r w:rsidR="00D845A6">
        <w:t>reported</w:t>
      </w:r>
      <w:r w:rsidR="009B3D26" w:rsidRPr="00EA1869">
        <w:t xml:space="preserve"> to </w:t>
      </w:r>
      <w:r w:rsidR="001F50F8" w:rsidRPr="00EA1869">
        <w:t>U</w:t>
      </w:r>
      <w:r w:rsidR="009B3D26" w:rsidRPr="00EA1869">
        <w:t>SAID</w:t>
      </w:r>
      <w:r w:rsidR="00D845A6">
        <w:t xml:space="preserve"> for the FY 2018 SAPR period</w:t>
      </w:r>
      <w:r w:rsidR="009B3D26" w:rsidRPr="00EA1869">
        <w:t>.</w:t>
      </w:r>
      <w:r w:rsidR="009B3D26" w:rsidRPr="00AF0E66">
        <w:t xml:space="preserve"> Data </w:t>
      </w:r>
      <w:r w:rsidR="00D845A6">
        <w:t xml:space="preserve">reported </w:t>
      </w:r>
      <w:r w:rsidR="009B3D26" w:rsidRPr="00AF0E66">
        <w:t xml:space="preserve">by CBOs to the </w:t>
      </w:r>
      <w:r w:rsidR="00315C14">
        <w:t>s</w:t>
      </w:r>
      <w:r w:rsidR="009B3D26" w:rsidRPr="00AF0E66">
        <w:t>tate</w:t>
      </w:r>
      <w:r w:rsidR="00D845A6">
        <w:t>s</w:t>
      </w:r>
      <w:r w:rsidR="009B3D26" w:rsidRPr="00AF0E66">
        <w:t xml:space="preserve"> </w:t>
      </w:r>
      <w:r w:rsidR="009F6703" w:rsidRPr="00AF0E66">
        <w:t>were</w:t>
      </w:r>
      <w:r w:rsidR="00D50C55" w:rsidRPr="00AF0E66">
        <w:t xml:space="preserve"> verified </w:t>
      </w:r>
      <w:r w:rsidR="00F83062" w:rsidRPr="00AF0E66">
        <w:t xml:space="preserve">and </w:t>
      </w:r>
      <w:r w:rsidR="00D845A6">
        <w:t>also</w:t>
      </w:r>
      <w:r w:rsidR="00F83062" w:rsidRPr="00AF0E66">
        <w:t xml:space="preserve"> </w:t>
      </w:r>
      <w:r w:rsidR="0089240C">
        <w:t xml:space="preserve">found </w:t>
      </w:r>
      <w:r w:rsidR="00F83062" w:rsidRPr="00AF0E66">
        <w:t xml:space="preserve">to be </w:t>
      </w:r>
      <w:r w:rsidR="00D50C55" w:rsidRPr="00AF0E66">
        <w:t>100</w:t>
      </w:r>
      <w:r w:rsidR="002874DB">
        <w:t xml:space="preserve"> percent</w:t>
      </w:r>
      <w:r w:rsidR="00D50C55" w:rsidRPr="00AF0E66">
        <w:t xml:space="preserve"> </w:t>
      </w:r>
      <w:r w:rsidR="00A467CA" w:rsidRPr="00AF0E66">
        <w:t xml:space="preserve">accurate </w:t>
      </w:r>
      <w:r w:rsidR="00D50C55" w:rsidRPr="00AF0E66">
        <w:t xml:space="preserve">for </w:t>
      </w:r>
      <w:r w:rsidR="001712E7">
        <w:t>the three states</w:t>
      </w:r>
      <w:r w:rsidR="00F83062" w:rsidRPr="00AF0E66">
        <w:t>.</w:t>
      </w:r>
      <w:bookmarkStart w:id="214" w:name="_Hlk520925982"/>
      <w:r w:rsidR="0089240C">
        <w:t xml:space="preserve"> With consideration of the +/- ten percent acceptable variance for determining the accuracy of verified data</w:t>
      </w:r>
      <w:bookmarkEnd w:id="214"/>
      <w:r w:rsidR="0089240C">
        <w:t>, 1</w:t>
      </w:r>
      <w:r w:rsidR="001712E7">
        <w:t>00</w:t>
      </w:r>
      <w:r w:rsidR="002874DB">
        <w:t xml:space="preserve"> percent</w:t>
      </w:r>
      <w:r w:rsidR="00241020" w:rsidRPr="00AF0E66">
        <w:t xml:space="preserve"> of report</w:t>
      </w:r>
      <w:r w:rsidR="0089240C">
        <w:t>ed</w:t>
      </w:r>
      <w:r w:rsidR="00241020" w:rsidRPr="00AF0E66">
        <w:t xml:space="preserve"> CBO</w:t>
      </w:r>
      <w:r w:rsidR="0089240C">
        <w:t xml:space="preserve"> </w:t>
      </w:r>
      <w:r w:rsidR="00241020" w:rsidRPr="00AF0E66">
        <w:t xml:space="preserve">data </w:t>
      </w:r>
      <w:r w:rsidR="00313F2E" w:rsidRPr="00AF0E66">
        <w:t xml:space="preserve">verified </w:t>
      </w:r>
      <w:r w:rsidR="00241020" w:rsidRPr="00AF0E66">
        <w:t>were within the acceptable range</w:t>
      </w:r>
      <w:r w:rsidR="001712E7">
        <w:t xml:space="preserve">. </w:t>
      </w:r>
      <w:r w:rsidR="00241020" w:rsidRPr="00AF0E66">
        <w:t xml:space="preserve">Overall average </w:t>
      </w:r>
      <w:r w:rsidR="000E53C1" w:rsidRPr="00AF0E66">
        <w:t xml:space="preserve">accuracy of verified data </w:t>
      </w:r>
      <w:r w:rsidR="00241020" w:rsidRPr="00AF0E66">
        <w:t>across all</w:t>
      </w:r>
      <w:r w:rsidR="000E53C1" w:rsidRPr="00AF0E66">
        <w:t xml:space="preserve"> </w:t>
      </w:r>
      <w:r w:rsidR="00241020" w:rsidRPr="00AF0E66">
        <w:t>sites</w:t>
      </w:r>
      <w:r w:rsidR="000E53C1" w:rsidRPr="00AF0E66">
        <w:t xml:space="preserve"> (</w:t>
      </w:r>
      <w:r w:rsidR="00C90884">
        <w:t xml:space="preserve">central, state and </w:t>
      </w:r>
      <w:r w:rsidR="000E53C1" w:rsidRPr="00AF0E66">
        <w:t>CBO</w:t>
      </w:r>
      <w:r w:rsidR="001712E7">
        <w:t>s</w:t>
      </w:r>
      <w:r w:rsidR="000E53C1" w:rsidRPr="00AF0E66">
        <w:t>)</w:t>
      </w:r>
      <w:r w:rsidR="00241020" w:rsidRPr="00AF0E66">
        <w:t xml:space="preserve"> was 10</w:t>
      </w:r>
      <w:r w:rsidR="001712E7">
        <w:t>0</w:t>
      </w:r>
      <w:r w:rsidR="002874DB">
        <w:t xml:space="preserve"> percent</w:t>
      </w:r>
      <w:r w:rsidR="0089240C">
        <w:t xml:space="preserve">, hence, reported data are considered suitable for decision </w:t>
      </w:r>
      <w:r w:rsidR="005D0A74" w:rsidRPr="00AF0E66">
        <w:t>making.</w:t>
      </w:r>
    </w:p>
    <w:p w14:paraId="2EBE3762" w14:textId="77777777" w:rsidR="00D36A01" w:rsidRDefault="00D36A01" w:rsidP="00602B1C">
      <w:pPr>
        <w:pStyle w:val="Caption"/>
      </w:pPr>
      <w:bookmarkStart w:id="215" w:name="_Ref520927749"/>
    </w:p>
    <w:p w14:paraId="35D30FF0" w14:textId="77777777" w:rsidR="00D36A01" w:rsidRDefault="00D36A01" w:rsidP="00602B1C">
      <w:pPr>
        <w:pStyle w:val="Caption"/>
      </w:pPr>
    </w:p>
    <w:p w14:paraId="00ADB150" w14:textId="77777777" w:rsidR="00D36A01" w:rsidRDefault="00D36A01" w:rsidP="00602B1C">
      <w:pPr>
        <w:pStyle w:val="Caption"/>
      </w:pPr>
    </w:p>
    <w:p w14:paraId="22D69E50" w14:textId="77777777" w:rsidR="00D36A01" w:rsidRDefault="00D36A01" w:rsidP="00602B1C">
      <w:pPr>
        <w:pStyle w:val="Caption"/>
      </w:pPr>
    </w:p>
    <w:p w14:paraId="4CC05989" w14:textId="0A37C79F" w:rsidR="00D36A01" w:rsidRDefault="00D36A01" w:rsidP="00602B1C">
      <w:pPr>
        <w:pStyle w:val="Caption"/>
      </w:pPr>
    </w:p>
    <w:p w14:paraId="18F1D2FD" w14:textId="1037FE8B" w:rsidR="00D36A01" w:rsidRDefault="00D36A01" w:rsidP="00D36A01"/>
    <w:p w14:paraId="4F2CCAAD" w14:textId="77777777" w:rsidR="00D36A01" w:rsidRPr="00D36A01" w:rsidRDefault="00D36A01" w:rsidP="00D36A01"/>
    <w:p w14:paraId="0E6EF899" w14:textId="64A8AD8E" w:rsidR="00E07D42" w:rsidRDefault="002874DB" w:rsidP="00602B1C">
      <w:pPr>
        <w:pStyle w:val="Caption"/>
      </w:pPr>
      <w:bookmarkStart w:id="216" w:name="_Ref525927902"/>
      <w:bookmarkStart w:id="217" w:name="_Toc525931039"/>
      <w:r>
        <w:lastRenderedPageBreak/>
        <w:t xml:space="preserve">Figure </w:t>
      </w:r>
      <w:r w:rsidR="008C795C">
        <w:rPr>
          <w:noProof/>
        </w:rPr>
        <w:fldChar w:fldCharType="begin"/>
      </w:r>
      <w:r w:rsidR="008C795C">
        <w:rPr>
          <w:noProof/>
        </w:rPr>
        <w:instrText xml:space="preserve"> SEQ Figure \* ARABIC </w:instrText>
      </w:r>
      <w:r w:rsidR="008C795C">
        <w:rPr>
          <w:noProof/>
        </w:rPr>
        <w:fldChar w:fldCharType="separate"/>
      </w:r>
      <w:r w:rsidR="00C66CA7">
        <w:rPr>
          <w:noProof/>
        </w:rPr>
        <w:t>6</w:t>
      </w:r>
      <w:r w:rsidR="008C795C">
        <w:rPr>
          <w:noProof/>
        </w:rPr>
        <w:fldChar w:fldCharType="end"/>
      </w:r>
      <w:bookmarkEnd w:id="215"/>
      <w:bookmarkEnd w:id="216"/>
      <w:r w:rsidR="00040294">
        <w:t xml:space="preserve">. </w:t>
      </w:r>
      <w:r w:rsidR="001712E7">
        <w:t>Indictor 1</w:t>
      </w:r>
      <w:r w:rsidR="00E764CC">
        <w:t>:</w:t>
      </w:r>
      <w:r w:rsidR="00EA1869">
        <w:t xml:space="preserve"> </w:t>
      </w:r>
      <w:r w:rsidR="00E764CC">
        <w:t xml:space="preserve">OVC_SERV </w:t>
      </w:r>
      <w:r w:rsidR="00040294" w:rsidRPr="00040294">
        <w:t>Data Verification by level of reporting system</w:t>
      </w:r>
      <w:bookmarkStart w:id="218" w:name="_Toc497344291"/>
      <w:bookmarkEnd w:id="217"/>
    </w:p>
    <w:p w14:paraId="4215008B" w14:textId="3AC2A1BF" w:rsidR="00D36A01" w:rsidRDefault="00D36A01" w:rsidP="00D36A01">
      <w:pPr>
        <w:jc w:val="center"/>
      </w:pPr>
      <w:r>
        <w:rPr>
          <w:noProof/>
        </w:rPr>
        <w:drawing>
          <wp:inline distT="0" distB="0" distL="0" distR="0" wp14:anchorId="7D743589" wp14:editId="6F6371B5">
            <wp:extent cx="5425440" cy="3244251"/>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33235" cy="3248912"/>
                    </a:xfrm>
                    <a:prstGeom prst="rect">
                      <a:avLst/>
                    </a:prstGeom>
                  </pic:spPr>
                </pic:pic>
              </a:graphicData>
            </a:graphic>
          </wp:inline>
        </w:drawing>
      </w:r>
    </w:p>
    <w:p w14:paraId="6B0538B2" w14:textId="01121BFB" w:rsidR="00E07D42" w:rsidRDefault="00E07D42" w:rsidP="00E07D42">
      <w:r>
        <w:t>Indicator 2: OVC_HIVSTAT</w:t>
      </w:r>
    </w:p>
    <w:p w14:paraId="07F10510" w14:textId="7B209A64" w:rsidR="00FC3CFB" w:rsidRDefault="00315C14" w:rsidP="00315C14">
      <w:pPr>
        <w:jc w:val="both"/>
      </w:pPr>
      <w:r w:rsidRPr="00C169F6">
        <w:t xml:space="preserve">As shown in </w:t>
      </w:r>
      <w:r w:rsidR="00FC3CFB">
        <w:fldChar w:fldCharType="begin"/>
      </w:r>
      <w:r w:rsidR="00FC3CFB">
        <w:instrText xml:space="preserve"> REF _Ref520927988 \h </w:instrText>
      </w:r>
      <w:r w:rsidR="00FC3CFB">
        <w:fldChar w:fldCharType="separate"/>
      </w:r>
      <w:r w:rsidR="00C66CA7">
        <w:t xml:space="preserve">Figure </w:t>
      </w:r>
      <w:r w:rsidR="00C66CA7">
        <w:rPr>
          <w:noProof/>
        </w:rPr>
        <w:t>7</w:t>
      </w:r>
      <w:r w:rsidR="00FC3CFB">
        <w:fldChar w:fldCharType="end"/>
      </w:r>
      <w:r w:rsidRPr="00C169F6">
        <w:t xml:space="preserve">, 100 percent of the OVC_HIVSTAT data reported by the three </w:t>
      </w:r>
      <w:r w:rsidR="00FC3CFB">
        <w:t>s</w:t>
      </w:r>
      <w:r w:rsidRPr="00C169F6">
        <w:t xml:space="preserve">tates to the central level were available, and matched the data reported to USAID for the FY 2018 SAPR period. The </w:t>
      </w:r>
      <w:r w:rsidR="00F329DA">
        <w:t>data</w:t>
      </w:r>
      <w:r w:rsidRPr="00C169F6">
        <w:t xml:space="preserve"> for each disaggregate of the indicator</w:t>
      </w:r>
      <w:r w:rsidR="00867FB9">
        <w:t>:</w:t>
      </w:r>
      <w:r w:rsidRPr="00C169F6">
        <w:t xml:space="preserve"> ‘Reported HIV positive to the IP</w:t>
      </w:r>
      <w:r w:rsidR="00867FB9">
        <w:t>,</w:t>
      </w:r>
      <w:r w:rsidRPr="00C169F6">
        <w:t>’ ‘Reported HIV negative to the IP</w:t>
      </w:r>
      <w:r w:rsidR="00867FB9">
        <w:t>,</w:t>
      </w:r>
      <w:r w:rsidRPr="00C169F6">
        <w:t xml:space="preserve">’ and ‘No HIV status reported to the IP’ were similarly 100 percent accurate at the central level. </w:t>
      </w:r>
    </w:p>
    <w:p w14:paraId="7DE9AB23" w14:textId="35F012F4" w:rsidR="00531640" w:rsidRDefault="00315C14" w:rsidP="00315C14">
      <w:pPr>
        <w:jc w:val="both"/>
      </w:pPr>
      <w:r w:rsidRPr="00C169F6">
        <w:t xml:space="preserve">At the </w:t>
      </w:r>
      <w:r w:rsidR="00FC3CFB">
        <w:t>s</w:t>
      </w:r>
      <w:r w:rsidRPr="00C169F6">
        <w:t xml:space="preserve">tate level, </w:t>
      </w:r>
      <w:r w:rsidR="00531640">
        <w:t xml:space="preserve">indicator data reported by </w:t>
      </w:r>
      <w:r w:rsidRPr="00C169F6">
        <w:t>Akwa Ibom and Rivers state</w:t>
      </w:r>
      <w:r w:rsidR="00531640">
        <w:t xml:space="preserve"> offices</w:t>
      </w:r>
      <w:r w:rsidRPr="00C169F6">
        <w:t xml:space="preserve"> for </w:t>
      </w:r>
      <w:r w:rsidR="00531640">
        <w:t xml:space="preserve">both </w:t>
      </w:r>
      <w:r w:rsidRPr="00C169F6">
        <w:t xml:space="preserve">the total OVC_HIVSTAT </w:t>
      </w:r>
      <w:r w:rsidR="00AC1DAB">
        <w:t>numerator and the</w:t>
      </w:r>
      <w:r w:rsidRPr="00C169F6">
        <w:t xml:space="preserve"> disaggregates were100 percent accurate</w:t>
      </w:r>
      <w:r w:rsidR="00531640">
        <w:t xml:space="preserve">. Data </w:t>
      </w:r>
      <w:r w:rsidRPr="00C169F6">
        <w:t xml:space="preserve">reported </w:t>
      </w:r>
      <w:r w:rsidR="00531640">
        <w:t>by the</w:t>
      </w:r>
      <w:r w:rsidRPr="00C169F6">
        <w:t xml:space="preserve"> Lagos state </w:t>
      </w:r>
      <w:r w:rsidR="00531640">
        <w:t xml:space="preserve">office </w:t>
      </w:r>
      <w:r w:rsidR="00AC1DAB">
        <w:t xml:space="preserve">for the numerator total had a verification factor of </w:t>
      </w:r>
      <w:r w:rsidRPr="00C169F6">
        <w:t>99</w:t>
      </w:r>
      <w:r w:rsidR="00C90884">
        <w:t xml:space="preserve"> percent</w:t>
      </w:r>
      <w:r w:rsidRPr="00C169F6">
        <w:t xml:space="preserve"> accounted for by difference in the reported and verified ‘No HIV status reported to the IP’ disaggregate </w:t>
      </w:r>
      <w:r w:rsidR="00AC1DAB">
        <w:t>data</w:t>
      </w:r>
      <w:r w:rsidRPr="00C169F6">
        <w:t xml:space="preserve"> whose verification factor was 87 percent (</w:t>
      </w:r>
      <w:r w:rsidR="00AC1DAB">
        <w:fldChar w:fldCharType="begin"/>
      </w:r>
      <w:r w:rsidR="00AC1DAB">
        <w:instrText xml:space="preserve"> REF _Ref525381686 \h </w:instrText>
      </w:r>
      <w:r w:rsidR="00AC1DAB">
        <w:fldChar w:fldCharType="separate"/>
      </w:r>
      <w:r w:rsidR="00C66CA7">
        <w:t xml:space="preserve">Figure </w:t>
      </w:r>
      <w:r w:rsidR="00C66CA7">
        <w:rPr>
          <w:noProof/>
        </w:rPr>
        <w:t>8</w:t>
      </w:r>
      <w:r w:rsidR="00AC1DAB">
        <w:fldChar w:fldCharType="end"/>
      </w:r>
      <w:r w:rsidRPr="00C169F6">
        <w:t xml:space="preserve">).  </w:t>
      </w:r>
    </w:p>
    <w:p w14:paraId="71EA2B10" w14:textId="5BA9FE8F" w:rsidR="00315C14" w:rsidRPr="00C169F6" w:rsidRDefault="00315C14" w:rsidP="00315C14">
      <w:pPr>
        <w:jc w:val="both"/>
      </w:pPr>
      <w:r w:rsidRPr="00C169F6">
        <w:t>Out of the eight CBOs visited in the three states, five CBOs had verified data which matched that reported to the</w:t>
      </w:r>
      <w:r w:rsidR="00AC1DAB">
        <w:t xml:space="preserve"> state </w:t>
      </w:r>
      <w:r w:rsidRPr="00C169F6">
        <w:t xml:space="preserve">level </w:t>
      </w:r>
      <w:r w:rsidR="00AC1DAB">
        <w:t>for</w:t>
      </w:r>
      <w:r w:rsidRPr="00C169F6">
        <w:t xml:space="preserve"> all three disaggregates and the total OVC_HIVSTAT</w:t>
      </w:r>
      <w:r w:rsidR="00D55A17">
        <w:t xml:space="preserve"> numerator total</w:t>
      </w:r>
      <w:r w:rsidRPr="00C169F6">
        <w:t>, hence 100 percent accurate</w:t>
      </w:r>
      <w:r w:rsidR="00D55A17">
        <w:t xml:space="preserve">. </w:t>
      </w:r>
      <w:r w:rsidR="007E3FD2">
        <w:t>BF</w:t>
      </w:r>
      <w:r w:rsidRPr="00C169F6">
        <w:t xml:space="preserve"> </w:t>
      </w:r>
      <w:r w:rsidR="00D55A17">
        <w:t xml:space="preserve">CBO </w:t>
      </w:r>
      <w:r w:rsidRPr="00C169F6">
        <w:t xml:space="preserve">(Akwa Ibom </w:t>
      </w:r>
      <w:r w:rsidR="007E3FD2">
        <w:t>s</w:t>
      </w:r>
      <w:r w:rsidRPr="00C169F6">
        <w:t>tate), Cham</w:t>
      </w:r>
      <w:r w:rsidR="003E6C98">
        <w:t>a</w:t>
      </w:r>
      <w:r w:rsidRPr="00C169F6">
        <w:t xml:space="preserve">gne </w:t>
      </w:r>
      <w:r w:rsidR="00D55A17">
        <w:t>F</w:t>
      </w:r>
      <w:r w:rsidRPr="00C169F6">
        <w:t xml:space="preserve">oundation (Lagos </w:t>
      </w:r>
      <w:r w:rsidR="007E3FD2">
        <w:t>s</w:t>
      </w:r>
      <w:r w:rsidRPr="00C169F6">
        <w:t>tate) and AOCF (Lagos state) had 96, 99 and 99 percent verification factors respectively (</w:t>
      </w:r>
      <w:r w:rsidR="00E12CD1">
        <w:fldChar w:fldCharType="begin"/>
      </w:r>
      <w:r w:rsidR="00E12CD1">
        <w:instrText xml:space="preserve"> REF _Ref525382701 \h </w:instrText>
      </w:r>
      <w:r w:rsidR="00E12CD1">
        <w:fldChar w:fldCharType="separate"/>
      </w:r>
      <w:r w:rsidR="00C66CA7">
        <w:t xml:space="preserve">Figure </w:t>
      </w:r>
      <w:r w:rsidR="00C66CA7">
        <w:rPr>
          <w:noProof/>
        </w:rPr>
        <w:t>9</w:t>
      </w:r>
      <w:r w:rsidR="00E12CD1">
        <w:fldChar w:fldCharType="end"/>
      </w:r>
      <w:r w:rsidRPr="00C169F6">
        <w:t xml:space="preserve">).  The verification factors for these three CBOs </w:t>
      </w:r>
      <w:r w:rsidR="00D55A17">
        <w:t xml:space="preserve">were not 100 percent </w:t>
      </w:r>
      <w:r w:rsidRPr="00C169F6">
        <w:t xml:space="preserve">due to incorrect ‘Reported HIV negative to the IP’ disaggregate </w:t>
      </w:r>
      <w:r w:rsidR="00F329DA">
        <w:t>data</w:t>
      </w:r>
      <w:r w:rsidRPr="00C169F6">
        <w:t xml:space="preserve"> </w:t>
      </w:r>
      <w:r w:rsidR="00F329DA">
        <w:t xml:space="preserve">at </w:t>
      </w:r>
      <w:r w:rsidRPr="00C169F6">
        <w:t>Cham</w:t>
      </w:r>
      <w:r w:rsidR="003E6C98">
        <w:t>a</w:t>
      </w:r>
      <w:r w:rsidRPr="00C169F6">
        <w:t xml:space="preserve">gne </w:t>
      </w:r>
      <w:r w:rsidR="00D55A17">
        <w:t>F</w:t>
      </w:r>
      <w:r w:rsidRPr="00C169F6">
        <w:t xml:space="preserve">oundation and AOCF and ‘No HIV status reported to the IP’ disaggregate </w:t>
      </w:r>
      <w:r w:rsidR="00F329DA">
        <w:t>data</w:t>
      </w:r>
      <w:r w:rsidRPr="00C169F6">
        <w:t xml:space="preserve"> </w:t>
      </w:r>
      <w:r w:rsidR="00F329DA">
        <w:t>at</w:t>
      </w:r>
      <w:r w:rsidRPr="00C169F6">
        <w:t xml:space="preserve"> </w:t>
      </w:r>
      <w:r w:rsidR="007E3FD2">
        <w:t>BF</w:t>
      </w:r>
      <w:r w:rsidRPr="00C169F6">
        <w:t xml:space="preserve"> and AOCF.   </w:t>
      </w:r>
    </w:p>
    <w:p w14:paraId="4E06B212" w14:textId="5861BB4B" w:rsidR="00315C14" w:rsidRDefault="00E12CD1" w:rsidP="00D36A01">
      <w:pPr>
        <w:spacing w:before="240" w:line="240" w:lineRule="auto"/>
        <w:jc w:val="both"/>
      </w:pPr>
      <w:r w:rsidRPr="00C169F6">
        <w:t>With consideration of the +/- ten percent acceptable variance for determining the accuracy of verified data, 100 percent of reported total OVC_HIVSTAT data verified were within the acceptable range. Overall average accuracy of the verified total OVC_HIVSTAT data across all sites</w:t>
      </w:r>
      <w:r w:rsidR="006D3FAB">
        <w:t xml:space="preserve"> </w:t>
      </w:r>
      <w:r w:rsidRPr="00C169F6">
        <w:t>(</w:t>
      </w:r>
      <w:r w:rsidR="006D3FAB">
        <w:t>central</w:t>
      </w:r>
      <w:r w:rsidRPr="00C169F6">
        <w:t xml:space="preserve">, </w:t>
      </w:r>
      <w:r w:rsidR="006D3FAB">
        <w:t>s</w:t>
      </w:r>
      <w:r w:rsidRPr="00C169F6">
        <w:t>tates and CBOs) was 100 percent, hence</w:t>
      </w:r>
      <w:r w:rsidR="00F329DA">
        <w:t xml:space="preserve"> </w:t>
      </w:r>
      <w:r w:rsidRPr="00C169F6">
        <w:t xml:space="preserve">reported data are considered suitable for decision making. The </w:t>
      </w:r>
      <w:r>
        <w:t>same applies for the in</w:t>
      </w:r>
      <w:r w:rsidRPr="00C169F6">
        <w:t xml:space="preserve">dicator disaggregates, with the exception of the </w:t>
      </w:r>
      <w:r w:rsidR="006B7DE4">
        <w:t>‘</w:t>
      </w:r>
      <w:r w:rsidR="006B7DE4" w:rsidRPr="00C169F6">
        <w:t xml:space="preserve">No HIV status reported to the IP’ disaggregate </w:t>
      </w:r>
      <w:r w:rsidR="006B7DE4">
        <w:t xml:space="preserve">data reported by </w:t>
      </w:r>
      <w:r w:rsidR="007E3FD2">
        <w:t>BF</w:t>
      </w:r>
      <w:r w:rsidR="006B7DE4" w:rsidRPr="00C169F6">
        <w:t xml:space="preserve"> (86 percent</w:t>
      </w:r>
      <w:r w:rsidR="006B7DE4">
        <w:t xml:space="preserve"> verification factor</w:t>
      </w:r>
      <w:r w:rsidR="006B7DE4" w:rsidRPr="00C169F6">
        <w:t xml:space="preserve">) </w:t>
      </w:r>
      <w:r w:rsidR="006B7DE4">
        <w:t>and the Lagos state IP office (</w:t>
      </w:r>
      <w:r w:rsidRPr="00C169F6">
        <w:t>87 percent</w:t>
      </w:r>
      <w:r w:rsidR="006B7DE4">
        <w:t xml:space="preserve"> verification factor</w:t>
      </w:r>
      <w:r w:rsidRPr="00C169F6">
        <w:t>)</w:t>
      </w:r>
      <w:r>
        <w:t>,</w:t>
      </w:r>
      <w:r w:rsidRPr="00C169F6">
        <w:t xml:space="preserve"> which the total OVC_HIVSTAT </w:t>
      </w:r>
      <w:r>
        <w:t>verification factor average</w:t>
      </w:r>
      <w:r w:rsidRPr="00C169F6">
        <w:t xml:space="preserve"> masks. </w:t>
      </w:r>
    </w:p>
    <w:p w14:paraId="0354840F" w14:textId="4DBEBB06" w:rsidR="00E07D42" w:rsidRDefault="001F50F8" w:rsidP="001F50F8">
      <w:pPr>
        <w:pStyle w:val="Caption"/>
      </w:pPr>
      <w:bookmarkStart w:id="219" w:name="_Ref520927988"/>
      <w:bookmarkStart w:id="220" w:name="_Toc525931040"/>
      <w:r>
        <w:lastRenderedPageBreak/>
        <w:t xml:space="preserve">Figure </w:t>
      </w:r>
      <w:r w:rsidR="00CC7B07">
        <w:rPr>
          <w:noProof/>
        </w:rPr>
        <w:fldChar w:fldCharType="begin"/>
      </w:r>
      <w:r w:rsidR="00CC7B07">
        <w:rPr>
          <w:noProof/>
        </w:rPr>
        <w:instrText xml:space="preserve"> SEQ Figure \* ARABIC </w:instrText>
      </w:r>
      <w:r w:rsidR="00CC7B07">
        <w:rPr>
          <w:noProof/>
        </w:rPr>
        <w:fldChar w:fldCharType="separate"/>
      </w:r>
      <w:r w:rsidR="00C66CA7">
        <w:rPr>
          <w:noProof/>
        </w:rPr>
        <w:t>7</w:t>
      </w:r>
      <w:r w:rsidR="00CC7B07">
        <w:rPr>
          <w:noProof/>
        </w:rPr>
        <w:fldChar w:fldCharType="end"/>
      </w:r>
      <w:bookmarkEnd w:id="219"/>
      <w:r>
        <w:t>: OVC_HIVSTAT</w:t>
      </w:r>
      <w:r w:rsidR="0095507D">
        <w:t xml:space="preserve"> Data Verification </w:t>
      </w:r>
      <w:r w:rsidR="00AC1DAB">
        <w:t xml:space="preserve">Factors </w:t>
      </w:r>
      <w:r w:rsidR="0095507D">
        <w:t>by level of reporting system</w:t>
      </w:r>
      <w:r w:rsidR="00FC3CFB">
        <w:t xml:space="preserve"> for LOPIN 1</w:t>
      </w:r>
      <w:bookmarkEnd w:id="220"/>
    </w:p>
    <w:p w14:paraId="15596EC5" w14:textId="664AF3E5" w:rsidR="00D36A01" w:rsidRDefault="00D36A01" w:rsidP="00D36A01">
      <w:pPr>
        <w:jc w:val="center"/>
      </w:pPr>
      <w:r>
        <w:rPr>
          <w:noProof/>
        </w:rPr>
        <w:drawing>
          <wp:inline distT="0" distB="0" distL="0" distR="0" wp14:anchorId="647B7A0C" wp14:editId="507F70AB">
            <wp:extent cx="5532120" cy="3193972"/>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5721"/>
                    <a:stretch/>
                  </pic:blipFill>
                  <pic:spPr bwMode="auto">
                    <a:xfrm>
                      <a:off x="0" y="0"/>
                      <a:ext cx="5542147" cy="3199761"/>
                    </a:xfrm>
                    <a:prstGeom prst="rect">
                      <a:avLst/>
                    </a:prstGeom>
                    <a:ln>
                      <a:noFill/>
                    </a:ln>
                    <a:extLst>
                      <a:ext uri="{53640926-AAD7-44D8-BBD7-CCE9431645EC}">
                        <a14:shadowObscured xmlns:a14="http://schemas.microsoft.com/office/drawing/2010/main"/>
                      </a:ext>
                    </a:extLst>
                  </pic:spPr>
                </pic:pic>
              </a:graphicData>
            </a:graphic>
          </wp:inline>
        </w:drawing>
      </w:r>
    </w:p>
    <w:p w14:paraId="1A6E91A2" w14:textId="265ABB3A" w:rsidR="00FC3CFB" w:rsidRDefault="00FC3CFB" w:rsidP="00FC3CFB">
      <w:pPr>
        <w:pStyle w:val="Caption"/>
      </w:pPr>
      <w:bookmarkStart w:id="221" w:name="_Ref525381686"/>
      <w:bookmarkStart w:id="222" w:name="_Toc525931041"/>
      <w:r>
        <w:t xml:space="preserve">Figure </w:t>
      </w:r>
      <w:r w:rsidR="00204385">
        <w:rPr>
          <w:noProof/>
        </w:rPr>
        <w:fldChar w:fldCharType="begin"/>
      </w:r>
      <w:r w:rsidR="00204385">
        <w:rPr>
          <w:noProof/>
        </w:rPr>
        <w:instrText xml:space="preserve"> SEQ Figure \* ARABIC </w:instrText>
      </w:r>
      <w:r w:rsidR="00204385">
        <w:rPr>
          <w:noProof/>
        </w:rPr>
        <w:fldChar w:fldCharType="separate"/>
      </w:r>
      <w:r w:rsidR="00C66CA7">
        <w:rPr>
          <w:noProof/>
        </w:rPr>
        <w:t>8</w:t>
      </w:r>
      <w:r w:rsidR="00204385">
        <w:rPr>
          <w:noProof/>
        </w:rPr>
        <w:fldChar w:fldCharType="end"/>
      </w:r>
      <w:bookmarkEnd w:id="221"/>
      <w:r>
        <w:t xml:space="preserve">: OVC_HIVSTAT Data Verification </w:t>
      </w:r>
      <w:r w:rsidR="00AC1DAB">
        <w:t xml:space="preserve">Factors for Numerator Disaggregate </w:t>
      </w:r>
      <w:r w:rsidR="00531640">
        <w:t>at the LOPIN 1 States</w:t>
      </w:r>
      <w:bookmarkEnd w:id="222"/>
    </w:p>
    <w:p w14:paraId="2BA0279A" w14:textId="7F6A346C" w:rsidR="00D36A01" w:rsidRPr="00D36A01" w:rsidRDefault="00D36A01" w:rsidP="00D36A01">
      <w:pPr>
        <w:jc w:val="center"/>
      </w:pPr>
      <w:r>
        <w:rPr>
          <w:noProof/>
        </w:rPr>
        <w:drawing>
          <wp:inline distT="0" distB="0" distL="0" distR="0" wp14:anchorId="286A09C6" wp14:editId="1C695385">
            <wp:extent cx="5363845" cy="2745717"/>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7417" cy="2768021"/>
                    </a:xfrm>
                    <a:prstGeom prst="rect">
                      <a:avLst/>
                    </a:prstGeom>
                  </pic:spPr>
                </pic:pic>
              </a:graphicData>
            </a:graphic>
          </wp:inline>
        </w:drawing>
      </w:r>
    </w:p>
    <w:p w14:paraId="4B5DB5E3" w14:textId="16E1CBDA" w:rsidR="00833952" w:rsidRDefault="00833952" w:rsidP="00AC1DAB">
      <w:pPr>
        <w:jc w:val="center"/>
      </w:pPr>
    </w:p>
    <w:p w14:paraId="6F56369F" w14:textId="1915635B" w:rsidR="00D36A01" w:rsidRDefault="00D36A01" w:rsidP="00AC1DAB">
      <w:pPr>
        <w:jc w:val="center"/>
      </w:pPr>
    </w:p>
    <w:p w14:paraId="64914BE2" w14:textId="77777777" w:rsidR="00D36A01" w:rsidRDefault="00D36A01" w:rsidP="00AC1DAB">
      <w:pPr>
        <w:jc w:val="center"/>
      </w:pPr>
    </w:p>
    <w:p w14:paraId="0390498D" w14:textId="02B8AC9B" w:rsidR="00D55A17" w:rsidRDefault="00E12CD1" w:rsidP="00E12CD1">
      <w:pPr>
        <w:pStyle w:val="Caption"/>
      </w:pPr>
      <w:bookmarkStart w:id="223" w:name="_Ref525382701"/>
      <w:bookmarkStart w:id="224" w:name="_Toc525931042"/>
      <w:r>
        <w:lastRenderedPageBreak/>
        <w:t xml:space="preserve">Figure </w:t>
      </w:r>
      <w:r w:rsidR="00204385">
        <w:rPr>
          <w:noProof/>
        </w:rPr>
        <w:fldChar w:fldCharType="begin"/>
      </w:r>
      <w:r w:rsidR="00204385">
        <w:rPr>
          <w:noProof/>
        </w:rPr>
        <w:instrText xml:space="preserve"> SEQ Figure \* ARABIC </w:instrText>
      </w:r>
      <w:r w:rsidR="00204385">
        <w:rPr>
          <w:noProof/>
        </w:rPr>
        <w:fldChar w:fldCharType="separate"/>
      </w:r>
      <w:r w:rsidR="00C66CA7">
        <w:rPr>
          <w:noProof/>
        </w:rPr>
        <w:t>9</w:t>
      </w:r>
      <w:r w:rsidR="00204385">
        <w:rPr>
          <w:noProof/>
        </w:rPr>
        <w:fldChar w:fldCharType="end"/>
      </w:r>
      <w:bookmarkEnd w:id="223"/>
      <w:r>
        <w:t>: OVC_HIVSTAT Data Verification Factors for Numerator Total at the LOPIN 1 CBOs</w:t>
      </w:r>
      <w:bookmarkEnd w:id="224"/>
    </w:p>
    <w:p w14:paraId="59D5B296" w14:textId="048253C8" w:rsidR="00D36A01" w:rsidRPr="00D36A01" w:rsidRDefault="00D36A01" w:rsidP="00D36A01">
      <w:r>
        <w:rPr>
          <w:noProof/>
        </w:rPr>
        <w:drawing>
          <wp:inline distT="0" distB="0" distL="0" distR="0" wp14:anchorId="16D4C160" wp14:editId="675FF914">
            <wp:extent cx="5943600" cy="325501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255010"/>
                    </a:xfrm>
                    <a:prstGeom prst="rect">
                      <a:avLst/>
                    </a:prstGeom>
                  </pic:spPr>
                </pic:pic>
              </a:graphicData>
            </a:graphic>
          </wp:inline>
        </w:drawing>
      </w:r>
    </w:p>
    <w:p w14:paraId="47F9F7B5" w14:textId="67E35286" w:rsidR="00D55A17" w:rsidRDefault="00D55A17" w:rsidP="00E12CD1">
      <w:pPr>
        <w:jc w:val="center"/>
      </w:pPr>
    </w:p>
    <w:p w14:paraId="4C80CA3A" w14:textId="4141EA62" w:rsidR="009B3D26" w:rsidRPr="00AF0E66" w:rsidRDefault="009317CF" w:rsidP="009317CF">
      <w:pPr>
        <w:pStyle w:val="Heading4"/>
        <w:numPr>
          <w:ilvl w:val="0"/>
          <w:numId w:val="0"/>
        </w:numPr>
        <w:ind w:left="864" w:hanging="864"/>
      </w:pPr>
      <w:r>
        <w:t xml:space="preserve">4.2.1. </w:t>
      </w:r>
      <w:r w:rsidR="009B3D26" w:rsidRPr="00AF0E66">
        <w:t>STRENGTHS</w:t>
      </w:r>
      <w:bookmarkEnd w:id="218"/>
    </w:p>
    <w:p w14:paraId="180B5926" w14:textId="1B34FE0E" w:rsidR="006948AF" w:rsidRDefault="006948AF" w:rsidP="008A2645">
      <w:pPr>
        <w:numPr>
          <w:ilvl w:val="0"/>
          <w:numId w:val="9"/>
        </w:numPr>
        <w:spacing w:after="160" w:line="256" w:lineRule="auto"/>
        <w:contextualSpacing/>
        <w:jc w:val="both"/>
      </w:pPr>
      <w:r>
        <w:t>Data for both indicators are collected as stipulated by the indicator reference guide using national approved tools.</w:t>
      </w:r>
    </w:p>
    <w:p w14:paraId="3ED8A3A9" w14:textId="5B032571" w:rsidR="006948AF" w:rsidRPr="00AF0E66" w:rsidRDefault="006948AF" w:rsidP="008A2645">
      <w:pPr>
        <w:numPr>
          <w:ilvl w:val="0"/>
          <w:numId w:val="9"/>
        </w:numPr>
        <w:spacing w:after="160" w:line="259" w:lineRule="auto"/>
        <w:contextualSpacing/>
        <w:jc w:val="both"/>
      </w:pPr>
      <w:r>
        <w:t>The “HIV status update form” on the NOMIS is used to input and update the HIV status of the beneficiaries for accurate reporting.</w:t>
      </w:r>
    </w:p>
    <w:p w14:paraId="03C59CB9" w14:textId="4F9A4651" w:rsidR="009B3D26" w:rsidRPr="00AF0E66" w:rsidRDefault="009317CF" w:rsidP="00F13AAA">
      <w:pPr>
        <w:pStyle w:val="Heading4"/>
        <w:numPr>
          <w:ilvl w:val="0"/>
          <w:numId w:val="0"/>
        </w:numPr>
        <w:spacing w:before="240"/>
        <w:ind w:left="864" w:hanging="864"/>
      </w:pPr>
      <w:bookmarkStart w:id="225" w:name="_Toc497344292"/>
      <w:r>
        <w:t xml:space="preserve">4.2.1.6 </w:t>
      </w:r>
      <w:r w:rsidR="009B3D26" w:rsidRPr="00AF0E66">
        <w:t>VALIDITY ISSUES IDENTIFIED</w:t>
      </w:r>
      <w:bookmarkEnd w:id="225"/>
    </w:p>
    <w:p w14:paraId="4F1A086C" w14:textId="7692281F" w:rsidR="009B3D26" w:rsidRDefault="009B3D26" w:rsidP="00DE38E3">
      <w:pPr>
        <w:spacing w:before="240" w:line="240" w:lineRule="auto"/>
        <w:jc w:val="both"/>
      </w:pPr>
      <w:r w:rsidRPr="0046437C">
        <w:rPr>
          <w:u w:val="single"/>
        </w:rPr>
        <w:t>Validity Issue 1</w:t>
      </w:r>
      <w:r w:rsidRPr="00AF0E66">
        <w:t>:</w:t>
      </w:r>
      <w:r w:rsidRPr="00AF0E66">
        <w:rPr>
          <w:b/>
        </w:rPr>
        <w:t xml:space="preserve"> </w:t>
      </w:r>
      <w:r w:rsidRPr="00AF0E66">
        <w:t>Transcription</w:t>
      </w:r>
      <w:r w:rsidR="000C3F92">
        <w:t>/data entry</w:t>
      </w:r>
      <w:r w:rsidRPr="00AF0E66">
        <w:t xml:space="preserve"> errors from incomplete entries into the source documents and into NOMIS</w:t>
      </w:r>
      <w:r w:rsidR="00B15472">
        <w:t>.</w:t>
      </w:r>
      <w:r w:rsidRPr="00AF0E66">
        <w:t xml:space="preserve"> </w:t>
      </w:r>
    </w:p>
    <w:p w14:paraId="37B8B289" w14:textId="6CBB539C" w:rsidR="000C3F92" w:rsidRPr="0046437C" w:rsidRDefault="000C3F92" w:rsidP="00DE38E3">
      <w:pPr>
        <w:spacing w:before="240" w:line="240" w:lineRule="auto"/>
        <w:jc w:val="both"/>
      </w:pPr>
      <w:r w:rsidRPr="0046437C">
        <w:t>Indicator 1: OVC_SERV</w:t>
      </w:r>
      <w:r w:rsidR="0046437C">
        <w:t xml:space="preserve"> (</w:t>
      </w:r>
      <w:r w:rsidR="0046437C">
        <w:fldChar w:fldCharType="begin"/>
      </w:r>
      <w:r w:rsidR="0046437C">
        <w:instrText xml:space="preserve"> REF _Ref518560778 \h </w:instrText>
      </w:r>
      <w:r w:rsidR="0046437C">
        <w:fldChar w:fldCharType="separate"/>
      </w:r>
      <w:r w:rsidR="00C66CA7">
        <w:t xml:space="preserve">Table </w:t>
      </w:r>
      <w:r w:rsidR="00C66CA7">
        <w:rPr>
          <w:noProof/>
        </w:rPr>
        <w:t>5</w:t>
      </w:r>
      <w:r w:rsidR="0046437C">
        <w:fldChar w:fldCharType="end"/>
      </w:r>
      <w:r w:rsidR="0046437C">
        <w:t>)</w:t>
      </w:r>
    </w:p>
    <w:p w14:paraId="34C1FF50" w14:textId="399D8723" w:rsidR="009B3D26" w:rsidRDefault="00D701D6" w:rsidP="00EA1869">
      <w:pPr>
        <w:spacing w:before="0" w:after="0" w:line="240" w:lineRule="auto"/>
        <w:jc w:val="both"/>
      </w:pPr>
      <w:r>
        <w:t xml:space="preserve">Errors from documenting </w:t>
      </w:r>
      <w:r w:rsidR="006E5E30">
        <w:t xml:space="preserve">incorrect </w:t>
      </w:r>
      <w:r>
        <w:t>entries in the service forms were observed at all the eight</w:t>
      </w:r>
      <w:r w:rsidR="00554336">
        <w:t xml:space="preserve"> CBOs</w:t>
      </w:r>
      <w:r>
        <w:t>. Seven pe</w:t>
      </w:r>
      <w:r w:rsidR="0081259F">
        <w:t>rcent</w:t>
      </w:r>
      <w:r w:rsidR="009B3D26" w:rsidRPr="00AF0E66">
        <w:t xml:space="preserve"> </w:t>
      </w:r>
      <w:r w:rsidR="00554336">
        <w:t xml:space="preserve">of </w:t>
      </w:r>
      <w:r w:rsidR="00982B48">
        <w:t>beneficiar</w:t>
      </w:r>
      <w:r>
        <w:t xml:space="preserve">y forms </w:t>
      </w:r>
      <w:r w:rsidR="00554336">
        <w:t xml:space="preserve">reviewed during the cross checks had incomplete, missing or </w:t>
      </w:r>
      <w:r w:rsidR="006E5E30">
        <w:t>incorrect</w:t>
      </w:r>
      <w:r w:rsidR="00554336">
        <w:t xml:space="preserve"> entries. Some of the errors </w:t>
      </w:r>
      <w:r>
        <w:t xml:space="preserve">observed included </w:t>
      </w:r>
      <w:r w:rsidR="00982B48">
        <w:t>date</w:t>
      </w:r>
      <w:r>
        <w:t xml:space="preserve">d forms </w:t>
      </w:r>
      <w:r w:rsidR="0046437C">
        <w:t xml:space="preserve">which did not specify the </w:t>
      </w:r>
      <w:r>
        <w:t xml:space="preserve">year, incomplete </w:t>
      </w:r>
      <w:r w:rsidR="00982B48">
        <w:t xml:space="preserve">demographic </w:t>
      </w:r>
      <w:r>
        <w:t>information and missing s</w:t>
      </w:r>
      <w:r w:rsidR="00C716B7">
        <w:t xml:space="preserve">ervice forms in </w:t>
      </w:r>
      <w:r>
        <w:t xml:space="preserve">the </w:t>
      </w:r>
      <w:r w:rsidR="00C716B7">
        <w:t>folders</w:t>
      </w:r>
      <w:r w:rsidR="00982B48">
        <w:t>.</w:t>
      </w:r>
      <w:r w:rsidR="009B3D26" w:rsidRPr="00AF0E66">
        <w:t xml:space="preserve"> During the cross-checks from the NOMIS to the source documents, </w:t>
      </w:r>
      <w:r>
        <w:t xml:space="preserve">data entry </w:t>
      </w:r>
      <w:r w:rsidR="009B3D26" w:rsidRPr="00AF0E66">
        <w:t xml:space="preserve">errors were identified </w:t>
      </w:r>
      <w:r w:rsidR="00B15472">
        <w:t>at</w:t>
      </w:r>
      <w:r w:rsidR="009B3D26" w:rsidRPr="00AF0E66">
        <w:t xml:space="preserve"> </w:t>
      </w:r>
      <w:r>
        <w:t>seven</w:t>
      </w:r>
      <w:r w:rsidR="009B3D26" w:rsidRPr="00AF0E66">
        <w:t xml:space="preserve"> of </w:t>
      </w:r>
      <w:r>
        <w:t xml:space="preserve">the eight </w:t>
      </w:r>
      <w:r w:rsidR="009B3D26" w:rsidRPr="00AF0E66">
        <w:t>(</w:t>
      </w:r>
      <w:r w:rsidR="00982B48">
        <w:t>87</w:t>
      </w:r>
      <w:r w:rsidR="00437AAA" w:rsidRPr="00AF0E66">
        <w:t>.</w:t>
      </w:r>
      <w:r w:rsidR="00982B48">
        <w:t>5</w:t>
      </w:r>
      <w:r w:rsidR="0081259F">
        <w:t xml:space="preserve"> percent</w:t>
      </w:r>
      <w:r w:rsidR="009B3D26" w:rsidRPr="00AF0E66">
        <w:t>) CBOs visited.</w:t>
      </w:r>
      <w:r w:rsidR="00982B48">
        <w:t xml:space="preserve"> </w:t>
      </w:r>
      <w:r w:rsidR="008D40C9">
        <w:t xml:space="preserve">Thirty-three </w:t>
      </w:r>
      <w:r w:rsidR="0081259F">
        <w:t>percent</w:t>
      </w:r>
      <w:r w:rsidR="00982B48">
        <w:t xml:space="preserve"> of NOMIS entries reviewed show</w:t>
      </w:r>
      <w:r>
        <w:t xml:space="preserve">ed </w:t>
      </w:r>
      <w:r w:rsidR="0081259F">
        <w:t>errors</w:t>
      </w:r>
      <w:r>
        <w:t>, one of which was a beneficiary enrolled twice on the NOMIS. Data loss on the NOMIS following data export was one of the reasons stated for the data inconsistencies.</w:t>
      </w:r>
    </w:p>
    <w:p w14:paraId="4E9B3E8B" w14:textId="34BB2EA4" w:rsidR="008D40C9" w:rsidRDefault="008D40C9" w:rsidP="00EA1869">
      <w:pPr>
        <w:spacing w:before="0" w:after="0" w:line="240" w:lineRule="auto"/>
        <w:jc w:val="both"/>
      </w:pPr>
    </w:p>
    <w:p w14:paraId="0BF922BF" w14:textId="4D38B2DD" w:rsidR="008D40C9" w:rsidRDefault="008D40C9" w:rsidP="00EA1869">
      <w:pPr>
        <w:spacing w:before="0" w:after="0" w:line="240" w:lineRule="auto"/>
        <w:jc w:val="both"/>
      </w:pPr>
    </w:p>
    <w:p w14:paraId="1332B3BC" w14:textId="6C4105DF" w:rsidR="008D40C9" w:rsidRDefault="008D40C9" w:rsidP="00EA1869">
      <w:pPr>
        <w:spacing w:before="0" w:after="0" w:line="240" w:lineRule="auto"/>
        <w:jc w:val="both"/>
      </w:pPr>
    </w:p>
    <w:p w14:paraId="158B3E8A" w14:textId="010FEABF" w:rsidR="008D40C9" w:rsidRDefault="008D40C9" w:rsidP="00EA1869">
      <w:pPr>
        <w:spacing w:before="0" w:after="0" w:line="240" w:lineRule="auto"/>
        <w:jc w:val="both"/>
      </w:pPr>
    </w:p>
    <w:p w14:paraId="5AAD4D71" w14:textId="0F38540F" w:rsidR="008D40C9" w:rsidRDefault="008D40C9" w:rsidP="00EA1869">
      <w:pPr>
        <w:spacing w:before="0" w:after="0" w:line="240" w:lineRule="auto"/>
        <w:jc w:val="both"/>
      </w:pPr>
    </w:p>
    <w:p w14:paraId="7EFD8203" w14:textId="77777777" w:rsidR="008D40C9" w:rsidRPr="00AF0E66" w:rsidRDefault="008D40C9" w:rsidP="00EA1869">
      <w:pPr>
        <w:spacing w:before="0" w:after="0" w:line="240" w:lineRule="auto"/>
        <w:jc w:val="both"/>
      </w:pPr>
    </w:p>
    <w:p w14:paraId="12B87BC7" w14:textId="7E2D930D" w:rsidR="0042150C" w:rsidRDefault="00B15472" w:rsidP="00B15472">
      <w:pPr>
        <w:pStyle w:val="Caption"/>
      </w:pPr>
      <w:bookmarkStart w:id="226" w:name="_Ref518560778"/>
      <w:bookmarkStart w:id="227" w:name="_Toc525931017"/>
      <w:r>
        <w:lastRenderedPageBreak/>
        <w:t xml:space="preserve">Table </w:t>
      </w:r>
      <w:r w:rsidR="00833952">
        <w:rPr>
          <w:noProof/>
        </w:rPr>
        <w:fldChar w:fldCharType="begin"/>
      </w:r>
      <w:r w:rsidR="00833952">
        <w:rPr>
          <w:noProof/>
        </w:rPr>
        <w:instrText xml:space="preserve"> SEQ Table \* ARABIC </w:instrText>
      </w:r>
      <w:r w:rsidR="00833952">
        <w:rPr>
          <w:noProof/>
        </w:rPr>
        <w:fldChar w:fldCharType="separate"/>
      </w:r>
      <w:r w:rsidR="00C66CA7">
        <w:rPr>
          <w:noProof/>
        </w:rPr>
        <w:t>5</w:t>
      </w:r>
      <w:r w:rsidR="00833952">
        <w:rPr>
          <w:noProof/>
        </w:rPr>
        <w:fldChar w:fldCharType="end"/>
      </w:r>
      <w:bookmarkEnd w:id="226"/>
      <w:r w:rsidR="0042150C">
        <w:t xml:space="preserve">. </w:t>
      </w:r>
      <w:r w:rsidR="0042150C" w:rsidRPr="0042150C">
        <w:t xml:space="preserve">Cross-Check Findings from </w:t>
      </w:r>
      <w:r w:rsidR="00E11E13">
        <w:t>LOPIN 1</w:t>
      </w:r>
      <w:r w:rsidR="0042150C" w:rsidRPr="0042150C">
        <w:t xml:space="preserve"> CBOs in </w:t>
      </w:r>
      <w:r w:rsidR="00DC3A98">
        <w:t>Lagos, Rivers and Akwa Ibom</w:t>
      </w:r>
      <w:r w:rsidR="0042150C" w:rsidRPr="0042150C">
        <w:t xml:space="preserve"> River States</w:t>
      </w:r>
      <w:r w:rsidR="00BF0805">
        <w:t xml:space="preserve"> OVC_SERV</w:t>
      </w:r>
      <w:bookmarkEnd w:id="227"/>
    </w:p>
    <w:tbl>
      <w:tblPr>
        <w:tblStyle w:val="GridTable4-Accent11"/>
        <w:tblW w:w="0" w:type="auto"/>
        <w:jc w:val="center"/>
        <w:tblLook w:val="04A0" w:firstRow="1" w:lastRow="0" w:firstColumn="1" w:lastColumn="0" w:noHBand="0" w:noVBand="1"/>
      </w:tblPr>
      <w:tblGrid>
        <w:gridCol w:w="3086"/>
        <w:gridCol w:w="486"/>
        <w:gridCol w:w="640"/>
        <w:gridCol w:w="762"/>
        <w:gridCol w:w="635"/>
        <w:gridCol w:w="796"/>
        <w:gridCol w:w="614"/>
        <w:gridCol w:w="803"/>
        <w:gridCol w:w="486"/>
        <w:gridCol w:w="524"/>
        <w:gridCol w:w="518"/>
      </w:tblGrid>
      <w:tr w:rsidR="000C3F92" w:rsidRPr="00AE1D27" w14:paraId="6B09B14A" w14:textId="77777777" w:rsidTr="00F13AAA">
        <w:trPr>
          <w:cnfStyle w:val="100000000000" w:firstRow="1" w:lastRow="0" w:firstColumn="0" w:lastColumn="0" w:oddVBand="0" w:evenVBand="0" w:oddHBand="0"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0" w:type="auto"/>
            <w:gridSpan w:val="11"/>
            <w:shd w:val="clear" w:color="auto" w:fill="002060"/>
            <w:noWrap/>
            <w:vAlign w:val="center"/>
            <w:hideMark/>
          </w:tcPr>
          <w:p w14:paraId="156BFE5B" w14:textId="764D7C0A" w:rsidR="000C3F92" w:rsidRPr="00AE1D27" w:rsidRDefault="000C3F92" w:rsidP="00557C50">
            <w:pPr>
              <w:spacing w:before="0" w:after="0" w:line="240" w:lineRule="auto"/>
              <w:jc w:val="center"/>
              <w:rPr>
                <w:rFonts w:cstheme="minorHAnsi"/>
                <w:color w:val="FFFFFF" w:themeColor="background1"/>
                <w:sz w:val="18"/>
                <w:szCs w:val="18"/>
              </w:rPr>
            </w:pPr>
            <w:r w:rsidRPr="00AE1D27">
              <w:rPr>
                <w:rFonts w:cstheme="minorHAnsi"/>
                <w:color w:val="FFFFFF" w:themeColor="background1"/>
                <w:sz w:val="18"/>
                <w:szCs w:val="18"/>
              </w:rPr>
              <w:t>Cross Check Findings_</w:t>
            </w:r>
            <w:r w:rsidR="00DF5A99" w:rsidRPr="00AE1D27">
              <w:rPr>
                <w:rFonts w:cstheme="minorHAnsi"/>
                <w:color w:val="FFFFFF" w:themeColor="background1"/>
                <w:sz w:val="18"/>
                <w:szCs w:val="18"/>
              </w:rPr>
              <w:t xml:space="preserve"> </w:t>
            </w:r>
            <w:r w:rsidR="00E11E13" w:rsidRPr="00AE1D27">
              <w:rPr>
                <w:rFonts w:cstheme="minorHAnsi"/>
                <w:color w:val="FFFFFF" w:themeColor="background1"/>
                <w:sz w:val="18"/>
                <w:szCs w:val="18"/>
              </w:rPr>
              <w:t>LOPIN 1</w:t>
            </w:r>
            <w:r w:rsidRPr="00AE1D27">
              <w:rPr>
                <w:rFonts w:cstheme="minorHAnsi"/>
                <w:color w:val="FFFFFF" w:themeColor="background1"/>
                <w:sz w:val="18"/>
                <w:szCs w:val="18"/>
              </w:rPr>
              <w:t xml:space="preserve"> (OVC_SERV)</w:t>
            </w:r>
          </w:p>
        </w:tc>
      </w:tr>
      <w:tr w:rsidR="000C3F92" w:rsidRPr="00AE1D27" w14:paraId="258673B9" w14:textId="77777777" w:rsidTr="00AE1D2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vMerge w:val="restart"/>
            <w:shd w:val="clear" w:color="auto" w:fill="002060"/>
            <w:hideMark/>
          </w:tcPr>
          <w:p w14:paraId="6DE3419E" w14:textId="77777777" w:rsidR="000C3F92" w:rsidRPr="00AE1D27" w:rsidRDefault="000C3F92" w:rsidP="000C3F92">
            <w:pPr>
              <w:spacing w:before="0" w:after="0" w:line="240" w:lineRule="auto"/>
              <w:jc w:val="both"/>
              <w:rPr>
                <w:rFonts w:cstheme="minorHAnsi"/>
                <w:color w:val="FFFFFF" w:themeColor="background1"/>
                <w:sz w:val="18"/>
                <w:szCs w:val="18"/>
              </w:rPr>
            </w:pPr>
            <w:r w:rsidRPr="00AE1D27">
              <w:rPr>
                <w:rFonts w:cstheme="minorHAnsi"/>
                <w:color w:val="FFFFFF" w:themeColor="background1"/>
                <w:sz w:val="18"/>
                <w:szCs w:val="18"/>
              </w:rPr>
              <w:t>Cross Check Findings</w:t>
            </w:r>
          </w:p>
        </w:tc>
        <w:tc>
          <w:tcPr>
            <w:tcW w:w="0" w:type="auto"/>
            <w:gridSpan w:val="3"/>
            <w:shd w:val="clear" w:color="auto" w:fill="002060"/>
            <w:noWrap/>
            <w:hideMark/>
          </w:tcPr>
          <w:p w14:paraId="42592D3B" w14:textId="77777777" w:rsidR="000C3F92" w:rsidRPr="00AE1D27" w:rsidRDefault="000C3F92" w:rsidP="00554336">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cstheme="minorHAnsi"/>
                <w:b/>
                <w:color w:val="FFFFFF" w:themeColor="background1"/>
                <w:sz w:val="18"/>
                <w:szCs w:val="18"/>
              </w:rPr>
            </w:pPr>
            <w:r w:rsidRPr="00AE1D27">
              <w:rPr>
                <w:rFonts w:cstheme="minorHAnsi"/>
                <w:b/>
                <w:color w:val="FFFFFF" w:themeColor="background1"/>
                <w:sz w:val="18"/>
                <w:szCs w:val="18"/>
              </w:rPr>
              <w:t>Lagos</w:t>
            </w:r>
          </w:p>
        </w:tc>
        <w:tc>
          <w:tcPr>
            <w:tcW w:w="0" w:type="auto"/>
            <w:gridSpan w:val="3"/>
            <w:shd w:val="clear" w:color="auto" w:fill="002060"/>
            <w:noWrap/>
            <w:hideMark/>
          </w:tcPr>
          <w:p w14:paraId="7228FA63" w14:textId="77777777" w:rsidR="000C3F92" w:rsidRPr="00AE1D27" w:rsidRDefault="000C3F92" w:rsidP="00554336">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cstheme="minorHAnsi"/>
                <w:b/>
                <w:color w:val="FFFFFF" w:themeColor="background1"/>
                <w:sz w:val="18"/>
                <w:szCs w:val="18"/>
              </w:rPr>
            </w:pPr>
            <w:r w:rsidRPr="00AE1D27">
              <w:rPr>
                <w:rFonts w:cstheme="minorHAnsi"/>
                <w:b/>
                <w:color w:val="FFFFFF" w:themeColor="background1"/>
                <w:sz w:val="18"/>
                <w:szCs w:val="18"/>
              </w:rPr>
              <w:t>Rivers</w:t>
            </w:r>
          </w:p>
        </w:tc>
        <w:tc>
          <w:tcPr>
            <w:tcW w:w="0" w:type="auto"/>
            <w:gridSpan w:val="2"/>
            <w:shd w:val="clear" w:color="auto" w:fill="002060"/>
            <w:noWrap/>
            <w:hideMark/>
          </w:tcPr>
          <w:p w14:paraId="291A8C85" w14:textId="77777777" w:rsidR="000C3F92" w:rsidRPr="00AE1D27" w:rsidRDefault="000C3F92" w:rsidP="00554336">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cstheme="minorHAnsi"/>
                <w:b/>
                <w:color w:val="FFFFFF" w:themeColor="background1"/>
                <w:sz w:val="18"/>
                <w:szCs w:val="18"/>
              </w:rPr>
            </w:pPr>
            <w:r w:rsidRPr="00AE1D27">
              <w:rPr>
                <w:rFonts w:cstheme="minorHAnsi"/>
                <w:b/>
                <w:color w:val="FFFFFF" w:themeColor="background1"/>
                <w:sz w:val="18"/>
                <w:szCs w:val="18"/>
              </w:rPr>
              <w:t>Akwa Ibom</w:t>
            </w:r>
          </w:p>
        </w:tc>
        <w:tc>
          <w:tcPr>
            <w:tcW w:w="0" w:type="auto"/>
            <w:gridSpan w:val="2"/>
            <w:shd w:val="clear" w:color="auto" w:fill="002060"/>
            <w:noWrap/>
            <w:hideMark/>
          </w:tcPr>
          <w:p w14:paraId="7A8D9B29" w14:textId="77777777" w:rsidR="000C3F92" w:rsidRPr="00AE1D27" w:rsidRDefault="000C3F92" w:rsidP="00554336">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cstheme="minorHAnsi"/>
                <w:b/>
                <w:color w:val="FFFFFF" w:themeColor="background1"/>
                <w:sz w:val="18"/>
                <w:szCs w:val="18"/>
              </w:rPr>
            </w:pPr>
            <w:r w:rsidRPr="00AE1D27">
              <w:rPr>
                <w:rFonts w:cstheme="minorHAnsi"/>
                <w:b/>
                <w:color w:val="FFFFFF" w:themeColor="background1"/>
                <w:sz w:val="18"/>
                <w:szCs w:val="18"/>
              </w:rPr>
              <w:t>Total</w:t>
            </w:r>
          </w:p>
        </w:tc>
      </w:tr>
      <w:tr w:rsidR="00DF5A99" w:rsidRPr="00AE1D27" w14:paraId="0BD05D63" w14:textId="77777777" w:rsidTr="00AE1D27">
        <w:trPr>
          <w:trHeight w:val="321"/>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14:paraId="3212558D" w14:textId="77777777" w:rsidR="000C3F92" w:rsidRPr="00AE1D27" w:rsidRDefault="000C3F92" w:rsidP="000C3F92">
            <w:pPr>
              <w:spacing w:before="0" w:after="0" w:line="240" w:lineRule="auto"/>
              <w:jc w:val="both"/>
              <w:rPr>
                <w:rFonts w:cstheme="minorHAnsi"/>
                <w:sz w:val="18"/>
                <w:szCs w:val="18"/>
              </w:rPr>
            </w:pPr>
          </w:p>
        </w:tc>
        <w:tc>
          <w:tcPr>
            <w:tcW w:w="0" w:type="auto"/>
            <w:hideMark/>
          </w:tcPr>
          <w:p w14:paraId="0468D7CB" w14:textId="12CCB252" w:rsidR="000C3F92" w:rsidRPr="00AE1D27" w:rsidRDefault="007702F1" w:rsidP="000C3F92">
            <w:pPr>
              <w:spacing w:before="0" w:after="0" w:line="240" w:lineRule="auto"/>
              <w:jc w:val="both"/>
              <w:cnfStyle w:val="000000000000" w:firstRow="0" w:lastRow="0" w:firstColumn="0" w:lastColumn="0" w:oddVBand="0" w:evenVBand="0" w:oddHBand="0" w:evenHBand="0" w:firstRowFirstColumn="0" w:firstRowLastColumn="0" w:lastRowFirstColumn="0" w:lastRowLastColumn="0"/>
              <w:rPr>
                <w:rFonts w:cstheme="minorHAnsi"/>
                <w:b/>
                <w:bCs/>
                <w:sz w:val="18"/>
                <w:szCs w:val="18"/>
              </w:rPr>
            </w:pPr>
            <w:r w:rsidRPr="00AE1D27">
              <w:rPr>
                <w:rFonts w:cstheme="minorHAnsi"/>
                <w:b/>
                <w:bCs/>
                <w:sz w:val="18"/>
                <w:szCs w:val="18"/>
              </w:rPr>
              <w:t>CF</w:t>
            </w:r>
          </w:p>
        </w:tc>
        <w:tc>
          <w:tcPr>
            <w:tcW w:w="0" w:type="auto"/>
            <w:hideMark/>
          </w:tcPr>
          <w:p w14:paraId="452B4ADB" w14:textId="28D45D89" w:rsidR="000C3F92" w:rsidRPr="00AE1D27" w:rsidRDefault="007702F1" w:rsidP="000C3F92">
            <w:pPr>
              <w:spacing w:before="0" w:after="0" w:line="240" w:lineRule="auto"/>
              <w:jc w:val="both"/>
              <w:cnfStyle w:val="000000000000" w:firstRow="0" w:lastRow="0" w:firstColumn="0" w:lastColumn="0" w:oddVBand="0" w:evenVBand="0" w:oddHBand="0" w:evenHBand="0" w:firstRowFirstColumn="0" w:firstRowLastColumn="0" w:lastRowFirstColumn="0" w:lastRowLastColumn="0"/>
              <w:rPr>
                <w:rFonts w:cstheme="minorHAnsi"/>
                <w:b/>
                <w:bCs/>
                <w:sz w:val="18"/>
                <w:szCs w:val="18"/>
              </w:rPr>
            </w:pPr>
            <w:r w:rsidRPr="00AE1D27">
              <w:rPr>
                <w:rFonts w:cstheme="minorHAnsi"/>
                <w:b/>
                <w:bCs/>
                <w:sz w:val="18"/>
                <w:szCs w:val="18"/>
              </w:rPr>
              <w:t>RHN</w:t>
            </w:r>
          </w:p>
        </w:tc>
        <w:tc>
          <w:tcPr>
            <w:tcW w:w="0" w:type="auto"/>
            <w:hideMark/>
          </w:tcPr>
          <w:p w14:paraId="28E391AC" w14:textId="19B564AD" w:rsidR="000C3F92" w:rsidRPr="00AE1D27" w:rsidRDefault="007702F1" w:rsidP="000C3F92">
            <w:pPr>
              <w:spacing w:before="0" w:after="0" w:line="240" w:lineRule="auto"/>
              <w:jc w:val="both"/>
              <w:cnfStyle w:val="000000000000" w:firstRow="0" w:lastRow="0" w:firstColumn="0" w:lastColumn="0" w:oddVBand="0" w:evenVBand="0" w:oddHBand="0" w:evenHBand="0" w:firstRowFirstColumn="0" w:firstRowLastColumn="0" w:lastRowFirstColumn="0" w:lastRowLastColumn="0"/>
              <w:rPr>
                <w:rFonts w:cstheme="minorHAnsi"/>
                <w:b/>
                <w:bCs/>
                <w:sz w:val="18"/>
                <w:szCs w:val="18"/>
              </w:rPr>
            </w:pPr>
            <w:r w:rsidRPr="00AE1D27">
              <w:rPr>
                <w:rFonts w:cstheme="minorHAnsi"/>
                <w:b/>
                <w:bCs/>
                <w:sz w:val="18"/>
                <w:szCs w:val="18"/>
              </w:rPr>
              <w:t>AOCF</w:t>
            </w:r>
          </w:p>
        </w:tc>
        <w:tc>
          <w:tcPr>
            <w:tcW w:w="0" w:type="auto"/>
            <w:hideMark/>
          </w:tcPr>
          <w:p w14:paraId="3D582C5B" w14:textId="3D31CF47" w:rsidR="000C3F92" w:rsidRPr="00AE1D27" w:rsidRDefault="007702F1" w:rsidP="000C3F92">
            <w:pPr>
              <w:spacing w:before="0" w:after="0" w:line="240" w:lineRule="auto"/>
              <w:jc w:val="both"/>
              <w:cnfStyle w:val="000000000000" w:firstRow="0" w:lastRow="0" w:firstColumn="0" w:lastColumn="0" w:oddVBand="0" w:evenVBand="0" w:oddHBand="0" w:evenHBand="0" w:firstRowFirstColumn="0" w:firstRowLastColumn="0" w:lastRowFirstColumn="0" w:lastRowLastColumn="0"/>
              <w:rPr>
                <w:rFonts w:cstheme="minorHAnsi"/>
                <w:b/>
                <w:bCs/>
                <w:sz w:val="18"/>
                <w:szCs w:val="18"/>
              </w:rPr>
            </w:pPr>
            <w:r w:rsidRPr="00AE1D27">
              <w:rPr>
                <w:rFonts w:cstheme="minorHAnsi"/>
                <w:b/>
                <w:bCs/>
                <w:sz w:val="18"/>
                <w:szCs w:val="18"/>
              </w:rPr>
              <w:t>LCIF</w:t>
            </w:r>
          </w:p>
        </w:tc>
        <w:tc>
          <w:tcPr>
            <w:tcW w:w="0" w:type="auto"/>
            <w:hideMark/>
          </w:tcPr>
          <w:p w14:paraId="7AAA73B9" w14:textId="5F928725" w:rsidR="000C3F92" w:rsidRPr="00AE1D27" w:rsidRDefault="007702F1" w:rsidP="000C3F92">
            <w:pPr>
              <w:spacing w:before="0" w:after="0" w:line="240" w:lineRule="auto"/>
              <w:jc w:val="both"/>
              <w:cnfStyle w:val="000000000000" w:firstRow="0" w:lastRow="0" w:firstColumn="0" w:lastColumn="0" w:oddVBand="0" w:evenVBand="0" w:oddHBand="0" w:evenHBand="0" w:firstRowFirstColumn="0" w:firstRowLastColumn="0" w:lastRowFirstColumn="0" w:lastRowLastColumn="0"/>
              <w:rPr>
                <w:rFonts w:cstheme="minorHAnsi"/>
                <w:b/>
                <w:bCs/>
                <w:sz w:val="18"/>
                <w:szCs w:val="18"/>
              </w:rPr>
            </w:pPr>
            <w:r w:rsidRPr="00AE1D27">
              <w:rPr>
                <w:rFonts w:cstheme="minorHAnsi"/>
                <w:b/>
                <w:bCs/>
                <w:sz w:val="18"/>
                <w:szCs w:val="18"/>
              </w:rPr>
              <w:t>RIDEC</w:t>
            </w:r>
          </w:p>
        </w:tc>
        <w:tc>
          <w:tcPr>
            <w:tcW w:w="0" w:type="auto"/>
            <w:hideMark/>
          </w:tcPr>
          <w:p w14:paraId="78268A26" w14:textId="2CA9A4E5" w:rsidR="000C3F92" w:rsidRPr="00AE1D27" w:rsidRDefault="007702F1" w:rsidP="000C3F92">
            <w:pPr>
              <w:spacing w:before="0" w:after="0" w:line="240" w:lineRule="auto"/>
              <w:jc w:val="both"/>
              <w:cnfStyle w:val="000000000000" w:firstRow="0" w:lastRow="0" w:firstColumn="0" w:lastColumn="0" w:oddVBand="0" w:evenVBand="0" w:oddHBand="0" w:evenHBand="0" w:firstRowFirstColumn="0" w:firstRowLastColumn="0" w:lastRowFirstColumn="0" w:lastRowLastColumn="0"/>
              <w:rPr>
                <w:rFonts w:cstheme="minorHAnsi"/>
                <w:b/>
                <w:bCs/>
                <w:sz w:val="18"/>
                <w:szCs w:val="18"/>
              </w:rPr>
            </w:pPr>
            <w:r w:rsidRPr="00AE1D27">
              <w:rPr>
                <w:rFonts w:cstheme="minorHAnsi"/>
                <w:b/>
                <w:bCs/>
                <w:sz w:val="18"/>
                <w:szCs w:val="18"/>
              </w:rPr>
              <w:t>HCF</w:t>
            </w:r>
          </w:p>
        </w:tc>
        <w:tc>
          <w:tcPr>
            <w:tcW w:w="0" w:type="auto"/>
            <w:hideMark/>
          </w:tcPr>
          <w:p w14:paraId="798EBD13" w14:textId="15E3CA83" w:rsidR="000C3F92" w:rsidRPr="00AE1D27" w:rsidRDefault="007702F1" w:rsidP="000C3F92">
            <w:pPr>
              <w:spacing w:before="0" w:after="0" w:line="240" w:lineRule="auto"/>
              <w:jc w:val="both"/>
              <w:cnfStyle w:val="000000000000" w:firstRow="0" w:lastRow="0" w:firstColumn="0" w:lastColumn="0" w:oddVBand="0" w:evenVBand="0" w:oddHBand="0" w:evenHBand="0" w:firstRowFirstColumn="0" w:firstRowLastColumn="0" w:lastRowFirstColumn="0" w:lastRowLastColumn="0"/>
              <w:rPr>
                <w:rFonts w:cstheme="minorHAnsi"/>
                <w:b/>
                <w:bCs/>
                <w:sz w:val="18"/>
                <w:szCs w:val="18"/>
              </w:rPr>
            </w:pPr>
            <w:r w:rsidRPr="00AE1D27">
              <w:rPr>
                <w:rFonts w:cstheme="minorHAnsi"/>
                <w:b/>
                <w:bCs/>
                <w:sz w:val="18"/>
                <w:szCs w:val="18"/>
              </w:rPr>
              <w:t>HELIN</w:t>
            </w:r>
          </w:p>
        </w:tc>
        <w:tc>
          <w:tcPr>
            <w:tcW w:w="0" w:type="auto"/>
            <w:hideMark/>
          </w:tcPr>
          <w:p w14:paraId="73F88A0B" w14:textId="53D83B90" w:rsidR="000C3F92" w:rsidRPr="00AE1D27" w:rsidRDefault="007702F1" w:rsidP="000C3F92">
            <w:pPr>
              <w:spacing w:before="0" w:after="0" w:line="240" w:lineRule="auto"/>
              <w:jc w:val="both"/>
              <w:cnfStyle w:val="000000000000" w:firstRow="0" w:lastRow="0" w:firstColumn="0" w:lastColumn="0" w:oddVBand="0" w:evenVBand="0" w:oddHBand="0" w:evenHBand="0" w:firstRowFirstColumn="0" w:firstRowLastColumn="0" w:lastRowFirstColumn="0" w:lastRowLastColumn="0"/>
              <w:rPr>
                <w:rFonts w:cstheme="minorHAnsi"/>
                <w:b/>
                <w:bCs/>
                <w:sz w:val="18"/>
                <w:szCs w:val="18"/>
              </w:rPr>
            </w:pPr>
            <w:r w:rsidRPr="00AE1D27">
              <w:rPr>
                <w:rFonts w:cstheme="minorHAnsi"/>
                <w:b/>
                <w:bCs/>
                <w:sz w:val="18"/>
                <w:szCs w:val="18"/>
              </w:rPr>
              <w:t>BF</w:t>
            </w:r>
          </w:p>
        </w:tc>
        <w:tc>
          <w:tcPr>
            <w:tcW w:w="0" w:type="auto"/>
            <w:hideMark/>
          </w:tcPr>
          <w:p w14:paraId="20D4C9D9" w14:textId="77777777" w:rsidR="000C3F92" w:rsidRPr="00AE1D27" w:rsidRDefault="000C3F92" w:rsidP="000C3F92">
            <w:pPr>
              <w:spacing w:before="0" w:after="0" w:line="240" w:lineRule="auto"/>
              <w:jc w:val="both"/>
              <w:cnfStyle w:val="000000000000" w:firstRow="0" w:lastRow="0" w:firstColumn="0" w:lastColumn="0" w:oddVBand="0" w:evenVBand="0" w:oddHBand="0" w:evenHBand="0" w:firstRowFirstColumn="0" w:firstRowLastColumn="0" w:lastRowFirstColumn="0" w:lastRowLastColumn="0"/>
              <w:rPr>
                <w:rFonts w:cstheme="minorHAnsi"/>
                <w:b/>
                <w:bCs/>
                <w:sz w:val="18"/>
                <w:szCs w:val="18"/>
              </w:rPr>
            </w:pPr>
            <w:r w:rsidRPr="00AE1D27">
              <w:rPr>
                <w:rFonts w:cstheme="minorHAnsi"/>
                <w:b/>
                <w:bCs/>
                <w:sz w:val="18"/>
                <w:szCs w:val="18"/>
              </w:rPr>
              <w:t>No.</w:t>
            </w:r>
          </w:p>
        </w:tc>
        <w:tc>
          <w:tcPr>
            <w:tcW w:w="0" w:type="auto"/>
            <w:hideMark/>
          </w:tcPr>
          <w:p w14:paraId="1E505B6E" w14:textId="77777777" w:rsidR="000C3F92" w:rsidRPr="00AE1D27" w:rsidRDefault="000C3F92" w:rsidP="000C3F92">
            <w:pPr>
              <w:spacing w:before="0" w:after="0" w:line="240" w:lineRule="auto"/>
              <w:jc w:val="both"/>
              <w:cnfStyle w:val="000000000000" w:firstRow="0" w:lastRow="0" w:firstColumn="0" w:lastColumn="0" w:oddVBand="0" w:evenVBand="0" w:oddHBand="0" w:evenHBand="0" w:firstRowFirstColumn="0" w:firstRowLastColumn="0" w:lastRowFirstColumn="0" w:lastRowLastColumn="0"/>
              <w:rPr>
                <w:rFonts w:cstheme="minorHAnsi"/>
                <w:b/>
                <w:bCs/>
                <w:sz w:val="18"/>
                <w:szCs w:val="18"/>
              </w:rPr>
            </w:pPr>
            <w:r w:rsidRPr="00AE1D27">
              <w:rPr>
                <w:rFonts w:cstheme="minorHAnsi"/>
                <w:b/>
                <w:bCs/>
                <w:sz w:val="18"/>
                <w:szCs w:val="18"/>
              </w:rPr>
              <w:t>%</w:t>
            </w:r>
          </w:p>
        </w:tc>
      </w:tr>
      <w:tr w:rsidR="00DF5A99" w:rsidRPr="00AE1D27" w14:paraId="78EA4CF4" w14:textId="77777777" w:rsidTr="00AE1D27">
        <w:trPr>
          <w:cnfStyle w:val="000000100000" w:firstRow="0" w:lastRow="0" w:firstColumn="0" w:lastColumn="0" w:oddVBand="0" w:evenVBand="0" w:oddHBand="1" w:evenHBand="0" w:firstRowFirstColumn="0" w:firstRowLastColumn="0" w:lastRowFirstColumn="0" w:lastRowLastColumn="0"/>
          <w:trHeight w:val="425"/>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39B4AF2" w14:textId="77777777" w:rsidR="000C3F92" w:rsidRPr="00AE1D27" w:rsidRDefault="000C3F92" w:rsidP="000C3F92">
            <w:pPr>
              <w:spacing w:before="0" w:after="0" w:line="240" w:lineRule="auto"/>
              <w:jc w:val="both"/>
              <w:rPr>
                <w:rFonts w:cstheme="minorHAnsi"/>
                <w:b w:val="0"/>
                <w:sz w:val="18"/>
                <w:szCs w:val="18"/>
              </w:rPr>
            </w:pPr>
            <w:r w:rsidRPr="00AE1D27">
              <w:rPr>
                <w:rFonts w:cstheme="minorHAnsi"/>
                <w:b w:val="0"/>
                <w:sz w:val="18"/>
                <w:szCs w:val="18"/>
              </w:rPr>
              <w:t xml:space="preserve">Total cross checks: NOMIS to beneficiary </w:t>
            </w:r>
            <w:r w:rsidRPr="00D701D6">
              <w:rPr>
                <w:rFonts w:cstheme="minorHAnsi"/>
                <w:b w:val="0"/>
                <w:sz w:val="18"/>
                <w:szCs w:val="18"/>
              </w:rPr>
              <w:t>folders a</w:t>
            </w:r>
            <w:r w:rsidRPr="00AE1D27">
              <w:rPr>
                <w:rFonts w:cstheme="minorHAnsi"/>
                <w:b w:val="0"/>
                <w:sz w:val="18"/>
                <w:szCs w:val="18"/>
              </w:rPr>
              <w:t>nd vice versa</w:t>
            </w:r>
          </w:p>
        </w:tc>
        <w:tc>
          <w:tcPr>
            <w:tcW w:w="0" w:type="auto"/>
            <w:hideMark/>
          </w:tcPr>
          <w:p w14:paraId="079717A9" w14:textId="77777777" w:rsidR="000C3F92" w:rsidRPr="00AE1D27" w:rsidRDefault="000C3F92" w:rsidP="00554336">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AE1D27">
              <w:rPr>
                <w:rFonts w:cstheme="minorHAnsi"/>
                <w:sz w:val="18"/>
                <w:szCs w:val="18"/>
              </w:rPr>
              <w:t>20</w:t>
            </w:r>
          </w:p>
        </w:tc>
        <w:tc>
          <w:tcPr>
            <w:tcW w:w="0" w:type="auto"/>
            <w:hideMark/>
          </w:tcPr>
          <w:p w14:paraId="4A735788" w14:textId="77777777" w:rsidR="000C3F92" w:rsidRPr="00AE1D27" w:rsidRDefault="000C3F92" w:rsidP="00554336">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AE1D27">
              <w:rPr>
                <w:rFonts w:cstheme="minorHAnsi"/>
                <w:sz w:val="18"/>
                <w:szCs w:val="18"/>
              </w:rPr>
              <w:t>20</w:t>
            </w:r>
          </w:p>
        </w:tc>
        <w:tc>
          <w:tcPr>
            <w:tcW w:w="0" w:type="auto"/>
            <w:hideMark/>
          </w:tcPr>
          <w:p w14:paraId="45F1CB88" w14:textId="77777777" w:rsidR="000C3F92" w:rsidRPr="00AE1D27" w:rsidRDefault="000C3F92" w:rsidP="00554336">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AE1D27">
              <w:rPr>
                <w:rFonts w:cstheme="minorHAnsi"/>
                <w:sz w:val="18"/>
                <w:szCs w:val="18"/>
              </w:rPr>
              <w:t>22</w:t>
            </w:r>
          </w:p>
        </w:tc>
        <w:tc>
          <w:tcPr>
            <w:tcW w:w="0" w:type="auto"/>
            <w:hideMark/>
          </w:tcPr>
          <w:p w14:paraId="6819F30D" w14:textId="77777777" w:rsidR="000C3F92" w:rsidRPr="00AE1D27" w:rsidRDefault="000C3F92" w:rsidP="00554336">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AE1D27">
              <w:rPr>
                <w:rFonts w:cstheme="minorHAnsi"/>
                <w:sz w:val="18"/>
                <w:szCs w:val="18"/>
              </w:rPr>
              <w:t>20</w:t>
            </w:r>
          </w:p>
        </w:tc>
        <w:tc>
          <w:tcPr>
            <w:tcW w:w="0" w:type="auto"/>
            <w:hideMark/>
          </w:tcPr>
          <w:p w14:paraId="468E20F9" w14:textId="77777777" w:rsidR="000C3F92" w:rsidRPr="00AE1D27" w:rsidRDefault="000C3F92" w:rsidP="00554336">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AE1D27">
              <w:rPr>
                <w:rFonts w:cstheme="minorHAnsi"/>
                <w:sz w:val="18"/>
                <w:szCs w:val="18"/>
              </w:rPr>
              <w:t>20</w:t>
            </w:r>
          </w:p>
        </w:tc>
        <w:tc>
          <w:tcPr>
            <w:tcW w:w="0" w:type="auto"/>
            <w:hideMark/>
          </w:tcPr>
          <w:p w14:paraId="5593D5D6" w14:textId="77777777" w:rsidR="000C3F92" w:rsidRPr="00AE1D27" w:rsidRDefault="000C3F92" w:rsidP="00554336">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AE1D27">
              <w:rPr>
                <w:rFonts w:cstheme="minorHAnsi"/>
                <w:sz w:val="18"/>
                <w:szCs w:val="18"/>
              </w:rPr>
              <w:t>20</w:t>
            </w:r>
          </w:p>
        </w:tc>
        <w:tc>
          <w:tcPr>
            <w:tcW w:w="0" w:type="auto"/>
            <w:hideMark/>
          </w:tcPr>
          <w:p w14:paraId="237F435E" w14:textId="77777777" w:rsidR="000C3F92" w:rsidRPr="00AE1D27" w:rsidRDefault="000C3F92" w:rsidP="00554336">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AE1D27">
              <w:rPr>
                <w:rFonts w:cstheme="minorHAnsi"/>
                <w:sz w:val="18"/>
                <w:szCs w:val="18"/>
              </w:rPr>
              <w:t>20</w:t>
            </w:r>
          </w:p>
        </w:tc>
        <w:tc>
          <w:tcPr>
            <w:tcW w:w="0" w:type="auto"/>
            <w:hideMark/>
          </w:tcPr>
          <w:p w14:paraId="644831B5" w14:textId="77777777" w:rsidR="000C3F92" w:rsidRPr="00AE1D27" w:rsidRDefault="000C3F92" w:rsidP="00554336">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AE1D27">
              <w:rPr>
                <w:rFonts w:cstheme="minorHAnsi"/>
                <w:sz w:val="18"/>
                <w:szCs w:val="18"/>
              </w:rPr>
              <w:t>20</w:t>
            </w:r>
          </w:p>
        </w:tc>
        <w:tc>
          <w:tcPr>
            <w:tcW w:w="0" w:type="auto"/>
            <w:hideMark/>
          </w:tcPr>
          <w:p w14:paraId="40A7CE50" w14:textId="77777777" w:rsidR="000C3F92" w:rsidRPr="00AE1D27" w:rsidRDefault="000C3F92" w:rsidP="00554336">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AE1D27">
              <w:rPr>
                <w:rFonts w:cstheme="minorHAnsi"/>
                <w:sz w:val="18"/>
                <w:szCs w:val="18"/>
              </w:rPr>
              <w:t>162</w:t>
            </w:r>
          </w:p>
        </w:tc>
        <w:tc>
          <w:tcPr>
            <w:tcW w:w="0" w:type="auto"/>
            <w:hideMark/>
          </w:tcPr>
          <w:p w14:paraId="00A29993" w14:textId="49D83D68" w:rsidR="000C3F92" w:rsidRPr="00AE1D27" w:rsidRDefault="000C3F92" w:rsidP="00554336">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p>
        </w:tc>
      </w:tr>
      <w:tr w:rsidR="00DF5A99" w:rsidRPr="00AE1D27" w14:paraId="21978EB7" w14:textId="77777777" w:rsidTr="00AE1D27">
        <w:trPr>
          <w:trHeight w:val="345"/>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F972174" w14:textId="77777777" w:rsidR="000C3F92" w:rsidRPr="00AE1D27" w:rsidRDefault="000C3F92" w:rsidP="000C3F92">
            <w:pPr>
              <w:spacing w:before="0" w:after="0" w:line="240" w:lineRule="auto"/>
              <w:jc w:val="both"/>
              <w:rPr>
                <w:rFonts w:cstheme="minorHAnsi"/>
                <w:b w:val="0"/>
                <w:sz w:val="18"/>
                <w:szCs w:val="18"/>
              </w:rPr>
            </w:pPr>
            <w:r w:rsidRPr="00AE1D27">
              <w:rPr>
                <w:rFonts w:cstheme="minorHAnsi"/>
                <w:b w:val="0"/>
                <w:sz w:val="18"/>
                <w:szCs w:val="18"/>
              </w:rPr>
              <w:t>Total cross checks by beneficiary forms</w:t>
            </w:r>
          </w:p>
        </w:tc>
        <w:tc>
          <w:tcPr>
            <w:tcW w:w="0" w:type="auto"/>
            <w:hideMark/>
          </w:tcPr>
          <w:p w14:paraId="73EB4B69" w14:textId="77777777" w:rsidR="000C3F92" w:rsidRPr="00AE1D27" w:rsidRDefault="000C3F92" w:rsidP="00554336">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AE1D27">
              <w:rPr>
                <w:rFonts w:cstheme="minorHAnsi"/>
                <w:sz w:val="18"/>
                <w:szCs w:val="18"/>
              </w:rPr>
              <w:t>120</w:t>
            </w:r>
          </w:p>
        </w:tc>
        <w:tc>
          <w:tcPr>
            <w:tcW w:w="0" w:type="auto"/>
            <w:hideMark/>
          </w:tcPr>
          <w:p w14:paraId="24B8E70B" w14:textId="77777777" w:rsidR="000C3F92" w:rsidRPr="00AE1D27" w:rsidRDefault="000C3F92" w:rsidP="00554336">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AE1D27">
              <w:rPr>
                <w:rFonts w:cstheme="minorHAnsi"/>
                <w:sz w:val="18"/>
                <w:szCs w:val="18"/>
              </w:rPr>
              <w:t>115</w:t>
            </w:r>
          </w:p>
        </w:tc>
        <w:tc>
          <w:tcPr>
            <w:tcW w:w="0" w:type="auto"/>
            <w:hideMark/>
          </w:tcPr>
          <w:p w14:paraId="64845A0D" w14:textId="77777777" w:rsidR="000C3F92" w:rsidRPr="00AE1D27" w:rsidRDefault="000C3F92" w:rsidP="00554336">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AE1D27">
              <w:rPr>
                <w:rFonts w:cstheme="minorHAnsi"/>
                <w:sz w:val="18"/>
                <w:szCs w:val="18"/>
              </w:rPr>
              <w:t>100</w:t>
            </w:r>
          </w:p>
        </w:tc>
        <w:tc>
          <w:tcPr>
            <w:tcW w:w="0" w:type="auto"/>
            <w:hideMark/>
          </w:tcPr>
          <w:p w14:paraId="447F8262" w14:textId="77777777" w:rsidR="000C3F92" w:rsidRPr="00AE1D27" w:rsidRDefault="000C3F92" w:rsidP="00554336">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AE1D27">
              <w:rPr>
                <w:rFonts w:cstheme="minorHAnsi"/>
                <w:sz w:val="18"/>
                <w:szCs w:val="18"/>
              </w:rPr>
              <w:t>100</w:t>
            </w:r>
          </w:p>
        </w:tc>
        <w:tc>
          <w:tcPr>
            <w:tcW w:w="0" w:type="auto"/>
            <w:hideMark/>
          </w:tcPr>
          <w:p w14:paraId="6AB9C563" w14:textId="77777777" w:rsidR="000C3F92" w:rsidRPr="00AE1D27" w:rsidRDefault="000C3F92" w:rsidP="00554336">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AE1D27">
              <w:rPr>
                <w:rFonts w:cstheme="minorHAnsi"/>
                <w:sz w:val="18"/>
                <w:szCs w:val="18"/>
              </w:rPr>
              <w:t>100</w:t>
            </w:r>
          </w:p>
        </w:tc>
        <w:tc>
          <w:tcPr>
            <w:tcW w:w="0" w:type="auto"/>
            <w:hideMark/>
          </w:tcPr>
          <w:p w14:paraId="73D6545B" w14:textId="77777777" w:rsidR="000C3F92" w:rsidRPr="00AE1D27" w:rsidRDefault="000C3F92" w:rsidP="00554336">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AE1D27">
              <w:rPr>
                <w:rFonts w:cstheme="minorHAnsi"/>
                <w:sz w:val="18"/>
                <w:szCs w:val="18"/>
              </w:rPr>
              <w:t>100</w:t>
            </w:r>
          </w:p>
        </w:tc>
        <w:tc>
          <w:tcPr>
            <w:tcW w:w="0" w:type="auto"/>
            <w:hideMark/>
          </w:tcPr>
          <w:p w14:paraId="006F2EC2" w14:textId="77777777" w:rsidR="000C3F92" w:rsidRPr="00AE1D27" w:rsidRDefault="000C3F92" w:rsidP="00554336">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AE1D27">
              <w:rPr>
                <w:rFonts w:cstheme="minorHAnsi"/>
                <w:sz w:val="18"/>
                <w:szCs w:val="18"/>
              </w:rPr>
              <w:t>100</w:t>
            </w:r>
          </w:p>
        </w:tc>
        <w:tc>
          <w:tcPr>
            <w:tcW w:w="0" w:type="auto"/>
            <w:hideMark/>
          </w:tcPr>
          <w:p w14:paraId="44617A27" w14:textId="77777777" w:rsidR="000C3F92" w:rsidRPr="00AE1D27" w:rsidRDefault="000C3F92" w:rsidP="00554336">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AE1D27">
              <w:rPr>
                <w:rFonts w:cstheme="minorHAnsi"/>
                <w:sz w:val="18"/>
                <w:szCs w:val="18"/>
              </w:rPr>
              <w:t>100</w:t>
            </w:r>
          </w:p>
        </w:tc>
        <w:tc>
          <w:tcPr>
            <w:tcW w:w="0" w:type="auto"/>
            <w:hideMark/>
          </w:tcPr>
          <w:p w14:paraId="6A98146A" w14:textId="77777777" w:rsidR="000C3F92" w:rsidRPr="00AE1D27" w:rsidRDefault="000C3F92" w:rsidP="00554336">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AE1D27">
              <w:rPr>
                <w:rFonts w:cstheme="minorHAnsi"/>
                <w:sz w:val="18"/>
                <w:szCs w:val="18"/>
              </w:rPr>
              <w:t>835</w:t>
            </w:r>
          </w:p>
        </w:tc>
        <w:tc>
          <w:tcPr>
            <w:tcW w:w="0" w:type="auto"/>
            <w:hideMark/>
          </w:tcPr>
          <w:p w14:paraId="6754218A" w14:textId="07B8A4EA" w:rsidR="000C3F92" w:rsidRPr="00AE1D27" w:rsidRDefault="000C3F92" w:rsidP="00554336">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p>
        </w:tc>
      </w:tr>
      <w:tr w:rsidR="00DF5A99" w:rsidRPr="00AE1D27" w14:paraId="30305CCD" w14:textId="77777777" w:rsidTr="00AE1D27">
        <w:trPr>
          <w:cnfStyle w:val="000000100000" w:firstRow="0" w:lastRow="0" w:firstColumn="0" w:lastColumn="0" w:oddVBand="0" w:evenVBand="0" w:oddHBand="1" w:evenHBand="0" w:firstRowFirstColumn="0" w:firstRowLastColumn="0" w:lastRowFirstColumn="0" w:lastRowLastColumn="0"/>
          <w:trHeight w:val="478"/>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E4AC551" w14:textId="557ED91A" w:rsidR="000C3F92" w:rsidRPr="00AE1D27" w:rsidRDefault="000C3F92" w:rsidP="000C3F92">
            <w:pPr>
              <w:spacing w:before="0" w:after="0" w:line="240" w:lineRule="auto"/>
              <w:jc w:val="both"/>
              <w:rPr>
                <w:rFonts w:cstheme="minorHAnsi"/>
                <w:b w:val="0"/>
                <w:sz w:val="18"/>
                <w:szCs w:val="18"/>
              </w:rPr>
            </w:pPr>
            <w:r w:rsidRPr="00AE1D27">
              <w:rPr>
                <w:rFonts w:cstheme="minorHAnsi"/>
                <w:b w:val="0"/>
                <w:sz w:val="18"/>
                <w:szCs w:val="18"/>
              </w:rPr>
              <w:t xml:space="preserve">Number of beneficiary forms with incomplete, missing or </w:t>
            </w:r>
            <w:r w:rsidR="006E5E30">
              <w:rPr>
                <w:rFonts w:cstheme="minorHAnsi"/>
                <w:b w:val="0"/>
                <w:sz w:val="18"/>
                <w:szCs w:val="18"/>
              </w:rPr>
              <w:t>incorrect</w:t>
            </w:r>
            <w:r w:rsidRPr="00AE1D27">
              <w:rPr>
                <w:rFonts w:cstheme="minorHAnsi"/>
                <w:b w:val="0"/>
                <w:sz w:val="18"/>
                <w:szCs w:val="18"/>
              </w:rPr>
              <w:t xml:space="preserve"> entries</w:t>
            </w:r>
          </w:p>
        </w:tc>
        <w:tc>
          <w:tcPr>
            <w:tcW w:w="0" w:type="auto"/>
            <w:hideMark/>
          </w:tcPr>
          <w:p w14:paraId="25808F2A" w14:textId="77777777" w:rsidR="000C3F92" w:rsidRPr="00AE1D27" w:rsidRDefault="000C3F92" w:rsidP="00554336">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AE1D27">
              <w:rPr>
                <w:rFonts w:cstheme="minorHAnsi"/>
                <w:sz w:val="18"/>
                <w:szCs w:val="18"/>
              </w:rPr>
              <w:t>5</w:t>
            </w:r>
          </w:p>
        </w:tc>
        <w:tc>
          <w:tcPr>
            <w:tcW w:w="0" w:type="auto"/>
            <w:hideMark/>
          </w:tcPr>
          <w:p w14:paraId="500116D3" w14:textId="77777777" w:rsidR="000C3F92" w:rsidRPr="00AE1D27" w:rsidRDefault="000C3F92" w:rsidP="00554336">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AE1D27">
              <w:rPr>
                <w:rFonts w:cstheme="minorHAnsi"/>
                <w:sz w:val="18"/>
                <w:szCs w:val="18"/>
              </w:rPr>
              <w:t>11</w:t>
            </w:r>
          </w:p>
        </w:tc>
        <w:tc>
          <w:tcPr>
            <w:tcW w:w="0" w:type="auto"/>
            <w:hideMark/>
          </w:tcPr>
          <w:p w14:paraId="54D56AF4" w14:textId="77777777" w:rsidR="000C3F92" w:rsidRPr="00AE1D27" w:rsidRDefault="000C3F92" w:rsidP="00554336">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AE1D27">
              <w:rPr>
                <w:rFonts w:cstheme="minorHAnsi"/>
                <w:sz w:val="18"/>
                <w:szCs w:val="18"/>
              </w:rPr>
              <w:t>9</w:t>
            </w:r>
          </w:p>
        </w:tc>
        <w:tc>
          <w:tcPr>
            <w:tcW w:w="0" w:type="auto"/>
            <w:hideMark/>
          </w:tcPr>
          <w:p w14:paraId="1A74E55D" w14:textId="77777777" w:rsidR="000C3F92" w:rsidRPr="00AE1D27" w:rsidRDefault="000C3F92" w:rsidP="00554336">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AE1D27">
              <w:rPr>
                <w:rFonts w:cstheme="minorHAnsi"/>
                <w:sz w:val="18"/>
                <w:szCs w:val="18"/>
              </w:rPr>
              <w:t>5</w:t>
            </w:r>
          </w:p>
        </w:tc>
        <w:tc>
          <w:tcPr>
            <w:tcW w:w="0" w:type="auto"/>
            <w:hideMark/>
          </w:tcPr>
          <w:p w14:paraId="118FE8A5" w14:textId="77777777" w:rsidR="000C3F92" w:rsidRPr="00AE1D27" w:rsidRDefault="000C3F92" w:rsidP="00554336">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AE1D27">
              <w:rPr>
                <w:rFonts w:cstheme="minorHAnsi"/>
                <w:sz w:val="18"/>
                <w:szCs w:val="18"/>
              </w:rPr>
              <w:t>3</w:t>
            </w:r>
          </w:p>
        </w:tc>
        <w:tc>
          <w:tcPr>
            <w:tcW w:w="0" w:type="auto"/>
            <w:hideMark/>
          </w:tcPr>
          <w:p w14:paraId="58DCBCD5" w14:textId="77777777" w:rsidR="000C3F92" w:rsidRPr="00AE1D27" w:rsidRDefault="000C3F92" w:rsidP="00554336">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AE1D27">
              <w:rPr>
                <w:rFonts w:cstheme="minorHAnsi"/>
                <w:sz w:val="18"/>
                <w:szCs w:val="18"/>
              </w:rPr>
              <w:t>3</w:t>
            </w:r>
          </w:p>
        </w:tc>
        <w:tc>
          <w:tcPr>
            <w:tcW w:w="0" w:type="auto"/>
            <w:hideMark/>
          </w:tcPr>
          <w:p w14:paraId="27452EBE" w14:textId="77777777" w:rsidR="000C3F92" w:rsidRPr="00AE1D27" w:rsidRDefault="000C3F92" w:rsidP="00554336">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AE1D27">
              <w:rPr>
                <w:rFonts w:cstheme="minorHAnsi"/>
                <w:sz w:val="18"/>
                <w:szCs w:val="18"/>
              </w:rPr>
              <w:t>15</w:t>
            </w:r>
          </w:p>
        </w:tc>
        <w:tc>
          <w:tcPr>
            <w:tcW w:w="0" w:type="auto"/>
            <w:hideMark/>
          </w:tcPr>
          <w:p w14:paraId="241EF010" w14:textId="77777777" w:rsidR="000C3F92" w:rsidRPr="00AE1D27" w:rsidRDefault="000C3F92" w:rsidP="00554336">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AE1D27">
              <w:rPr>
                <w:rFonts w:cstheme="minorHAnsi"/>
                <w:sz w:val="18"/>
                <w:szCs w:val="18"/>
              </w:rPr>
              <w:t>9</w:t>
            </w:r>
          </w:p>
        </w:tc>
        <w:tc>
          <w:tcPr>
            <w:tcW w:w="0" w:type="auto"/>
            <w:hideMark/>
          </w:tcPr>
          <w:p w14:paraId="51EC62C3" w14:textId="77777777" w:rsidR="000C3F92" w:rsidRPr="00AE1D27" w:rsidRDefault="000C3F92" w:rsidP="00554336">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AE1D27">
              <w:rPr>
                <w:rFonts w:cstheme="minorHAnsi"/>
                <w:sz w:val="18"/>
                <w:szCs w:val="18"/>
              </w:rPr>
              <w:t>60</w:t>
            </w:r>
          </w:p>
        </w:tc>
        <w:tc>
          <w:tcPr>
            <w:tcW w:w="0" w:type="auto"/>
            <w:hideMark/>
          </w:tcPr>
          <w:p w14:paraId="7495C195" w14:textId="77777777" w:rsidR="000C3F92" w:rsidRPr="00AE1D27" w:rsidRDefault="000C3F92" w:rsidP="00554336">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AE1D27">
              <w:rPr>
                <w:rFonts w:cstheme="minorHAnsi"/>
                <w:sz w:val="18"/>
                <w:szCs w:val="18"/>
              </w:rPr>
              <w:t>7%</w:t>
            </w:r>
          </w:p>
        </w:tc>
      </w:tr>
      <w:tr w:rsidR="00DF5A99" w:rsidRPr="00AE1D27" w14:paraId="59758BEE" w14:textId="77777777" w:rsidTr="00AE1D27">
        <w:trPr>
          <w:trHeight w:val="48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A64FF10" w14:textId="2BF48DD5" w:rsidR="000C3F92" w:rsidRPr="00AE1D27" w:rsidRDefault="000C3F92" w:rsidP="000C3F92">
            <w:pPr>
              <w:spacing w:before="0" w:after="0" w:line="240" w:lineRule="auto"/>
              <w:jc w:val="both"/>
              <w:rPr>
                <w:rFonts w:cstheme="minorHAnsi"/>
                <w:b w:val="0"/>
                <w:sz w:val="18"/>
                <w:szCs w:val="18"/>
              </w:rPr>
            </w:pPr>
            <w:r w:rsidRPr="00AE1D27">
              <w:rPr>
                <w:rFonts w:cstheme="minorHAnsi"/>
                <w:b w:val="0"/>
                <w:sz w:val="18"/>
                <w:szCs w:val="18"/>
              </w:rPr>
              <w:t xml:space="preserve">Number of NOMIS entries that are incomplete, missing or </w:t>
            </w:r>
            <w:r w:rsidR="006E5E30">
              <w:rPr>
                <w:rFonts w:cstheme="minorHAnsi"/>
                <w:b w:val="0"/>
                <w:sz w:val="18"/>
                <w:szCs w:val="18"/>
              </w:rPr>
              <w:t>incorrect</w:t>
            </w:r>
          </w:p>
        </w:tc>
        <w:tc>
          <w:tcPr>
            <w:tcW w:w="0" w:type="auto"/>
            <w:hideMark/>
          </w:tcPr>
          <w:p w14:paraId="1F99D372" w14:textId="77777777" w:rsidR="000C3F92" w:rsidRPr="00AE1D27" w:rsidRDefault="000C3F92" w:rsidP="00554336">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AE1D27">
              <w:rPr>
                <w:rFonts w:cstheme="minorHAnsi"/>
                <w:sz w:val="18"/>
                <w:szCs w:val="18"/>
              </w:rPr>
              <w:t>7</w:t>
            </w:r>
          </w:p>
        </w:tc>
        <w:tc>
          <w:tcPr>
            <w:tcW w:w="0" w:type="auto"/>
            <w:hideMark/>
          </w:tcPr>
          <w:p w14:paraId="6B516C97" w14:textId="77777777" w:rsidR="000C3F92" w:rsidRPr="00AE1D27" w:rsidRDefault="000C3F92" w:rsidP="00554336">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AE1D27">
              <w:rPr>
                <w:rFonts w:cstheme="minorHAnsi"/>
                <w:sz w:val="18"/>
                <w:szCs w:val="18"/>
              </w:rPr>
              <w:t>12</w:t>
            </w:r>
          </w:p>
        </w:tc>
        <w:tc>
          <w:tcPr>
            <w:tcW w:w="0" w:type="auto"/>
            <w:hideMark/>
          </w:tcPr>
          <w:p w14:paraId="2DBFD531" w14:textId="77777777" w:rsidR="000C3F92" w:rsidRPr="00AE1D27" w:rsidRDefault="000C3F92" w:rsidP="00554336">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AE1D27">
              <w:rPr>
                <w:rFonts w:cstheme="minorHAnsi"/>
                <w:sz w:val="18"/>
                <w:szCs w:val="18"/>
              </w:rPr>
              <w:t>6</w:t>
            </w:r>
          </w:p>
        </w:tc>
        <w:tc>
          <w:tcPr>
            <w:tcW w:w="0" w:type="auto"/>
            <w:hideMark/>
          </w:tcPr>
          <w:p w14:paraId="336287DA" w14:textId="77777777" w:rsidR="000C3F92" w:rsidRPr="00AE1D27" w:rsidRDefault="000C3F92" w:rsidP="00554336">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AE1D27">
              <w:rPr>
                <w:rFonts w:cstheme="minorHAnsi"/>
                <w:sz w:val="18"/>
                <w:szCs w:val="18"/>
              </w:rPr>
              <w:t>0</w:t>
            </w:r>
          </w:p>
        </w:tc>
        <w:tc>
          <w:tcPr>
            <w:tcW w:w="0" w:type="auto"/>
            <w:hideMark/>
          </w:tcPr>
          <w:p w14:paraId="660281DF" w14:textId="77777777" w:rsidR="000C3F92" w:rsidRPr="00AE1D27" w:rsidRDefault="000C3F92" w:rsidP="00554336">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AE1D27">
              <w:rPr>
                <w:rFonts w:cstheme="minorHAnsi"/>
                <w:sz w:val="18"/>
                <w:szCs w:val="18"/>
              </w:rPr>
              <w:t>3</w:t>
            </w:r>
          </w:p>
        </w:tc>
        <w:tc>
          <w:tcPr>
            <w:tcW w:w="0" w:type="auto"/>
            <w:hideMark/>
          </w:tcPr>
          <w:p w14:paraId="093D3363" w14:textId="77777777" w:rsidR="000C3F92" w:rsidRPr="00AE1D27" w:rsidRDefault="000C3F92" w:rsidP="00554336">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AE1D27">
              <w:rPr>
                <w:rFonts w:cstheme="minorHAnsi"/>
                <w:sz w:val="18"/>
                <w:szCs w:val="18"/>
              </w:rPr>
              <w:t>1</w:t>
            </w:r>
          </w:p>
        </w:tc>
        <w:tc>
          <w:tcPr>
            <w:tcW w:w="0" w:type="auto"/>
            <w:hideMark/>
          </w:tcPr>
          <w:p w14:paraId="0BE91B9C" w14:textId="77777777" w:rsidR="000C3F92" w:rsidRPr="00AE1D27" w:rsidRDefault="000C3F92" w:rsidP="00554336">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AE1D27">
              <w:rPr>
                <w:rFonts w:cstheme="minorHAnsi"/>
                <w:sz w:val="18"/>
                <w:szCs w:val="18"/>
              </w:rPr>
              <w:t>12</w:t>
            </w:r>
          </w:p>
        </w:tc>
        <w:tc>
          <w:tcPr>
            <w:tcW w:w="0" w:type="auto"/>
            <w:hideMark/>
          </w:tcPr>
          <w:p w14:paraId="08D4DD75" w14:textId="77777777" w:rsidR="000C3F92" w:rsidRPr="00AE1D27" w:rsidRDefault="000C3F92" w:rsidP="00554336">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AE1D27">
              <w:rPr>
                <w:rFonts w:cstheme="minorHAnsi"/>
                <w:sz w:val="18"/>
                <w:szCs w:val="18"/>
              </w:rPr>
              <w:t>12</w:t>
            </w:r>
          </w:p>
        </w:tc>
        <w:tc>
          <w:tcPr>
            <w:tcW w:w="0" w:type="auto"/>
            <w:hideMark/>
          </w:tcPr>
          <w:p w14:paraId="6940844E" w14:textId="77777777" w:rsidR="000C3F92" w:rsidRPr="00AE1D27" w:rsidRDefault="000C3F92" w:rsidP="00554336">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AE1D27">
              <w:rPr>
                <w:rFonts w:cstheme="minorHAnsi"/>
                <w:sz w:val="18"/>
                <w:szCs w:val="18"/>
              </w:rPr>
              <w:t>53</w:t>
            </w:r>
          </w:p>
        </w:tc>
        <w:tc>
          <w:tcPr>
            <w:tcW w:w="0" w:type="auto"/>
            <w:hideMark/>
          </w:tcPr>
          <w:p w14:paraId="6B208404" w14:textId="77777777" w:rsidR="000C3F92" w:rsidRPr="00AE1D27" w:rsidRDefault="000C3F92" w:rsidP="00554336">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AE1D27">
              <w:rPr>
                <w:rFonts w:cstheme="minorHAnsi"/>
                <w:sz w:val="18"/>
                <w:szCs w:val="18"/>
              </w:rPr>
              <w:t>33%</w:t>
            </w:r>
          </w:p>
        </w:tc>
      </w:tr>
    </w:tbl>
    <w:p w14:paraId="09A733B6" w14:textId="60E78BD3" w:rsidR="00E33BE1" w:rsidRPr="0046437C" w:rsidRDefault="00E33BE1" w:rsidP="00E33BE1">
      <w:pPr>
        <w:spacing w:before="240" w:line="240" w:lineRule="auto"/>
        <w:jc w:val="both"/>
      </w:pPr>
      <w:r w:rsidRPr="0046437C">
        <w:t>Indicator 2: OVC_HIVSTAT</w:t>
      </w:r>
      <w:r w:rsidR="0046437C">
        <w:t xml:space="preserve"> (</w:t>
      </w:r>
      <w:r w:rsidR="0046437C">
        <w:fldChar w:fldCharType="begin"/>
      </w:r>
      <w:r w:rsidR="0046437C">
        <w:instrText xml:space="preserve"> REF _Ref520928179 \h </w:instrText>
      </w:r>
      <w:r w:rsidR="0046437C">
        <w:fldChar w:fldCharType="separate"/>
      </w:r>
      <w:r w:rsidR="00C66CA7">
        <w:t xml:space="preserve">Table </w:t>
      </w:r>
      <w:r w:rsidR="00C66CA7">
        <w:rPr>
          <w:noProof/>
        </w:rPr>
        <w:t>6</w:t>
      </w:r>
      <w:r w:rsidR="0046437C">
        <w:fldChar w:fldCharType="end"/>
      </w:r>
      <w:r w:rsidR="0046437C">
        <w:t>)</w:t>
      </w:r>
    </w:p>
    <w:p w14:paraId="435B897F" w14:textId="6B5622BA" w:rsidR="00B15472" w:rsidRDefault="00B15472" w:rsidP="00E33BE1">
      <w:pPr>
        <w:spacing w:before="0" w:after="0" w:line="240" w:lineRule="auto"/>
        <w:jc w:val="both"/>
      </w:pPr>
      <w:r w:rsidRPr="00B15472">
        <w:t xml:space="preserve">Errors from documenting </w:t>
      </w:r>
      <w:r w:rsidR="006E5E30">
        <w:t>incorrect</w:t>
      </w:r>
      <w:r w:rsidRPr="00B15472">
        <w:t xml:space="preserve"> entries in the service forms were observed at seven</w:t>
      </w:r>
      <w:r>
        <w:t xml:space="preserve"> CBOs.</w:t>
      </w:r>
      <w:r w:rsidR="00E33BE1">
        <w:t xml:space="preserve"> </w:t>
      </w:r>
      <w:r>
        <w:t>Three</w:t>
      </w:r>
      <w:r w:rsidR="0081259F">
        <w:t xml:space="preserve"> percent</w:t>
      </w:r>
      <w:r w:rsidR="00E33BE1" w:rsidRPr="00AF0E66">
        <w:t xml:space="preserve"> </w:t>
      </w:r>
      <w:r w:rsidR="00E33BE1">
        <w:t>of beneficiar</w:t>
      </w:r>
      <w:r>
        <w:t>y</w:t>
      </w:r>
      <w:r w:rsidR="00E33BE1">
        <w:t xml:space="preserve"> forms reviewed during the cross checks had incomplete, missing or </w:t>
      </w:r>
      <w:r w:rsidR="006E5E30">
        <w:t>incorrect</w:t>
      </w:r>
      <w:r w:rsidR="00E33BE1">
        <w:t xml:space="preserve"> entries. </w:t>
      </w:r>
      <w:r w:rsidR="00C716B7">
        <w:t xml:space="preserve">In addition to the errors </w:t>
      </w:r>
      <w:r>
        <w:t xml:space="preserve">already mentioned in the section on OVC_SERV above, </w:t>
      </w:r>
      <w:r w:rsidR="0046437C">
        <w:t xml:space="preserve">it was observed </w:t>
      </w:r>
      <w:r w:rsidR="00444C29">
        <w:t xml:space="preserve">that </w:t>
      </w:r>
      <w:r w:rsidR="0046437C">
        <w:t>the HIV status of some beneficiaries sighted in the NOMIS were not present on the corresponding service forms.</w:t>
      </w:r>
      <w:r w:rsidR="00E33BE1" w:rsidRPr="00AF0E66">
        <w:t xml:space="preserve"> During the cross-checks from the NOMIS to the source documents, </w:t>
      </w:r>
      <w:r>
        <w:t xml:space="preserve">data entry </w:t>
      </w:r>
      <w:r w:rsidR="00E33BE1" w:rsidRPr="00AF0E66">
        <w:t xml:space="preserve">errors were identified </w:t>
      </w:r>
      <w:r>
        <w:t>at</w:t>
      </w:r>
      <w:r w:rsidR="00E33BE1" w:rsidRPr="00AF0E66">
        <w:t xml:space="preserve"> </w:t>
      </w:r>
      <w:r w:rsidR="0046437C">
        <w:t xml:space="preserve">three </w:t>
      </w:r>
      <w:r>
        <w:t xml:space="preserve">of the eight </w:t>
      </w:r>
      <w:r w:rsidR="00E33BE1" w:rsidRPr="00AF0E66">
        <w:t>(</w:t>
      </w:r>
      <w:r w:rsidR="00C716B7">
        <w:t>37</w:t>
      </w:r>
      <w:r w:rsidR="00E33BE1" w:rsidRPr="00AF0E66">
        <w:t>.</w:t>
      </w:r>
      <w:r w:rsidR="00E33BE1">
        <w:t>5</w:t>
      </w:r>
      <w:r w:rsidR="0081259F">
        <w:t xml:space="preserve"> percent</w:t>
      </w:r>
      <w:r w:rsidR="00E33BE1" w:rsidRPr="00AF0E66">
        <w:t>) CBOs visited.</w:t>
      </w:r>
      <w:r>
        <w:t xml:space="preserve"> Five</w:t>
      </w:r>
      <w:r w:rsidR="0081259F">
        <w:t xml:space="preserve"> percent</w:t>
      </w:r>
      <w:r w:rsidR="00E33BE1">
        <w:t xml:space="preserve"> of NOMIS entries reviewed show</w:t>
      </w:r>
      <w:r>
        <w:t>ed</w:t>
      </w:r>
      <w:r w:rsidR="00E33BE1">
        <w:t xml:space="preserve"> </w:t>
      </w:r>
      <w:r w:rsidR="0081259F">
        <w:t xml:space="preserve">errors </w:t>
      </w:r>
      <w:r>
        <w:t xml:space="preserve">already mentioned in the section on OVC_SERV above. </w:t>
      </w:r>
    </w:p>
    <w:p w14:paraId="5431137C" w14:textId="3E3BCB21" w:rsidR="00BF0805" w:rsidRDefault="00B15472" w:rsidP="00B15472">
      <w:pPr>
        <w:pStyle w:val="Caption"/>
      </w:pPr>
      <w:bookmarkStart w:id="228" w:name="_Ref520928179"/>
      <w:bookmarkStart w:id="229" w:name="_Toc525931018"/>
      <w:r>
        <w:t xml:space="preserve">Table </w:t>
      </w:r>
      <w:r w:rsidR="00833952">
        <w:rPr>
          <w:noProof/>
        </w:rPr>
        <w:fldChar w:fldCharType="begin"/>
      </w:r>
      <w:r w:rsidR="00833952">
        <w:rPr>
          <w:noProof/>
        </w:rPr>
        <w:instrText xml:space="preserve"> SEQ Table \* ARABIC </w:instrText>
      </w:r>
      <w:r w:rsidR="00833952">
        <w:rPr>
          <w:noProof/>
        </w:rPr>
        <w:fldChar w:fldCharType="separate"/>
      </w:r>
      <w:r w:rsidR="00C66CA7">
        <w:rPr>
          <w:noProof/>
        </w:rPr>
        <w:t>6</w:t>
      </w:r>
      <w:r w:rsidR="00833952">
        <w:rPr>
          <w:noProof/>
        </w:rPr>
        <w:fldChar w:fldCharType="end"/>
      </w:r>
      <w:bookmarkEnd w:id="228"/>
      <w:r>
        <w:t>.</w:t>
      </w:r>
      <w:r w:rsidR="00BF0805">
        <w:t xml:space="preserve"> </w:t>
      </w:r>
      <w:r w:rsidR="00BF0805" w:rsidRPr="0042150C">
        <w:t xml:space="preserve">Cross-Check Findings from </w:t>
      </w:r>
      <w:r w:rsidR="00E11E13">
        <w:t>LOPIN 1</w:t>
      </w:r>
      <w:r w:rsidR="00BF0805" w:rsidRPr="0042150C">
        <w:t xml:space="preserve"> CBOs in </w:t>
      </w:r>
      <w:r w:rsidR="00BF0805">
        <w:t>Lagos, Rivers and Akwa Ibom</w:t>
      </w:r>
      <w:r w:rsidR="00BF0805" w:rsidRPr="0042150C">
        <w:t xml:space="preserve"> River States</w:t>
      </w:r>
      <w:r w:rsidR="00BF0805">
        <w:t xml:space="preserve"> OVC_HIVSTAT</w:t>
      </w:r>
      <w:bookmarkEnd w:id="229"/>
    </w:p>
    <w:tbl>
      <w:tblPr>
        <w:tblStyle w:val="GridTable4-Accent12"/>
        <w:tblW w:w="0" w:type="auto"/>
        <w:tblLook w:val="04A0" w:firstRow="1" w:lastRow="0" w:firstColumn="1" w:lastColumn="0" w:noHBand="0" w:noVBand="1"/>
      </w:tblPr>
      <w:tblGrid>
        <w:gridCol w:w="3176"/>
        <w:gridCol w:w="486"/>
        <w:gridCol w:w="640"/>
        <w:gridCol w:w="762"/>
        <w:gridCol w:w="635"/>
        <w:gridCol w:w="796"/>
        <w:gridCol w:w="614"/>
        <w:gridCol w:w="803"/>
        <w:gridCol w:w="486"/>
        <w:gridCol w:w="524"/>
        <w:gridCol w:w="428"/>
      </w:tblGrid>
      <w:tr w:rsidR="00BF0805" w:rsidRPr="00AE1D27" w14:paraId="71A80801" w14:textId="77777777" w:rsidTr="00F13AAA">
        <w:trPr>
          <w:cnfStyle w:val="100000000000" w:firstRow="1" w:lastRow="0" w:firstColumn="0" w:lastColumn="0" w:oddVBand="0" w:evenVBand="0" w:oddHBand="0"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0" w:type="auto"/>
            <w:gridSpan w:val="11"/>
            <w:shd w:val="clear" w:color="auto" w:fill="002060"/>
            <w:noWrap/>
            <w:vAlign w:val="center"/>
            <w:hideMark/>
          </w:tcPr>
          <w:p w14:paraId="52F3E514" w14:textId="3DC7547D" w:rsidR="00BF0805" w:rsidRPr="00AE1D27" w:rsidRDefault="00BF0805" w:rsidP="00557C50">
            <w:pPr>
              <w:pStyle w:val="Caption"/>
              <w:spacing w:before="0" w:after="0"/>
              <w:rPr>
                <w:rFonts w:cstheme="minorHAnsi"/>
                <w:color w:val="FFFFFF" w:themeColor="background1"/>
              </w:rPr>
            </w:pPr>
            <w:r w:rsidRPr="00AE1D27">
              <w:rPr>
                <w:rFonts w:cstheme="minorHAnsi"/>
                <w:color w:val="FFFFFF" w:themeColor="background1"/>
              </w:rPr>
              <w:t xml:space="preserve">Cross Check Findings_ </w:t>
            </w:r>
            <w:r w:rsidR="00E11E13" w:rsidRPr="00AE1D27">
              <w:rPr>
                <w:rFonts w:cstheme="minorHAnsi"/>
                <w:color w:val="FFFFFF" w:themeColor="background1"/>
              </w:rPr>
              <w:t xml:space="preserve">LOPIN </w:t>
            </w:r>
            <w:r w:rsidR="00AE1D27" w:rsidRPr="00AE1D27">
              <w:rPr>
                <w:rFonts w:cstheme="minorHAnsi"/>
                <w:color w:val="FFFFFF" w:themeColor="background1"/>
              </w:rPr>
              <w:t>1 (</w:t>
            </w:r>
            <w:r w:rsidRPr="00AE1D27">
              <w:rPr>
                <w:rFonts w:cstheme="minorHAnsi"/>
                <w:color w:val="FFFFFF" w:themeColor="background1"/>
              </w:rPr>
              <w:t>OVC _HIVSTAT)</w:t>
            </w:r>
          </w:p>
        </w:tc>
      </w:tr>
      <w:tr w:rsidR="00BF0805" w:rsidRPr="00AE1D27" w14:paraId="28759F4D" w14:textId="77777777" w:rsidTr="00AE1D2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vMerge w:val="restart"/>
            <w:shd w:val="clear" w:color="auto" w:fill="002060"/>
            <w:hideMark/>
          </w:tcPr>
          <w:p w14:paraId="5648031A" w14:textId="77777777" w:rsidR="00BF0805" w:rsidRPr="00AE1D27" w:rsidRDefault="00BF0805" w:rsidP="00BF0805">
            <w:pPr>
              <w:pStyle w:val="Caption"/>
              <w:spacing w:before="0" w:after="0"/>
              <w:rPr>
                <w:rFonts w:cstheme="minorHAnsi"/>
                <w:color w:val="FFFFFF" w:themeColor="background1"/>
              </w:rPr>
            </w:pPr>
            <w:r w:rsidRPr="00AE1D27">
              <w:rPr>
                <w:rFonts w:cstheme="minorHAnsi"/>
                <w:color w:val="FFFFFF" w:themeColor="background1"/>
              </w:rPr>
              <w:t>Cross Check Findings</w:t>
            </w:r>
          </w:p>
        </w:tc>
        <w:tc>
          <w:tcPr>
            <w:tcW w:w="0" w:type="auto"/>
            <w:gridSpan w:val="3"/>
            <w:shd w:val="clear" w:color="auto" w:fill="002060"/>
            <w:noWrap/>
            <w:hideMark/>
          </w:tcPr>
          <w:p w14:paraId="23ABD649" w14:textId="77777777" w:rsidR="00BF0805" w:rsidRPr="00AE1D27" w:rsidRDefault="00BF0805" w:rsidP="00BF0805">
            <w:pPr>
              <w:pStyle w:val="Caption"/>
              <w:spacing w:before="0" w:after="0"/>
              <w:cnfStyle w:val="000000100000" w:firstRow="0" w:lastRow="0" w:firstColumn="0" w:lastColumn="0" w:oddVBand="0" w:evenVBand="0" w:oddHBand="1" w:evenHBand="0" w:firstRowFirstColumn="0" w:firstRowLastColumn="0" w:lastRowFirstColumn="0" w:lastRowLastColumn="0"/>
              <w:rPr>
                <w:rFonts w:cstheme="minorHAnsi"/>
                <w:b/>
                <w:color w:val="FFFFFF" w:themeColor="background1"/>
              </w:rPr>
            </w:pPr>
            <w:r w:rsidRPr="00AE1D27">
              <w:rPr>
                <w:rFonts w:cstheme="minorHAnsi"/>
                <w:b/>
                <w:color w:val="FFFFFF" w:themeColor="background1"/>
              </w:rPr>
              <w:t>Lagos</w:t>
            </w:r>
          </w:p>
        </w:tc>
        <w:tc>
          <w:tcPr>
            <w:tcW w:w="0" w:type="auto"/>
            <w:gridSpan w:val="3"/>
            <w:shd w:val="clear" w:color="auto" w:fill="002060"/>
            <w:noWrap/>
            <w:hideMark/>
          </w:tcPr>
          <w:p w14:paraId="12488032" w14:textId="77777777" w:rsidR="00BF0805" w:rsidRPr="00AE1D27" w:rsidRDefault="00BF0805" w:rsidP="00BF0805">
            <w:pPr>
              <w:pStyle w:val="Caption"/>
              <w:spacing w:before="0" w:after="0"/>
              <w:cnfStyle w:val="000000100000" w:firstRow="0" w:lastRow="0" w:firstColumn="0" w:lastColumn="0" w:oddVBand="0" w:evenVBand="0" w:oddHBand="1" w:evenHBand="0" w:firstRowFirstColumn="0" w:firstRowLastColumn="0" w:lastRowFirstColumn="0" w:lastRowLastColumn="0"/>
              <w:rPr>
                <w:rFonts w:cstheme="minorHAnsi"/>
                <w:b/>
                <w:color w:val="FFFFFF" w:themeColor="background1"/>
              </w:rPr>
            </w:pPr>
            <w:r w:rsidRPr="00AE1D27">
              <w:rPr>
                <w:rFonts w:cstheme="minorHAnsi"/>
                <w:b/>
                <w:color w:val="FFFFFF" w:themeColor="background1"/>
              </w:rPr>
              <w:t>Rivers</w:t>
            </w:r>
          </w:p>
        </w:tc>
        <w:tc>
          <w:tcPr>
            <w:tcW w:w="0" w:type="auto"/>
            <w:gridSpan w:val="2"/>
            <w:shd w:val="clear" w:color="auto" w:fill="002060"/>
            <w:noWrap/>
            <w:hideMark/>
          </w:tcPr>
          <w:p w14:paraId="026AB132" w14:textId="77777777" w:rsidR="00BF0805" w:rsidRPr="00AE1D27" w:rsidRDefault="00BF0805" w:rsidP="00BF0805">
            <w:pPr>
              <w:pStyle w:val="Caption"/>
              <w:spacing w:before="0" w:after="0"/>
              <w:cnfStyle w:val="000000100000" w:firstRow="0" w:lastRow="0" w:firstColumn="0" w:lastColumn="0" w:oddVBand="0" w:evenVBand="0" w:oddHBand="1" w:evenHBand="0" w:firstRowFirstColumn="0" w:firstRowLastColumn="0" w:lastRowFirstColumn="0" w:lastRowLastColumn="0"/>
              <w:rPr>
                <w:rFonts w:cstheme="minorHAnsi"/>
                <w:b/>
                <w:color w:val="FFFFFF" w:themeColor="background1"/>
              </w:rPr>
            </w:pPr>
            <w:r w:rsidRPr="00AE1D27">
              <w:rPr>
                <w:rFonts w:cstheme="minorHAnsi"/>
                <w:b/>
                <w:color w:val="FFFFFF" w:themeColor="background1"/>
              </w:rPr>
              <w:t>Akwa Ibom</w:t>
            </w:r>
          </w:p>
        </w:tc>
        <w:tc>
          <w:tcPr>
            <w:tcW w:w="0" w:type="auto"/>
            <w:gridSpan w:val="2"/>
            <w:shd w:val="clear" w:color="auto" w:fill="002060"/>
            <w:noWrap/>
            <w:hideMark/>
          </w:tcPr>
          <w:p w14:paraId="521C7306" w14:textId="77777777" w:rsidR="00BF0805" w:rsidRPr="00AE1D27" w:rsidRDefault="00BF0805" w:rsidP="00BF0805">
            <w:pPr>
              <w:pStyle w:val="Caption"/>
              <w:spacing w:before="0" w:after="0"/>
              <w:cnfStyle w:val="000000100000" w:firstRow="0" w:lastRow="0" w:firstColumn="0" w:lastColumn="0" w:oddVBand="0" w:evenVBand="0" w:oddHBand="1" w:evenHBand="0" w:firstRowFirstColumn="0" w:firstRowLastColumn="0" w:lastRowFirstColumn="0" w:lastRowLastColumn="0"/>
              <w:rPr>
                <w:rFonts w:cstheme="minorHAnsi"/>
                <w:b/>
                <w:color w:val="FFFFFF" w:themeColor="background1"/>
              </w:rPr>
            </w:pPr>
            <w:r w:rsidRPr="00AE1D27">
              <w:rPr>
                <w:rFonts w:cstheme="minorHAnsi"/>
                <w:b/>
                <w:color w:val="FFFFFF" w:themeColor="background1"/>
              </w:rPr>
              <w:t>Total</w:t>
            </w:r>
          </w:p>
        </w:tc>
      </w:tr>
      <w:tr w:rsidR="00DF5A99" w:rsidRPr="00AE1D27" w14:paraId="5713C770" w14:textId="77777777" w:rsidTr="00AE1D27">
        <w:trPr>
          <w:trHeight w:val="355"/>
        </w:trPr>
        <w:tc>
          <w:tcPr>
            <w:cnfStyle w:val="001000000000" w:firstRow="0" w:lastRow="0" w:firstColumn="1" w:lastColumn="0" w:oddVBand="0" w:evenVBand="0" w:oddHBand="0" w:evenHBand="0" w:firstRowFirstColumn="0" w:firstRowLastColumn="0" w:lastRowFirstColumn="0" w:lastRowLastColumn="0"/>
            <w:tcW w:w="0" w:type="auto"/>
            <w:vMerge/>
            <w:hideMark/>
          </w:tcPr>
          <w:p w14:paraId="436D0997" w14:textId="77777777" w:rsidR="00DF5A99" w:rsidRPr="00AE1D27" w:rsidRDefault="00DF5A99" w:rsidP="00DF5A99">
            <w:pPr>
              <w:pStyle w:val="Caption"/>
              <w:spacing w:before="0" w:after="0"/>
              <w:rPr>
                <w:rFonts w:cstheme="minorHAnsi"/>
              </w:rPr>
            </w:pPr>
          </w:p>
        </w:tc>
        <w:tc>
          <w:tcPr>
            <w:tcW w:w="0" w:type="auto"/>
            <w:hideMark/>
          </w:tcPr>
          <w:p w14:paraId="4915BDAC" w14:textId="409C292E" w:rsidR="00DF5A99" w:rsidRPr="00AE1D27" w:rsidRDefault="00DF5A99" w:rsidP="00DF5A99">
            <w:pPr>
              <w:pStyle w:val="Caption"/>
              <w:spacing w:before="0" w:after="0"/>
              <w:cnfStyle w:val="000000000000" w:firstRow="0" w:lastRow="0" w:firstColumn="0" w:lastColumn="0" w:oddVBand="0" w:evenVBand="0" w:oddHBand="0" w:evenHBand="0" w:firstRowFirstColumn="0" w:firstRowLastColumn="0" w:lastRowFirstColumn="0" w:lastRowLastColumn="0"/>
              <w:rPr>
                <w:rFonts w:cstheme="minorHAnsi"/>
                <w:b/>
                <w:bCs/>
                <w:i w:val="0"/>
                <w:iCs w:val="0"/>
                <w:color w:val="6C6463"/>
              </w:rPr>
            </w:pPr>
            <w:r w:rsidRPr="00AE1D27">
              <w:rPr>
                <w:rFonts w:cstheme="minorHAnsi"/>
                <w:b/>
                <w:bCs/>
                <w:i w:val="0"/>
                <w:iCs w:val="0"/>
                <w:color w:val="6C6463"/>
              </w:rPr>
              <w:t>CF</w:t>
            </w:r>
          </w:p>
        </w:tc>
        <w:tc>
          <w:tcPr>
            <w:tcW w:w="0" w:type="auto"/>
            <w:hideMark/>
          </w:tcPr>
          <w:p w14:paraId="621A44D3" w14:textId="7D79D1D6" w:rsidR="00DF5A99" w:rsidRPr="00AE1D27" w:rsidRDefault="00DF5A99" w:rsidP="00DF5A99">
            <w:pPr>
              <w:pStyle w:val="Caption"/>
              <w:spacing w:before="0" w:after="0"/>
              <w:cnfStyle w:val="000000000000" w:firstRow="0" w:lastRow="0" w:firstColumn="0" w:lastColumn="0" w:oddVBand="0" w:evenVBand="0" w:oddHBand="0" w:evenHBand="0" w:firstRowFirstColumn="0" w:firstRowLastColumn="0" w:lastRowFirstColumn="0" w:lastRowLastColumn="0"/>
              <w:rPr>
                <w:rFonts w:cstheme="minorHAnsi"/>
                <w:b/>
                <w:bCs/>
                <w:i w:val="0"/>
                <w:iCs w:val="0"/>
                <w:color w:val="6C6463"/>
              </w:rPr>
            </w:pPr>
            <w:r w:rsidRPr="00AE1D27">
              <w:rPr>
                <w:rFonts w:cstheme="minorHAnsi"/>
                <w:b/>
                <w:bCs/>
                <w:i w:val="0"/>
                <w:iCs w:val="0"/>
                <w:color w:val="6C6463"/>
              </w:rPr>
              <w:t>RHN</w:t>
            </w:r>
          </w:p>
        </w:tc>
        <w:tc>
          <w:tcPr>
            <w:tcW w:w="0" w:type="auto"/>
            <w:hideMark/>
          </w:tcPr>
          <w:p w14:paraId="24CF4E96" w14:textId="0E13DB26" w:rsidR="00DF5A99" w:rsidRPr="00AE1D27" w:rsidRDefault="00DF5A99" w:rsidP="00DF5A99">
            <w:pPr>
              <w:pStyle w:val="Caption"/>
              <w:spacing w:before="0" w:after="0"/>
              <w:cnfStyle w:val="000000000000" w:firstRow="0" w:lastRow="0" w:firstColumn="0" w:lastColumn="0" w:oddVBand="0" w:evenVBand="0" w:oddHBand="0" w:evenHBand="0" w:firstRowFirstColumn="0" w:firstRowLastColumn="0" w:lastRowFirstColumn="0" w:lastRowLastColumn="0"/>
              <w:rPr>
                <w:rFonts w:cstheme="minorHAnsi"/>
                <w:b/>
                <w:bCs/>
                <w:i w:val="0"/>
                <w:iCs w:val="0"/>
                <w:color w:val="6C6463"/>
              </w:rPr>
            </w:pPr>
            <w:r w:rsidRPr="00AE1D27">
              <w:rPr>
                <w:rFonts w:cstheme="minorHAnsi"/>
                <w:b/>
                <w:bCs/>
                <w:i w:val="0"/>
                <w:iCs w:val="0"/>
                <w:color w:val="6C6463"/>
              </w:rPr>
              <w:t>AOCF</w:t>
            </w:r>
          </w:p>
        </w:tc>
        <w:tc>
          <w:tcPr>
            <w:tcW w:w="0" w:type="auto"/>
            <w:hideMark/>
          </w:tcPr>
          <w:p w14:paraId="4006949A" w14:textId="458BF107" w:rsidR="00DF5A99" w:rsidRPr="00AE1D27" w:rsidRDefault="00DF5A99" w:rsidP="00DF5A99">
            <w:pPr>
              <w:pStyle w:val="Caption"/>
              <w:spacing w:before="0" w:after="0"/>
              <w:cnfStyle w:val="000000000000" w:firstRow="0" w:lastRow="0" w:firstColumn="0" w:lastColumn="0" w:oddVBand="0" w:evenVBand="0" w:oddHBand="0" w:evenHBand="0" w:firstRowFirstColumn="0" w:firstRowLastColumn="0" w:lastRowFirstColumn="0" w:lastRowLastColumn="0"/>
              <w:rPr>
                <w:rFonts w:cstheme="minorHAnsi"/>
                <w:b/>
                <w:bCs/>
                <w:i w:val="0"/>
                <w:iCs w:val="0"/>
                <w:color w:val="6C6463"/>
              </w:rPr>
            </w:pPr>
            <w:r w:rsidRPr="00AE1D27">
              <w:rPr>
                <w:rFonts w:cstheme="minorHAnsi"/>
                <w:b/>
                <w:bCs/>
                <w:i w:val="0"/>
                <w:iCs w:val="0"/>
                <w:color w:val="6C6463"/>
              </w:rPr>
              <w:t>LCIF</w:t>
            </w:r>
          </w:p>
        </w:tc>
        <w:tc>
          <w:tcPr>
            <w:tcW w:w="0" w:type="auto"/>
            <w:hideMark/>
          </w:tcPr>
          <w:p w14:paraId="577FB60E" w14:textId="3BAE960A" w:rsidR="00DF5A99" w:rsidRPr="00AE1D27" w:rsidRDefault="00DF5A99" w:rsidP="00DF5A99">
            <w:pPr>
              <w:pStyle w:val="Caption"/>
              <w:spacing w:before="0" w:after="0"/>
              <w:cnfStyle w:val="000000000000" w:firstRow="0" w:lastRow="0" w:firstColumn="0" w:lastColumn="0" w:oddVBand="0" w:evenVBand="0" w:oddHBand="0" w:evenHBand="0" w:firstRowFirstColumn="0" w:firstRowLastColumn="0" w:lastRowFirstColumn="0" w:lastRowLastColumn="0"/>
              <w:rPr>
                <w:rFonts w:cstheme="minorHAnsi"/>
                <w:b/>
                <w:bCs/>
                <w:i w:val="0"/>
                <w:iCs w:val="0"/>
                <w:color w:val="6C6463"/>
              </w:rPr>
            </w:pPr>
            <w:r w:rsidRPr="00AE1D27">
              <w:rPr>
                <w:rFonts w:cstheme="minorHAnsi"/>
                <w:b/>
                <w:bCs/>
                <w:i w:val="0"/>
                <w:iCs w:val="0"/>
                <w:color w:val="6C6463"/>
              </w:rPr>
              <w:t>RIDEC</w:t>
            </w:r>
          </w:p>
        </w:tc>
        <w:tc>
          <w:tcPr>
            <w:tcW w:w="0" w:type="auto"/>
            <w:hideMark/>
          </w:tcPr>
          <w:p w14:paraId="59781652" w14:textId="3A74391B" w:rsidR="00DF5A99" w:rsidRPr="00AE1D27" w:rsidRDefault="00DF5A99" w:rsidP="00DF5A99">
            <w:pPr>
              <w:pStyle w:val="Caption"/>
              <w:spacing w:before="0" w:after="0"/>
              <w:cnfStyle w:val="000000000000" w:firstRow="0" w:lastRow="0" w:firstColumn="0" w:lastColumn="0" w:oddVBand="0" w:evenVBand="0" w:oddHBand="0" w:evenHBand="0" w:firstRowFirstColumn="0" w:firstRowLastColumn="0" w:lastRowFirstColumn="0" w:lastRowLastColumn="0"/>
              <w:rPr>
                <w:rFonts w:cstheme="minorHAnsi"/>
                <w:b/>
                <w:bCs/>
                <w:i w:val="0"/>
                <w:iCs w:val="0"/>
                <w:color w:val="6C6463"/>
              </w:rPr>
            </w:pPr>
            <w:r w:rsidRPr="00AE1D27">
              <w:rPr>
                <w:rFonts w:cstheme="minorHAnsi"/>
                <w:b/>
                <w:bCs/>
                <w:i w:val="0"/>
                <w:iCs w:val="0"/>
                <w:color w:val="6C6463"/>
              </w:rPr>
              <w:t>HCF</w:t>
            </w:r>
          </w:p>
        </w:tc>
        <w:tc>
          <w:tcPr>
            <w:tcW w:w="0" w:type="auto"/>
            <w:hideMark/>
          </w:tcPr>
          <w:p w14:paraId="6EFD1C75" w14:textId="2AD3988A" w:rsidR="00DF5A99" w:rsidRPr="00AE1D27" w:rsidRDefault="00DF5A99" w:rsidP="00DF5A99">
            <w:pPr>
              <w:pStyle w:val="Caption"/>
              <w:spacing w:before="0" w:after="0"/>
              <w:cnfStyle w:val="000000000000" w:firstRow="0" w:lastRow="0" w:firstColumn="0" w:lastColumn="0" w:oddVBand="0" w:evenVBand="0" w:oddHBand="0" w:evenHBand="0" w:firstRowFirstColumn="0" w:firstRowLastColumn="0" w:lastRowFirstColumn="0" w:lastRowLastColumn="0"/>
              <w:rPr>
                <w:rFonts w:cstheme="minorHAnsi"/>
                <w:b/>
                <w:bCs/>
                <w:i w:val="0"/>
                <w:iCs w:val="0"/>
                <w:color w:val="6C6463"/>
              </w:rPr>
            </w:pPr>
            <w:r w:rsidRPr="00AE1D27">
              <w:rPr>
                <w:rFonts w:cstheme="minorHAnsi"/>
                <w:b/>
                <w:bCs/>
                <w:i w:val="0"/>
                <w:iCs w:val="0"/>
                <w:color w:val="6C6463"/>
              </w:rPr>
              <w:t>HELIN</w:t>
            </w:r>
          </w:p>
        </w:tc>
        <w:tc>
          <w:tcPr>
            <w:tcW w:w="0" w:type="auto"/>
            <w:hideMark/>
          </w:tcPr>
          <w:p w14:paraId="7F399815" w14:textId="3029209B" w:rsidR="00DF5A99" w:rsidRPr="00AE1D27" w:rsidRDefault="00DF5A99" w:rsidP="00DF5A99">
            <w:pPr>
              <w:pStyle w:val="Caption"/>
              <w:spacing w:before="0" w:after="0"/>
              <w:cnfStyle w:val="000000000000" w:firstRow="0" w:lastRow="0" w:firstColumn="0" w:lastColumn="0" w:oddVBand="0" w:evenVBand="0" w:oddHBand="0" w:evenHBand="0" w:firstRowFirstColumn="0" w:firstRowLastColumn="0" w:lastRowFirstColumn="0" w:lastRowLastColumn="0"/>
              <w:rPr>
                <w:rFonts w:cstheme="minorHAnsi"/>
                <w:b/>
                <w:bCs/>
                <w:i w:val="0"/>
                <w:iCs w:val="0"/>
                <w:color w:val="6C6463"/>
              </w:rPr>
            </w:pPr>
            <w:r w:rsidRPr="00AE1D27">
              <w:rPr>
                <w:rFonts w:cstheme="minorHAnsi"/>
                <w:b/>
                <w:bCs/>
                <w:i w:val="0"/>
                <w:iCs w:val="0"/>
                <w:color w:val="6C6463"/>
              </w:rPr>
              <w:t>BF</w:t>
            </w:r>
          </w:p>
        </w:tc>
        <w:tc>
          <w:tcPr>
            <w:tcW w:w="0" w:type="auto"/>
            <w:hideMark/>
          </w:tcPr>
          <w:p w14:paraId="5F8C46E7" w14:textId="77777777" w:rsidR="00DF5A99" w:rsidRPr="00AE1D27" w:rsidRDefault="00DF5A99" w:rsidP="00DF5A99">
            <w:pPr>
              <w:pStyle w:val="Caption"/>
              <w:spacing w:before="0" w:after="0"/>
              <w:cnfStyle w:val="000000000000" w:firstRow="0" w:lastRow="0" w:firstColumn="0" w:lastColumn="0" w:oddVBand="0" w:evenVBand="0" w:oddHBand="0" w:evenHBand="0" w:firstRowFirstColumn="0" w:firstRowLastColumn="0" w:lastRowFirstColumn="0" w:lastRowLastColumn="0"/>
              <w:rPr>
                <w:rFonts w:cstheme="minorHAnsi"/>
                <w:b/>
                <w:bCs/>
                <w:i w:val="0"/>
                <w:iCs w:val="0"/>
                <w:color w:val="6C6463"/>
              </w:rPr>
            </w:pPr>
            <w:r w:rsidRPr="00AE1D27">
              <w:rPr>
                <w:rFonts w:cstheme="minorHAnsi"/>
                <w:b/>
                <w:bCs/>
                <w:i w:val="0"/>
                <w:iCs w:val="0"/>
                <w:color w:val="6C6463"/>
              </w:rPr>
              <w:t>No.</w:t>
            </w:r>
          </w:p>
        </w:tc>
        <w:tc>
          <w:tcPr>
            <w:tcW w:w="0" w:type="auto"/>
            <w:hideMark/>
          </w:tcPr>
          <w:p w14:paraId="2388EDB4" w14:textId="77777777" w:rsidR="00DF5A99" w:rsidRPr="00AE1D27" w:rsidRDefault="00DF5A99" w:rsidP="00DF5A99">
            <w:pPr>
              <w:pStyle w:val="Caption"/>
              <w:spacing w:before="0" w:after="0"/>
              <w:cnfStyle w:val="000000000000" w:firstRow="0" w:lastRow="0" w:firstColumn="0" w:lastColumn="0" w:oddVBand="0" w:evenVBand="0" w:oddHBand="0" w:evenHBand="0" w:firstRowFirstColumn="0" w:firstRowLastColumn="0" w:lastRowFirstColumn="0" w:lastRowLastColumn="0"/>
              <w:rPr>
                <w:rFonts w:cstheme="minorHAnsi"/>
                <w:b/>
                <w:bCs/>
                <w:i w:val="0"/>
                <w:iCs w:val="0"/>
                <w:color w:val="6C6463"/>
              </w:rPr>
            </w:pPr>
            <w:r w:rsidRPr="00AE1D27">
              <w:rPr>
                <w:rFonts w:cstheme="minorHAnsi"/>
                <w:b/>
                <w:bCs/>
                <w:i w:val="0"/>
                <w:iCs w:val="0"/>
                <w:color w:val="6C6463"/>
              </w:rPr>
              <w:t>%</w:t>
            </w:r>
          </w:p>
        </w:tc>
      </w:tr>
      <w:tr w:rsidR="00BF0805" w:rsidRPr="00AE1D27" w14:paraId="2BC49295" w14:textId="77777777" w:rsidTr="00AE1D27">
        <w:trPr>
          <w:cnfStyle w:val="000000100000" w:firstRow="0" w:lastRow="0" w:firstColumn="0" w:lastColumn="0" w:oddVBand="0" w:evenVBand="0" w:oddHBand="1"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0" w:type="auto"/>
            <w:hideMark/>
          </w:tcPr>
          <w:p w14:paraId="2CD7049B" w14:textId="77777777" w:rsidR="00BF0805" w:rsidRPr="00AE1D27" w:rsidRDefault="00BF0805" w:rsidP="00BF0805">
            <w:pPr>
              <w:pStyle w:val="Caption"/>
              <w:spacing w:before="0" w:after="0"/>
              <w:jc w:val="left"/>
              <w:rPr>
                <w:rFonts w:cstheme="minorHAnsi"/>
                <w:b w:val="0"/>
                <w:i w:val="0"/>
                <w:iCs w:val="0"/>
                <w:color w:val="6C6463"/>
              </w:rPr>
            </w:pPr>
            <w:r w:rsidRPr="00AE1D27">
              <w:rPr>
                <w:rFonts w:cstheme="minorHAnsi"/>
                <w:b w:val="0"/>
                <w:i w:val="0"/>
                <w:iCs w:val="0"/>
                <w:color w:val="6C6463"/>
              </w:rPr>
              <w:t>Total cross checks: NOMIS to beneficiary folders and vice versa</w:t>
            </w:r>
          </w:p>
        </w:tc>
        <w:tc>
          <w:tcPr>
            <w:tcW w:w="0" w:type="auto"/>
            <w:hideMark/>
          </w:tcPr>
          <w:p w14:paraId="4FD87DE2" w14:textId="77777777" w:rsidR="00BF0805" w:rsidRPr="00AE1D27" w:rsidRDefault="00BF0805" w:rsidP="00BF0805">
            <w:pPr>
              <w:pStyle w:val="Caption"/>
              <w:spacing w:before="0" w:after="0"/>
              <w:cnfStyle w:val="000000100000" w:firstRow="0" w:lastRow="0" w:firstColumn="0" w:lastColumn="0" w:oddVBand="0" w:evenVBand="0" w:oddHBand="1" w:evenHBand="0" w:firstRowFirstColumn="0" w:firstRowLastColumn="0" w:lastRowFirstColumn="0" w:lastRowLastColumn="0"/>
              <w:rPr>
                <w:rFonts w:cstheme="minorHAnsi"/>
                <w:bCs/>
                <w:i w:val="0"/>
                <w:iCs w:val="0"/>
                <w:color w:val="6C6463"/>
              </w:rPr>
            </w:pPr>
            <w:r w:rsidRPr="00AE1D27">
              <w:rPr>
                <w:rFonts w:cstheme="minorHAnsi"/>
                <w:bCs/>
                <w:i w:val="0"/>
                <w:iCs w:val="0"/>
                <w:color w:val="6C6463"/>
              </w:rPr>
              <w:t>20</w:t>
            </w:r>
          </w:p>
        </w:tc>
        <w:tc>
          <w:tcPr>
            <w:tcW w:w="0" w:type="auto"/>
            <w:hideMark/>
          </w:tcPr>
          <w:p w14:paraId="3F621D32" w14:textId="77777777" w:rsidR="00BF0805" w:rsidRPr="00AE1D27" w:rsidRDefault="00BF0805" w:rsidP="00BF0805">
            <w:pPr>
              <w:pStyle w:val="Caption"/>
              <w:spacing w:before="0" w:after="0"/>
              <w:cnfStyle w:val="000000100000" w:firstRow="0" w:lastRow="0" w:firstColumn="0" w:lastColumn="0" w:oddVBand="0" w:evenVBand="0" w:oddHBand="1" w:evenHBand="0" w:firstRowFirstColumn="0" w:firstRowLastColumn="0" w:lastRowFirstColumn="0" w:lastRowLastColumn="0"/>
              <w:rPr>
                <w:rFonts w:cstheme="minorHAnsi"/>
                <w:bCs/>
                <w:i w:val="0"/>
                <w:iCs w:val="0"/>
                <w:color w:val="6C6463"/>
              </w:rPr>
            </w:pPr>
            <w:r w:rsidRPr="00AE1D27">
              <w:rPr>
                <w:rFonts w:cstheme="minorHAnsi"/>
                <w:bCs/>
                <w:i w:val="0"/>
                <w:iCs w:val="0"/>
                <w:color w:val="6C6463"/>
              </w:rPr>
              <w:t>20</w:t>
            </w:r>
          </w:p>
        </w:tc>
        <w:tc>
          <w:tcPr>
            <w:tcW w:w="0" w:type="auto"/>
            <w:hideMark/>
          </w:tcPr>
          <w:p w14:paraId="3206D5B1" w14:textId="77777777" w:rsidR="00BF0805" w:rsidRPr="00AE1D27" w:rsidRDefault="00BF0805" w:rsidP="00BF0805">
            <w:pPr>
              <w:pStyle w:val="Caption"/>
              <w:spacing w:before="0" w:after="0"/>
              <w:cnfStyle w:val="000000100000" w:firstRow="0" w:lastRow="0" w:firstColumn="0" w:lastColumn="0" w:oddVBand="0" w:evenVBand="0" w:oddHBand="1" w:evenHBand="0" w:firstRowFirstColumn="0" w:firstRowLastColumn="0" w:lastRowFirstColumn="0" w:lastRowLastColumn="0"/>
              <w:rPr>
                <w:rFonts w:cstheme="minorHAnsi"/>
                <w:bCs/>
                <w:i w:val="0"/>
                <w:iCs w:val="0"/>
                <w:color w:val="6C6463"/>
              </w:rPr>
            </w:pPr>
            <w:r w:rsidRPr="00AE1D27">
              <w:rPr>
                <w:rFonts w:cstheme="minorHAnsi"/>
                <w:bCs/>
                <w:i w:val="0"/>
                <w:iCs w:val="0"/>
                <w:color w:val="6C6463"/>
              </w:rPr>
              <w:t>20</w:t>
            </w:r>
          </w:p>
        </w:tc>
        <w:tc>
          <w:tcPr>
            <w:tcW w:w="0" w:type="auto"/>
            <w:hideMark/>
          </w:tcPr>
          <w:p w14:paraId="4B40A890" w14:textId="77777777" w:rsidR="00BF0805" w:rsidRPr="00AE1D27" w:rsidRDefault="00BF0805" w:rsidP="00BF0805">
            <w:pPr>
              <w:pStyle w:val="Caption"/>
              <w:spacing w:before="0" w:after="0"/>
              <w:cnfStyle w:val="000000100000" w:firstRow="0" w:lastRow="0" w:firstColumn="0" w:lastColumn="0" w:oddVBand="0" w:evenVBand="0" w:oddHBand="1" w:evenHBand="0" w:firstRowFirstColumn="0" w:firstRowLastColumn="0" w:lastRowFirstColumn="0" w:lastRowLastColumn="0"/>
              <w:rPr>
                <w:rFonts w:cstheme="minorHAnsi"/>
                <w:bCs/>
                <w:i w:val="0"/>
                <w:iCs w:val="0"/>
                <w:color w:val="6C6463"/>
              </w:rPr>
            </w:pPr>
            <w:r w:rsidRPr="00AE1D27">
              <w:rPr>
                <w:rFonts w:cstheme="minorHAnsi"/>
                <w:bCs/>
                <w:i w:val="0"/>
                <w:iCs w:val="0"/>
                <w:color w:val="6C6463"/>
              </w:rPr>
              <w:t>20</w:t>
            </w:r>
          </w:p>
        </w:tc>
        <w:tc>
          <w:tcPr>
            <w:tcW w:w="0" w:type="auto"/>
            <w:hideMark/>
          </w:tcPr>
          <w:p w14:paraId="0A8F7E2C" w14:textId="77777777" w:rsidR="00BF0805" w:rsidRPr="00AE1D27" w:rsidRDefault="00BF0805" w:rsidP="00BF0805">
            <w:pPr>
              <w:pStyle w:val="Caption"/>
              <w:spacing w:before="0" w:after="0"/>
              <w:cnfStyle w:val="000000100000" w:firstRow="0" w:lastRow="0" w:firstColumn="0" w:lastColumn="0" w:oddVBand="0" w:evenVBand="0" w:oddHBand="1" w:evenHBand="0" w:firstRowFirstColumn="0" w:firstRowLastColumn="0" w:lastRowFirstColumn="0" w:lastRowLastColumn="0"/>
              <w:rPr>
                <w:rFonts w:cstheme="minorHAnsi"/>
                <w:bCs/>
                <w:i w:val="0"/>
                <w:iCs w:val="0"/>
                <w:color w:val="6C6463"/>
              </w:rPr>
            </w:pPr>
            <w:r w:rsidRPr="00AE1D27">
              <w:rPr>
                <w:rFonts w:cstheme="minorHAnsi"/>
                <w:bCs/>
                <w:i w:val="0"/>
                <w:iCs w:val="0"/>
                <w:color w:val="6C6463"/>
              </w:rPr>
              <w:t>20</w:t>
            </w:r>
          </w:p>
        </w:tc>
        <w:tc>
          <w:tcPr>
            <w:tcW w:w="0" w:type="auto"/>
            <w:hideMark/>
          </w:tcPr>
          <w:p w14:paraId="3DE81A01" w14:textId="77777777" w:rsidR="00BF0805" w:rsidRPr="00AE1D27" w:rsidRDefault="00BF0805" w:rsidP="00BF0805">
            <w:pPr>
              <w:pStyle w:val="Caption"/>
              <w:spacing w:before="0" w:after="0"/>
              <w:cnfStyle w:val="000000100000" w:firstRow="0" w:lastRow="0" w:firstColumn="0" w:lastColumn="0" w:oddVBand="0" w:evenVBand="0" w:oddHBand="1" w:evenHBand="0" w:firstRowFirstColumn="0" w:firstRowLastColumn="0" w:lastRowFirstColumn="0" w:lastRowLastColumn="0"/>
              <w:rPr>
                <w:rFonts w:cstheme="minorHAnsi"/>
                <w:bCs/>
                <w:i w:val="0"/>
                <w:iCs w:val="0"/>
                <w:color w:val="6C6463"/>
              </w:rPr>
            </w:pPr>
            <w:r w:rsidRPr="00AE1D27">
              <w:rPr>
                <w:rFonts w:cstheme="minorHAnsi"/>
                <w:bCs/>
                <w:i w:val="0"/>
                <w:iCs w:val="0"/>
                <w:color w:val="6C6463"/>
              </w:rPr>
              <w:t>20</w:t>
            </w:r>
          </w:p>
        </w:tc>
        <w:tc>
          <w:tcPr>
            <w:tcW w:w="0" w:type="auto"/>
            <w:hideMark/>
          </w:tcPr>
          <w:p w14:paraId="0C3A5ECD" w14:textId="77777777" w:rsidR="00BF0805" w:rsidRPr="00AE1D27" w:rsidRDefault="00BF0805" w:rsidP="00BF0805">
            <w:pPr>
              <w:pStyle w:val="Caption"/>
              <w:spacing w:before="0" w:after="0"/>
              <w:cnfStyle w:val="000000100000" w:firstRow="0" w:lastRow="0" w:firstColumn="0" w:lastColumn="0" w:oddVBand="0" w:evenVBand="0" w:oddHBand="1" w:evenHBand="0" w:firstRowFirstColumn="0" w:firstRowLastColumn="0" w:lastRowFirstColumn="0" w:lastRowLastColumn="0"/>
              <w:rPr>
                <w:rFonts w:cstheme="minorHAnsi"/>
                <w:bCs/>
                <w:i w:val="0"/>
                <w:iCs w:val="0"/>
                <w:color w:val="6C6463"/>
              </w:rPr>
            </w:pPr>
            <w:r w:rsidRPr="00AE1D27">
              <w:rPr>
                <w:rFonts w:cstheme="minorHAnsi"/>
                <w:bCs/>
                <w:i w:val="0"/>
                <w:iCs w:val="0"/>
                <w:color w:val="6C6463"/>
              </w:rPr>
              <w:t>20</w:t>
            </w:r>
          </w:p>
        </w:tc>
        <w:tc>
          <w:tcPr>
            <w:tcW w:w="0" w:type="auto"/>
            <w:hideMark/>
          </w:tcPr>
          <w:p w14:paraId="3653880F" w14:textId="77777777" w:rsidR="00BF0805" w:rsidRPr="00AE1D27" w:rsidRDefault="00BF0805" w:rsidP="00BF0805">
            <w:pPr>
              <w:pStyle w:val="Caption"/>
              <w:spacing w:before="0" w:after="0"/>
              <w:cnfStyle w:val="000000100000" w:firstRow="0" w:lastRow="0" w:firstColumn="0" w:lastColumn="0" w:oddVBand="0" w:evenVBand="0" w:oddHBand="1" w:evenHBand="0" w:firstRowFirstColumn="0" w:firstRowLastColumn="0" w:lastRowFirstColumn="0" w:lastRowLastColumn="0"/>
              <w:rPr>
                <w:rFonts w:cstheme="minorHAnsi"/>
                <w:bCs/>
                <w:i w:val="0"/>
                <w:iCs w:val="0"/>
                <w:color w:val="6C6463"/>
              </w:rPr>
            </w:pPr>
            <w:r w:rsidRPr="00AE1D27">
              <w:rPr>
                <w:rFonts w:cstheme="minorHAnsi"/>
                <w:bCs/>
                <w:i w:val="0"/>
                <w:iCs w:val="0"/>
                <w:color w:val="6C6463"/>
              </w:rPr>
              <w:t>20</w:t>
            </w:r>
          </w:p>
        </w:tc>
        <w:tc>
          <w:tcPr>
            <w:tcW w:w="0" w:type="auto"/>
            <w:hideMark/>
          </w:tcPr>
          <w:p w14:paraId="3D977A05" w14:textId="77777777" w:rsidR="00BF0805" w:rsidRPr="00AE1D27" w:rsidRDefault="00BF0805" w:rsidP="00BF0805">
            <w:pPr>
              <w:pStyle w:val="Caption"/>
              <w:spacing w:before="0" w:after="0"/>
              <w:cnfStyle w:val="000000100000" w:firstRow="0" w:lastRow="0" w:firstColumn="0" w:lastColumn="0" w:oddVBand="0" w:evenVBand="0" w:oddHBand="1" w:evenHBand="0" w:firstRowFirstColumn="0" w:firstRowLastColumn="0" w:lastRowFirstColumn="0" w:lastRowLastColumn="0"/>
              <w:rPr>
                <w:rFonts w:cstheme="minorHAnsi"/>
                <w:bCs/>
                <w:i w:val="0"/>
                <w:iCs w:val="0"/>
                <w:color w:val="6C6463"/>
              </w:rPr>
            </w:pPr>
            <w:r w:rsidRPr="00AE1D27">
              <w:rPr>
                <w:rFonts w:cstheme="minorHAnsi"/>
                <w:bCs/>
                <w:i w:val="0"/>
                <w:iCs w:val="0"/>
                <w:color w:val="6C6463"/>
              </w:rPr>
              <w:t>160</w:t>
            </w:r>
          </w:p>
        </w:tc>
        <w:tc>
          <w:tcPr>
            <w:tcW w:w="0" w:type="auto"/>
            <w:hideMark/>
          </w:tcPr>
          <w:p w14:paraId="7730F219" w14:textId="77777777" w:rsidR="00BF0805" w:rsidRPr="00AE1D27" w:rsidRDefault="00BF0805" w:rsidP="00BF0805">
            <w:pPr>
              <w:pStyle w:val="Caption"/>
              <w:spacing w:before="0" w:after="0"/>
              <w:cnfStyle w:val="000000100000" w:firstRow="0" w:lastRow="0" w:firstColumn="0" w:lastColumn="0" w:oddVBand="0" w:evenVBand="0" w:oddHBand="1" w:evenHBand="0" w:firstRowFirstColumn="0" w:firstRowLastColumn="0" w:lastRowFirstColumn="0" w:lastRowLastColumn="0"/>
              <w:rPr>
                <w:rFonts w:cstheme="minorHAnsi"/>
                <w:bCs/>
                <w:i w:val="0"/>
                <w:iCs w:val="0"/>
                <w:color w:val="6C6463"/>
              </w:rPr>
            </w:pPr>
            <w:r w:rsidRPr="00AE1D27">
              <w:rPr>
                <w:rFonts w:cstheme="minorHAnsi"/>
                <w:bCs/>
                <w:i w:val="0"/>
                <w:iCs w:val="0"/>
                <w:color w:val="6C6463"/>
              </w:rPr>
              <w:t> </w:t>
            </w:r>
          </w:p>
        </w:tc>
      </w:tr>
      <w:tr w:rsidR="00BF0805" w:rsidRPr="00AE1D27" w14:paraId="46EA2996" w14:textId="77777777" w:rsidTr="00AE1D27">
        <w:trPr>
          <w:trHeight w:val="345"/>
        </w:trPr>
        <w:tc>
          <w:tcPr>
            <w:cnfStyle w:val="001000000000" w:firstRow="0" w:lastRow="0" w:firstColumn="1" w:lastColumn="0" w:oddVBand="0" w:evenVBand="0" w:oddHBand="0" w:evenHBand="0" w:firstRowFirstColumn="0" w:firstRowLastColumn="0" w:lastRowFirstColumn="0" w:lastRowLastColumn="0"/>
            <w:tcW w:w="0" w:type="auto"/>
            <w:hideMark/>
          </w:tcPr>
          <w:p w14:paraId="2F382E61" w14:textId="77777777" w:rsidR="00BF0805" w:rsidRPr="00AE1D27" w:rsidRDefault="00BF0805" w:rsidP="00BF0805">
            <w:pPr>
              <w:pStyle w:val="Caption"/>
              <w:spacing w:before="0" w:after="0"/>
              <w:jc w:val="left"/>
              <w:rPr>
                <w:rFonts w:cstheme="minorHAnsi"/>
                <w:b w:val="0"/>
                <w:i w:val="0"/>
                <w:iCs w:val="0"/>
                <w:color w:val="6C6463"/>
              </w:rPr>
            </w:pPr>
            <w:r w:rsidRPr="00AE1D27">
              <w:rPr>
                <w:rFonts w:cstheme="minorHAnsi"/>
                <w:b w:val="0"/>
                <w:i w:val="0"/>
                <w:iCs w:val="0"/>
                <w:color w:val="6C6463"/>
              </w:rPr>
              <w:t>Total cross checks by beneficiary forms</w:t>
            </w:r>
          </w:p>
        </w:tc>
        <w:tc>
          <w:tcPr>
            <w:tcW w:w="0" w:type="auto"/>
            <w:hideMark/>
          </w:tcPr>
          <w:p w14:paraId="19580752" w14:textId="77777777" w:rsidR="00BF0805" w:rsidRPr="00AE1D27" w:rsidRDefault="00BF0805" w:rsidP="00BF0805">
            <w:pPr>
              <w:pStyle w:val="Caption"/>
              <w:spacing w:before="0" w:after="0"/>
              <w:cnfStyle w:val="000000000000" w:firstRow="0" w:lastRow="0" w:firstColumn="0" w:lastColumn="0" w:oddVBand="0" w:evenVBand="0" w:oddHBand="0" w:evenHBand="0" w:firstRowFirstColumn="0" w:firstRowLastColumn="0" w:lastRowFirstColumn="0" w:lastRowLastColumn="0"/>
              <w:rPr>
                <w:rFonts w:cstheme="minorHAnsi"/>
                <w:bCs/>
                <w:i w:val="0"/>
                <w:iCs w:val="0"/>
                <w:color w:val="6C6463"/>
              </w:rPr>
            </w:pPr>
            <w:r w:rsidRPr="00AE1D27">
              <w:rPr>
                <w:rFonts w:cstheme="minorHAnsi"/>
                <w:bCs/>
                <w:i w:val="0"/>
                <w:iCs w:val="0"/>
                <w:color w:val="6C6463"/>
              </w:rPr>
              <w:t>120</w:t>
            </w:r>
          </w:p>
        </w:tc>
        <w:tc>
          <w:tcPr>
            <w:tcW w:w="0" w:type="auto"/>
            <w:hideMark/>
          </w:tcPr>
          <w:p w14:paraId="611DA496" w14:textId="77777777" w:rsidR="00BF0805" w:rsidRPr="00AE1D27" w:rsidRDefault="00BF0805" w:rsidP="00BF0805">
            <w:pPr>
              <w:pStyle w:val="Caption"/>
              <w:spacing w:before="0" w:after="0"/>
              <w:cnfStyle w:val="000000000000" w:firstRow="0" w:lastRow="0" w:firstColumn="0" w:lastColumn="0" w:oddVBand="0" w:evenVBand="0" w:oddHBand="0" w:evenHBand="0" w:firstRowFirstColumn="0" w:firstRowLastColumn="0" w:lastRowFirstColumn="0" w:lastRowLastColumn="0"/>
              <w:rPr>
                <w:rFonts w:cstheme="minorHAnsi"/>
                <w:bCs/>
                <w:i w:val="0"/>
                <w:iCs w:val="0"/>
                <w:color w:val="6C6463"/>
              </w:rPr>
            </w:pPr>
            <w:r w:rsidRPr="00AE1D27">
              <w:rPr>
                <w:rFonts w:cstheme="minorHAnsi"/>
                <w:bCs/>
                <w:i w:val="0"/>
                <w:iCs w:val="0"/>
                <w:color w:val="6C6463"/>
              </w:rPr>
              <w:t>100</w:t>
            </w:r>
          </w:p>
        </w:tc>
        <w:tc>
          <w:tcPr>
            <w:tcW w:w="0" w:type="auto"/>
            <w:hideMark/>
          </w:tcPr>
          <w:p w14:paraId="493FF97D" w14:textId="77777777" w:rsidR="00BF0805" w:rsidRPr="00AE1D27" w:rsidRDefault="00BF0805" w:rsidP="00BF0805">
            <w:pPr>
              <w:pStyle w:val="Caption"/>
              <w:spacing w:before="0" w:after="0"/>
              <w:cnfStyle w:val="000000000000" w:firstRow="0" w:lastRow="0" w:firstColumn="0" w:lastColumn="0" w:oddVBand="0" w:evenVBand="0" w:oddHBand="0" w:evenHBand="0" w:firstRowFirstColumn="0" w:firstRowLastColumn="0" w:lastRowFirstColumn="0" w:lastRowLastColumn="0"/>
              <w:rPr>
                <w:rFonts w:cstheme="minorHAnsi"/>
                <w:bCs/>
                <w:i w:val="0"/>
                <w:iCs w:val="0"/>
                <w:color w:val="6C6463"/>
              </w:rPr>
            </w:pPr>
            <w:r w:rsidRPr="00AE1D27">
              <w:rPr>
                <w:rFonts w:cstheme="minorHAnsi"/>
                <w:bCs/>
                <w:i w:val="0"/>
                <w:iCs w:val="0"/>
                <w:color w:val="6C6463"/>
              </w:rPr>
              <w:t>100</w:t>
            </w:r>
          </w:p>
        </w:tc>
        <w:tc>
          <w:tcPr>
            <w:tcW w:w="0" w:type="auto"/>
            <w:hideMark/>
          </w:tcPr>
          <w:p w14:paraId="365318F0" w14:textId="77777777" w:rsidR="00BF0805" w:rsidRPr="00AE1D27" w:rsidRDefault="00BF0805" w:rsidP="00BF0805">
            <w:pPr>
              <w:pStyle w:val="Caption"/>
              <w:spacing w:before="0" w:after="0"/>
              <w:cnfStyle w:val="000000000000" w:firstRow="0" w:lastRow="0" w:firstColumn="0" w:lastColumn="0" w:oddVBand="0" w:evenVBand="0" w:oddHBand="0" w:evenHBand="0" w:firstRowFirstColumn="0" w:firstRowLastColumn="0" w:lastRowFirstColumn="0" w:lastRowLastColumn="0"/>
              <w:rPr>
                <w:rFonts w:cstheme="minorHAnsi"/>
                <w:bCs/>
                <w:i w:val="0"/>
                <w:iCs w:val="0"/>
                <w:color w:val="6C6463"/>
              </w:rPr>
            </w:pPr>
            <w:r w:rsidRPr="00AE1D27">
              <w:rPr>
                <w:rFonts w:cstheme="minorHAnsi"/>
                <w:bCs/>
                <w:i w:val="0"/>
                <w:iCs w:val="0"/>
                <w:color w:val="6C6463"/>
              </w:rPr>
              <w:t>100</w:t>
            </w:r>
          </w:p>
        </w:tc>
        <w:tc>
          <w:tcPr>
            <w:tcW w:w="0" w:type="auto"/>
            <w:hideMark/>
          </w:tcPr>
          <w:p w14:paraId="2CF07193" w14:textId="77777777" w:rsidR="00BF0805" w:rsidRPr="00AE1D27" w:rsidRDefault="00BF0805" w:rsidP="00BF0805">
            <w:pPr>
              <w:pStyle w:val="Caption"/>
              <w:spacing w:before="0" w:after="0"/>
              <w:cnfStyle w:val="000000000000" w:firstRow="0" w:lastRow="0" w:firstColumn="0" w:lastColumn="0" w:oddVBand="0" w:evenVBand="0" w:oddHBand="0" w:evenHBand="0" w:firstRowFirstColumn="0" w:firstRowLastColumn="0" w:lastRowFirstColumn="0" w:lastRowLastColumn="0"/>
              <w:rPr>
                <w:rFonts w:cstheme="minorHAnsi"/>
                <w:bCs/>
                <w:i w:val="0"/>
                <w:iCs w:val="0"/>
                <w:color w:val="6C6463"/>
              </w:rPr>
            </w:pPr>
            <w:r w:rsidRPr="00AE1D27">
              <w:rPr>
                <w:rFonts w:cstheme="minorHAnsi"/>
                <w:bCs/>
                <w:i w:val="0"/>
                <w:iCs w:val="0"/>
                <w:color w:val="6C6463"/>
              </w:rPr>
              <w:t>100</w:t>
            </w:r>
          </w:p>
        </w:tc>
        <w:tc>
          <w:tcPr>
            <w:tcW w:w="0" w:type="auto"/>
            <w:hideMark/>
          </w:tcPr>
          <w:p w14:paraId="1F41EBB2" w14:textId="77777777" w:rsidR="00BF0805" w:rsidRPr="00AE1D27" w:rsidRDefault="00BF0805" w:rsidP="00BF0805">
            <w:pPr>
              <w:pStyle w:val="Caption"/>
              <w:spacing w:before="0" w:after="0"/>
              <w:cnfStyle w:val="000000000000" w:firstRow="0" w:lastRow="0" w:firstColumn="0" w:lastColumn="0" w:oddVBand="0" w:evenVBand="0" w:oddHBand="0" w:evenHBand="0" w:firstRowFirstColumn="0" w:firstRowLastColumn="0" w:lastRowFirstColumn="0" w:lastRowLastColumn="0"/>
              <w:rPr>
                <w:rFonts w:cstheme="minorHAnsi"/>
                <w:bCs/>
                <w:i w:val="0"/>
                <w:iCs w:val="0"/>
                <w:color w:val="6C6463"/>
              </w:rPr>
            </w:pPr>
            <w:r w:rsidRPr="00AE1D27">
              <w:rPr>
                <w:rFonts w:cstheme="minorHAnsi"/>
                <w:bCs/>
                <w:i w:val="0"/>
                <w:iCs w:val="0"/>
                <w:color w:val="6C6463"/>
              </w:rPr>
              <w:t>100</w:t>
            </w:r>
          </w:p>
        </w:tc>
        <w:tc>
          <w:tcPr>
            <w:tcW w:w="0" w:type="auto"/>
            <w:hideMark/>
          </w:tcPr>
          <w:p w14:paraId="3EFBD698" w14:textId="77777777" w:rsidR="00BF0805" w:rsidRPr="00AE1D27" w:rsidRDefault="00BF0805" w:rsidP="00BF0805">
            <w:pPr>
              <w:pStyle w:val="Caption"/>
              <w:spacing w:before="0" w:after="0"/>
              <w:cnfStyle w:val="000000000000" w:firstRow="0" w:lastRow="0" w:firstColumn="0" w:lastColumn="0" w:oddVBand="0" w:evenVBand="0" w:oddHBand="0" w:evenHBand="0" w:firstRowFirstColumn="0" w:firstRowLastColumn="0" w:lastRowFirstColumn="0" w:lastRowLastColumn="0"/>
              <w:rPr>
                <w:rFonts w:cstheme="minorHAnsi"/>
                <w:bCs/>
                <w:i w:val="0"/>
                <w:iCs w:val="0"/>
                <w:color w:val="6C6463"/>
              </w:rPr>
            </w:pPr>
            <w:r w:rsidRPr="00AE1D27">
              <w:rPr>
                <w:rFonts w:cstheme="minorHAnsi"/>
                <w:bCs/>
                <w:i w:val="0"/>
                <w:iCs w:val="0"/>
                <w:color w:val="6C6463"/>
              </w:rPr>
              <w:t>100</w:t>
            </w:r>
          </w:p>
        </w:tc>
        <w:tc>
          <w:tcPr>
            <w:tcW w:w="0" w:type="auto"/>
            <w:hideMark/>
          </w:tcPr>
          <w:p w14:paraId="5E645145" w14:textId="77777777" w:rsidR="00BF0805" w:rsidRPr="00AE1D27" w:rsidRDefault="00BF0805" w:rsidP="00BF0805">
            <w:pPr>
              <w:pStyle w:val="Caption"/>
              <w:spacing w:before="0" w:after="0"/>
              <w:cnfStyle w:val="000000000000" w:firstRow="0" w:lastRow="0" w:firstColumn="0" w:lastColumn="0" w:oddVBand="0" w:evenVBand="0" w:oddHBand="0" w:evenHBand="0" w:firstRowFirstColumn="0" w:firstRowLastColumn="0" w:lastRowFirstColumn="0" w:lastRowLastColumn="0"/>
              <w:rPr>
                <w:rFonts w:cstheme="minorHAnsi"/>
                <w:bCs/>
                <w:i w:val="0"/>
                <w:iCs w:val="0"/>
                <w:color w:val="6C6463"/>
              </w:rPr>
            </w:pPr>
            <w:r w:rsidRPr="00AE1D27">
              <w:rPr>
                <w:rFonts w:cstheme="minorHAnsi"/>
                <w:bCs/>
                <w:i w:val="0"/>
                <w:iCs w:val="0"/>
                <w:color w:val="6C6463"/>
              </w:rPr>
              <w:t>100</w:t>
            </w:r>
          </w:p>
        </w:tc>
        <w:tc>
          <w:tcPr>
            <w:tcW w:w="0" w:type="auto"/>
            <w:hideMark/>
          </w:tcPr>
          <w:p w14:paraId="498EABEB" w14:textId="77777777" w:rsidR="00BF0805" w:rsidRPr="00AE1D27" w:rsidRDefault="00BF0805" w:rsidP="00BF0805">
            <w:pPr>
              <w:pStyle w:val="Caption"/>
              <w:spacing w:before="0" w:after="0"/>
              <w:cnfStyle w:val="000000000000" w:firstRow="0" w:lastRow="0" w:firstColumn="0" w:lastColumn="0" w:oddVBand="0" w:evenVBand="0" w:oddHBand="0" w:evenHBand="0" w:firstRowFirstColumn="0" w:firstRowLastColumn="0" w:lastRowFirstColumn="0" w:lastRowLastColumn="0"/>
              <w:rPr>
                <w:rFonts w:cstheme="minorHAnsi"/>
                <w:bCs/>
                <w:i w:val="0"/>
                <w:iCs w:val="0"/>
                <w:color w:val="6C6463"/>
              </w:rPr>
            </w:pPr>
            <w:r w:rsidRPr="00AE1D27">
              <w:rPr>
                <w:rFonts w:cstheme="minorHAnsi"/>
                <w:bCs/>
                <w:i w:val="0"/>
                <w:iCs w:val="0"/>
                <w:color w:val="6C6463"/>
              </w:rPr>
              <w:t>820</w:t>
            </w:r>
          </w:p>
        </w:tc>
        <w:tc>
          <w:tcPr>
            <w:tcW w:w="0" w:type="auto"/>
            <w:hideMark/>
          </w:tcPr>
          <w:p w14:paraId="016626C6" w14:textId="74B882A5" w:rsidR="00BF0805" w:rsidRPr="00AE1D27" w:rsidRDefault="00BF0805" w:rsidP="00BF0805">
            <w:pPr>
              <w:pStyle w:val="Caption"/>
              <w:spacing w:before="0" w:after="0"/>
              <w:cnfStyle w:val="000000000000" w:firstRow="0" w:lastRow="0" w:firstColumn="0" w:lastColumn="0" w:oddVBand="0" w:evenVBand="0" w:oddHBand="0" w:evenHBand="0" w:firstRowFirstColumn="0" w:firstRowLastColumn="0" w:lastRowFirstColumn="0" w:lastRowLastColumn="0"/>
              <w:rPr>
                <w:rFonts w:cstheme="minorHAnsi"/>
                <w:bCs/>
                <w:i w:val="0"/>
                <w:iCs w:val="0"/>
                <w:color w:val="6C6463"/>
              </w:rPr>
            </w:pPr>
          </w:p>
        </w:tc>
      </w:tr>
      <w:tr w:rsidR="00BF0805" w:rsidRPr="00AE1D27" w14:paraId="2E7CCC2A" w14:textId="77777777" w:rsidTr="00AE1D27">
        <w:trPr>
          <w:cnfStyle w:val="000000100000" w:firstRow="0" w:lastRow="0" w:firstColumn="0" w:lastColumn="0" w:oddVBand="0" w:evenVBand="0" w:oddHBand="1" w:evenHBand="0" w:firstRowFirstColumn="0" w:firstRowLastColumn="0" w:lastRowFirstColumn="0" w:lastRowLastColumn="0"/>
          <w:trHeight w:val="517"/>
        </w:trPr>
        <w:tc>
          <w:tcPr>
            <w:cnfStyle w:val="001000000000" w:firstRow="0" w:lastRow="0" w:firstColumn="1" w:lastColumn="0" w:oddVBand="0" w:evenVBand="0" w:oddHBand="0" w:evenHBand="0" w:firstRowFirstColumn="0" w:firstRowLastColumn="0" w:lastRowFirstColumn="0" w:lastRowLastColumn="0"/>
            <w:tcW w:w="0" w:type="auto"/>
            <w:hideMark/>
          </w:tcPr>
          <w:p w14:paraId="204A270D" w14:textId="1FD6911C" w:rsidR="00BF0805" w:rsidRPr="00AE1D27" w:rsidRDefault="00BF0805" w:rsidP="00BF0805">
            <w:pPr>
              <w:pStyle w:val="Caption"/>
              <w:spacing w:before="0" w:after="0"/>
              <w:jc w:val="left"/>
              <w:rPr>
                <w:rFonts w:cstheme="minorHAnsi"/>
                <w:b w:val="0"/>
                <w:i w:val="0"/>
                <w:iCs w:val="0"/>
                <w:color w:val="6C6463"/>
              </w:rPr>
            </w:pPr>
            <w:r w:rsidRPr="00AE1D27">
              <w:rPr>
                <w:rFonts w:cstheme="minorHAnsi"/>
                <w:b w:val="0"/>
                <w:i w:val="0"/>
                <w:iCs w:val="0"/>
                <w:color w:val="6C6463"/>
              </w:rPr>
              <w:t xml:space="preserve">Number of beneficiary forms with incomplete, missing or </w:t>
            </w:r>
            <w:r w:rsidR="006E5E30">
              <w:rPr>
                <w:rFonts w:cstheme="minorHAnsi"/>
                <w:b w:val="0"/>
                <w:i w:val="0"/>
                <w:iCs w:val="0"/>
                <w:color w:val="6C6463"/>
              </w:rPr>
              <w:t>incorrect</w:t>
            </w:r>
            <w:r w:rsidRPr="00AE1D27">
              <w:rPr>
                <w:rFonts w:cstheme="minorHAnsi"/>
                <w:b w:val="0"/>
                <w:i w:val="0"/>
                <w:iCs w:val="0"/>
                <w:color w:val="6C6463"/>
              </w:rPr>
              <w:t xml:space="preserve"> entries</w:t>
            </w:r>
          </w:p>
        </w:tc>
        <w:tc>
          <w:tcPr>
            <w:tcW w:w="0" w:type="auto"/>
            <w:hideMark/>
          </w:tcPr>
          <w:p w14:paraId="57C8EE92" w14:textId="77777777" w:rsidR="00BF0805" w:rsidRPr="00AE1D27" w:rsidRDefault="00BF0805" w:rsidP="00BF0805">
            <w:pPr>
              <w:pStyle w:val="Caption"/>
              <w:spacing w:before="0" w:after="0"/>
              <w:cnfStyle w:val="000000100000" w:firstRow="0" w:lastRow="0" w:firstColumn="0" w:lastColumn="0" w:oddVBand="0" w:evenVBand="0" w:oddHBand="1" w:evenHBand="0" w:firstRowFirstColumn="0" w:firstRowLastColumn="0" w:lastRowFirstColumn="0" w:lastRowLastColumn="0"/>
              <w:rPr>
                <w:rFonts w:cstheme="minorHAnsi"/>
                <w:bCs/>
                <w:i w:val="0"/>
                <w:iCs w:val="0"/>
                <w:color w:val="6C6463"/>
              </w:rPr>
            </w:pPr>
            <w:r w:rsidRPr="00AE1D27">
              <w:rPr>
                <w:rFonts w:cstheme="minorHAnsi"/>
                <w:bCs/>
                <w:i w:val="0"/>
                <w:iCs w:val="0"/>
                <w:color w:val="6C6463"/>
              </w:rPr>
              <w:t>0</w:t>
            </w:r>
          </w:p>
        </w:tc>
        <w:tc>
          <w:tcPr>
            <w:tcW w:w="0" w:type="auto"/>
            <w:hideMark/>
          </w:tcPr>
          <w:p w14:paraId="52753081" w14:textId="77777777" w:rsidR="00BF0805" w:rsidRPr="00AE1D27" w:rsidRDefault="00BF0805" w:rsidP="00BF0805">
            <w:pPr>
              <w:pStyle w:val="Caption"/>
              <w:spacing w:before="0" w:after="0"/>
              <w:cnfStyle w:val="000000100000" w:firstRow="0" w:lastRow="0" w:firstColumn="0" w:lastColumn="0" w:oddVBand="0" w:evenVBand="0" w:oddHBand="1" w:evenHBand="0" w:firstRowFirstColumn="0" w:firstRowLastColumn="0" w:lastRowFirstColumn="0" w:lastRowLastColumn="0"/>
              <w:rPr>
                <w:rFonts w:cstheme="minorHAnsi"/>
                <w:bCs/>
                <w:i w:val="0"/>
                <w:iCs w:val="0"/>
                <w:color w:val="6C6463"/>
              </w:rPr>
            </w:pPr>
            <w:r w:rsidRPr="00AE1D27">
              <w:rPr>
                <w:rFonts w:cstheme="minorHAnsi"/>
                <w:bCs/>
                <w:i w:val="0"/>
                <w:iCs w:val="0"/>
                <w:color w:val="6C6463"/>
              </w:rPr>
              <w:t>2</w:t>
            </w:r>
          </w:p>
        </w:tc>
        <w:tc>
          <w:tcPr>
            <w:tcW w:w="0" w:type="auto"/>
            <w:hideMark/>
          </w:tcPr>
          <w:p w14:paraId="74D29A0E" w14:textId="77777777" w:rsidR="00BF0805" w:rsidRPr="00AE1D27" w:rsidRDefault="00BF0805" w:rsidP="00BF0805">
            <w:pPr>
              <w:pStyle w:val="Caption"/>
              <w:spacing w:before="0" w:after="0"/>
              <w:cnfStyle w:val="000000100000" w:firstRow="0" w:lastRow="0" w:firstColumn="0" w:lastColumn="0" w:oddVBand="0" w:evenVBand="0" w:oddHBand="1" w:evenHBand="0" w:firstRowFirstColumn="0" w:firstRowLastColumn="0" w:lastRowFirstColumn="0" w:lastRowLastColumn="0"/>
              <w:rPr>
                <w:rFonts w:cstheme="minorHAnsi"/>
                <w:bCs/>
                <w:i w:val="0"/>
                <w:iCs w:val="0"/>
                <w:color w:val="6C6463"/>
              </w:rPr>
            </w:pPr>
            <w:r w:rsidRPr="00AE1D27">
              <w:rPr>
                <w:rFonts w:cstheme="minorHAnsi"/>
                <w:bCs/>
                <w:i w:val="0"/>
                <w:iCs w:val="0"/>
                <w:color w:val="6C6463"/>
              </w:rPr>
              <w:t>5</w:t>
            </w:r>
          </w:p>
        </w:tc>
        <w:tc>
          <w:tcPr>
            <w:tcW w:w="0" w:type="auto"/>
            <w:hideMark/>
          </w:tcPr>
          <w:p w14:paraId="4E6CF915" w14:textId="77777777" w:rsidR="00BF0805" w:rsidRPr="00AE1D27" w:rsidRDefault="00BF0805" w:rsidP="00BF0805">
            <w:pPr>
              <w:pStyle w:val="Caption"/>
              <w:spacing w:before="0" w:after="0"/>
              <w:cnfStyle w:val="000000100000" w:firstRow="0" w:lastRow="0" w:firstColumn="0" w:lastColumn="0" w:oddVBand="0" w:evenVBand="0" w:oddHBand="1" w:evenHBand="0" w:firstRowFirstColumn="0" w:firstRowLastColumn="0" w:lastRowFirstColumn="0" w:lastRowLastColumn="0"/>
              <w:rPr>
                <w:rFonts w:cstheme="minorHAnsi"/>
                <w:bCs/>
                <w:i w:val="0"/>
                <w:iCs w:val="0"/>
                <w:color w:val="6C6463"/>
              </w:rPr>
            </w:pPr>
            <w:r w:rsidRPr="00AE1D27">
              <w:rPr>
                <w:rFonts w:cstheme="minorHAnsi"/>
                <w:bCs/>
                <w:i w:val="0"/>
                <w:iCs w:val="0"/>
                <w:color w:val="6C6463"/>
              </w:rPr>
              <w:t>10</w:t>
            </w:r>
          </w:p>
        </w:tc>
        <w:tc>
          <w:tcPr>
            <w:tcW w:w="0" w:type="auto"/>
            <w:hideMark/>
          </w:tcPr>
          <w:p w14:paraId="459C66FB" w14:textId="77777777" w:rsidR="00BF0805" w:rsidRPr="00AE1D27" w:rsidRDefault="00BF0805" w:rsidP="00BF0805">
            <w:pPr>
              <w:pStyle w:val="Caption"/>
              <w:spacing w:before="0" w:after="0"/>
              <w:cnfStyle w:val="000000100000" w:firstRow="0" w:lastRow="0" w:firstColumn="0" w:lastColumn="0" w:oddVBand="0" w:evenVBand="0" w:oddHBand="1" w:evenHBand="0" w:firstRowFirstColumn="0" w:firstRowLastColumn="0" w:lastRowFirstColumn="0" w:lastRowLastColumn="0"/>
              <w:rPr>
                <w:rFonts w:cstheme="minorHAnsi"/>
                <w:bCs/>
                <w:i w:val="0"/>
                <w:iCs w:val="0"/>
                <w:color w:val="6C6463"/>
              </w:rPr>
            </w:pPr>
            <w:r w:rsidRPr="00AE1D27">
              <w:rPr>
                <w:rFonts w:cstheme="minorHAnsi"/>
                <w:bCs/>
                <w:i w:val="0"/>
                <w:iCs w:val="0"/>
                <w:color w:val="6C6463"/>
              </w:rPr>
              <w:t>2</w:t>
            </w:r>
          </w:p>
        </w:tc>
        <w:tc>
          <w:tcPr>
            <w:tcW w:w="0" w:type="auto"/>
            <w:hideMark/>
          </w:tcPr>
          <w:p w14:paraId="1C27888C" w14:textId="77777777" w:rsidR="00BF0805" w:rsidRPr="00AE1D27" w:rsidRDefault="00BF0805" w:rsidP="00BF0805">
            <w:pPr>
              <w:pStyle w:val="Caption"/>
              <w:spacing w:before="0" w:after="0"/>
              <w:cnfStyle w:val="000000100000" w:firstRow="0" w:lastRow="0" w:firstColumn="0" w:lastColumn="0" w:oddVBand="0" w:evenVBand="0" w:oddHBand="1" w:evenHBand="0" w:firstRowFirstColumn="0" w:firstRowLastColumn="0" w:lastRowFirstColumn="0" w:lastRowLastColumn="0"/>
              <w:rPr>
                <w:rFonts w:cstheme="minorHAnsi"/>
                <w:bCs/>
                <w:i w:val="0"/>
                <w:iCs w:val="0"/>
                <w:color w:val="6C6463"/>
              </w:rPr>
            </w:pPr>
            <w:r w:rsidRPr="00AE1D27">
              <w:rPr>
                <w:rFonts w:cstheme="minorHAnsi"/>
                <w:bCs/>
                <w:i w:val="0"/>
                <w:iCs w:val="0"/>
                <w:color w:val="6C6463"/>
              </w:rPr>
              <w:t>2</w:t>
            </w:r>
          </w:p>
        </w:tc>
        <w:tc>
          <w:tcPr>
            <w:tcW w:w="0" w:type="auto"/>
            <w:hideMark/>
          </w:tcPr>
          <w:p w14:paraId="33AE22C6" w14:textId="77777777" w:rsidR="00BF0805" w:rsidRPr="00AE1D27" w:rsidRDefault="00BF0805" w:rsidP="00BF0805">
            <w:pPr>
              <w:pStyle w:val="Caption"/>
              <w:spacing w:before="0" w:after="0"/>
              <w:cnfStyle w:val="000000100000" w:firstRow="0" w:lastRow="0" w:firstColumn="0" w:lastColumn="0" w:oddVBand="0" w:evenVBand="0" w:oddHBand="1" w:evenHBand="0" w:firstRowFirstColumn="0" w:firstRowLastColumn="0" w:lastRowFirstColumn="0" w:lastRowLastColumn="0"/>
              <w:rPr>
                <w:rFonts w:cstheme="minorHAnsi"/>
                <w:bCs/>
                <w:i w:val="0"/>
                <w:iCs w:val="0"/>
                <w:color w:val="6C6463"/>
              </w:rPr>
            </w:pPr>
            <w:r w:rsidRPr="00AE1D27">
              <w:rPr>
                <w:rFonts w:cstheme="minorHAnsi"/>
                <w:bCs/>
                <w:i w:val="0"/>
                <w:iCs w:val="0"/>
                <w:color w:val="6C6463"/>
              </w:rPr>
              <w:t>3</w:t>
            </w:r>
          </w:p>
        </w:tc>
        <w:tc>
          <w:tcPr>
            <w:tcW w:w="0" w:type="auto"/>
            <w:hideMark/>
          </w:tcPr>
          <w:p w14:paraId="3A78DD72" w14:textId="77777777" w:rsidR="00BF0805" w:rsidRPr="00AE1D27" w:rsidRDefault="00BF0805" w:rsidP="00BF0805">
            <w:pPr>
              <w:pStyle w:val="Caption"/>
              <w:spacing w:before="0" w:after="0"/>
              <w:cnfStyle w:val="000000100000" w:firstRow="0" w:lastRow="0" w:firstColumn="0" w:lastColumn="0" w:oddVBand="0" w:evenVBand="0" w:oddHBand="1" w:evenHBand="0" w:firstRowFirstColumn="0" w:firstRowLastColumn="0" w:lastRowFirstColumn="0" w:lastRowLastColumn="0"/>
              <w:rPr>
                <w:rFonts w:cstheme="minorHAnsi"/>
                <w:bCs/>
                <w:i w:val="0"/>
                <w:iCs w:val="0"/>
                <w:color w:val="6C6463"/>
              </w:rPr>
            </w:pPr>
            <w:r w:rsidRPr="00AE1D27">
              <w:rPr>
                <w:rFonts w:cstheme="minorHAnsi"/>
                <w:bCs/>
                <w:i w:val="0"/>
                <w:iCs w:val="0"/>
                <w:color w:val="6C6463"/>
              </w:rPr>
              <w:t>1</w:t>
            </w:r>
          </w:p>
        </w:tc>
        <w:tc>
          <w:tcPr>
            <w:tcW w:w="0" w:type="auto"/>
            <w:hideMark/>
          </w:tcPr>
          <w:p w14:paraId="49D43E3F" w14:textId="77777777" w:rsidR="00BF0805" w:rsidRPr="00AE1D27" w:rsidRDefault="00BF0805" w:rsidP="00BF0805">
            <w:pPr>
              <w:pStyle w:val="Caption"/>
              <w:spacing w:before="0" w:after="0"/>
              <w:cnfStyle w:val="000000100000" w:firstRow="0" w:lastRow="0" w:firstColumn="0" w:lastColumn="0" w:oddVBand="0" w:evenVBand="0" w:oddHBand="1" w:evenHBand="0" w:firstRowFirstColumn="0" w:firstRowLastColumn="0" w:lastRowFirstColumn="0" w:lastRowLastColumn="0"/>
              <w:rPr>
                <w:rFonts w:cstheme="minorHAnsi"/>
                <w:bCs/>
                <w:i w:val="0"/>
                <w:iCs w:val="0"/>
                <w:color w:val="6C6463"/>
              </w:rPr>
            </w:pPr>
            <w:r w:rsidRPr="00AE1D27">
              <w:rPr>
                <w:rFonts w:cstheme="minorHAnsi"/>
                <w:bCs/>
                <w:i w:val="0"/>
                <w:iCs w:val="0"/>
                <w:color w:val="6C6463"/>
              </w:rPr>
              <w:t>25</w:t>
            </w:r>
          </w:p>
        </w:tc>
        <w:tc>
          <w:tcPr>
            <w:tcW w:w="0" w:type="auto"/>
            <w:hideMark/>
          </w:tcPr>
          <w:p w14:paraId="6E64DCF0" w14:textId="77777777" w:rsidR="00BF0805" w:rsidRPr="00AE1D27" w:rsidRDefault="00BF0805" w:rsidP="00BF0805">
            <w:pPr>
              <w:pStyle w:val="Caption"/>
              <w:spacing w:before="0" w:after="0"/>
              <w:cnfStyle w:val="000000100000" w:firstRow="0" w:lastRow="0" w:firstColumn="0" w:lastColumn="0" w:oddVBand="0" w:evenVBand="0" w:oddHBand="1" w:evenHBand="0" w:firstRowFirstColumn="0" w:firstRowLastColumn="0" w:lastRowFirstColumn="0" w:lastRowLastColumn="0"/>
              <w:rPr>
                <w:rFonts w:cstheme="minorHAnsi"/>
                <w:bCs/>
                <w:i w:val="0"/>
                <w:iCs w:val="0"/>
                <w:color w:val="6C6463"/>
              </w:rPr>
            </w:pPr>
            <w:r w:rsidRPr="00AE1D27">
              <w:rPr>
                <w:rFonts w:cstheme="minorHAnsi"/>
                <w:bCs/>
                <w:i w:val="0"/>
                <w:iCs w:val="0"/>
                <w:color w:val="6C6463"/>
              </w:rPr>
              <w:t>3%</w:t>
            </w:r>
          </w:p>
        </w:tc>
      </w:tr>
      <w:tr w:rsidR="00BF0805" w:rsidRPr="00AE1D27" w14:paraId="40A7A5A0" w14:textId="77777777" w:rsidTr="00AE1D27">
        <w:trPr>
          <w:trHeight w:val="600"/>
        </w:trPr>
        <w:tc>
          <w:tcPr>
            <w:cnfStyle w:val="001000000000" w:firstRow="0" w:lastRow="0" w:firstColumn="1" w:lastColumn="0" w:oddVBand="0" w:evenVBand="0" w:oddHBand="0" w:evenHBand="0" w:firstRowFirstColumn="0" w:firstRowLastColumn="0" w:lastRowFirstColumn="0" w:lastRowLastColumn="0"/>
            <w:tcW w:w="0" w:type="auto"/>
            <w:hideMark/>
          </w:tcPr>
          <w:p w14:paraId="04B12D2B" w14:textId="473D5922" w:rsidR="00BF0805" w:rsidRPr="00AE1D27" w:rsidRDefault="00BF0805" w:rsidP="00BF0805">
            <w:pPr>
              <w:pStyle w:val="Caption"/>
              <w:spacing w:before="0" w:after="0"/>
              <w:jc w:val="left"/>
              <w:rPr>
                <w:rFonts w:cstheme="minorHAnsi"/>
                <w:b w:val="0"/>
                <w:i w:val="0"/>
                <w:iCs w:val="0"/>
                <w:color w:val="6C6463"/>
              </w:rPr>
            </w:pPr>
            <w:r w:rsidRPr="00AE1D27">
              <w:rPr>
                <w:rFonts w:cstheme="minorHAnsi"/>
                <w:b w:val="0"/>
                <w:i w:val="0"/>
                <w:iCs w:val="0"/>
                <w:color w:val="6C6463"/>
              </w:rPr>
              <w:t xml:space="preserve">Number of NOMIS entries that are incomplete, missing or </w:t>
            </w:r>
            <w:r w:rsidR="006E5E30">
              <w:rPr>
                <w:rFonts w:cstheme="minorHAnsi"/>
                <w:b w:val="0"/>
                <w:i w:val="0"/>
                <w:iCs w:val="0"/>
                <w:color w:val="6C6463"/>
              </w:rPr>
              <w:t>incorrect</w:t>
            </w:r>
            <w:r w:rsidRPr="00AE1D27">
              <w:rPr>
                <w:rFonts w:cstheme="minorHAnsi"/>
                <w:b w:val="0"/>
                <w:i w:val="0"/>
                <w:iCs w:val="0"/>
                <w:color w:val="6C6463"/>
              </w:rPr>
              <w:t xml:space="preserve"> </w:t>
            </w:r>
          </w:p>
        </w:tc>
        <w:tc>
          <w:tcPr>
            <w:tcW w:w="0" w:type="auto"/>
            <w:hideMark/>
          </w:tcPr>
          <w:p w14:paraId="1C1E9028" w14:textId="77777777" w:rsidR="00BF0805" w:rsidRPr="00AE1D27" w:rsidRDefault="00BF0805" w:rsidP="00BF0805">
            <w:pPr>
              <w:pStyle w:val="Caption"/>
              <w:spacing w:before="0" w:after="0"/>
              <w:cnfStyle w:val="000000000000" w:firstRow="0" w:lastRow="0" w:firstColumn="0" w:lastColumn="0" w:oddVBand="0" w:evenVBand="0" w:oddHBand="0" w:evenHBand="0" w:firstRowFirstColumn="0" w:firstRowLastColumn="0" w:lastRowFirstColumn="0" w:lastRowLastColumn="0"/>
              <w:rPr>
                <w:rFonts w:cstheme="minorHAnsi"/>
                <w:bCs/>
                <w:i w:val="0"/>
                <w:iCs w:val="0"/>
                <w:color w:val="6C6463"/>
              </w:rPr>
            </w:pPr>
            <w:r w:rsidRPr="00AE1D27">
              <w:rPr>
                <w:rFonts w:cstheme="minorHAnsi"/>
                <w:bCs/>
                <w:i w:val="0"/>
                <w:iCs w:val="0"/>
                <w:color w:val="6C6463"/>
              </w:rPr>
              <w:t>2</w:t>
            </w:r>
          </w:p>
        </w:tc>
        <w:tc>
          <w:tcPr>
            <w:tcW w:w="0" w:type="auto"/>
            <w:hideMark/>
          </w:tcPr>
          <w:p w14:paraId="5B8D1796" w14:textId="77777777" w:rsidR="00BF0805" w:rsidRPr="00AE1D27" w:rsidRDefault="00BF0805" w:rsidP="00BF0805">
            <w:pPr>
              <w:pStyle w:val="Caption"/>
              <w:spacing w:before="0" w:after="0"/>
              <w:cnfStyle w:val="000000000000" w:firstRow="0" w:lastRow="0" w:firstColumn="0" w:lastColumn="0" w:oddVBand="0" w:evenVBand="0" w:oddHBand="0" w:evenHBand="0" w:firstRowFirstColumn="0" w:firstRowLastColumn="0" w:lastRowFirstColumn="0" w:lastRowLastColumn="0"/>
              <w:rPr>
                <w:rFonts w:cstheme="minorHAnsi"/>
                <w:bCs/>
                <w:i w:val="0"/>
                <w:iCs w:val="0"/>
                <w:color w:val="6C6463"/>
              </w:rPr>
            </w:pPr>
            <w:r w:rsidRPr="00AE1D27">
              <w:rPr>
                <w:rFonts w:cstheme="minorHAnsi"/>
                <w:bCs/>
                <w:i w:val="0"/>
                <w:iCs w:val="0"/>
                <w:color w:val="6C6463"/>
              </w:rPr>
              <w:t>0</w:t>
            </w:r>
          </w:p>
        </w:tc>
        <w:tc>
          <w:tcPr>
            <w:tcW w:w="0" w:type="auto"/>
            <w:hideMark/>
          </w:tcPr>
          <w:p w14:paraId="4ECEB327" w14:textId="77777777" w:rsidR="00BF0805" w:rsidRPr="00AE1D27" w:rsidRDefault="00BF0805" w:rsidP="00BF0805">
            <w:pPr>
              <w:pStyle w:val="Caption"/>
              <w:spacing w:before="0" w:after="0"/>
              <w:cnfStyle w:val="000000000000" w:firstRow="0" w:lastRow="0" w:firstColumn="0" w:lastColumn="0" w:oddVBand="0" w:evenVBand="0" w:oddHBand="0" w:evenHBand="0" w:firstRowFirstColumn="0" w:firstRowLastColumn="0" w:lastRowFirstColumn="0" w:lastRowLastColumn="0"/>
              <w:rPr>
                <w:rFonts w:cstheme="minorHAnsi"/>
                <w:bCs/>
                <w:i w:val="0"/>
                <w:iCs w:val="0"/>
                <w:color w:val="6C6463"/>
              </w:rPr>
            </w:pPr>
            <w:r w:rsidRPr="00AE1D27">
              <w:rPr>
                <w:rFonts w:cstheme="minorHAnsi"/>
                <w:bCs/>
                <w:i w:val="0"/>
                <w:iCs w:val="0"/>
                <w:color w:val="6C6463"/>
              </w:rPr>
              <w:t>4</w:t>
            </w:r>
          </w:p>
        </w:tc>
        <w:tc>
          <w:tcPr>
            <w:tcW w:w="0" w:type="auto"/>
            <w:hideMark/>
          </w:tcPr>
          <w:p w14:paraId="6ABBBAF4" w14:textId="77777777" w:rsidR="00BF0805" w:rsidRPr="00AE1D27" w:rsidRDefault="00BF0805" w:rsidP="00BF0805">
            <w:pPr>
              <w:pStyle w:val="Caption"/>
              <w:spacing w:before="0" w:after="0"/>
              <w:cnfStyle w:val="000000000000" w:firstRow="0" w:lastRow="0" w:firstColumn="0" w:lastColumn="0" w:oddVBand="0" w:evenVBand="0" w:oddHBand="0" w:evenHBand="0" w:firstRowFirstColumn="0" w:firstRowLastColumn="0" w:lastRowFirstColumn="0" w:lastRowLastColumn="0"/>
              <w:rPr>
                <w:rFonts w:cstheme="minorHAnsi"/>
                <w:bCs/>
                <w:i w:val="0"/>
                <w:iCs w:val="0"/>
                <w:color w:val="6C6463"/>
              </w:rPr>
            </w:pPr>
            <w:r w:rsidRPr="00AE1D27">
              <w:rPr>
                <w:rFonts w:cstheme="minorHAnsi"/>
                <w:bCs/>
                <w:i w:val="0"/>
                <w:iCs w:val="0"/>
                <w:color w:val="6C6463"/>
              </w:rPr>
              <w:t>0</w:t>
            </w:r>
          </w:p>
        </w:tc>
        <w:tc>
          <w:tcPr>
            <w:tcW w:w="0" w:type="auto"/>
            <w:hideMark/>
          </w:tcPr>
          <w:p w14:paraId="3F001009" w14:textId="77777777" w:rsidR="00BF0805" w:rsidRPr="00AE1D27" w:rsidRDefault="00BF0805" w:rsidP="00BF0805">
            <w:pPr>
              <w:pStyle w:val="Caption"/>
              <w:spacing w:before="0" w:after="0"/>
              <w:cnfStyle w:val="000000000000" w:firstRow="0" w:lastRow="0" w:firstColumn="0" w:lastColumn="0" w:oddVBand="0" w:evenVBand="0" w:oddHBand="0" w:evenHBand="0" w:firstRowFirstColumn="0" w:firstRowLastColumn="0" w:lastRowFirstColumn="0" w:lastRowLastColumn="0"/>
              <w:rPr>
                <w:rFonts w:cstheme="minorHAnsi"/>
                <w:bCs/>
                <w:i w:val="0"/>
                <w:iCs w:val="0"/>
                <w:color w:val="6C6463"/>
              </w:rPr>
            </w:pPr>
            <w:r w:rsidRPr="00AE1D27">
              <w:rPr>
                <w:rFonts w:cstheme="minorHAnsi"/>
                <w:bCs/>
                <w:i w:val="0"/>
                <w:iCs w:val="0"/>
                <w:color w:val="6C6463"/>
              </w:rPr>
              <w:t>0</w:t>
            </w:r>
          </w:p>
        </w:tc>
        <w:tc>
          <w:tcPr>
            <w:tcW w:w="0" w:type="auto"/>
            <w:hideMark/>
          </w:tcPr>
          <w:p w14:paraId="00740A9B" w14:textId="77777777" w:rsidR="00BF0805" w:rsidRPr="00AE1D27" w:rsidRDefault="00BF0805" w:rsidP="00BF0805">
            <w:pPr>
              <w:pStyle w:val="Caption"/>
              <w:spacing w:before="0" w:after="0"/>
              <w:cnfStyle w:val="000000000000" w:firstRow="0" w:lastRow="0" w:firstColumn="0" w:lastColumn="0" w:oddVBand="0" w:evenVBand="0" w:oddHBand="0" w:evenHBand="0" w:firstRowFirstColumn="0" w:firstRowLastColumn="0" w:lastRowFirstColumn="0" w:lastRowLastColumn="0"/>
              <w:rPr>
                <w:rFonts w:cstheme="minorHAnsi"/>
                <w:bCs/>
                <w:i w:val="0"/>
                <w:iCs w:val="0"/>
                <w:color w:val="6C6463"/>
              </w:rPr>
            </w:pPr>
            <w:r w:rsidRPr="00AE1D27">
              <w:rPr>
                <w:rFonts w:cstheme="minorHAnsi"/>
                <w:bCs/>
                <w:i w:val="0"/>
                <w:iCs w:val="0"/>
                <w:color w:val="6C6463"/>
              </w:rPr>
              <w:t>0</w:t>
            </w:r>
          </w:p>
        </w:tc>
        <w:tc>
          <w:tcPr>
            <w:tcW w:w="0" w:type="auto"/>
            <w:hideMark/>
          </w:tcPr>
          <w:p w14:paraId="7EC78DE8" w14:textId="77777777" w:rsidR="00BF0805" w:rsidRPr="00AE1D27" w:rsidRDefault="00BF0805" w:rsidP="00BF0805">
            <w:pPr>
              <w:pStyle w:val="Caption"/>
              <w:spacing w:before="0" w:after="0"/>
              <w:cnfStyle w:val="000000000000" w:firstRow="0" w:lastRow="0" w:firstColumn="0" w:lastColumn="0" w:oddVBand="0" w:evenVBand="0" w:oddHBand="0" w:evenHBand="0" w:firstRowFirstColumn="0" w:firstRowLastColumn="0" w:lastRowFirstColumn="0" w:lastRowLastColumn="0"/>
              <w:rPr>
                <w:rFonts w:cstheme="minorHAnsi"/>
                <w:bCs/>
                <w:i w:val="0"/>
                <w:iCs w:val="0"/>
                <w:color w:val="6C6463"/>
              </w:rPr>
            </w:pPr>
            <w:r w:rsidRPr="00AE1D27">
              <w:rPr>
                <w:rFonts w:cstheme="minorHAnsi"/>
                <w:bCs/>
                <w:i w:val="0"/>
                <w:iCs w:val="0"/>
                <w:color w:val="6C6463"/>
              </w:rPr>
              <w:t>2</w:t>
            </w:r>
          </w:p>
        </w:tc>
        <w:tc>
          <w:tcPr>
            <w:tcW w:w="0" w:type="auto"/>
            <w:hideMark/>
          </w:tcPr>
          <w:p w14:paraId="489C06ED" w14:textId="77777777" w:rsidR="00BF0805" w:rsidRPr="00AE1D27" w:rsidRDefault="00BF0805" w:rsidP="00BF0805">
            <w:pPr>
              <w:pStyle w:val="Caption"/>
              <w:spacing w:before="0" w:after="0"/>
              <w:cnfStyle w:val="000000000000" w:firstRow="0" w:lastRow="0" w:firstColumn="0" w:lastColumn="0" w:oddVBand="0" w:evenVBand="0" w:oddHBand="0" w:evenHBand="0" w:firstRowFirstColumn="0" w:firstRowLastColumn="0" w:lastRowFirstColumn="0" w:lastRowLastColumn="0"/>
              <w:rPr>
                <w:rFonts w:cstheme="minorHAnsi"/>
                <w:bCs/>
                <w:i w:val="0"/>
                <w:iCs w:val="0"/>
                <w:color w:val="6C6463"/>
              </w:rPr>
            </w:pPr>
            <w:r w:rsidRPr="00AE1D27">
              <w:rPr>
                <w:rFonts w:cstheme="minorHAnsi"/>
                <w:bCs/>
                <w:i w:val="0"/>
                <w:iCs w:val="0"/>
                <w:color w:val="6C6463"/>
              </w:rPr>
              <w:t>0</w:t>
            </w:r>
          </w:p>
        </w:tc>
        <w:tc>
          <w:tcPr>
            <w:tcW w:w="0" w:type="auto"/>
            <w:hideMark/>
          </w:tcPr>
          <w:p w14:paraId="24C28B0A" w14:textId="77777777" w:rsidR="00BF0805" w:rsidRPr="00AE1D27" w:rsidRDefault="00BF0805" w:rsidP="00BF0805">
            <w:pPr>
              <w:pStyle w:val="Caption"/>
              <w:spacing w:before="0" w:after="0"/>
              <w:cnfStyle w:val="000000000000" w:firstRow="0" w:lastRow="0" w:firstColumn="0" w:lastColumn="0" w:oddVBand="0" w:evenVBand="0" w:oddHBand="0" w:evenHBand="0" w:firstRowFirstColumn="0" w:firstRowLastColumn="0" w:lastRowFirstColumn="0" w:lastRowLastColumn="0"/>
              <w:rPr>
                <w:rFonts w:cstheme="minorHAnsi"/>
                <w:bCs/>
                <w:i w:val="0"/>
                <w:iCs w:val="0"/>
                <w:color w:val="6C6463"/>
              </w:rPr>
            </w:pPr>
            <w:r w:rsidRPr="00AE1D27">
              <w:rPr>
                <w:rFonts w:cstheme="minorHAnsi"/>
                <w:bCs/>
                <w:i w:val="0"/>
                <w:iCs w:val="0"/>
                <w:color w:val="6C6463"/>
              </w:rPr>
              <w:t>8</w:t>
            </w:r>
          </w:p>
        </w:tc>
        <w:tc>
          <w:tcPr>
            <w:tcW w:w="0" w:type="auto"/>
            <w:hideMark/>
          </w:tcPr>
          <w:p w14:paraId="565CC969" w14:textId="77777777" w:rsidR="00BF0805" w:rsidRPr="00AE1D27" w:rsidRDefault="00BF0805" w:rsidP="00BF0805">
            <w:pPr>
              <w:pStyle w:val="Caption"/>
              <w:spacing w:before="0" w:after="0"/>
              <w:cnfStyle w:val="000000000000" w:firstRow="0" w:lastRow="0" w:firstColumn="0" w:lastColumn="0" w:oddVBand="0" w:evenVBand="0" w:oddHBand="0" w:evenHBand="0" w:firstRowFirstColumn="0" w:firstRowLastColumn="0" w:lastRowFirstColumn="0" w:lastRowLastColumn="0"/>
              <w:rPr>
                <w:rFonts w:cstheme="minorHAnsi"/>
                <w:bCs/>
                <w:i w:val="0"/>
                <w:iCs w:val="0"/>
                <w:color w:val="6C6463"/>
              </w:rPr>
            </w:pPr>
            <w:r w:rsidRPr="00AE1D27">
              <w:rPr>
                <w:rFonts w:cstheme="minorHAnsi"/>
                <w:bCs/>
                <w:i w:val="0"/>
                <w:iCs w:val="0"/>
                <w:color w:val="6C6463"/>
              </w:rPr>
              <w:t>5%</w:t>
            </w:r>
          </w:p>
        </w:tc>
      </w:tr>
    </w:tbl>
    <w:p w14:paraId="68CF5E1D" w14:textId="0BF06370" w:rsidR="009B3D26" w:rsidRPr="00AF0E66" w:rsidRDefault="009B3D26" w:rsidP="009B3D26">
      <w:pPr>
        <w:spacing w:before="240" w:line="240" w:lineRule="auto"/>
        <w:jc w:val="both"/>
        <w:rPr>
          <w:rFonts w:cstheme="minorHAnsi"/>
          <w:bCs/>
        </w:rPr>
      </w:pPr>
      <w:r w:rsidRPr="00547568">
        <w:rPr>
          <w:rFonts w:cstheme="minorHAnsi"/>
          <w:u w:val="single"/>
        </w:rPr>
        <w:t xml:space="preserve">Validity Issue </w:t>
      </w:r>
      <w:r w:rsidR="00166E77" w:rsidRPr="00547568">
        <w:rPr>
          <w:rFonts w:cstheme="minorHAnsi"/>
          <w:u w:val="single"/>
        </w:rPr>
        <w:t>2</w:t>
      </w:r>
      <w:r w:rsidRPr="00547568">
        <w:rPr>
          <w:rFonts w:cstheme="minorHAnsi"/>
          <w:b/>
          <w:u w:val="single"/>
        </w:rPr>
        <w:t>:</w:t>
      </w:r>
      <w:r w:rsidRPr="00AF0E66">
        <w:rPr>
          <w:rFonts w:cstheme="minorHAnsi"/>
          <w:b/>
        </w:rPr>
        <w:t xml:space="preserve"> </w:t>
      </w:r>
      <w:r w:rsidRPr="00AF0E66">
        <w:rPr>
          <w:rFonts w:cstheme="minorHAnsi"/>
        </w:rPr>
        <w:t>Errors in data verification</w:t>
      </w:r>
    </w:p>
    <w:p w14:paraId="07460A87" w14:textId="39F6C2C9" w:rsidR="00547568" w:rsidRDefault="00547568" w:rsidP="00547568">
      <w:pPr>
        <w:jc w:val="both"/>
        <w:rPr>
          <w:rFonts w:cstheme="minorHAnsi"/>
        </w:rPr>
      </w:pPr>
      <w:r>
        <w:rPr>
          <w:rFonts w:cstheme="minorHAnsi"/>
        </w:rPr>
        <w:t>F</w:t>
      </w:r>
      <w:r w:rsidR="009B3D26" w:rsidRPr="00AF0E66">
        <w:rPr>
          <w:rFonts w:cstheme="minorHAnsi"/>
        </w:rPr>
        <w:t>indings from recount</w:t>
      </w:r>
      <w:r>
        <w:rPr>
          <w:rFonts w:cstheme="minorHAnsi"/>
        </w:rPr>
        <w:t xml:space="preserve">ed </w:t>
      </w:r>
      <w:r w:rsidR="009B3D26" w:rsidRPr="00AF0E66">
        <w:rPr>
          <w:rFonts w:cstheme="minorHAnsi"/>
        </w:rPr>
        <w:t>data aggregated at the CBO</w:t>
      </w:r>
      <w:r>
        <w:rPr>
          <w:rFonts w:cstheme="minorHAnsi"/>
        </w:rPr>
        <w:t>s</w:t>
      </w:r>
      <w:r w:rsidR="009B3D26" w:rsidRPr="00AF0E66">
        <w:rPr>
          <w:rFonts w:cstheme="minorHAnsi"/>
        </w:rPr>
        <w:t xml:space="preserve"> </w:t>
      </w:r>
      <w:r w:rsidR="00090DD1">
        <w:rPr>
          <w:rFonts w:cstheme="minorHAnsi"/>
        </w:rPr>
        <w:t xml:space="preserve">for the </w:t>
      </w:r>
      <w:r>
        <w:rPr>
          <w:rFonts w:cstheme="minorHAnsi"/>
        </w:rPr>
        <w:t>two</w:t>
      </w:r>
      <w:r w:rsidR="00090DD1">
        <w:rPr>
          <w:rFonts w:cstheme="minorHAnsi"/>
        </w:rPr>
        <w:t xml:space="preserve"> indicators show</w:t>
      </w:r>
      <w:r>
        <w:rPr>
          <w:rFonts w:cstheme="minorHAnsi"/>
        </w:rPr>
        <w:t>ed inaccurate</w:t>
      </w:r>
      <w:r w:rsidR="00090DD1">
        <w:rPr>
          <w:rFonts w:cstheme="minorHAnsi"/>
        </w:rPr>
        <w:t xml:space="preserve"> </w:t>
      </w:r>
      <w:r w:rsidR="0081259F">
        <w:rPr>
          <w:rFonts w:cstheme="minorHAnsi"/>
        </w:rPr>
        <w:t>data</w:t>
      </w:r>
      <w:r>
        <w:rPr>
          <w:rFonts w:cstheme="minorHAnsi"/>
        </w:rPr>
        <w:t xml:space="preserve"> at </w:t>
      </w:r>
      <w:r w:rsidR="00D0073B">
        <w:rPr>
          <w:rFonts w:cstheme="minorHAnsi"/>
        </w:rPr>
        <w:t>three</w:t>
      </w:r>
      <w:r>
        <w:rPr>
          <w:rFonts w:cstheme="minorHAnsi"/>
        </w:rPr>
        <w:t xml:space="preserve"> CBOs.</w:t>
      </w:r>
      <w:r w:rsidR="00090DD1">
        <w:rPr>
          <w:rFonts w:cstheme="minorHAnsi"/>
        </w:rPr>
        <w:t xml:space="preserve"> </w:t>
      </w:r>
      <w:r w:rsidR="00C7287E">
        <w:rPr>
          <w:rFonts w:cstheme="minorHAnsi"/>
        </w:rPr>
        <w:t>OVC_SERV d</w:t>
      </w:r>
      <w:r w:rsidR="00090DD1">
        <w:rPr>
          <w:rFonts w:cstheme="minorHAnsi"/>
        </w:rPr>
        <w:t xml:space="preserve">ata </w:t>
      </w:r>
      <w:r w:rsidR="00C7287E">
        <w:rPr>
          <w:rFonts w:cstheme="minorHAnsi"/>
        </w:rPr>
        <w:t>was</w:t>
      </w:r>
      <w:r w:rsidR="00090DD1">
        <w:rPr>
          <w:rFonts w:cstheme="minorHAnsi"/>
        </w:rPr>
        <w:t xml:space="preserve"> under</w:t>
      </w:r>
      <w:r>
        <w:rPr>
          <w:rFonts w:cstheme="minorHAnsi"/>
        </w:rPr>
        <w:t>-</w:t>
      </w:r>
      <w:r w:rsidR="00090DD1">
        <w:rPr>
          <w:rFonts w:cstheme="minorHAnsi"/>
        </w:rPr>
        <w:t xml:space="preserve">reported </w:t>
      </w:r>
      <w:r>
        <w:rPr>
          <w:rFonts w:cstheme="minorHAnsi"/>
        </w:rPr>
        <w:t>by</w:t>
      </w:r>
      <w:r w:rsidR="00090DD1">
        <w:rPr>
          <w:rFonts w:cstheme="minorHAnsi"/>
        </w:rPr>
        <w:t xml:space="preserve"> AOCF </w:t>
      </w:r>
      <w:r>
        <w:rPr>
          <w:rFonts w:cstheme="minorHAnsi"/>
        </w:rPr>
        <w:t xml:space="preserve">and </w:t>
      </w:r>
      <w:r w:rsidR="00090DD1">
        <w:rPr>
          <w:rFonts w:cstheme="minorHAnsi"/>
        </w:rPr>
        <w:t>over</w:t>
      </w:r>
      <w:r>
        <w:rPr>
          <w:rFonts w:cstheme="minorHAnsi"/>
        </w:rPr>
        <w:t>-</w:t>
      </w:r>
      <w:r w:rsidR="00090DD1">
        <w:rPr>
          <w:rFonts w:cstheme="minorHAnsi"/>
        </w:rPr>
        <w:t xml:space="preserve">reported </w:t>
      </w:r>
      <w:r>
        <w:rPr>
          <w:rFonts w:cstheme="minorHAnsi"/>
        </w:rPr>
        <w:t>by</w:t>
      </w:r>
      <w:r w:rsidR="00090DD1">
        <w:rPr>
          <w:rFonts w:cstheme="minorHAnsi"/>
        </w:rPr>
        <w:t xml:space="preserve"> BF</w:t>
      </w:r>
      <w:r w:rsidR="00977299">
        <w:rPr>
          <w:rFonts w:cstheme="minorHAnsi"/>
        </w:rPr>
        <w:t xml:space="preserve"> CBO, while O</w:t>
      </w:r>
      <w:r w:rsidR="00C7287E">
        <w:rPr>
          <w:rFonts w:cstheme="minorHAnsi"/>
        </w:rPr>
        <w:t xml:space="preserve">VC_HIVSTAT data was over-reported </w:t>
      </w:r>
      <w:r w:rsidR="00D0073B">
        <w:rPr>
          <w:rFonts w:cstheme="minorHAnsi"/>
        </w:rPr>
        <w:t>by BF, CF and AOCF</w:t>
      </w:r>
      <w:r w:rsidR="00977299">
        <w:rPr>
          <w:rFonts w:cstheme="minorHAnsi"/>
        </w:rPr>
        <w:t xml:space="preserve"> CBOs</w:t>
      </w:r>
      <w:r w:rsidR="00D0073B">
        <w:rPr>
          <w:rFonts w:cstheme="minorHAnsi"/>
        </w:rPr>
        <w:t xml:space="preserve">. </w:t>
      </w:r>
      <w:r>
        <w:t>The reason stated for t</w:t>
      </w:r>
      <w:r w:rsidR="00D0073B">
        <w:t>he</w:t>
      </w:r>
      <w:r>
        <w:t xml:space="preserve"> data verification errors </w:t>
      </w:r>
      <w:r w:rsidR="00D0073B">
        <w:t xml:space="preserve">is </w:t>
      </w:r>
      <w:r>
        <w:t xml:space="preserve">data loss from the NOMIS following data export. </w:t>
      </w:r>
      <w:r w:rsidR="00090DD1">
        <w:rPr>
          <w:rFonts w:cstheme="minorHAnsi"/>
        </w:rPr>
        <w:t>The verification result</w:t>
      </w:r>
      <w:r w:rsidR="0081259F">
        <w:rPr>
          <w:rFonts w:cstheme="minorHAnsi"/>
        </w:rPr>
        <w:t>s</w:t>
      </w:r>
      <w:r w:rsidR="00090DD1">
        <w:rPr>
          <w:rFonts w:cstheme="minorHAnsi"/>
        </w:rPr>
        <w:t xml:space="preserve"> for the </w:t>
      </w:r>
      <w:r>
        <w:rPr>
          <w:rFonts w:cstheme="minorHAnsi"/>
        </w:rPr>
        <w:t xml:space="preserve">two </w:t>
      </w:r>
      <w:r w:rsidR="00090DD1">
        <w:rPr>
          <w:rFonts w:cstheme="minorHAnsi"/>
        </w:rPr>
        <w:t xml:space="preserve">indicators </w:t>
      </w:r>
      <w:r w:rsidR="0081259F">
        <w:rPr>
          <w:rFonts w:cstheme="minorHAnsi"/>
        </w:rPr>
        <w:t>are</w:t>
      </w:r>
      <w:r w:rsidR="00090DD1">
        <w:rPr>
          <w:rFonts w:cstheme="minorHAnsi"/>
        </w:rPr>
        <w:t xml:space="preserve"> </w:t>
      </w:r>
      <w:r w:rsidR="004B53F1" w:rsidRPr="00AF0E66">
        <w:rPr>
          <w:rFonts w:cstheme="minorHAnsi"/>
        </w:rPr>
        <w:t xml:space="preserve">shown </w:t>
      </w:r>
      <w:r w:rsidR="009B3D26" w:rsidRPr="00AF0E66">
        <w:rPr>
          <w:rFonts w:cstheme="minorHAnsi"/>
        </w:rPr>
        <w:t xml:space="preserve">graphically in </w:t>
      </w:r>
      <w:r w:rsidR="0081259F">
        <w:rPr>
          <w:rFonts w:cstheme="minorHAnsi"/>
        </w:rPr>
        <w:fldChar w:fldCharType="begin"/>
      </w:r>
      <w:r w:rsidR="0081259F">
        <w:rPr>
          <w:rFonts w:cstheme="minorHAnsi"/>
        </w:rPr>
        <w:instrText xml:space="preserve"> REF _Ref496963043 \h </w:instrText>
      </w:r>
      <w:r>
        <w:rPr>
          <w:rFonts w:cstheme="minorHAnsi"/>
        </w:rPr>
        <w:instrText xml:space="preserve"> \* MERGEFORMAT </w:instrText>
      </w:r>
      <w:r w:rsidR="0081259F">
        <w:rPr>
          <w:rFonts w:cstheme="minorHAnsi"/>
        </w:rPr>
      </w:r>
      <w:r w:rsidR="0081259F">
        <w:rPr>
          <w:rFonts w:cstheme="minorHAnsi"/>
        </w:rPr>
        <w:fldChar w:fldCharType="separate"/>
      </w:r>
      <w:r w:rsidR="00C66CA7" w:rsidRPr="00DF2B5B">
        <w:t xml:space="preserve">Figure </w:t>
      </w:r>
      <w:r w:rsidR="00C66CA7">
        <w:rPr>
          <w:noProof/>
        </w:rPr>
        <w:t>10</w:t>
      </w:r>
      <w:r w:rsidR="0081259F">
        <w:rPr>
          <w:rFonts w:cstheme="minorHAnsi"/>
        </w:rPr>
        <w:fldChar w:fldCharType="end"/>
      </w:r>
      <w:r w:rsidR="00166E77" w:rsidRPr="00AF0E66">
        <w:rPr>
          <w:rFonts w:cstheme="minorHAnsi"/>
        </w:rPr>
        <w:t>. The</w:t>
      </w:r>
      <w:r w:rsidR="009B3D26" w:rsidRPr="00AF0E66">
        <w:rPr>
          <w:rFonts w:cstheme="minorHAnsi"/>
        </w:rPr>
        <w:t xml:space="preserve"> numeric values for verification factors at </w:t>
      </w:r>
      <w:r w:rsidR="00D0073B">
        <w:rPr>
          <w:rFonts w:cstheme="minorHAnsi"/>
        </w:rPr>
        <w:t>s</w:t>
      </w:r>
      <w:r w:rsidR="009B3D26" w:rsidRPr="00AF0E66">
        <w:rPr>
          <w:rFonts w:cstheme="minorHAnsi"/>
        </w:rPr>
        <w:t xml:space="preserve">tate and CBO levels are shown </w:t>
      </w:r>
      <w:r w:rsidR="009B3D26" w:rsidRPr="003A40CB">
        <w:rPr>
          <w:rFonts w:cstheme="minorHAnsi"/>
        </w:rPr>
        <w:t>in</w:t>
      </w:r>
      <w:r w:rsidR="00977299">
        <w:rPr>
          <w:rFonts w:cstheme="minorHAnsi"/>
        </w:rPr>
        <w:t xml:space="preserve"> the</w:t>
      </w:r>
      <w:r w:rsidR="009B3D26" w:rsidRPr="003A40CB">
        <w:rPr>
          <w:rFonts w:cstheme="minorHAnsi"/>
        </w:rPr>
        <w:t xml:space="preserve"> Annex section</w:t>
      </w:r>
      <w:r w:rsidR="003A40CB" w:rsidRPr="003A40CB">
        <w:rPr>
          <w:rFonts w:cstheme="minorHAnsi"/>
        </w:rPr>
        <w:t xml:space="preserve"> </w:t>
      </w:r>
      <w:r w:rsidR="00DF5A99" w:rsidRPr="003A40CB">
        <w:rPr>
          <w:rFonts w:cstheme="minorHAnsi"/>
        </w:rPr>
        <w:t>(</w:t>
      </w:r>
      <w:r w:rsidR="003A40CB" w:rsidRPr="003A40CB">
        <w:rPr>
          <w:rFonts w:cstheme="minorHAnsi"/>
        </w:rPr>
        <w:fldChar w:fldCharType="begin"/>
      </w:r>
      <w:r w:rsidR="003A40CB" w:rsidRPr="003A40CB">
        <w:rPr>
          <w:rFonts w:cstheme="minorHAnsi"/>
        </w:rPr>
        <w:instrText xml:space="preserve"> REF _Ref496885255 \h  \* MERGEFORMAT </w:instrText>
      </w:r>
      <w:r w:rsidR="003A40CB" w:rsidRPr="003A40CB">
        <w:rPr>
          <w:rFonts w:cstheme="minorHAnsi"/>
        </w:rPr>
      </w:r>
      <w:r w:rsidR="003A40CB" w:rsidRPr="003A40CB">
        <w:rPr>
          <w:rFonts w:cstheme="minorHAnsi"/>
        </w:rPr>
        <w:fldChar w:fldCharType="separate"/>
      </w:r>
      <w:r w:rsidR="00C66CA7" w:rsidRPr="00C66CA7">
        <w:rPr>
          <w:rFonts w:cstheme="minorHAnsi"/>
        </w:rPr>
        <w:t>Table 12</w:t>
      </w:r>
      <w:r w:rsidR="003A40CB" w:rsidRPr="003A40CB">
        <w:rPr>
          <w:rFonts w:cstheme="minorHAnsi"/>
        </w:rPr>
        <w:fldChar w:fldCharType="end"/>
      </w:r>
      <w:r w:rsidR="003A40CB" w:rsidRPr="003A40CB">
        <w:rPr>
          <w:rFonts w:cstheme="minorHAnsi"/>
        </w:rPr>
        <w:t>,</w:t>
      </w:r>
      <w:r w:rsidR="003A40CB" w:rsidRPr="003A40CB">
        <w:rPr>
          <w:rFonts w:cstheme="minorHAnsi"/>
        </w:rPr>
        <w:fldChar w:fldCharType="begin"/>
      </w:r>
      <w:r w:rsidR="003A40CB" w:rsidRPr="003A40CB">
        <w:rPr>
          <w:rFonts w:cstheme="minorHAnsi"/>
        </w:rPr>
        <w:instrText xml:space="preserve"> REF _Ref520928707 \h  \* MERGEFORMAT </w:instrText>
      </w:r>
      <w:r w:rsidR="003A40CB" w:rsidRPr="003A40CB">
        <w:rPr>
          <w:rFonts w:cstheme="minorHAnsi"/>
        </w:rPr>
      </w:r>
      <w:r w:rsidR="003A40CB" w:rsidRPr="003A40CB">
        <w:rPr>
          <w:rFonts w:cstheme="minorHAnsi"/>
        </w:rPr>
        <w:fldChar w:fldCharType="separate"/>
      </w:r>
      <w:r w:rsidR="00C66CA7" w:rsidRPr="00C66CA7">
        <w:rPr>
          <w:rFonts w:cstheme="minorHAnsi"/>
        </w:rPr>
        <w:t>Table 13</w:t>
      </w:r>
      <w:r w:rsidR="003A40CB" w:rsidRPr="003A40CB">
        <w:rPr>
          <w:rFonts w:cstheme="minorHAnsi"/>
        </w:rPr>
        <w:fldChar w:fldCharType="end"/>
      </w:r>
      <w:r w:rsidR="003A40CB" w:rsidRPr="003A40CB">
        <w:rPr>
          <w:rFonts w:cstheme="minorHAnsi"/>
        </w:rPr>
        <w:t xml:space="preserve">, </w:t>
      </w:r>
      <w:r w:rsidR="00906D48">
        <w:rPr>
          <w:rFonts w:cstheme="minorHAnsi"/>
        </w:rPr>
        <w:t>Table 14 and Table 15)</w:t>
      </w:r>
      <w:r w:rsidR="009B3D26" w:rsidRPr="003A40CB">
        <w:rPr>
          <w:rFonts w:cstheme="minorHAnsi"/>
        </w:rPr>
        <w:t>.</w:t>
      </w:r>
      <w:r w:rsidRPr="003A40CB">
        <w:rPr>
          <w:rFonts w:cstheme="minorHAnsi"/>
        </w:rPr>
        <w:t xml:space="preserve"> </w:t>
      </w:r>
    </w:p>
    <w:p w14:paraId="52095E26" w14:textId="77777777" w:rsidR="00A21F1F" w:rsidRDefault="00A21F1F" w:rsidP="00547568">
      <w:pPr>
        <w:jc w:val="both"/>
      </w:pPr>
    </w:p>
    <w:p w14:paraId="0B4B2502" w14:textId="55B60ED4" w:rsidR="00A21F1F" w:rsidRPr="00A21F1F" w:rsidRDefault="005B2636" w:rsidP="00A21F1F">
      <w:pPr>
        <w:pStyle w:val="Caption"/>
        <w:rPr>
          <w:rFonts w:cstheme="minorHAnsi"/>
          <w:iCs w:val="0"/>
        </w:rPr>
      </w:pPr>
      <w:bookmarkStart w:id="230" w:name="_Ref496963043"/>
      <w:bookmarkStart w:id="231" w:name="_Toc497344360"/>
      <w:bookmarkStart w:id="232" w:name="_Toc525931043"/>
      <w:r w:rsidRPr="00DF2B5B">
        <w:lastRenderedPageBreak/>
        <w:t xml:space="preserve">Figure </w:t>
      </w:r>
      <w:r w:rsidR="00CC7B07" w:rsidRPr="00DF2B5B">
        <w:rPr>
          <w:noProof/>
        </w:rPr>
        <w:fldChar w:fldCharType="begin"/>
      </w:r>
      <w:r w:rsidR="00CC7B07" w:rsidRPr="00DF2B5B">
        <w:rPr>
          <w:noProof/>
        </w:rPr>
        <w:instrText xml:space="preserve"> SEQ Figure \* ARABIC </w:instrText>
      </w:r>
      <w:r w:rsidR="00CC7B07" w:rsidRPr="00DF2B5B">
        <w:rPr>
          <w:noProof/>
        </w:rPr>
        <w:fldChar w:fldCharType="separate"/>
      </w:r>
      <w:r w:rsidR="00C66CA7">
        <w:rPr>
          <w:noProof/>
        </w:rPr>
        <w:t>10</w:t>
      </w:r>
      <w:r w:rsidR="00CC7B07" w:rsidRPr="00DF2B5B">
        <w:rPr>
          <w:noProof/>
        </w:rPr>
        <w:fldChar w:fldCharType="end"/>
      </w:r>
      <w:bookmarkEnd w:id="230"/>
      <w:r w:rsidR="009B3D26" w:rsidRPr="00DF2B5B">
        <w:rPr>
          <w:iCs w:val="0"/>
        </w:rPr>
        <w:t>.</w:t>
      </w:r>
      <w:r w:rsidR="009B3D26" w:rsidRPr="00DF2B5B">
        <w:rPr>
          <w:rFonts w:cstheme="minorHAnsi"/>
          <w:iCs w:val="0"/>
        </w:rPr>
        <w:t xml:space="preserve"> Verification Factors for </w:t>
      </w:r>
      <w:r w:rsidR="00E11E13" w:rsidRPr="00DF2B5B">
        <w:rPr>
          <w:rFonts w:cstheme="minorHAnsi"/>
          <w:iCs w:val="0"/>
        </w:rPr>
        <w:t>LOPIN 1</w:t>
      </w:r>
      <w:r w:rsidR="00090DD1" w:rsidRPr="00DF2B5B">
        <w:rPr>
          <w:rFonts w:cstheme="minorHAnsi"/>
          <w:iCs w:val="0"/>
        </w:rPr>
        <w:t xml:space="preserve"> </w:t>
      </w:r>
      <w:r w:rsidRPr="00DF2B5B">
        <w:rPr>
          <w:rFonts w:cstheme="minorHAnsi"/>
          <w:iCs w:val="0"/>
        </w:rPr>
        <w:t>Akwa Ibom, Lagos and Rivers</w:t>
      </w:r>
      <w:r w:rsidR="00595070">
        <w:rPr>
          <w:rFonts w:cstheme="minorHAnsi"/>
          <w:iCs w:val="0"/>
        </w:rPr>
        <w:t xml:space="preserve"> States and</w:t>
      </w:r>
      <w:r w:rsidR="009B3D26" w:rsidRPr="00DF2B5B">
        <w:rPr>
          <w:rFonts w:cstheme="minorHAnsi"/>
          <w:iCs w:val="0"/>
        </w:rPr>
        <w:t xml:space="preserve"> CBOs</w:t>
      </w:r>
      <w:bookmarkEnd w:id="231"/>
      <w:bookmarkEnd w:id="232"/>
    </w:p>
    <w:p w14:paraId="694A5211" w14:textId="4BF863C9" w:rsidR="00F22E7C" w:rsidRDefault="00A21F1F" w:rsidP="00A21F1F">
      <w:pPr>
        <w:jc w:val="center"/>
      </w:pPr>
      <w:r>
        <w:rPr>
          <w:noProof/>
        </w:rPr>
        <w:drawing>
          <wp:inline distT="0" distB="0" distL="0" distR="0" wp14:anchorId="235E2339" wp14:editId="550E56E9">
            <wp:extent cx="6157487" cy="38023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3986"/>
                    <a:stretch/>
                  </pic:blipFill>
                  <pic:spPr bwMode="auto">
                    <a:xfrm>
                      <a:off x="0" y="0"/>
                      <a:ext cx="6163470" cy="3806075"/>
                    </a:xfrm>
                    <a:prstGeom prst="rect">
                      <a:avLst/>
                    </a:prstGeom>
                    <a:ln>
                      <a:noFill/>
                    </a:ln>
                    <a:extLst>
                      <a:ext uri="{53640926-AAD7-44D8-BBD7-CCE9431645EC}">
                        <a14:shadowObscured xmlns:a14="http://schemas.microsoft.com/office/drawing/2010/main"/>
                      </a:ext>
                    </a:extLst>
                  </pic:spPr>
                </pic:pic>
              </a:graphicData>
            </a:graphic>
          </wp:inline>
        </w:drawing>
      </w:r>
    </w:p>
    <w:p w14:paraId="1318F76E" w14:textId="77777777" w:rsidR="0046339A" w:rsidRDefault="0046339A" w:rsidP="00A21F1F">
      <w:pPr>
        <w:jc w:val="center"/>
      </w:pPr>
    </w:p>
    <w:p w14:paraId="734E81C0" w14:textId="705573D8" w:rsidR="009B3D26" w:rsidRPr="00AF0E66" w:rsidRDefault="009317CF" w:rsidP="00F13AAA">
      <w:pPr>
        <w:pStyle w:val="Heading4"/>
        <w:numPr>
          <w:ilvl w:val="0"/>
          <w:numId w:val="0"/>
        </w:numPr>
        <w:spacing w:before="240"/>
        <w:ind w:left="864" w:hanging="864"/>
      </w:pPr>
      <w:bookmarkStart w:id="233" w:name="_Toc497344293"/>
      <w:r>
        <w:t xml:space="preserve">4.2.1.7 </w:t>
      </w:r>
      <w:r w:rsidR="009B3D26" w:rsidRPr="00AF0E66">
        <w:t>RECOMMENDATIONS FOR IMPROVING DATA VALIDITY</w:t>
      </w:r>
      <w:bookmarkEnd w:id="233"/>
    </w:p>
    <w:p w14:paraId="5F19F9E1" w14:textId="77777777" w:rsidR="00F22E7C" w:rsidRPr="004D7B8C" w:rsidRDefault="00F22E7C" w:rsidP="008A2645">
      <w:pPr>
        <w:numPr>
          <w:ilvl w:val="0"/>
          <w:numId w:val="8"/>
        </w:numPr>
        <w:spacing w:after="160" w:line="259" w:lineRule="auto"/>
        <w:contextualSpacing/>
        <w:jc w:val="both"/>
        <w:rPr>
          <w:rFonts w:cstheme="minorHAnsi"/>
        </w:rPr>
      </w:pPr>
      <w:bookmarkStart w:id="234" w:name="_Toc497344301"/>
      <w:r w:rsidRPr="00C61F57">
        <w:t xml:space="preserve">Improve supervisory efforts with the CBOs to ensure </w:t>
      </w:r>
      <w:r>
        <w:t xml:space="preserve">completeness and accuracy of </w:t>
      </w:r>
      <w:r w:rsidRPr="00C61F57">
        <w:t>data entry and proper use of the NOMIS</w:t>
      </w:r>
      <w:r>
        <w:t>.</w:t>
      </w:r>
    </w:p>
    <w:p w14:paraId="02940CBA" w14:textId="77777777" w:rsidR="00F22E7C" w:rsidRPr="004D7B8C" w:rsidRDefault="00F22E7C" w:rsidP="008A2645">
      <w:pPr>
        <w:numPr>
          <w:ilvl w:val="0"/>
          <w:numId w:val="8"/>
        </w:numPr>
        <w:spacing w:after="160" w:line="259" w:lineRule="auto"/>
        <w:contextualSpacing/>
        <w:jc w:val="both"/>
        <w:rPr>
          <w:rFonts w:cstheme="minorHAnsi"/>
        </w:rPr>
      </w:pPr>
      <w:r w:rsidRPr="00C61F57">
        <w:t xml:space="preserve">Provide refresher training on the NOMIS </w:t>
      </w:r>
      <w:r>
        <w:t>s</w:t>
      </w:r>
      <w:r w:rsidRPr="00C61F57">
        <w:t>oftware to DECs</w:t>
      </w:r>
      <w:r>
        <w:t>.</w:t>
      </w:r>
      <w:r w:rsidRPr="004D7B8C">
        <w:rPr>
          <w:rFonts w:cstheme="minorHAnsi"/>
        </w:rPr>
        <w:t xml:space="preserve"> </w:t>
      </w:r>
    </w:p>
    <w:p w14:paraId="04B8E2D6" w14:textId="6DA69525" w:rsidR="00F22E7C" w:rsidRPr="004D7B8C" w:rsidRDefault="00F22E7C" w:rsidP="008A2645">
      <w:pPr>
        <w:numPr>
          <w:ilvl w:val="0"/>
          <w:numId w:val="8"/>
        </w:numPr>
        <w:spacing w:after="160" w:line="259" w:lineRule="auto"/>
        <w:contextualSpacing/>
        <w:jc w:val="both"/>
        <w:rPr>
          <w:rFonts w:cstheme="minorHAnsi"/>
        </w:rPr>
      </w:pPr>
      <w:r w:rsidRPr="00C61F57">
        <w:t xml:space="preserve">Provide support </w:t>
      </w:r>
      <w:r>
        <w:t xml:space="preserve">to </w:t>
      </w:r>
      <w:r w:rsidRPr="00C61F57">
        <w:rPr>
          <w:lang w:val="en-GB"/>
        </w:rPr>
        <w:t xml:space="preserve">CBO M&amp;E </w:t>
      </w:r>
      <w:r w:rsidR="004E3F35">
        <w:rPr>
          <w:lang w:val="en-GB"/>
        </w:rPr>
        <w:t>O</w:t>
      </w:r>
      <w:r w:rsidRPr="00C61F57">
        <w:rPr>
          <w:lang w:val="en-GB"/>
        </w:rPr>
        <w:t xml:space="preserve">fficers to conduct </w:t>
      </w:r>
      <w:r>
        <w:rPr>
          <w:lang w:val="en-GB"/>
        </w:rPr>
        <w:t xml:space="preserve">periodic </w:t>
      </w:r>
      <w:r w:rsidRPr="00C61F57">
        <w:rPr>
          <w:lang w:val="en-GB"/>
        </w:rPr>
        <w:t>folder audit</w:t>
      </w:r>
      <w:r>
        <w:rPr>
          <w:lang w:val="en-GB"/>
        </w:rPr>
        <w:t>s</w:t>
      </w:r>
      <w:r w:rsidRPr="00C61F57">
        <w:rPr>
          <w:lang w:val="en-GB"/>
        </w:rPr>
        <w:t xml:space="preserve"> to resolve discrepancies observed during cross checks</w:t>
      </w:r>
      <w:r>
        <w:rPr>
          <w:lang w:val="en-GB"/>
        </w:rPr>
        <w:t>.</w:t>
      </w:r>
    </w:p>
    <w:p w14:paraId="43E2E61D" w14:textId="14CDB021" w:rsidR="00F22E7C" w:rsidRDefault="00F22E7C" w:rsidP="008A2645">
      <w:pPr>
        <w:numPr>
          <w:ilvl w:val="0"/>
          <w:numId w:val="8"/>
        </w:numPr>
        <w:spacing w:after="160" w:line="259" w:lineRule="auto"/>
        <w:contextualSpacing/>
        <w:jc w:val="both"/>
        <w:rPr>
          <w:rFonts w:cstheme="minorHAnsi"/>
        </w:rPr>
      </w:pPr>
      <w:r w:rsidRPr="00C61F57">
        <w:t xml:space="preserve">Update </w:t>
      </w:r>
      <w:r w:rsidR="00C34517">
        <w:t xml:space="preserve">the </w:t>
      </w:r>
      <w:r w:rsidRPr="00C61F57">
        <w:t>NOMIS software to the most recent version to address NOMIS data discrepancies</w:t>
      </w:r>
      <w:r>
        <w:t>.</w:t>
      </w:r>
    </w:p>
    <w:p w14:paraId="37F9713D" w14:textId="65685A71" w:rsidR="00166E77" w:rsidRPr="00AF0E66" w:rsidRDefault="009317CF" w:rsidP="009317CF">
      <w:pPr>
        <w:pStyle w:val="Heading3"/>
        <w:numPr>
          <w:ilvl w:val="0"/>
          <w:numId w:val="0"/>
        </w:numPr>
      </w:pPr>
      <w:bookmarkStart w:id="235" w:name="_Toc525930989"/>
      <w:r>
        <w:t xml:space="preserve">4.2.2 </w:t>
      </w:r>
      <w:r w:rsidR="00166E77" w:rsidRPr="00AF0E66">
        <w:t>RELIABILITY</w:t>
      </w:r>
      <w:bookmarkEnd w:id="234"/>
      <w:bookmarkEnd w:id="235"/>
    </w:p>
    <w:p w14:paraId="777A139D" w14:textId="310A45A9" w:rsidR="00166E77" w:rsidRPr="00AF0E66" w:rsidRDefault="009317CF" w:rsidP="00F13AAA">
      <w:pPr>
        <w:pStyle w:val="Heading4"/>
        <w:numPr>
          <w:ilvl w:val="0"/>
          <w:numId w:val="0"/>
        </w:numPr>
        <w:spacing w:before="240"/>
        <w:ind w:left="864" w:hanging="864"/>
      </w:pPr>
      <w:bookmarkStart w:id="236" w:name="_Ref493761173"/>
      <w:bookmarkStart w:id="237" w:name="_Toc497344302"/>
      <w:r>
        <w:t xml:space="preserve">4.2.2.1 </w:t>
      </w:r>
      <w:r w:rsidR="00166E77" w:rsidRPr="00AF0E66">
        <w:t>MECHANISMS TO ENSURE DATA RELIABILITY</w:t>
      </w:r>
      <w:bookmarkEnd w:id="236"/>
      <w:bookmarkEnd w:id="237"/>
    </w:p>
    <w:p w14:paraId="25DD7410" w14:textId="7217F133" w:rsidR="0094335B" w:rsidRDefault="00166E77" w:rsidP="00166E77">
      <w:pPr>
        <w:spacing w:before="240" w:line="240" w:lineRule="auto"/>
        <w:jc w:val="both"/>
      </w:pPr>
      <w:r w:rsidRPr="00AF0E66">
        <w:t>The</w:t>
      </w:r>
      <w:r w:rsidR="005B0793">
        <w:t xml:space="preserve"> </w:t>
      </w:r>
      <w:r w:rsidR="00E11E13">
        <w:t>LOPIN 1</w:t>
      </w:r>
      <w:r w:rsidRPr="00AF0E66">
        <w:t xml:space="preserve"> </w:t>
      </w:r>
      <w:r w:rsidR="00F22E7C">
        <w:t xml:space="preserve">IM </w:t>
      </w:r>
      <w:r w:rsidRPr="00AF0E66">
        <w:t xml:space="preserve">utilized </w:t>
      </w:r>
      <w:r w:rsidR="00852530" w:rsidRPr="00AF0E66">
        <w:t xml:space="preserve">the </w:t>
      </w:r>
      <w:r w:rsidR="00581C75">
        <w:t>n</w:t>
      </w:r>
      <w:r w:rsidRPr="00AF0E66">
        <w:t>ational OVC reporting tools consistently during the period</w:t>
      </w:r>
      <w:r w:rsidR="0094335B">
        <w:t xml:space="preserve"> under assessment</w:t>
      </w:r>
      <w:r w:rsidRPr="00AF0E66">
        <w:t xml:space="preserve">. </w:t>
      </w:r>
      <w:r w:rsidR="0094335B">
        <w:t xml:space="preserve">Data reported by LOPIN 1 for the two indicators are </w:t>
      </w:r>
      <w:r w:rsidRPr="00AF0E66">
        <w:t xml:space="preserve">retrieved </w:t>
      </w:r>
      <w:r w:rsidR="0094335B">
        <w:t xml:space="preserve">from the </w:t>
      </w:r>
      <w:r w:rsidR="00FA445A" w:rsidRPr="00AF0E66">
        <w:t>NOMIS and</w:t>
      </w:r>
      <w:r w:rsidRPr="00AF0E66">
        <w:t xml:space="preserve"> reported only </w:t>
      </w:r>
      <w:r w:rsidR="0094335B">
        <w:t>as the</w:t>
      </w:r>
      <w:r w:rsidR="00C34517">
        <w:t>:</w:t>
      </w:r>
      <w:r w:rsidR="0094335B">
        <w:t xml:space="preserve"> </w:t>
      </w:r>
      <w:r w:rsidR="00446E7B">
        <w:t>(1)</w:t>
      </w:r>
      <w:r w:rsidRPr="00AF0E66">
        <w:t xml:space="preserve"> </w:t>
      </w:r>
      <w:r w:rsidR="00446E7B">
        <w:t xml:space="preserve">number of beneficiaries served by PEPFAR OVC </w:t>
      </w:r>
      <w:r w:rsidR="007E3135">
        <w:t>activities</w:t>
      </w:r>
      <w:r w:rsidR="00446E7B">
        <w:t xml:space="preserve"> for children and families affected by HIV</w:t>
      </w:r>
      <w:r w:rsidR="00F300B9">
        <w:t>;</w:t>
      </w:r>
      <w:r w:rsidR="005B0793">
        <w:t xml:space="preserve"> and </w:t>
      </w:r>
      <w:r w:rsidR="00446E7B">
        <w:t xml:space="preserve">(2) </w:t>
      </w:r>
      <w:r w:rsidRPr="00AF0E66">
        <w:t>OVC</w:t>
      </w:r>
      <w:r w:rsidR="0094335B">
        <w:t xml:space="preserve"> less than 1</w:t>
      </w:r>
      <w:r w:rsidR="00852530" w:rsidRPr="00AF0E66">
        <w:t xml:space="preserve">8 years with HIV status reported to the IP. </w:t>
      </w:r>
      <w:r w:rsidR="0094335B">
        <w:t xml:space="preserve">All LOPIN 1 CBO and </w:t>
      </w:r>
      <w:r w:rsidR="00977299">
        <w:t>s</w:t>
      </w:r>
      <w:r w:rsidR="0094335B">
        <w:t>tate-level reports for the period under assessment were available for review and complete along the same reporting format.</w:t>
      </w:r>
    </w:p>
    <w:p w14:paraId="4FFBFBB3" w14:textId="098EBEE7" w:rsidR="0094335B" w:rsidRDefault="0094335B" w:rsidP="00446E7B">
      <w:pPr>
        <w:spacing w:before="240" w:line="240" w:lineRule="auto"/>
        <w:jc w:val="both"/>
      </w:pPr>
      <w:r w:rsidRPr="00AF0E66">
        <w:t xml:space="preserve">At the </w:t>
      </w:r>
      <w:r w:rsidR="00977299">
        <w:t>s</w:t>
      </w:r>
      <w:r w:rsidRPr="00AF0E66">
        <w:t>tate level, the NOMIS aggregation and reporting platform</w:t>
      </w:r>
      <w:r>
        <w:t xml:space="preserve"> was consistently used</w:t>
      </w:r>
      <w:r w:rsidRPr="00AF0E66">
        <w:t xml:space="preserve">. </w:t>
      </w:r>
      <w:r>
        <w:t>Data exported from the NOMIS</w:t>
      </w:r>
      <w:r w:rsidRPr="00AF0E66">
        <w:t xml:space="preserve"> </w:t>
      </w:r>
      <w:r>
        <w:t>were</w:t>
      </w:r>
      <w:r w:rsidRPr="00AF0E66">
        <w:t xml:space="preserve"> aggregated and exported </w:t>
      </w:r>
      <w:r w:rsidR="005C4E68">
        <w:t xml:space="preserve">quarterly </w:t>
      </w:r>
      <w:r w:rsidRPr="00AF0E66">
        <w:t xml:space="preserve">to </w:t>
      </w:r>
      <w:r>
        <w:t xml:space="preserve">the LOPIN </w:t>
      </w:r>
      <w:r w:rsidR="005C4E68">
        <w:t xml:space="preserve">1 </w:t>
      </w:r>
      <w:r w:rsidR="00BC0E3D">
        <w:t>c</w:t>
      </w:r>
      <w:r w:rsidRPr="00AF0E66">
        <w:t xml:space="preserve">entral </w:t>
      </w:r>
      <w:r w:rsidR="00977299">
        <w:t>o</w:t>
      </w:r>
      <w:r w:rsidRPr="00AF0E66">
        <w:t>ffice</w:t>
      </w:r>
      <w:r>
        <w:t xml:space="preserve">, were it was </w:t>
      </w:r>
      <w:r>
        <w:lastRenderedPageBreak/>
        <w:t>extracted and reported to USAID using the Data for Accountability Transparency Impact Monitoring (</w:t>
      </w:r>
      <w:r w:rsidRPr="00AF0E66">
        <w:t>DATIM</w:t>
      </w:r>
      <w:r>
        <w:t>)</w:t>
      </w:r>
      <w:r w:rsidRPr="00AF0E66">
        <w:t xml:space="preserve"> </w:t>
      </w:r>
      <w:r>
        <w:t>reporting platform</w:t>
      </w:r>
      <w:r w:rsidRPr="00AF0E66">
        <w:t>. This ensure</w:t>
      </w:r>
      <w:r>
        <w:t>d</w:t>
      </w:r>
      <w:r w:rsidRPr="00AF0E66">
        <w:t xml:space="preserve"> consistency and reliability in data collection processes across </w:t>
      </w:r>
      <w:r>
        <w:t>all reporting levels</w:t>
      </w:r>
      <w:r w:rsidR="005C4E68">
        <w:t>.</w:t>
      </w:r>
    </w:p>
    <w:p w14:paraId="13398C7A" w14:textId="16E4B1CE" w:rsidR="00446E7B" w:rsidRPr="00AF0E66" w:rsidRDefault="00446E7B" w:rsidP="00446E7B">
      <w:pPr>
        <w:spacing w:before="240" w:line="240" w:lineRule="auto"/>
        <w:jc w:val="both"/>
      </w:pPr>
      <w:r>
        <w:t xml:space="preserve">One </w:t>
      </w:r>
      <w:r w:rsidR="005C4E68">
        <w:t>of the CBOs (</w:t>
      </w:r>
      <w:r>
        <w:t xml:space="preserve">AOCF) </w:t>
      </w:r>
      <w:r w:rsidRPr="00AF0E66">
        <w:t xml:space="preserve">experienced stock out of </w:t>
      </w:r>
      <w:r>
        <w:t xml:space="preserve">VC service </w:t>
      </w:r>
      <w:r w:rsidRPr="00AF0E66">
        <w:t>form</w:t>
      </w:r>
      <w:r w:rsidR="0002781D">
        <w:t xml:space="preserve"> while another CBO (HCF) used </w:t>
      </w:r>
      <w:r w:rsidR="005C4E68">
        <w:t xml:space="preserve">outdated </w:t>
      </w:r>
      <w:r w:rsidR="0002781D">
        <w:t>OVC service forms.</w:t>
      </w:r>
      <w:r>
        <w:t xml:space="preserve"> </w:t>
      </w:r>
    </w:p>
    <w:p w14:paraId="07A14462" w14:textId="7482D146" w:rsidR="00166E77" w:rsidRPr="00AF0E66" w:rsidRDefault="00166E77" w:rsidP="00F13AAA">
      <w:pPr>
        <w:pStyle w:val="Heading4"/>
        <w:numPr>
          <w:ilvl w:val="3"/>
          <w:numId w:val="26"/>
        </w:numPr>
        <w:spacing w:before="240"/>
      </w:pPr>
      <w:bookmarkStart w:id="238" w:name="_Toc497344303"/>
      <w:r w:rsidRPr="00AF0E66">
        <w:t>STRENGTHS</w:t>
      </w:r>
      <w:bookmarkEnd w:id="238"/>
    </w:p>
    <w:p w14:paraId="42843BF0" w14:textId="52CCB0A2" w:rsidR="00200806" w:rsidRPr="009317CF" w:rsidRDefault="0002781D" w:rsidP="008A2645">
      <w:pPr>
        <w:numPr>
          <w:ilvl w:val="0"/>
          <w:numId w:val="8"/>
        </w:numPr>
        <w:spacing w:after="160" w:line="259" w:lineRule="auto"/>
        <w:contextualSpacing/>
        <w:jc w:val="both"/>
        <w:rPr>
          <w:rFonts w:cstheme="minorHAnsi"/>
          <w:lang w:val="en-GB"/>
        </w:rPr>
      </w:pPr>
      <w:r w:rsidRPr="009317CF">
        <w:rPr>
          <w:rFonts w:cstheme="minorHAnsi"/>
          <w:lang w:val="en-GB"/>
        </w:rPr>
        <w:t>U</w:t>
      </w:r>
      <w:r w:rsidR="00166E77" w:rsidRPr="009317CF">
        <w:rPr>
          <w:rFonts w:cstheme="minorHAnsi"/>
          <w:lang w:val="en-GB"/>
        </w:rPr>
        <w:t xml:space="preserve">se of </w:t>
      </w:r>
      <w:r w:rsidR="00581C75">
        <w:rPr>
          <w:rFonts w:cstheme="minorHAnsi"/>
          <w:lang w:val="en-GB"/>
        </w:rPr>
        <w:t>n</w:t>
      </w:r>
      <w:r w:rsidR="00166E77" w:rsidRPr="009317CF">
        <w:rPr>
          <w:rFonts w:cstheme="minorHAnsi"/>
          <w:lang w:val="en-GB"/>
        </w:rPr>
        <w:t>ational reporting OVC tools</w:t>
      </w:r>
      <w:r w:rsidR="0094335B">
        <w:rPr>
          <w:rFonts w:cstheme="minorHAnsi"/>
          <w:lang w:val="en-GB"/>
        </w:rPr>
        <w:t>.</w:t>
      </w:r>
    </w:p>
    <w:p w14:paraId="5D77ED8C" w14:textId="678404C1" w:rsidR="00DE6755" w:rsidRPr="00AF0E66" w:rsidRDefault="00DE6755" w:rsidP="00F13AAA">
      <w:pPr>
        <w:pStyle w:val="Heading4"/>
        <w:numPr>
          <w:ilvl w:val="3"/>
          <w:numId w:val="26"/>
        </w:numPr>
        <w:spacing w:before="240"/>
      </w:pPr>
      <w:r w:rsidRPr="00AF0E66">
        <w:t>AREAS FOR IMPROVEMENT</w:t>
      </w:r>
    </w:p>
    <w:p w14:paraId="7411D01F" w14:textId="1AF2FD4D" w:rsidR="00BF65DC" w:rsidRPr="009317CF" w:rsidRDefault="00446E7B" w:rsidP="008A2645">
      <w:pPr>
        <w:numPr>
          <w:ilvl w:val="0"/>
          <w:numId w:val="8"/>
        </w:numPr>
        <w:spacing w:after="160" w:line="259" w:lineRule="auto"/>
        <w:contextualSpacing/>
        <w:jc w:val="both"/>
        <w:rPr>
          <w:rFonts w:cstheme="minorHAnsi"/>
          <w:lang w:val="en-GB"/>
        </w:rPr>
      </w:pPr>
      <w:r w:rsidRPr="009317CF">
        <w:rPr>
          <w:rFonts w:cstheme="minorHAnsi"/>
          <w:lang w:val="en-GB"/>
        </w:rPr>
        <w:t xml:space="preserve">Stock out of VC </w:t>
      </w:r>
      <w:r w:rsidR="005C4E68">
        <w:rPr>
          <w:rFonts w:cstheme="minorHAnsi"/>
          <w:lang w:val="en-GB"/>
        </w:rPr>
        <w:t>s</w:t>
      </w:r>
      <w:r w:rsidRPr="009317CF">
        <w:rPr>
          <w:rFonts w:cstheme="minorHAnsi"/>
          <w:lang w:val="en-GB"/>
        </w:rPr>
        <w:t>ervice form</w:t>
      </w:r>
      <w:r w:rsidR="005C4E68">
        <w:rPr>
          <w:rFonts w:cstheme="minorHAnsi"/>
          <w:lang w:val="en-GB"/>
        </w:rPr>
        <w:t>s</w:t>
      </w:r>
      <w:r w:rsidRPr="009317CF">
        <w:rPr>
          <w:rFonts w:cstheme="minorHAnsi"/>
          <w:lang w:val="en-GB"/>
        </w:rPr>
        <w:t xml:space="preserve"> </w:t>
      </w:r>
      <w:r w:rsidR="005C4E68">
        <w:rPr>
          <w:rFonts w:cstheme="minorHAnsi"/>
          <w:lang w:val="en-GB"/>
        </w:rPr>
        <w:t xml:space="preserve">at </w:t>
      </w:r>
      <w:r w:rsidRPr="009317CF">
        <w:rPr>
          <w:rFonts w:cstheme="minorHAnsi"/>
          <w:lang w:val="en-GB"/>
        </w:rPr>
        <w:t>AOC</w:t>
      </w:r>
      <w:r w:rsidR="0002781D" w:rsidRPr="009317CF">
        <w:rPr>
          <w:rFonts w:cstheme="minorHAnsi"/>
          <w:lang w:val="en-GB"/>
        </w:rPr>
        <w:t>F</w:t>
      </w:r>
      <w:r w:rsidR="005C4E68">
        <w:rPr>
          <w:rFonts w:cstheme="minorHAnsi"/>
          <w:lang w:val="en-GB"/>
        </w:rPr>
        <w:t xml:space="preserve"> CBO</w:t>
      </w:r>
      <w:r w:rsidR="0002781D" w:rsidRPr="009317CF">
        <w:rPr>
          <w:rFonts w:cstheme="minorHAnsi"/>
          <w:lang w:val="en-GB"/>
        </w:rPr>
        <w:t xml:space="preserve">. </w:t>
      </w:r>
    </w:p>
    <w:p w14:paraId="09418A0F" w14:textId="77A02FD5" w:rsidR="0002781D" w:rsidRPr="009317CF" w:rsidRDefault="0002781D" w:rsidP="008A2645">
      <w:pPr>
        <w:numPr>
          <w:ilvl w:val="0"/>
          <w:numId w:val="8"/>
        </w:numPr>
        <w:spacing w:after="160" w:line="259" w:lineRule="auto"/>
        <w:contextualSpacing/>
        <w:jc w:val="both"/>
        <w:rPr>
          <w:rFonts w:cstheme="minorHAnsi"/>
          <w:lang w:val="en-GB"/>
        </w:rPr>
      </w:pPr>
      <w:r w:rsidRPr="009317CF">
        <w:rPr>
          <w:rFonts w:cstheme="minorHAnsi"/>
          <w:lang w:val="en-GB"/>
        </w:rPr>
        <w:t xml:space="preserve">Use of </w:t>
      </w:r>
      <w:r w:rsidR="005C4E68">
        <w:rPr>
          <w:rFonts w:cstheme="minorHAnsi"/>
          <w:lang w:val="en-GB"/>
        </w:rPr>
        <w:t xml:space="preserve">outdated </w:t>
      </w:r>
      <w:r w:rsidRPr="009317CF">
        <w:rPr>
          <w:rFonts w:cstheme="minorHAnsi"/>
          <w:lang w:val="en-GB"/>
        </w:rPr>
        <w:t>service form</w:t>
      </w:r>
      <w:r w:rsidR="005C4E68">
        <w:rPr>
          <w:rFonts w:cstheme="minorHAnsi"/>
          <w:lang w:val="en-GB"/>
        </w:rPr>
        <w:t xml:space="preserve">s at </w:t>
      </w:r>
      <w:r w:rsidR="00BF65DC" w:rsidRPr="009317CF">
        <w:rPr>
          <w:rFonts w:cstheme="minorHAnsi"/>
          <w:lang w:val="en-GB"/>
        </w:rPr>
        <w:t>HCF</w:t>
      </w:r>
      <w:r w:rsidR="005C4E68">
        <w:rPr>
          <w:rFonts w:cstheme="minorHAnsi"/>
          <w:lang w:val="en-GB"/>
        </w:rPr>
        <w:t xml:space="preserve"> CBO.</w:t>
      </w:r>
    </w:p>
    <w:p w14:paraId="062963F5" w14:textId="3B110460" w:rsidR="00DE6755" w:rsidRPr="00AF0E66" w:rsidRDefault="00DE6755" w:rsidP="00F13AAA">
      <w:pPr>
        <w:pStyle w:val="Heading4"/>
        <w:numPr>
          <w:ilvl w:val="3"/>
          <w:numId w:val="26"/>
        </w:numPr>
        <w:spacing w:before="240"/>
      </w:pPr>
      <w:r w:rsidRPr="00AF0E66">
        <w:t>RECOMMENDATION</w:t>
      </w:r>
    </w:p>
    <w:p w14:paraId="3D221E0B" w14:textId="38EAD97C" w:rsidR="005C4E68" w:rsidRDefault="005C4E68" w:rsidP="008A2645">
      <w:pPr>
        <w:numPr>
          <w:ilvl w:val="0"/>
          <w:numId w:val="8"/>
        </w:numPr>
        <w:spacing w:after="160" w:line="259" w:lineRule="auto"/>
        <w:contextualSpacing/>
        <w:jc w:val="both"/>
        <w:rPr>
          <w:rFonts w:cstheme="minorHAnsi"/>
          <w:lang w:val="en-GB"/>
        </w:rPr>
      </w:pPr>
      <w:r>
        <w:rPr>
          <w:rFonts w:cstheme="minorHAnsi"/>
          <w:lang w:val="en-GB"/>
        </w:rPr>
        <w:t>Ensure adequate supply of updated reporting tools to all CBOs, especially AOCF</w:t>
      </w:r>
      <w:r w:rsidR="00C353A7">
        <w:rPr>
          <w:rFonts w:cstheme="minorHAnsi"/>
          <w:lang w:val="en-GB"/>
        </w:rPr>
        <w:t xml:space="preserve"> CBO</w:t>
      </w:r>
      <w:r>
        <w:rPr>
          <w:rFonts w:cstheme="minorHAnsi"/>
          <w:lang w:val="en-GB"/>
        </w:rPr>
        <w:t xml:space="preserve">. </w:t>
      </w:r>
    </w:p>
    <w:p w14:paraId="16E1A52E" w14:textId="323910BC" w:rsidR="00DE6755" w:rsidRPr="005C4E68" w:rsidRDefault="005C4E68" w:rsidP="008A2645">
      <w:pPr>
        <w:numPr>
          <w:ilvl w:val="0"/>
          <w:numId w:val="8"/>
        </w:numPr>
        <w:spacing w:after="160" w:line="259" w:lineRule="auto"/>
        <w:contextualSpacing/>
        <w:jc w:val="both"/>
        <w:rPr>
          <w:rFonts w:cstheme="minorHAnsi"/>
          <w:lang w:val="en-GB"/>
        </w:rPr>
      </w:pPr>
      <w:r>
        <w:rPr>
          <w:rFonts w:cstheme="minorHAnsi"/>
          <w:lang w:val="en-GB"/>
        </w:rPr>
        <w:t>Ensure CBO compliance to usage of only updated reporting tools.</w:t>
      </w:r>
    </w:p>
    <w:p w14:paraId="7ED205AA" w14:textId="6721006F" w:rsidR="004A77A6" w:rsidRDefault="004A77A6" w:rsidP="004A77A6">
      <w:pPr>
        <w:pStyle w:val="Heading3"/>
        <w:numPr>
          <w:ilvl w:val="0"/>
          <w:numId w:val="0"/>
        </w:numPr>
      </w:pPr>
      <w:bookmarkStart w:id="239" w:name="_Toc525930990"/>
      <w:bookmarkStart w:id="240" w:name="_Toc497344299"/>
      <w:r>
        <w:t>4.2.3 PRECISION</w:t>
      </w:r>
      <w:bookmarkEnd w:id="239"/>
    </w:p>
    <w:p w14:paraId="15D4C71F" w14:textId="22251052" w:rsidR="00200806" w:rsidRPr="00AF0E66" w:rsidRDefault="009317CF" w:rsidP="00F13AAA">
      <w:pPr>
        <w:pStyle w:val="Heading4"/>
        <w:numPr>
          <w:ilvl w:val="0"/>
          <w:numId w:val="0"/>
        </w:numPr>
        <w:spacing w:before="240"/>
        <w:ind w:left="864" w:hanging="864"/>
      </w:pPr>
      <w:bookmarkStart w:id="241" w:name="_Toc497344300"/>
      <w:bookmarkEnd w:id="240"/>
      <w:r>
        <w:t xml:space="preserve">4.2.3.1 </w:t>
      </w:r>
      <w:r w:rsidR="00200806" w:rsidRPr="00AF0E66">
        <w:t>MECHANISMS TO ENSURE DATA PRECISION</w:t>
      </w:r>
      <w:bookmarkEnd w:id="241"/>
    </w:p>
    <w:p w14:paraId="1EE7AAC8" w14:textId="0A358808" w:rsidR="00200806" w:rsidRDefault="00200806" w:rsidP="00200806">
      <w:pPr>
        <w:spacing w:before="240" w:line="240" w:lineRule="auto"/>
        <w:jc w:val="both"/>
      </w:pPr>
      <w:r w:rsidRPr="00AF0E66">
        <w:t xml:space="preserve">The data collected in the </w:t>
      </w:r>
      <w:r w:rsidR="006F3A49" w:rsidRPr="00AF0E66">
        <w:t>enrollment, service and follow</w:t>
      </w:r>
      <w:r w:rsidR="00C353A7">
        <w:t>-</w:t>
      </w:r>
      <w:r w:rsidR="006F3A49" w:rsidRPr="00AF0E66">
        <w:t>up forms</w:t>
      </w:r>
      <w:r w:rsidRPr="00AF0E66">
        <w:t xml:space="preserve"> are entered in the NOMIS in a consistent manner, </w:t>
      </w:r>
      <w:r w:rsidR="00456357">
        <w:t>including providing a</w:t>
      </w:r>
      <w:r w:rsidRPr="00AF0E66">
        <w:t xml:space="preserve"> detailed level of information </w:t>
      </w:r>
      <w:r w:rsidR="00444263" w:rsidRPr="00AF0E66">
        <w:t xml:space="preserve">on </w:t>
      </w:r>
      <w:r w:rsidR="00446E7B">
        <w:t xml:space="preserve">beneficiaries served and </w:t>
      </w:r>
      <w:r w:rsidR="00456357">
        <w:t xml:space="preserve">the </w:t>
      </w:r>
      <w:r w:rsidR="00444263" w:rsidRPr="00AF0E66">
        <w:t>status of OVC less than 18 years</w:t>
      </w:r>
      <w:r w:rsidR="00FA403D">
        <w:t>. T</w:t>
      </w:r>
      <w:r w:rsidR="00444263" w:rsidRPr="00AF0E66">
        <w:t>he nationally</w:t>
      </w:r>
      <w:r w:rsidRPr="00AF0E66">
        <w:t xml:space="preserve"> approved data fields in the forms are entered into the NOMIS. Since the NOMIS has household-level and individual-level data, it has sufficient detail</w:t>
      </w:r>
      <w:r w:rsidR="00446E7B">
        <w:t>s</w:t>
      </w:r>
      <w:r w:rsidRPr="00AF0E66">
        <w:t xml:space="preserve"> and precision </w:t>
      </w:r>
      <w:r w:rsidR="006F3A49" w:rsidRPr="00AF0E66">
        <w:t xml:space="preserve">to provide information on </w:t>
      </w:r>
      <w:r w:rsidR="00446E7B">
        <w:t xml:space="preserve">beneficiaries served and </w:t>
      </w:r>
      <w:r w:rsidR="006F3A49" w:rsidRPr="00AF0E66">
        <w:t>HIV status of OVC less than 18 years</w:t>
      </w:r>
      <w:r w:rsidRPr="00AF0E66">
        <w:t xml:space="preserve">, while ensuring that </w:t>
      </w:r>
      <w:r w:rsidR="00875F8F">
        <w:t>beneficiary confidentiality</w:t>
      </w:r>
      <w:r w:rsidRPr="00AF0E66">
        <w:t xml:space="preserve"> is protected. Data elements on </w:t>
      </w:r>
      <w:r w:rsidR="00446E7B" w:rsidRPr="00AF0E66">
        <w:t>the forms</w:t>
      </w:r>
      <w:r w:rsidRPr="00AF0E66">
        <w:t xml:space="preserve"> ha</w:t>
      </w:r>
      <w:r w:rsidR="00FA403D">
        <w:t>ve</w:t>
      </w:r>
      <w:r w:rsidRPr="00AF0E66">
        <w:t xml:space="preserve"> information fields such as date, sex, age, </w:t>
      </w:r>
      <w:r w:rsidR="003B0ACE">
        <w:t>c</w:t>
      </w:r>
      <w:r w:rsidRPr="00AF0E66">
        <w:t xml:space="preserve">hild HIV </w:t>
      </w:r>
      <w:r w:rsidR="003B0ACE">
        <w:t>s</w:t>
      </w:r>
      <w:r w:rsidRPr="00AF0E66">
        <w:t>tatus, and service</w:t>
      </w:r>
      <w:r w:rsidR="00444263" w:rsidRPr="00AF0E66">
        <w:t>s</w:t>
      </w:r>
      <w:r w:rsidRPr="00AF0E66">
        <w:t xml:space="preserve"> provided, which also have corresponding fields in the NOMIS. </w:t>
      </w:r>
      <w:r w:rsidR="006F3A49" w:rsidRPr="00AF0E66">
        <w:t xml:space="preserve">In addition, the NOMIS has data entry page </w:t>
      </w:r>
      <w:r w:rsidR="00FA403D">
        <w:t>that enables update of the</w:t>
      </w:r>
      <w:r w:rsidR="006F3A49" w:rsidRPr="00AF0E66">
        <w:t xml:space="preserve"> HIV status of beneficiaries. </w:t>
      </w:r>
      <w:r w:rsidRPr="00AF0E66">
        <w:t xml:space="preserve">The level of precision in the </w:t>
      </w:r>
      <w:r w:rsidR="003F2CC7" w:rsidRPr="00AF0E66">
        <w:t xml:space="preserve">data collection </w:t>
      </w:r>
      <w:r w:rsidRPr="00AF0E66">
        <w:t xml:space="preserve">forms and the NOMIS matches the requirements in the </w:t>
      </w:r>
      <w:r w:rsidRPr="00C04F64">
        <w:t>PIRS.</w:t>
      </w:r>
    </w:p>
    <w:p w14:paraId="0B52FCB5" w14:textId="7C09DCE0" w:rsidR="004A77A6" w:rsidRPr="00AF0E66" w:rsidRDefault="004A77A6" w:rsidP="004A77A6">
      <w:pPr>
        <w:pStyle w:val="Heading3"/>
        <w:numPr>
          <w:ilvl w:val="0"/>
          <w:numId w:val="0"/>
        </w:numPr>
      </w:pPr>
      <w:bookmarkStart w:id="242" w:name="_Toc525930991"/>
      <w:r>
        <w:t>4.2.4 TIMELINESS</w:t>
      </w:r>
      <w:bookmarkEnd w:id="242"/>
    </w:p>
    <w:p w14:paraId="767486FD" w14:textId="1A15FD95" w:rsidR="00200806" w:rsidRPr="00AF0E66" w:rsidRDefault="009317CF" w:rsidP="00F13AAA">
      <w:pPr>
        <w:pStyle w:val="Heading4"/>
        <w:numPr>
          <w:ilvl w:val="0"/>
          <w:numId w:val="0"/>
        </w:numPr>
        <w:spacing w:before="240"/>
        <w:ind w:left="864" w:hanging="864"/>
      </w:pPr>
      <w:bookmarkStart w:id="243" w:name="_Toc497344307"/>
      <w:r>
        <w:t xml:space="preserve">4.2.4.1 </w:t>
      </w:r>
      <w:r w:rsidR="00200806" w:rsidRPr="00AF0E66">
        <w:t>MECHANISMS TO ENSURE TIMELINESS</w:t>
      </w:r>
      <w:bookmarkEnd w:id="243"/>
    </w:p>
    <w:p w14:paraId="766DEE27" w14:textId="7A68AB92" w:rsidR="00C5360E" w:rsidRDefault="002C6BBC" w:rsidP="00444263">
      <w:pPr>
        <w:spacing w:before="240" w:line="240" w:lineRule="auto"/>
        <w:jc w:val="both"/>
      </w:pPr>
      <w:r>
        <w:t xml:space="preserve">Staff </w:t>
      </w:r>
      <w:r w:rsidR="00200806" w:rsidRPr="00AF0E66">
        <w:t xml:space="preserve">at </w:t>
      </w:r>
      <w:r>
        <w:t xml:space="preserve">the </w:t>
      </w:r>
      <w:r w:rsidR="00E11E13">
        <w:t>LOPIN 1</w:t>
      </w:r>
      <w:r w:rsidR="00200806" w:rsidRPr="00AF0E66">
        <w:t xml:space="preserve"> </w:t>
      </w:r>
      <w:r w:rsidR="00875F8F">
        <w:t>Central</w:t>
      </w:r>
      <w:r w:rsidR="00200806" w:rsidRPr="00AF0E66">
        <w:t xml:space="preserve"> M&amp;E </w:t>
      </w:r>
      <w:r w:rsidR="003B0ACE">
        <w:t>u</w:t>
      </w:r>
      <w:r w:rsidR="00200806" w:rsidRPr="00AF0E66">
        <w:t xml:space="preserve">nit </w:t>
      </w:r>
      <w:r>
        <w:t>claimed to have reported data to</w:t>
      </w:r>
      <w:r w:rsidR="00200806" w:rsidRPr="00AF0E66">
        <w:t xml:space="preserve"> USAID in a timely manner, and </w:t>
      </w:r>
      <w:r>
        <w:t xml:space="preserve">received reports from the state offices in a </w:t>
      </w:r>
      <w:r w:rsidR="00200806" w:rsidRPr="00AF0E66">
        <w:t xml:space="preserve">timely manner through the NOMIS. </w:t>
      </w:r>
      <w:r>
        <w:t>E</w:t>
      </w:r>
      <w:r w:rsidR="00B06089">
        <w:t>ma</w:t>
      </w:r>
      <w:r w:rsidR="00B06089" w:rsidRPr="00B06089">
        <w:t>il</w:t>
      </w:r>
      <w:r>
        <w:t>s</w:t>
      </w:r>
      <w:r w:rsidR="00B06089" w:rsidRPr="00B06089">
        <w:t xml:space="preserve"> </w:t>
      </w:r>
      <w:r>
        <w:t xml:space="preserve">showing receipt of data reported by the </w:t>
      </w:r>
      <w:r w:rsidR="003B0ACE">
        <w:t>s</w:t>
      </w:r>
      <w:r>
        <w:t xml:space="preserve">tates were sighted at the </w:t>
      </w:r>
      <w:r w:rsidR="00BC0E3D">
        <w:t>c</w:t>
      </w:r>
      <w:r w:rsidR="00B06089">
        <w:t>entral office.</w:t>
      </w:r>
      <w:r>
        <w:t xml:space="preserve"> Data reported by the CBOs to the state offices were timely for Lagos and Rivers states (100 percent reporting performance) and not timely for Akwa Ibom (67 percent reporting performance). CBO reports are expected on the</w:t>
      </w:r>
      <w:r w:rsidR="00276429">
        <w:t xml:space="preserve"> fifth</w:t>
      </w:r>
      <w:r>
        <w:t xml:space="preserve"> day of a new month however, some CBOs reported data on the 17</w:t>
      </w:r>
      <w:r w:rsidRPr="002C6BBC">
        <w:rPr>
          <w:vertAlign w:val="superscript"/>
        </w:rPr>
        <w:t>th</w:t>
      </w:r>
      <w:r>
        <w:t xml:space="preserve"> day of a new month. No documented policy was sighted </w:t>
      </w:r>
      <w:r w:rsidR="004C35FE">
        <w:t>at the Akwa Ibo</w:t>
      </w:r>
      <w:r w:rsidR="00276429">
        <w:t>m</w:t>
      </w:r>
      <w:r w:rsidR="004C35FE">
        <w:t xml:space="preserve"> state office t</w:t>
      </w:r>
      <w:r>
        <w:t xml:space="preserve">hat addresses late and </w:t>
      </w:r>
      <w:r w:rsidR="004C35FE">
        <w:t>incomplete</w:t>
      </w:r>
      <w:r>
        <w:t xml:space="preserve"> reporting by CBOs</w:t>
      </w:r>
      <w:r w:rsidR="004C35FE">
        <w:t>.</w:t>
      </w:r>
      <w:r w:rsidR="00EA6FC4">
        <w:t xml:space="preserve"> </w:t>
      </w:r>
      <w:r w:rsidR="00930C8D">
        <w:fldChar w:fldCharType="begin"/>
      </w:r>
      <w:r w:rsidR="00930C8D">
        <w:instrText xml:space="preserve"> REF _Ref520929108 \h </w:instrText>
      </w:r>
      <w:r w:rsidR="00930C8D">
        <w:fldChar w:fldCharType="separate"/>
      </w:r>
      <w:r w:rsidR="00C66CA7">
        <w:t xml:space="preserve">Figure </w:t>
      </w:r>
      <w:r w:rsidR="00C66CA7">
        <w:rPr>
          <w:noProof/>
        </w:rPr>
        <w:t>11</w:t>
      </w:r>
      <w:r w:rsidR="00930C8D">
        <w:fldChar w:fldCharType="end"/>
      </w:r>
      <w:r w:rsidR="00930C8D">
        <w:t xml:space="preserve"> </w:t>
      </w:r>
      <w:r w:rsidR="00EA6FC4">
        <w:t xml:space="preserve">shows the reporting performance </w:t>
      </w:r>
      <w:r w:rsidR="003B0ACE">
        <w:t xml:space="preserve">results </w:t>
      </w:r>
      <w:r w:rsidR="004C35FE">
        <w:t>for LOPIN 1 states.</w:t>
      </w:r>
    </w:p>
    <w:p w14:paraId="056C439F" w14:textId="600554FE" w:rsidR="00C92C4A" w:rsidRDefault="00EA6FC4" w:rsidP="00EA6FC4">
      <w:pPr>
        <w:pStyle w:val="Caption"/>
      </w:pPr>
      <w:bookmarkStart w:id="244" w:name="_Ref520929108"/>
      <w:bookmarkStart w:id="245" w:name="_Toc525931044"/>
      <w:r>
        <w:lastRenderedPageBreak/>
        <w:t xml:space="preserve">Figure </w:t>
      </w:r>
      <w:r w:rsidR="00CC7B07">
        <w:rPr>
          <w:noProof/>
        </w:rPr>
        <w:fldChar w:fldCharType="begin"/>
      </w:r>
      <w:r w:rsidR="00CC7B07">
        <w:rPr>
          <w:noProof/>
        </w:rPr>
        <w:instrText xml:space="preserve"> SEQ Figure \* ARABIC </w:instrText>
      </w:r>
      <w:r w:rsidR="00CC7B07">
        <w:rPr>
          <w:noProof/>
        </w:rPr>
        <w:fldChar w:fldCharType="separate"/>
      </w:r>
      <w:r w:rsidR="00C66CA7">
        <w:rPr>
          <w:noProof/>
        </w:rPr>
        <w:t>11</w:t>
      </w:r>
      <w:r w:rsidR="00CC7B07">
        <w:rPr>
          <w:noProof/>
        </w:rPr>
        <w:fldChar w:fldCharType="end"/>
      </w:r>
      <w:bookmarkEnd w:id="244"/>
      <w:r>
        <w:t xml:space="preserve">. Reporting Performance – Results </w:t>
      </w:r>
      <w:r w:rsidR="004C35FE">
        <w:t xml:space="preserve">for LOPIN 1 </w:t>
      </w:r>
      <w:r w:rsidR="005509CA">
        <w:t>S</w:t>
      </w:r>
      <w:r w:rsidR="004C35FE">
        <w:t>tates</w:t>
      </w:r>
      <w:bookmarkEnd w:id="245"/>
    </w:p>
    <w:p w14:paraId="0FD839B1" w14:textId="7D3CE694" w:rsidR="0051720A" w:rsidRPr="0051720A" w:rsidRDefault="0051720A" w:rsidP="0051720A">
      <w:pPr>
        <w:jc w:val="center"/>
      </w:pPr>
      <w:r>
        <w:rPr>
          <w:noProof/>
        </w:rPr>
        <w:drawing>
          <wp:inline distT="0" distB="0" distL="0" distR="0" wp14:anchorId="2466ABA3" wp14:editId="7A83656A">
            <wp:extent cx="5036820" cy="3021016"/>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39358" cy="3022538"/>
                    </a:xfrm>
                    <a:prstGeom prst="rect">
                      <a:avLst/>
                    </a:prstGeom>
                  </pic:spPr>
                </pic:pic>
              </a:graphicData>
            </a:graphic>
          </wp:inline>
        </w:drawing>
      </w:r>
    </w:p>
    <w:p w14:paraId="2231928F" w14:textId="1CA0D750" w:rsidR="00EA6FC4" w:rsidRDefault="00EA6FC4" w:rsidP="003A5657">
      <w:pPr>
        <w:jc w:val="center"/>
      </w:pPr>
    </w:p>
    <w:p w14:paraId="20DAD7E0" w14:textId="7FBC509F" w:rsidR="00200806" w:rsidRPr="00AF0E66" w:rsidRDefault="00FA118E" w:rsidP="008A2645">
      <w:pPr>
        <w:pStyle w:val="Heading4"/>
        <w:numPr>
          <w:ilvl w:val="3"/>
          <w:numId w:val="26"/>
        </w:numPr>
      </w:pPr>
      <w:r w:rsidRPr="00AF0E66">
        <w:t>AREAS FOR IMPROVEMENT</w:t>
      </w:r>
    </w:p>
    <w:p w14:paraId="059DDA27" w14:textId="69A405BC" w:rsidR="004C35FE" w:rsidRDefault="004C35FE" w:rsidP="00F13AAA">
      <w:pPr>
        <w:pStyle w:val="Instructions"/>
        <w:spacing w:before="0" w:after="0"/>
        <w:ind w:left="504"/>
        <w:rPr>
          <w:color w:val="6C6463"/>
          <w:sz w:val="22"/>
        </w:rPr>
      </w:pPr>
      <w:r>
        <w:rPr>
          <w:color w:val="6C6463"/>
          <w:sz w:val="22"/>
        </w:rPr>
        <w:t>No policy to guide late and incomplete reporting by lower reporting levels.</w:t>
      </w:r>
    </w:p>
    <w:p w14:paraId="06987822" w14:textId="1BD6418F" w:rsidR="00200806" w:rsidRDefault="004C35FE" w:rsidP="00F13AAA">
      <w:pPr>
        <w:pStyle w:val="Instructions"/>
        <w:spacing w:before="0" w:after="0"/>
        <w:ind w:left="504"/>
        <w:rPr>
          <w:color w:val="6C6463"/>
          <w:sz w:val="22"/>
        </w:rPr>
      </w:pPr>
      <w:r>
        <w:rPr>
          <w:color w:val="6C6463"/>
          <w:sz w:val="22"/>
        </w:rPr>
        <w:t>Untimely submission of reports by CBOs in Akwa Ibom state</w:t>
      </w:r>
      <w:r w:rsidR="00200806" w:rsidRPr="004C35FE">
        <w:rPr>
          <w:color w:val="6C6463"/>
          <w:sz w:val="22"/>
        </w:rPr>
        <w:t>.</w:t>
      </w:r>
    </w:p>
    <w:p w14:paraId="679A0C49" w14:textId="77777777" w:rsidR="004C35FE" w:rsidRPr="004C35FE" w:rsidRDefault="004C35FE" w:rsidP="00F13AAA">
      <w:pPr>
        <w:spacing w:before="0" w:after="0" w:line="240" w:lineRule="auto"/>
      </w:pPr>
    </w:p>
    <w:p w14:paraId="224555F8" w14:textId="77777777" w:rsidR="00200806" w:rsidRPr="00AF0E66" w:rsidRDefault="00200806" w:rsidP="008A2645">
      <w:pPr>
        <w:pStyle w:val="Heading4"/>
        <w:numPr>
          <w:ilvl w:val="3"/>
          <w:numId w:val="26"/>
        </w:numPr>
      </w:pPr>
      <w:bookmarkStart w:id="246" w:name="_Toc497344309"/>
      <w:r w:rsidRPr="00AF0E66">
        <w:t>RECOMMENDATION</w:t>
      </w:r>
      <w:bookmarkEnd w:id="246"/>
    </w:p>
    <w:p w14:paraId="6CED2A24" w14:textId="63EB17E0" w:rsidR="004C35FE" w:rsidRDefault="004C35FE" w:rsidP="00F13AAA">
      <w:pPr>
        <w:pStyle w:val="Instructions"/>
        <w:spacing w:before="0" w:after="0"/>
        <w:ind w:left="504"/>
        <w:rPr>
          <w:color w:val="6C6463"/>
          <w:sz w:val="22"/>
        </w:rPr>
      </w:pPr>
      <w:r w:rsidRPr="004C35FE">
        <w:rPr>
          <w:color w:val="6C6463"/>
          <w:sz w:val="22"/>
        </w:rPr>
        <w:t>D</w:t>
      </w:r>
      <w:r w:rsidR="00383D6D" w:rsidRPr="004C35FE">
        <w:rPr>
          <w:color w:val="6C6463"/>
          <w:sz w:val="22"/>
        </w:rPr>
        <w:t xml:space="preserve">evelop written procedures </w:t>
      </w:r>
      <w:r w:rsidRPr="004C35FE">
        <w:rPr>
          <w:color w:val="6C6463"/>
          <w:sz w:val="22"/>
        </w:rPr>
        <w:t xml:space="preserve">to address late and incomplete reporting </w:t>
      </w:r>
      <w:r>
        <w:rPr>
          <w:color w:val="6C6463"/>
          <w:sz w:val="22"/>
        </w:rPr>
        <w:t>by lower reporting levels.</w:t>
      </w:r>
    </w:p>
    <w:p w14:paraId="33786B9E" w14:textId="6450971A" w:rsidR="004A77A6" w:rsidRPr="004A77A6" w:rsidRDefault="004C35FE" w:rsidP="00F13AAA">
      <w:pPr>
        <w:pStyle w:val="Instructions"/>
        <w:spacing w:before="0" w:after="0"/>
        <w:ind w:left="504"/>
        <w:rPr>
          <w:color w:val="6C6463"/>
          <w:sz w:val="22"/>
        </w:rPr>
      </w:pPr>
      <w:r>
        <w:rPr>
          <w:color w:val="6C6463"/>
          <w:sz w:val="22"/>
        </w:rPr>
        <w:t xml:space="preserve">Ensure </w:t>
      </w:r>
      <w:r w:rsidR="00B737F7">
        <w:rPr>
          <w:color w:val="6C6463"/>
          <w:sz w:val="22"/>
        </w:rPr>
        <w:t xml:space="preserve">CBOs’ </w:t>
      </w:r>
      <w:r>
        <w:rPr>
          <w:color w:val="6C6463"/>
          <w:sz w:val="22"/>
        </w:rPr>
        <w:t>compliance to reporting timelines.</w:t>
      </w:r>
      <w:bookmarkStart w:id="247" w:name="_Toc497344294"/>
    </w:p>
    <w:p w14:paraId="331EB08C" w14:textId="490EF206" w:rsidR="004A77A6" w:rsidRPr="004A77A6" w:rsidRDefault="004A77A6" w:rsidP="004A77A6">
      <w:pPr>
        <w:pStyle w:val="Heading3"/>
        <w:numPr>
          <w:ilvl w:val="0"/>
          <w:numId w:val="0"/>
        </w:numPr>
      </w:pPr>
      <w:bookmarkStart w:id="248" w:name="_Toc525930992"/>
      <w:r>
        <w:t>4.2.5 INTEGRITY</w:t>
      </w:r>
      <w:bookmarkEnd w:id="248"/>
    </w:p>
    <w:p w14:paraId="74E9036B" w14:textId="128E70E6" w:rsidR="009B3D26" w:rsidRPr="00AF0E66" w:rsidRDefault="009317CF" w:rsidP="00F13AAA">
      <w:pPr>
        <w:pStyle w:val="Heading4"/>
        <w:numPr>
          <w:ilvl w:val="0"/>
          <w:numId w:val="0"/>
        </w:numPr>
        <w:spacing w:before="240"/>
      </w:pPr>
      <w:bookmarkStart w:id="249" w:name="_Ref493759250"/>
      <w:bookmarkStart w:id="250" w:name="_Toc497344295"/>
      <w:bookmarkEnd w:id="247"/>
      <w:r>
        <w:t xml:space="preserve">4.2.5.1 </w:t>
      </w:r>
      <w:r w:rsidR="009B3D26" w:rsidRPr="00AF0E66">
        <w:t xml:space="preserve">MECHANISMS TO ENSURE </w:t>
      </w:r>
      <w:r w:rsidR="003B0ACE">
        <w:t xml:space="preserve">DATA </w:t>
      </w:r>
      <w:r w:rsidR="009B3D26" w:rsidRPr="00AF0E66">
        <w:t xml:space="preserve">INTEGRITY </w:t>
      </w:r>
      <w:bookmarkEnd w:id="249"/>
      <w:bookmarkEnd w:id="250"/>
    </w:p>
    <w:p w14:paraId="711E05E1" w14:textId="7192A2DE" w:rsidR="00C5360E" w:rsidRPr="00AF0E66" w:rsidRDefault="00E11E13" w:rsidP="00C87E81">
      <w:pPr>
        <w:spacing w:line="240" w:lineRule="auto"/>
        <w:jc w:val="both"/>
        <w:rPr>
          <w:rFonts w:cstheme="minorHAnsi"/>
        </w:rPr>
      </w:pPr>
      <w:r>
        <w:rPr>
          <w:rFonts w:cstheme="minorHAnsi"/>
        </w:rPr>
        <w:t>LOPIN 1</w:t>
      </w:r>
      <w:r w:rsidR="009B3D26" w:rsidRPr="00AF0E66">
        <w:rPr>
          <w:rFonts w:cstheme="minorHAnsi"/>
        </w:rPr>
        <w:t xml:space="preserve"> data collection and management process at the </w:t>
      </w:r>
      <w:r w:rsidR="006A7CF8">
        <w:rPr>
          <w:rFonts w:cstheme="minorHAnsi"/>
        </w:rPr>
        <w:t>Central</w:t>
      </w:r>
      <w:r w:rsidR="006A7CF8" w:rsidRPr="00AF0E66">
        <w:rPr>
          <w:rFonts w:cstheme="minorHAnsi"/>
        </w:rPr>
        <w:t xml:space="preserve"> </w:t>
      </w:r>
      <w:r w:rsidR="009B3D26" w:rsidRPr="00AF0E66">
        <w:rPr>
          <w:rFonts w:cstheme="minorHAnsi"/>
        </w:rPr>
        <w:t>IP level is through the NOMIS. Data validation processes executed by its M&amp;E team ensure</w:t>
      </w:r>
      <w:r w:rsidR="009F1CC7" w:rsidRPr="00AF0E66">
        <w:rPr>
          <w:rFonts w:cstheme="minorHAnsi"/>
        </w:rPr>
        <w:t>s</w:t>
      </w:r>
      <w:r w:rsidR="009B3D26" w:rsidRPr="00AF0E66">
        <w:rPr>
          <w:rFonts w:cstheme="minorHAnsi"/>
        </w:rPr>
        <w:t xml:space="preserve"> that the data collated by </w:t>
      </w:r>
      <w:r>
        <w:rPr>
          <w:rFonts w:cstheme="minorHAnsi"/>
        </w:rPr>
        <w:t>LOPIN 1</w:t>
      </w:r>
      <w:r w:rsidR="00EA6FC4">
        <w:rPr>
          <w:rFonts w:cstheme="minorHAnsi"/>
        </w:rPr>
        <w:t xml:space="preserve"> </w:t>
      </w:r>
      <w:r w:rsidR="009B3D26" w:rsidRPr="00AF0E66">
        <w:rPr>
          <w:rFonts w:cstheme="minorHAnsi"/>
        </w:rPr>
        <w:t>undergoes data quality checks.</w:t>
      </w:r>
    </w:p>
    <w:p w14:paraId="3864B2B9" w14:textId="2688BAAA" w:rsidR="009B3D26" w:rsidRDefault="009B3D26" w:rsidP="009B3D26">
      <w:pPr>
        <w:spacing w:line="240" w:lineRule="auto"/>
        <w:jc w:val="both"/>
        <w:rPr>
          <w:rFonts w:cstheme="minorHAnsi"/>
        </w:rPr>
      </w:pPr>
      <w:r w:rsidRPr="00AF0E66">
        <w:rPr>
          <w:rFonts w:cstheme="minorHAnsi"/>
        </w:rPr>
        <w:t xml:space="preserve">At the </w:t>
      </w:r>
      <w:r w:rsidR="003B0ACE">
        <w:rPr>
          <w:rFonts w:cstheme="minorHAnsi"/>
        </w:rPr>
        <w:t>s</w:t>
      </w:r>
      <w:r w:rsidRPr="00AF0E66">
        <w:rPr>
          <w:rFonts w:cstheme="minorHAnsi"/>
        </w:rPr>
        <w:t xml:space="preserve">tate level, </w:t>
      </w:r>
      <w:r w:rsidR="00E11E13">
        <w:rPr>
          <w:rFonts w:cstheme="minorHAnsi"/>
        </w:rPr>
        <w:t>LOPIN 1</w:t>
      </w:r>
      <w:r w:rsidR="00EA6FC4">
        <w:rPr>
          <w:rFonts w:cstheme="minorHAnsi"/>
        </w:rPr>
        <w:t xml:space="preserve"> </w:t>
      </w:r>
      <w:r w:rsidRPr="00AF0E66">
        <w:rPr>
          <w:rFonts w:cstheme="minorHAnsi"/>
        </w:rPr>
        <w:t xml:space="preserve">M&amp;E </w:t>
      </w:r>
      <w:r w:rsidR="006A7CF8">
        <w:rPr>
          <w:rFonts w:cstheme="minorHAnsi"/>
        </w:rPr>
        <w:t>O</w:t>
      </w:r>
      <w:r w:rsidR="00EA6FC4">
        <w:rPr>
          <w:rFonts w:cstheme="minorHAnsi"/>
        </w:rPr>
        <w:t>fficers</w:t>
      </w:r>
      <w:r w:rsidRPr="00AF0E66">
        <w:rPr>
          <w:rFonts w:cstheme="minorHAnsi"/>
        </w:rPr>
        <w:t xml:space="preserve"> conduct data quality checks on data in the NOMIS platform. The password-protected NOMIS at the </w:t>
      </w:r>
      <w:r w:rsidR="003B0ACE">
        <w:rPr>
          <w:rFonts w:cstheme="minorHAnsi"/>
        </w:rPr>
        <w:t>s</w:t>
      </w:r>
      <w:r w:rsidRPr="00AF0E66">
        <w:rPr>
          <w:rFonts w:cstheme="minorHAnsi"/>
        </w:rPr>
        <w:t xml:space="preserve">tate level ensures confidentiality. </w:t>
      </w:r>
      <w:r w:rsidR="004C35FE">
        <w:rPr>
          <w:rFonts w:cstheme="minorHAnsi"/>
        </w:rPr>
        <w:fldChar w:fldCharType="begin"/>
      </w:r>
      <w:r w:rsidR="004C35FE">
        <w:rPr>
          <w:rFonts w:cstheme="minorHAnsi"/>
        </w:rPr>
        <w:instrText xml:space="preserve"> REF _Ref493590319 \h </w:instrText>
      </w:r>
      <w:r w:rsidR="004C35FE">
        <w:rPr>
          <w:rFonts w:cstheme="minorHAnsi"/>
        </w:rPr>
      </w:r>
      <w:r w:rsidR="004C35FE">
        <w:rPr>
          <w:rFonts w:cstheme="minorHAnsi"/>
        </w:rPr>
        <w:fldChar w:fldCharType="separate"/>
      </w:r>
      <w:r w:rsidR="00C66CA7" w:rsidRPr="00DF2B5B">
        <w:t xml:space="preserve">Table </w:t>
      </w:r>
      <w:r w:rsidR="00C66CA7">
        <w:rPr>
          <w:noProof/>
        </w:rPr>
        <w:t>7</w:t>
      </w:r>
      <w:r w:rsidR="004C35FE">
        <w:rPr>
          <w:rFonts w:cstheme="minorHAnsi"/>
        </w:rPr>
        <w:fldChar w:fldCharType="end"/>
      </w:r>
      <w:r w:rsidR="004C35FE">
        <w:rPr>
          <w:rFonts w:cstheme="minorHAnsi"/>
        </w:rPr>
        <w:t xml:space="preserve"> and </w:t>
      </w:r>
      <w:r w:rsidR="004C35FE">
        <w:rPr>
          <w:rFonts w:cstheme="minorHAnsi"/>
        </w:rPr>
        <w:fldChar w:fldCharType="begin"/>
      </w:r>
      <w:r w:rsidR="004C35FE">
        <w:rPr>
          <w:rFonts w:cstheme="minorHAnsi"/>
        </w:rPr>
        <w:instrText xml:space="preserve"> REF _Ref520929206 \h </w:instrText>
      </w:r>
      <w:r w:rsidR="004C35FE">
        <w:rPr>
          <w:rFonts w:cstheme="minorHAnsi"/>
        </w:rPr>
      </w:r>
      <w:r w:rsidR="004C35FE">
        <w:rPr>
          <w:rFonts w:cstheme="minorHAnsi"/>
        </w:rPr>
        <w:fldChar w:fldCharType="separate"/>
      </w:r>
      <w:r w:rsidR="00C66CA7">
        <w:t xml:space="preserve">Table </w:t>
      </w:r>
      <w:r w:rsidR="00C66CA7">
        <w:rPr>
          <w:noProof/>
        </w:rPr>
        <w:t>8</w:t>
      </w:r>
      <w:r w:rsidR="004C35FE">
        <w:rPr>
          <w:rFonts w:cstheme="minorHAnsi"/>
        </w:rPr>
        <w:fldChar w:fldCharType="end"/>
      </w:r>
      <w:r w:rsidR="004C35FE">
        <w:rPr>
          <w:rFonts w:cstheme="minorHAnsi"/>
        </w:rPr>
        <w:t xml:space="preserve"> </w:t>
      </w:r>
      <w:r w:rsidR="00C87E81" w:rsidRPr="00AF0E66">
        <w:rPr>
          <w:rFonts w:cstheme="minorHAnsi"/>
        </w:rPr>
        <w:t>presents the mechanisms use</w:t>
      </w:r>
      <w:r w:rsidR="004C35FE">
        <w:rPr>
          <w:rFonts w:cstheme="minorHAnsi"/>
        </w:rPr>
        <w:t>d</w:t>
      </w:r>
      <w:r w:rsidR="00C87E81" w:rsidRPr="00AF0E66">
        <w:rPr>
          <w:rFonts w:cstheme="minorHAnsi"/>
        </w:rPr>
        <w:t xml:space="preserve"> by </w:t>
      </w:r>
      <w:r w:rsidR="00E11E13">
        <w:rPr>
          <w:rFonts w:cstheme="minorHAnsi"/>
        </w:rPr>
        <w:t>LOPIN 1</w:t>
      </w:r>
      <w:r w:rsidR="00C87E81" w:rsidRPr="00AF0E66">
        <w:rPr>
          <w:rFonts w:cstheme="minorHAnsi"/>
        </w:rPr>
        <w:t xml:space="preserve"> to ensure integrity in </w:t>
      </w:r>
      <w:r w:rsidR="004C35FE">
        <w:rPr>
          <w:rFonts w:cstheme="minorHAnsi"/>
        </w:rPr>
        <w:t xml:space="preserve">activity </w:t>
      </w:r>
      <w:r w:rsidR="00C87E81" w:rsidRPr="00AF0E66">
        <w:rPr>
          <w:rFonts w:cstheme="minorHAnsi"/>
        </w:rPr>
        <w:t>implementation and data report</w:t>
      </w:r>
      <w:r w:rsidR="004C35FE">
        <w:rPr>
          <w:rFonts w:cstheme="minorHAnsi"/>
        </w:rPr>
        <w:t xml:space="preserve">ing: </w:t>
      </w:r>
    </w:p>
    <w:p w14:paraId="1C300122" w14:textId="13017454" w:rsidR="00EA7C5E" w:rsidRDefault="00EA7C5E" w:rsidP="009B3D26">
      <w:pPr>
        <w:spacing w:line="240" w:lineRule="auto"/>
        <w:jc w:val="both"/>
        <w:rPr>
          <w:rFonts w:cstheme="minorHAnsi"/>
        </w:rPr>
      </w:pPr>
    </w:p>
    <w:p w14:paraId="39D88871" w14:textId="29EA6924" w:rsidR="00EA7C5E" w:rsidRDefault="00EA7C5E" w:rsidP="009B3D26">
      <w:pPr>
        <w:spacing w:line="240" w:lineRule="auto"/>
        <w:jc w:val="both"/>
        <w:rPr>
          <w:rFonts w:cstheme="minorHAnsi"/>
        </w:rPr>
      </w:pPr>
    </w:p>
    <w:p w14:paraId="20D04653" w14:textId="10400740" w:rsidR="00EA7C5E" w:rsidRDefault="00EA7C5E" w:rsidP="009B3D26">
      <w:pPr>
        <w:spacing w:line="240" w:lineRule="auto"/>
        <w:jc w:val="both"/>
        <w:rPr>
          <w:rFonts w:cstheme="minorHAnsi"/>
        </w:rPr>
      </w:pPr>
    </w:p>
    <w:p w14:paraId="0362DF9F" w14:textId="77777777" w:rsidR="00EA7C5E" w:rsidRPr="00AF0E66" w:rsidRDefault="00EA7C5E" w:rsidP="009B3D26">
      <w:pPr>
        <w:spacing w:line="240" w:lineRule="auto"/>
        <w:jc w:val="both"/>
        <w:rPr>
          <w:rFonts w:cstheme="minorHAnsi"/>
        </w:rPr>
      </w:pPr>
    </w:p>
    <w:p w14:paraId="067E0A80" w14:textId="6991B572" w:rsidR="009B3D26" w:rsidRPr="00DF2B5B" w:rsidRDefault="004C35FE" w:rsidP="004C35FE">
      <w:pPr>
        <w:pStyle w:val="Caption"/>
        <w:rPr>
          <w:iCs w:val="0"/>
        </w:rPr>
      </w:pPr>
      <w:bookmarkStart w:id="251" w:name="_Ref493590319"/>
      <w:bookmarkStart w:id="252" w:name="_Toc497344344"/>
      <w:bookmarkStart w:id="253" w:name="_Toc525931019"/>
      <w:r w:rsidRPr="00DF2B5B">
        <w:lastRenderedPageBreak/>
        <w:t xml:space="preserve">Table </w:t>
      </w:r>
      <w:r w:rsidR="00833952">
        <w:rPr>
          <w:noProof/>
        </w:rPr>
        <w:fldChar w:fldCharType="begin"/>
      </w:r>
      <w:r w:rsidR="00833952">
        <w:rPr>
          <w:noProof/>
        </w:rPr>
        <w:instrText xml:space="preserve"> SEQ Table \* ARABIC </w:instrText>
      </w:r>
      <w:r w:rsidR="00833952">
        <w:rPr>
          <w:noProof/>
        </w:rPr>
        <w:fldChar w:fldCharType="separate"/>
      </w:r>
      <w:r w:rsidR="00C66CA7">
        <w:rPr>
          <w:noProof/>
        </w:rPr>
        <w:t>7</w:t>
      </w:r>
      <w:r w:rsidR="00833952">
        <w:rPr>
          <w:noProof/>
        </w:rPr>
        <w:fldChar w:fldCharType="end"/>
      </w:r>
      <w:bookmarkEnd w:id="251"/>
      <w:r w:rsidR="009B3D26" w:rsidRPr="00DF2B5B">
        <w:rPr>
          <w:iCs w:val="0"/>
        </w:rPr>
        <w:t xml:space="preserve">. Mechanisms for Ensuring </w:t>
      </w:r>
      <w:r w:rsidR="00226BAA">
        <w:rPr>
          <w:iCs w:val="0"/>
        </w:rPr>
        <w:t xml:space="preserve">Data </w:t>
      </w:r>
      <w:r w:rsidR="009B3D26" w:rsidRPr="00DF2B5B">
        <w:rPr>
          <w:iCs w:val="0"/>
        </w:rPr>
        <w:t xml:space="preserve">Integrity </w:t>
      </w:r>
      <w:r w:rsidR="00226BAA">
        <w:rPr>
          <w:iCs w:val="0"/>
        </w:rPr>
        <w:t>Across LOPIN 1 Sites</w:t>
      </w:r>
      <w:bookmarkEnd w:id="252"/>
      <w:bookmarkEnd w:id="253"/>
    </w:p>
    <w:tbl>
      <w:tblPr>
        <w:tblStyle w:val="GridTable4-Accent1"/>
        <w:tblW w:w="0" w:type="auto"/>
        <w:tblLook w:val="04A0" w:firstRow="1" w:lastRow="0" w:firstColumn="1" w:lastColumn="0" w:noHBand="0" w:noVBand="1"/>
      </w:tblPr>
      <w:tblGrid>
        <w:gridCol w:w="2338"/>
        <w:gridCol w:w="2394"/>
        <w:gridCol w:w="4618"/>
      </w:tblGrid>
      <w:tr w:rsidR="009B3D26" w:rsidRPr="00AE1D27" w14:paraId="33F87786" w14:textId="77777777" w:rsidTr="00226BAA">
        <w:trPr>
          <w:cnfStyle w:val="100000000000" w:firstRow="1" w:lastRow="0" w:firstColumn="0" w:lastColumn="0" w:oddVBand="0" w:evenVBand="0" w:oddHBand="0" w:evenHBand="0" w:firstRowFirstColumn="0" w:firstRowLastColumn="0" w:lastRowFirstColumn="0" w:lastRowLastColumn="0"/>
          <w:trHeight w:val="199"/>
        </w:trPr>
        <w:tc>
          <w:tcPr>
            <w:cnfStyle w:val="001000000000" w:firstRow="0" w:lastRow="0" w:firstColumn="1" w:lastColumn="0" w:oddVBand="0" w:evenVBand="0" w:oddHBand="0" w:evenHBand="0" w:firstRowFirstColumn="0" w:firstRowLastColumn="0" w:lastRowFirstColumn="0" w:lastRowLastColumn="0"/>
            <w:tcW w:w="0" w:type="auto"/>
            <w:shd w:val="clear" w:color="auto" w:fill="002060"/>
            <w:vAlign w:val="center"/>
          </w:tcPr>
          <w:p w14:paraId="4AF29D1C" w14:textId="688BAA94" w:rsidR="009B3D26" w:rsidRPr="00AE1D27" w:rsidRDefault="006D3FAB" w:rsidP="00F13AAA">
            <w:pPr>
              <w:spacing w:before="0" w:after="0" w:line="240" w:lineRule="auto"/>
              <w:contextualSpacing/>
              <w:jc w:val="center"/>
              <w:rPr>
                <w:rFonts w:eastAsia="Cambria" w:cs="Cambria"/>
                <w:color w:val="FFFFFF" w:themeColor="background1"/>
                <w:sz w:val="18"/>
                <w:szCs w:val="18"/>
              </w:rPr>
            </w:pPr>
            <w:r>
              <w:rPr>
                <w:rFonts w:eastAsia="Cambria" w:cs="Cambria"/>
                <w:color w:val="FFFFFF" w:themeColor="background1"/>
                <w:sz w:val="18"/>
                <w:szCs w:val="18"/>
              </w:rPr>
              <w:t>CENTRAL</w:t>
            </w:r>
          </w:p>
        </w:tc>
        <w:tc>
          <w:tcPr>
            <w:tcW w:w="0" w:type="auto"/>
            <w:shd w:val="clear" w:color="auto" w:fill="002060"/>
            <w:vAlign w:val="center"/>
          </w:tcPr>
          <w:p w14:paraId="0F0E610E" w14:textId="77777777" w:rsidR="009B3D26" w:rsidRPr="00AE1D27" w:rsidRDefault="009B3D26" w:rsidP="00226BAA">
            <w:pPr>
              <w:spacing w:after="0" w:line="240" w:lineRule="auto"/>
              <w:contextualSpacing/>
              <w:jc w:val="center"/>
              <w:cnfStyle w:val="100000000000" w:firstRow="1" w:lastRow="0" w:firstColumn="0" w:lastColumn="0" w:oddVBand="0" w:evenVBand="0" w:oddHBand="0" w:evenHBand="0" w:firstRowFirstColumn="0" w:firstRowLastColumn="0" w:lastRowFirstColumn="0" w:lastRowLastColumn="0"/>
              <w:rPr>
                <w:rFonts w:eastAsia="Cambria" w:cs="Cambria"/>
                <w:color w:val="FFFFFF" w:themeColor="background1"/>
                <w:sz w:val="18"/>
                <w:szCs w:val="18"/>
              </w:rPr>
            </w:pPr>
            <w:r w:rsidRPr="00AE1D27">
              <w:rPr>
                <w:rFonts w:eastAsia="Cambria" w:cs="Cambria"/>
                <w:color w:val="FFFFFF" w:themeColor="background1"/>
                <w:sz w:val="18"/>
                <w:szCs w:val="18"/>
              </w:rPr>
              <w:t>STATE LEVEL</w:t>
            </w:r>
          </w:p>
        </w:tc>
        <w:tc>
          <w:tcPr>
            <w:tcW w:w="0" w:type="auto"/>
            <w:shd w:val="clear" w:color="auto" w:fill="002060"/>
            <w:vAlign w:val="center"/>
          </w:tcPr>
          <w:p w14:paraId="2C4A284A" w14:textId="610A43C8" w:rsidR="009B3D26" w:rsidRPr="00AE1D27" w:rsidRDefault="009B3D26" w:rsidP="00226BAA">
            <w:pPr>
              <w:spacing w:after="0" w:line="240" w:lineRule="auto"/>
              <w:contextualSpacing/>
              <w:jc w:val="center"/>
              <w:cnfStyle w:val="100000000000" w:firstRow="1" w:lastRow="0" w:firstColumn="0" w:lastColumn="0" w:oddVBand="0" w:evenVBand="0" w:oddHBand="0" w:evenHBand="0" w:firstRowFirstColumn="0" w:firstRowLastColumn="0" w:lastRowFirstColumn="0" w:lastRowLastColumn="0"/>
              <w:rPr>
                <w:rFonts w:eastAsia="Cambria" w:cs="Cambria"/>
                <w:color w:val="FFFFFF" w:themeColor="background1"/>
                <w:sz w:val="18"/>
                <w:szCs w:val="18"/>
              </w:rPr>
            </w:pPr>
            <w:r w:rsidRPr="00AE1D27">
              <w:rPr>
                <w:rFonts w:eastAsia="Cambria" w:cs="Cambria"/>
                <w:color w:val="FFFFFF" w:themeColor="background1"/>
                <w:sz w:val="18"/>
                <w:szCs w:val="18"/>
              </w:rPr>
              <w:t>CBO LEVEL</w:t>
            </w:r>
          </w:p>
        </w:tc>
      </w:tr>
      <w:tr w:rsidR="009B3D26" w:rsidRPr="00AE1D27" w14:paraId="282CAC4A" w14:textId="77777777" w:rsidTr="00AE1D27">
        <w:trPr>
          <w:cnfStyle w:val="000000100000" w:firstRow="0" w:lastRow="0" w:firstColumn="0" w:lastColumn="0" w:oddVBand="0" w:evenVBand="0" w:oddHBand="1" w:evenHBand="0" w:firstRowFirstColumn="0" w:firstRowLastColumn="0" w:lastRowFirstColumn="0" w:lastRowLastColumn="0"/>
          <w:trHeight w:val="1125"/>
        </w:trPr>
        <w:tc>
          <w:tcPr>
            <w:cnfStyle w:val="001000000000" w:firstRow="0" w:lastRow="0" w:firstColumn="1" w:lastColumn="0" w:oddVBand="0" w:evenVBand="0" w:oddHBand="0" w:evenHBand="0" w:firstRowFirstColumn="0" w:firstRowLastColumn="0" w:lastRowFirstColumn="0" w:lastRowLastColumn="0"/>
            <w:tcW w:w="0" w:type="auto"/>
          </w:tcPr>
          <w:p w14:paraId="5E0E24F2" w14:textId="77777777" w:rsidR="009B3D26" w:rsidRPr="00AE1D27" w:rsidRDefault="009B3D26" w:rsidP="008A2645">
            <w:pPr>
              <w:numPr>
                <w:ilvl w:val="0"/>
                <w:numId w:val="10"/>
              </w:numPr>
              <w:spacing w:after="0" w:line="240" w:lineRule="auto"/>
              <w:contextualSpacing/>
              <w:rPr>
                <w:rFonts w:cstheme="minorHAnsi"/>
                <w:b w:val="0"/>
                <w:bCs w:val="0"/>
                <w:sz w:val="18"/>
                <w:szCs w:val="18"/>
              </w:rPr>
            </w:pPr>
            <w:r w:rsidRPr="00AE1D27">
              <w:rPr>
                <w:rFonts w:cstheme="minorHAnsi"/>
                <w:b w:val="0"/>
                <w:bCs w:val="0"/>
                <w:sz w:val="18"/>
                <w:szCs w:val="18"/>
              </w:rPr>
              <w:t>Built-in checks in NOMIS that remove double entries</w:t>
            </w:r>
          </w:p>
          <w:p w14:paraId="5FAC4CE0" w14:textId="77777777" w:rsidR="009B3D26" w:rsidRPr="00AE1D27" w:rsidRDefault="009B3D26" w:rsidP="008A2645">
            <w:pPr>
              <w:numPr>
                <w:ilvl w:val="0"/>
                <w:numId w:val="10"/>
              </w:numPr>
              <w:spacing w:after="0" w:line="240" w:lineRule="auto"/>
              <w:contextualSpacing/>
              <w:rPr>
                <w:rFonts w:cstheme="minorHAnsi"/>
                <w:b w:val="0"/>
                <w:bCs w:val="0"/>
                <w:sz w:val="18"/>
                <w:szCs w:val="18"/>
              </w:rPr>
            </w:pPr>
            <w:r w:rsidRPr="00AE1D27">
              <w:rPr>
                <w:rFonts w:cstheme="minorHAnsi"/>
                <w:b w:val="0"/>
                <w:bCs w:val="0"/>
                <w:sz w:val="18"/>
                <w:szCs w:val="18"/>
              </w:rPr>
              <w:t>Supervisory visits</w:t>
            </w:r>
          </w:p>
          <w:p w14:paraId="700E1BF7" w14:textId="77777777" w:rsidR="009B3D26" w:rsidRPr="00AE1D27" w:rsidRDefault="009B3D26" w:rsidP="008A2645">
            <w:pPr>
              <w:numPr>
                <w:ilvl w:val="0"/>
                <w:numId w:val="10"/>
              </w:numPr>
              <w:spacing w:after="0" w:line="240" w:lineRule="auto"/>
              <w:contextualSpacing/>
              <w:rPr>
                <w:rFonts w:cstheme="minorHAnsi"/>
                <w:b w:val="0"/>
                <w:bCs w:val="0"/>
                <w:sz w:val="18"/>
                <w:szCs w:val="18"/>
              </w:rPr>
            </w:pPr>
            <w:r w:rsidRPr="00AE1D27">
              <w:rPr>
                <w:rFonts w:cstheme="minorHAnsi"/>
                <w:b w:val="0"/>
                <w:bCs w:val="0"/>
                <w:sz w:val="18"/>
                <w:szCs w:val="18"/>
              </w:rPr>
              <w:t>Data Quality Audits</w:t>
            </w:r>
          </w:p>
          <w:p w14:paraId="736565D8" w14:textId="02EB52F4" w:rsidR="009B3D26" w:rsidRPr="00AE1D27" w:rsidRDefault="009B3D26" w:rsidP="008A2645">
            <w:pPr>
              <w:numPr>
                <w:ilvl w:val="0"/>
                <w:numId w:val="10"/>
              </w:numPr>
              <w:spacing w:after="0" w:line="240" w:lineRule="auto"/>
              <w:contextualSpacing/>
              <w:rPr>
                <w:rFonts w:cstheme="minorHAnsi"/>
                <w:b w:val="0"/>
                <w:bCs w:val="0"/>
                <w:sz w:val="18"/>
                <w:szCs w:val="18"/>
              </w:rPr>
            </w:pPr>
            <w:r w:rsidRPr="00AE1D27">
              <w:rPr>
                <w:rFonts w:cstheme="minorHAnsi"/>
                <w:b w:val="0"/>
                <w:bCs w:val="0"/>
                <w:sz w:val="18"/>
                <w:szCs w:val="18"/>
              </w:rPr>
              <w:t>Quarterly review meetings</w:t>
            </w:r>
          </w:p>
        </w:tc>
        <w:tc>
          <w:tcPr>
            <w:tcW w:w="0" w:type="auto"/>
          </w:tcPr>
          <w:p w14:paraId="1400FFB7" w14:textId="77777777" w:rsidR="009B3D26" w:rsidRPr="00AE1D27" w:rsidRDefault="009B3D26" w:rsidP="008A2645">
            <w:pPr>
              <w:numPr>
                <w:ilvl w:val="0"/>
                <w:numId w:val="10"/>
              </w:numPr>
              <w:spacing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AE1D27">
              <w:rPr>
                <w:rFonts w:cstheme="minorHAnsi"/>
                <w:sz w:val="18"/>
                <w:szCs w:val="18"/>
              </w:rPr>
              <w:t>Dedicated staff conducting quality checks</w:t>
            </w:r>
          </w:p>
          <w:p w14:paraId="055EC6DB" w14:textId="6B7D4526" w:rsidR="009B3D26" w:rsidRPr="00AE1D27" w:rsidRDefault="009B3D26" w:rsidP="008A2645">
            <w:pPr>
              <w:numPr>
                <w:ilvl w:val="0"/>
                <w:numId w:val="10"/>
              </w:numPr>
              <w:spacing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AE1D27">
              <w:rPr>
                <w:rFonts w:cstheme="minorHAnsi"/>
                <w:sz w:val="18"/>
                <w:szCs w:val="18"/>
              </w:rPr>
              <w:t>Built-in checks in NOMIS that remove double entries</w:t>
            </w:r>
          </w:p>
          <w:p w14:paraId="3FD2BE96" w14:textId="757A6BD7" w:rsidR="009B5063" w:rsidRPr="00AE1D27" w:rsidRDefault="009B5063" w:rsidP="008A2645">
            <w:pPr>
              <w:numPr>
                <w:ilvl w:val="0"/>
                <w:numId w:val="10"/>
              </w:numPr>
              <w:spacing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AE1D27">
              <w:rPr>
                <w:rFonts w:cstheme="minorHAnsi"/>
                <w:sz w:val="18"/>
                <w:szCs w:val="18"/>
              </w:rPr>
              <w:t>Monthly coordination meetings</w:t>
            </w:r>
          </w:p>
          <w:p w14:paraId="2743028E" w14:textId="77777777" w:rsidR="009B3D26" w:rsidRPr="00AE1D27" w:rsidRDefault="009B3D26" w:rsidP="008A2645">
            <w:pPr>
              <w:numPr>
                <w:ilvl w:val="0"/>
                <w:numId w:val="10"/>
              </w:numPr>
              <w:spacing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AE1D27">
              <w:rPr>
                <w:rFonts w:cstheme="minorHAnsi"/>
                <w:sz w:val="18"/>
                <w:szCs w:val="18"/>
              </w:rPr>
              <w:t>Data review meetings</w:t>
            </w:r>
          </w:p>
          <w:p w14:paraId="50C5BCEE" w14:textId="77777777" w:rsidR="009B3D26" w:rsidRPr="00AE1D27" w:rsidRDefault="009B3D26" w:rsidP="008A2645">
            <w:pPr>
              <w:numPr>
                <w:ilvl w:val="0"/>
                <w:numId w:val="10"/>
              </w:numPr>
              <w:spacing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AE1D27">
              <w:rPr>
                <w:rFonts w:cstheme="minorHAnsi"/>
                <w:sz w:val="18"/>
                <w:szCs w:val="18"/>
              </w:rPr>
              <w:t>Supervisory visits to CBOs</w:t>
            </w:r>
          </w:p>
          <w:p w14:paraId="4CEDCAE8" w14:textId="77777777" w:rsidR="009B3D26" w:rsidRPr="00AE1D27" w:rsidRDefault="009B3D26" w:rsidP="008A2645">
            <w:pPr>
              <w:numPr>
                <w:ilvl w:val="0"/>
                <w:numId w:val="10"/>
              </w:numPr>
              <w:spacing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AE1D27">
              <w:rPr>
                <w:rFonts w:cstheme="minorHAnsi"/>
                <w:sz w:val="18"/>
                <w:szCs w:val="18"/>
              </w:rPr>
              <w:t>Follow-up emails and phone calls to CBOs</w:t>
            </w:r>
          </w:p>
          <w:p w14:paraId="35FB2A34" w14:textId="1C1E8D01" w:rsidR="009B3D26" w:rsidRPr="00AE1D27" w:rsidRDefault="009B3D26" w:rsidP="009B5063">
            <w:pPr>
              <w:spacing w:after="0" w:line="240" w:lineRule="auto"/>
              <w:ind w:left="360"/>
              <w:contextualSpacing/>
              <w:jc w:val="both"/>
              <w:cnfStyle w:val="000000100000" w:firstRow="0" w:lastRow="0" w:firstColumn="0" w:lastColumn="0" w:oddVBand="0" w:evenVBand="0" w:oddHBand="1" w:evenHBand="0" w:firstRowFirstColumn="0" w:firstRowLastColumn="0" w:lastRowFirstColumn="0" w:lastRowLastColumn="0"/>
              <w:rPr>
                <w:rFonts w:cstheme="minorHAnsi"/>
                <w:sz w:val="18"/>
                <w:szCs w:val="18"/>
              </w:rPr>
            </w:pPr>
          </w:p>
        </w:tc>
        <w:tc>
          <w:tcPr>
            <w:tcW w:w="0" w:type="auto"/>
          </w:tcPr>
          <w:p w14:paraId="7F8EE680" w14:textId="42B781A6" w:rsidR="009B3D26" w:rsidRPr="00AE1D27" w:rsidRDefault="009B3D26" w:rsidP="008A2645">
            <w:pPr>
              <w:numPr>
                <w:ilvl w:val="0"/>
                <w:numId w:val="10"/>
              </w:numPr>
              <w:spacing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AE1D27">
              <w:rPr>
                <w:rFonts w:cstheme="minorHAnsi"/>
                <w:sz w:val="18"/>
                <w:szCs w:val="18"/>
              </w:rPr>
              <w:t>The use of the password-protected NOMIS (100</w:t>
            </w:r>
            <w:r w:rsidR="00930C8D" w:rsidRPr="00AE1D27">
              <w:rPr>
                <w:rFonts w:cstheme="minorHAnsi"/>
                <w:sz w:val="18"/>
                <w:szCs w:val="18"/>
              </w:rPr>
              <w:t xml:space="preserve"> percent</w:t>
            </w:r>
            <w:r w:rsidRPr="00AE1D27">
              <w:rPr>
                <w:rFonts w:cstheme="minorHAnsi"/>
                <w:sz w:val="18"/>
                <w:szCs w:val="18"/>
              </w:rPr>
              <w:t>)</w:t>
            </w:r>
          </w:p>
          <w:p w14:paraId="282DC5FF" w14:textId="128EA5CB" w:rsidR="009B3D26" w:rsidRPr="00AE1D27" w:rsidRDefault="009B3D26" w:rsidP="008A2645">
            <w:pPr>
              <w:numPr>
                <w:ilvl w:val="0"/>
                <w:numId w:val="10"/>
              </w:numPr>
              <w:spacing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AE1D27">
              <w:rPr>
                <w:rFonts w:cstheme="minorHAnsi"/>
                <w:sz w:val="18"/>
                <w:szCs w:val="18"/>
              </w:rPr>
              <w:t>Built-in checks in NOMIS that remove double entries (100</w:t>
            </w:r>
            <w:r w:rsidR="00930C8D" w:rsidRPr="00AE1D27">
              <w:rPr>
                <w:rFonts w:cstheme="minorHAnsi"/>
                <w:sz w:val="18"/>
                <w:szCs w:val="18"/>
              </w:rPr>
              <w:t xml:space="preserve"> percent</w:t>
            </w:r>
            <w:r w:rsidRPr="00AE1D27">
              <w:rPr>
                <w:rFonts w:cstheme="minorHAnsi"/>
                <w:sz w:val="18"/>
                <w:szCs w:val="18"/>
              </w:rPr>
              <w:t>)</w:t>
            </w:r>
          </w:p>
          <w:p w14:paraId="7F118719" w14:textId="65CA1B2C" w:rsidR="009B3D26" w:rsidRPr="00AE1D27" w:rsidRDefault="009B3D26" w:rsidP="008A2645">
            <w:pPr>
              <w:numPr>
                <w:ilvl w:val="0"/>
                <w:numId w:val="10"/>
              </w:numPr>
              <w:spacing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AE1D27">
              <w:rPr>
                <w:rFonts w:cstheme="minorHAnsi"/>
                <w:sz w:val="18"/>
                <w:szCs w:val="18"/>
              </w:rPr>
              <w:t>Dedicated staff to check for data quality (100</w:t>
            </w:r>
            <w:r w:rsidR="00930C8D" w:rsidRPr="00AE1D27">
              <w:rPr>
                <w:rFonts w:cstheme="minorHAnsi"/>
                <w:sz w:val="18"/>
                <w:szCs w:val="18"/>
              </w:rPr>
              <w:t xml:space="preserve"> percent</w:t>
            </w:r>
            <w:r w:rsidRPr="00AE1D27">
              <w:rPr>
                <w:rFonts w:cstheme="minorHAnsi"/>
                <w:sz w:val="18"/>
                <w:szCs w:val="18"/>
              </w:rPr>
              <w:t>)</w:t>
            </w:r>
          </w:p>
          <w:p w14:paraId="5E78C483" w14:textId="61752C01" w:rsidR="009B3D26" w:rsidRPr="00AE1D27" w:rsidRDefault="009B3D26" w:rsidP="008A2645">
            <w:pPr>
              <w:numPr>
                <w:ilvl w:val="0"/>
                <w:numId w:val="10"/>
              </w:numPr>
              <w:spacing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AE1D27">
              <w:rPr>
                <w:rFonts w:cstheme="minorHAnsi"/>
                <w:sz w:val="18"/>
                <w:szCs w:val="18"/>
              </w:rPr>
              <w:t>Limited access to the filing cabinet where source documents are kept (100</w:t>
            </w:r>
            <w:r w:rsidR="00930C8D" w:rsidRPr="00AE1D27">
              <w:rPr>
                <w:rFonts w:cstheme="minorHAnsi"/>
                <w:sz w:val="18"/>
                <w:szCs w:val="18"/>
              </w:rPr>
              <w:t xml:space="preserve"> percent</w:t>
            </w:r>
            <w:r w:rsidRPr="00AE1D27">
              <w:rPr>
                <w:rFonts w:cstheme="minorHAnsi"/>
                <w:sz w:val="18"/>
                <w:szCs w:val="18"/>
              </w:rPr>
              <w:t>)</w:t>
            </w:r>
          </w:p>
          <w:p w14:paraId="27BC04D7" w14:textId="398E5270" w:rsidR="009B3D26" w:rsidRPr="00AE1D27" w:rsidRDefault="009B3D26" w:rsidP="008A2645">
            <w:pPr>
              <w:numPr>
                <w:ilvl w:val="0"/>
                <w:numId w:val="10"/>
              </w:numPr>
              <w:spacing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AE1D27">
              <w:rPr>
                <w:rFonts w:cstheme="minorHAnsi"/>
                <w:sz w:val="18"/>
                <w:szCs w:val="18"/>
              </w:rPr>
              <w:t xml:space="preserve">Cross-check of NOMIS entries </w:t>
            </w:r>
            <w:r w:rsidR="00C87E81" w:rsidRPr="00AE1D27">
              <w:rPr>
                <w:rFonts w:cstheme="minorHAnsi"/>
                <w:sz w:val="18"/>
                <w:szCs w:val="18"/>
              </w:rPr>
              <w:t>by exporting to Excel and using sort and filter application to check for errors in data before exporting to next level (</w:t>
            </w:r>
            <w:r w:rsidR="00930C8D" w:rsidRPr="00AE1D27">
              <w:rPr>
                <w:rFonts w:cstheme="minorHAnsi"/>
                <w:sz w:val="18"/>
                <w:szCs w:val="18"/>
              </w:rPr>
              <w:t>One CBO)</w:t>
            </w:r>
          </w:p>
          <w:p w14:paraId="1155EB33" w14:textId="4A9AEFB0" w:rsidR="009B5063" w:rsidRPr="00AE1D27" w:rsidRDefault="009B5063" w:rsidP="008A2645">
            <w:pPr>
              <w:numPr>
                <w:ilvl w:val="0"/>
                <w:numId w:val="10"/>
              </w:numPr>
              <w:spacing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AE1D27">
              <w:rPr>
                <w:rFonts w:cstheme="minorHAnsi"/>
                <w:sz w:val="18"/>
                <w:szCs w:val="18"/>
              </w:rPr>
              <w:t xml:space="preserve">Conduct </w:t>
            </w:r>
            <w:r w:rsidR="004C35FE">
              <w:rPr>
                <w:rFonts w:cstheme="minorHAnsi"/>
                <w:sz w:val="18"/>
                <w:szCs w:val="18"/>
              </w:rPr>
              <w:t xml:space="preserve">of </w:t>
            </w:r>
            <w:r w:rsidRPr="00AE1D27">
              <w:rPr>
                <w:rFonts w:cstheme="minorHAnsi"/>
                <w:sz w:val="18"/>
                <w:szCs w:val="18"/>
              </w:rPr>
              <w:t>internal DQA to ensure accuracy (25</w:t>
            </w:r>
            <w:r w:rsidR="00930C8D" w:rsidRPr="00AE1D27">
              <w:rPr>
                <w:rFonts w:cstheme="minorHAnsi"/>
                <w:sz w:val="18"/>
                <w:szCs w:val="18"/>
              </w:rPr>
              <w:t xml:space="preserve"> percent</w:t>
            </w:r>
            <w:r w:rsidRPr="00AE1D27">
              <w:rPr>
                <w:rFonts w:cstheme="minorHAnsi"/>
                <w:sz w:val="18"/>
                <w:szCs w:val="18"/>
              </w:rPr>
              <w:t>)</w:t>
            </w:r>
          </w:p>
        </w:tc>
      </w:tr>
    </w:tbl>
    <w:p w14:paraId="0684BC4F" w14:textId="77777777" w:rsidR="00C87E81" w:rsidRPr="00AF0E66" w:rsidRDefault="00C87E81" w:rsidP="00C87E81">
      <w:pPr>
        <w:spacing w:after="0" w:line="240" w:lineRule="auto"/>
        <w:contextualSpacing/>
        <w:jc w:val="both"/>
        <w:rPr>
          <w:rFonts w:eastAsia="Cambria" w:cs="Cambria"/>
          <w:sz w:val="18"/>
          <w:szCs w:val="18"/>
        </w:rPr>
      </w:pPr>
      <w:bookmarkStart w:id="254" w:name="_Ref493590321"/>
      <w:bookmarkStart w:id="255" w:name="_Toc497344345"/>
    </w:p>
    <w:p w14:paraId="5975D34B" w14:textId="71E1F2A5" w:rsidR="009B3D26" w:rsidRPr="00AF0E66" w:rsidRDefault="004C35FE" w:rsidP="004C35FE">
      <w:pPr>
        <w:pStyle w:val="Caption"/>
      </w:pPr>
      <w:bookmarkStart w:id="256" w:name="_Ref520929206"/>
      <w:bookmarkStart w:id="257" w:name="_Toc525931020"/>
      <w:r>
        <w:t xml:space="preserve">Table </w:t>
      </w:r>
      <w:r w:rsidR="00833952">
        <w:rPr>
          <w:noProof/>
        </w:rPr>
        <w:fldChar w:fldCharType="begin"/>
      </w:r>
      <w:r w:rsidR="00833952">
        <w:rPr>
          <w:noProof/>
        </w:rPr>
        <w:instrText xml:space="preserve"> SEQ Table \* ARABIC </w:instrText>
      </w:r>
      <w:r w:rsidR="00833952">
        <w:rPr>
          <w:noProof/>
        </w:rPr>
        <w:fldChar w:fldCharType="separate"/>
      </w:r>
      <w:r w:rsidR="00C66CA7">
        <w:rPr>
          <w:noProof/>
        </w:rPr>
        <w:t>8</w:t>
      </w:r>
      <w:r w:rsidR="00833952">
        <w:rPr>
          <w:noProof/>
        </w:rPr>
        <w:fldChar w:fldCharType="end"/>
      </w:r>
      <w:bookmarkEnd w:id="254"/>
      <w:bookmarkEnd w:id="256"/>
      <w:r w:rsidR="009B3D26" w:rsidRPr="00AF0E66">
        <w:t>. Mechanisms for Ensuring Data Integrity</w:t>
      </w:r>
      <w:bookmarkEnd w:id="255"/>
      <w:r w:rsidR="00226BAA">
        <w:t xml:space="preserve"> Across LOPIN 1 State Offices</w:t>
      </w:r>
      <w:bookmarkEnd w:id="257"/>
    </w:p>
    <w:tbl>
      <w:tblPr>
        <w:tblStyle w:val="GridTable4-Accent1"/>
        <w:tblW w:w="0" w:type="auto"/>
        <w:tblLook w:val="04A0" w:firstRow="1" w:lastRow="0" w:firstColumn="1" w:lastColumn="0" w:noHBand="0" w:noVBand="1"/>
      </w:tblPr>
      <w:tblGrid>
        <w:gridCol w:w="2235"/>
        <w:gridCol w:w="2098"/>
        <w:gridCol w:w="2250"/>
        <w:gridCol w:w="2767"/>
      </w:tblGrid>
      <w:tr w:rsidR="000C6872" w:rsidRPr="00AE1D27" w14:paraId="2DD2E77C" w14:textId="29C7027F" w:rsidTr="00AE1D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002060"/>
            <w:hideMark/>
          </w:tcPr>
          <w:p w14:paraId="2F3ECFC0" w14:textId="441C0FAC" w:rsidR="00AE1D27" w:rsidRPr="00AE1D27" w:rsidRDefault="00AE1D27" w:rsidP="00A37E8B">
            <w:pPr>
              <w:spacing w:before="0" w:after="0" w:line="240" w:lineRule="auto"/>
              <w:jc w:val="center"/>
              <w:rPr>
                <w:rFonts w:cstheme="minorHAnsi"/>
                <w:color w:val="FFFFFF" w:themeColor="background1"/>
                <w:sz w:val="18"/>
                <w:szCs w:val="18"/>
              </w:rPr>
            </w:pPr>
            <w:r w:rsidRPr="00AE1D27">
              <w:rPr>
                <w:rFonts w:cstheme="minorHAnsi"/>
                <w:color w:val="FFFFFF" w:themeColor="background1"/>
                <w:sz w:val="18"/>
                <w:szCs w:val="18"/>
              </w:rPr>
              <w:t>Data Management Process</w:t>
            </w:r>
          </w:p>
        </w:tc>
        <w:tc>
          <w:tcPr>
            <w:tcW w:w="0" w:type="auto"/>
            <w:shd w:val="clear" w:color="auto" w:fill="002060"/>
            <w:hideMark/>
          </w:tcPr>
          <w:p w14:paraId="17B4BD50" w14:textId="73E32FAD" w:rsidR="00AE1D27" w:rsidRPr="00AE1D27" w:rsidRDefault="00AE1D27" w:rsidP="00A37E8B">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cstheme="minorHAnsi"/>
                <w:color w:val="FFFFFF" w:themeColor="background1"/>
                <w:sz w:val="18"/>
                <w:szCs w:val="18"/>
              </w:rPr>
            </w:pPr>
            <w:r w:rsidRPr="00AE1D27">
              <w:rPr>
                <w:rFonts w:cstheme="minorHAnsi"/>
                <w:color w:val="FFFFFF" w:themeColor="background1"/>
                <w:sz w:val="18"/>
                <w:szCs w:val="18"/>
              </w:rPr>
              <w:t>Akwa Ibom</w:t>
            </w:r>
          </w:p>
        </w:tc>
        <w:tc>
          <w:tcPr>
            <w:tcW w:w="0" w:type="auto"/>
            <w:shd w:val="clear" w:color="auto" w:fill="002060"/>
            <w:hideMark/>
          </w:tcPr>
          <w:p w14:paraId="0BCF6142" w14:textId="7D2BB127" w:rsidR="00AE1D27" w:rsidRPr="00AE1D27" w:rsidRDefault="00AE1D27" w:rsidP="00A37E8B">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cstheme="minorHAnsi"/>
                <w:color w:val="FFFFFF" w:themeColor="background1"/>
                <w:sz w:val="18"/>
                <w:szCs w:val="18"/>
              </w:rPr>
            </w:pPr>
            <w:r w:rsidRPr="00AE1D27">
              <w:rPr>
                <w:rFonts w:cstheme="minorHAnsi"/>
                <w:color w:val="FFFFFF" w:themeColor="background1"/>
                <w:sz w:val="18"/>
                <w:szCs w:val="18"/>
              </w:rPr>
              <w:t>Lagos</w:t>
            </w:r>
          </w:p>
        </w:tc>
        <w:tc>
          <w:tcPr>
            <w:tcW w:w="0" w:type="auto"/>
            <w:shd w:val="clear" w:color="auto" w:fill="002060"/>
          </w:tcPr>
          <w:p w14:paraId="52B77A42" w14:textId="5116E1D1" w:rsidR="00AE1D27" w:rsidRPr="00AE1D27" w:rsidRDefault="00AE1D27" w:rsidP="00A37E8B">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cstheme="minorHAnsi"/>
                <w:color w:val="FFFFFF" w:themeColor="background1"/>
                <w:sz w:val="18"/>
                <w:szCs w:val="18"/>
              </w:rPr>
            </w:pPr>
            <w:r w:rsidRPr="00AE1D27">
              <w:rPr>
                <w:rFonts w:cstheme="minorHAnsi"/>
                <w:color w:val="FFFFFF" w:themeColor="background1"/>
                <w:sz w:val="18"/>
                <w:szCs w:val="18"/>
              </w:rPr>
              <w:t>Rivers</w:t>
            </w:r>
          </w:p>
        </w:tc>
      </w:tr>
      <w:tr w:rsidR="000C6872" w:rsidRPr="00AE1D27" w14:paraId="37644207" w14:textId="63DA11B0" w:rsidTr="00AE1D27">
        <w:trPr>
          <w:cnfStyle w:val="000000100000" w:firstRow="0" w:lastRow="0" w:firstColumn="0" w:lastColumn="0" w:oddVBand="0" w:evenVBand="0" w:oddHBand="1" w:evenHBand="0" w:firstRowFirstColumn="0" w:firstRowLastColumn="0" w:lastRowFirstColumn="0" w:lastRowLastColumn="0"/>
          <w:trHeight w:val="496"/>
        </w:trPr>
        <w:tc>
          <w:tcPr>
            <w:cnfStyle w:val="001000000000" w:firstRow="0" w:lastRow="0" w:firstColumn="1" w:lastColumn="0" w:oddVBand="0" w:evenVBand="0" w:oddHBand="0" w:evenHBand="0" w:firstRowFirstColumn="0" w:firstRowLastColumn="0" w:lastRowFirstColumn="0" w:lastRowLastColumn="0"/>
            <w:tcW w:w="0" w:type="auto"/>
            <w:hideMark/>
          </w:tcPr>
          <w:p w14:paraId="27A0102F" w14:textId="6E6582BA" w:rsidR="00AE1D27" w:rsidRPr="000C6872" w:rsidRDefault="00AE1D27" w:rsidP="000C6872">
            <w:pPr>
              <w:spacing w:after="0" w:line="240" w:lineRule="auto"/>
              <w:contextualSpacing/>
              <w:rPr>
                <w:rFonts w:cstheme="minorHAnsi"/>
                <w:sz w:val="18"/>
                <w:szCs w:val="18"/>
              </w:rPr>
            </w:pPr>
            <w:r w:rsidRPr="000C6872">
              <w:rPr>
                <w:rFonts w:cstheme="minorHAnsi"/>
                <w:sz w:val="18"/>
                <w:szCs w:val="18"/>
              </w:rPr>
              <w:t xml:space="preserve">Quality </w:t>
            </w:r>
            <w:r w:rsidR="004C35FE" w:rsidRPr="000C6872">
              <w:rPr>
                <w:rFonts w:cstheme="minorHAnsi"/>
                <w:sz w:val="18"/>
                <w:szCs w:val="18"/>
              </w:rPr>
              <w:t>c</w:t>
            </w:r>
            <w:r w:rsidRPr="000C6872">
              <w:rPr>
                <w:rFonts w:cstheme="minorHAnsi"/>
                <w:sz w:val="18"/>
                <w:szCs w:val="18"/>
              </w:rPr>
              <w:t xml:space="preserve">ontrol to </w:t>
            </w:r>
            <w:r w:rsidR="004C35FE" w:rsidRPr="000C6872">
              <w:rPr>
                <w:rFonts w:cstheme="minorHAnsi"/>
                <w:sz w:val="18"/>
                <w:szCs w:val="18"/>
              </w:rPr>
              <w:t>a</w:t>
            </w:r>
            <w:r w:rsidRPr="000C6872">
              <w:rPr>
                <w:rFonts w:cstheme="minorHAnsi"/>
                <w:sz w:val="18"/>
                <w:szCs w:val="18"/>
              </w:rPr>
              <w:t xml:space="preserve">void </w:t>
            </w:r>
            <w:r w:rsidR="004C35FE" w:rsidRPr="000C6872">
              <w:rPr>
                <w:rFonts w:cstheme="minorHAnsi"/>
                <w:sz w:val="18"/>
                <w:szCs w:val="18"/>
              </w:rPr>
              <w:t>d</w:t>
            </w:r>
            <w:r w:rsidRPr="000C6872">
              <w:rPr>
                <w:rFonts w:cstheme="minorHAnsi"/>
                <w:sz w:val="18"/>
                <w:szCs w:val="18"/>
              </w:rPr>
              <w:t xml:space="preserve">ouble </w:t>
            </w:r>
            <w:r w:rsidR="004C35FE" w:rsidRPr="000C6872">
              <w:rPr>
                <w:rFonts w:cstheme="minorHAnsi"/>
                <w:sz w:val="18"/>
                <w:szCs w:val="18"/>
              </w:rPr>
              <w:t>c</w:t>
            </w:r>
            <w:r w:rsidRPr="000C6872">
              <w:rPr>
                <w:rFonts w:cstheme="minorHAnsi"/>
                <w:sz w:val="18"/>
                <w:szCs w:val="18"/>
              </w:rPr>
              <w:t>ounting</w:t>
            </w:r>
          </w:p>
        </w:tc>
        <w:tc>
          <w:tcPr>
            <w:tcW w:w="0" w:type="auto"/>
          </w:tcPr>
          <w:p w14:paraId="4299955E" w14:textId="77777777" w:rsidR="00AE1D27" w:rsidRPr="000C6872" w:rsidRDefault="00AE1D27" w:rsidP="008A2645">
            <w:pPr>
              <w:numPr>
                <w:ilvl w:val="0"/>
                <w:numId w:val="10"/>
              </w:numPr>
              <w:spacing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0C6872">
              <w:rPr>
                <w:rFonts w:cstheme="minorHAnsi"/>
                <w:sz w:val="18"/>
                <w:szCs w:val="18"/>
              </w:rPr>
              <w:t>Relies on built-in cross-checks in NOMIS</w:t>
            </w:r>
          </w:p>
          <w:p w14:paraId="19041D21" w14:textId="453E7541" w:rsidR="00AE1D27" w:rsidRPr="000C6872" w:rsidRDefault="00AE1D27" w:rsidP="000C6872">
            <w:pPr>
              <w:spacing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sz w:val="18"/>
                <w:szCs w:val="18"/>
              </w:rPr>
            </w:pPr>
          </w:p>
        </w:tc>
        <w:tc>
          <w:tcPr>
            <w:tcW w:w="0" w:type="auto"/>
          </w:tcPr>
          <w:p w14:paraId="4DDE36A1" w14:textId="77777777" w:rsidR="00AE1D27" w:rsidRPr="000C6872" w:rsidRDefault="00AE1D27" w:rsidP="008A2645">
            <w:pPr>
              <w:numPr>
                <w:ilvl w:val="0"/>
                <w:numId w:val="10"/>
              </w:numPr>
              <w:spacing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0C6872">
              <w:rPr>
                <w:rFonts w:cstheme="minorHAnsi"/>
                <w:sz w:val="18"/>
                <w:szCs w:val="18"/>
              </w:rPr>
              <w:t>Relies on built-in cross-checks in NOMIS</w:t>
            </w:r>
          </w:p>
          <w:p w14:paraId="7358F963" w14:textId="294C532C" w:rsidR="00AE1D27" w:rsidRPr="000C6872" w:rsidRDefault="00AE1D27" w:rsidP="000C6872">
            <w:pPr>
              <w:spacing w:after="0" w:line="240" w:lineRule="auto"/>
              <w:ind w:left="360"/>
              <w:contextualSpacing/>
              <w:cnfStyle w:val="000000100000" w:firstRow="0" w:lastRow="0" w:firstColumn="0" w:lastColumn="0" w:oddVBand="0" w:evenVBand="0" w:oddHBand="1" w:evenHBand="0" w:firstRowFirstColumn="0" w:firstRowLastColumn="0" w:lastRowFirstColumn="0" w:lastRowLastColumn="0"/>
              <w:rPr>
                <w:rFonts w:cstheme="minorHAnsi"/>
                <w:sz w:val="18"/>
                <w:szCs w:val="18"/>
              </w:rPr>
            </w:pPr>
          </w:p>
        </w:tc>
        <w:tc>
          <w:tcPr>
            <w:tcW w:w="0" w:type="auto"/>
          </w:tcPr>
          <w:p w14:paraId="41DC71E5" w14:textId="1AA512CC" w:rsidR="00AE1D27" w:rsidRPr="000C6872" w:rsidRDefault="00AE1D27" w:rsidP="008A2645">
            <w:pPr>
              <w:numPr>
                <w:ilvl w:val="0"/>
                <w:numId w:val="10"/>
              </w:numPr>
              <w:spacing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0C6872">
              <w:rPr>
                <w:rFonts w:cstheme="minorHAnsi"/>
                <w:sz w:val="18"/>
                <w:szCs w:val="18"/>
              </w:rPr>
              <w:t>Relies on built-in cross-checks in NOMIS</w:t>
            </w:r>
          </w:p>
          <w:p w14:paraId="3FE5735D" w14:textId="6703388E" w:rsidR="00AE1D27" w:rsidRPr="000C6872" w:rsidRDefault="00AE1D27" w:rsidP="008A2645">
            <w:pPr>
              <w:numPr>
                <w:ilvl w:val="0"/>
                <w:numId w:val="10"/>
              </w:numPr>
              <w:spacing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0C6872">
              <w:rPr>
                <w:rFonts w:cstheme="minorHAnsi"/>
                <w:sz w:val="18"/>
                <w:szCs w:val="18"/>
              </w:rPr>
              <w:t xml:space="preserve">M&amp;E </w:t>
            </w:r>
            <w:r w:rsidR="003D56A3">
              <w:rPr>
                <w:rFonts w:cstheme="minorHAnsi"/>
                <w:sz w:val="18"/>
                <w:szCs w:val="18"/>
              </w:rPr>
              <w:t>O</w:t>
            </w:r>
            <w:r w:rsidRPr="000C6872">
              <w:rPr>
                <w:rFonts w:cstheme="minorHAnsi"/>
                <w:sz w:val="18"/>
                <w:szCs w:val="18"/>
              </w:rPr>
              <w:t xml:space="preserve">fficers </w:t>
            </w:r>
            <w:r w:rsidR="00CD2FB2" w:rsidRPr="000C6872">
              <w:rPr>
                <w:rFonts w:cstheme="minorHAnsi"/>
                <w:sz w:val="18"/>
                <w:szCs w:val="18"/>
              </w:rPr>
              <w:t>verif</w:t>
            </w:r>
            <w:r w:rsidR="00CD2FB2">
              <w:rPr>
                <w:rFonts w:cstheme="minorHAnsi"/>
                <w:sz w:val="18"/>
                <w:szCs w:val="18"/>
              </w:rPr>
              <w:t>y</w:t>
            </w:r>
            <w:r w:rsidR="00CD2FB2" w:rsidRPr="000C6872">
              <w:rPr>
                <w:rFonts w:cstheme="minorHAnsi"/>
                <w:sz w:val="18"/>
                <w:szCs w:val="18"/>
              </w:rPr>
              <w:t xml:space="preserve"> </w:t>
            </w:r>
            <w:r w:rsidRPr="000C6872">
              <w:rPr>
                <w:rFonts w:cstheme="minorHAnsi"/>
                <w:sz w:val="18"/>
                <w:szCs w:val="18"/>
              </w:rPr>
              <w:t>the data before submission to the next level</w:t>
            </w:r>
          </w:p>
        </w:tc>
      </w:tr>
      <w:tr w:rsidR="000C6872" w:rsidRPr="00AE1D27" w14:paraId="038AFF83" w14:textId="60879C3D" w:rsidTr="00AE1D27">
        <w:trPr>
          <w:trHeight w:val="484"/>
        </w:trPr>
        <w:tc>
          <w:tcPr>
            <w:cnfStyle w:val="001000000000" w:firstRow="0" w:lastRow="0" w:firstColumn="1" w:lastColumn="0" w:oddVBand="0" w:evenVBand="0" w:oddHBand="0" w:evenHBand="0" w:firstRowFirstColumn="0" w:firstRowLastColumn="0" w:lastRowFirstColumn="0" w:lastRowLastColumn="0"/>
            <w:tcW w:w="0" w:type="auto"/>
            <w:hideMark/>
          </w:tcPr>
          <w:p w14:paraId="3D9BB9D9" w14:textId="6679A1F5" w:rsidR="00AE1D27" w:rsidRPr="000C6872" w:rsidRDefault="00AE1D27" w:rsidP="000C6872">
            <w:pPr>
              <w:spacing w:after="0" w:line="240" w:lineRule="auto"/>
              <w:contextualSpacing/>
              <w:rPr>
                <w:rFonts w:cstheme="minorHAnsi"/>
                <w:sz w:val="18"/>
                <w:szCs w:val="18"/>
              </w:rPr>
            </w:pPr>
            <w:r w:rsidRPr="000C6872">
              <w:rPr>
                <w:rFonts w:cstheme="minorHAnsi"/>
                <w:sz w:val="18"/>
                <w:szCs w:val="18"/>
              </w:rPr>
              <w:t>Confidentiality</w:t>
            </w:r>
          </w:p>
        </w:tc>
        <w:tc>
          <w:tcPr>
            <w:tcW w:w="0" w:type="auto"/>
            <w:hideMark/>
          </w:tcPr>
          <w:p w14:paraId="1A357C99" w14:textId="4C4B3E46" w:rsidR="00AE1D27" w:rsidRPr="000C6872" w:rsidRDefault="00AE1D27" w:rsidP="008A2645">
            <w:pPr>
              <w:numPr>
                <w:ilvl w:val="0"/>
                <w:numId w:val="10"/>
              </w:numPr>
              <w:spacing w:after="0" w:line="24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0C6872">
              <w:rPr>
                <w:rFonts w:cstheme="minorHAnsi"/>
                <w:sz w:val="18"/>
                <w:szCs w:val="18"/>
              </w:rPr>
              <w:t>Password on NOMIS with limited access</w:t>
            </w:r>
          </w:p>
        </w:tc>
        <w:tc>
          <w:tcPr>
            <w:tcW w:w="0" w:type="auto"/>
          </w:tcPr>
          <w:p w14:paraId="54881498" w14:textId="099636BE" w:rsidR="00AE1D27" w:rsidRPr="000C6872" w:rsidRDefault="00AE1D27" w:rsidP="008A2645">
            <w:pPr>
              <w:numPr>
                <w:ilvl w:val="0"/>
                <w:numId w:val="10"/>
              </w:numPr>
              <w:spacing w:after="0" w:line="24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0C6872">
              <w:rPr>
                <w:rFonts w:cstheme="minorHAnsi"/>
                <w:sz w:val="18"/>
                <w:szCs w:val="18"/>
              </w:rPr>
              <w:t>Password on NOMIS with limited access</w:t>
            </w:r>
          </w:p>
        </w:tc>
        <w:tc>
          <w:tcPr>
            <w:tcW w:w="0" w:type="auto"/>
          </w:tcPr>
          <w:p w14:paraId="4D81A7C0" w14:textId="62BEC6E7" w:rsidR="00AE1D27" w:rsidRPr="000C6872" w:rsidRDefault="00AE1D27" w:rsidP="008A2645">
            <w:pPr>
              <w:numPr>
                <w:ilvl w:val="0"/>
                <w:numId w:val="10"/>
              </w:numPr>
              <w:spacing w:after="0" w:line="24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0C6872">
              <w:rPr>
                <w:rFonts w:cstheme="minorHAnsi"/>
                <w:sz w:val="18"/>
                <w:szCs w:val="18"/>
              </w:rPr>
              <w:t>Password on NOMIS with limited access</w:t>
            </w:r>
          </w:p>
        </w:tc>
      </w:tr>
      <w:tr w:rsidR="000C6872" w:rsidRPr="00AE1D27" w14:paraId="70220AA4" w14:textId="020D578E" w:rsidTr="00AE1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9477C0E" w14:textId="24243133" w:rsidR="00AE1D27" w:rsidRPr="000C6872" w:rsidRDefault="00AE1D27" w:rsidP="000C6872">
            <w:pPr>
              <w:spacing w:after="0" w:line="240" w:lineRule="auto"/>
              <w:contextualSpacing/>
              <w:rPr>
                <w:rFonts w:cstheme="minorHAnsi"/>
                <w:sz w:val="18"/>
                <w:szCs w:val="18"/>
              </w:rPr>
            </w:pPr>
            <w:r w:rsidRPr="000C6872">
              <w:rPr>
                <w:rFonts w:cstheme="minorHAnsi"/>
                <w:sz w:val="18"/>
                <w:szCs w:val="18"/>
              </w:rPr>
              <w:t xml:space="preserve">Backup </w:t>
            </w:r>
            <w:r w:rsidR="004C35FE" w:rsidRPr="000C6872">
              <w:rPr>
                <w:rFonts w:cstheme="minorHAnsi"/>
                <w:sz w:val="18"/>
                <w:szCs w:val="18"/>
              </w:rPr>
              <w:t>p</w:t>
            </w:r>
            <w:r w:rsidRPr="000C6872">
              <w:rPr>
                <w:rFonts w:cstheme="minorHAnsi"/>
                <w:sz w:val="18"/>
                <w:szCs w:val="18"/>
              </w:rPr>
              <w:t>rocedure</w:t>
            </w:r>
          </w:p>
        </w:tc>
        <w:tc>
          <w:tcPr>
            <w:tcW w:w="0" w:type="auto"/>
          </w:tcPr>
          <w:p w14:paraId="71412A08" w14:textId="227099A2" w:rsidR="00AE1D27" w:rsidRPr="000C6872" w:rsidRDefault="00AE1D27" w:rsidP="008A2645">
            <w:pPr>
              <w:numPr>
                <w:ilvl w:val="0"/>
                <w:numId w:val="10"/>
              </w:numPr>
              <w:spacing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0C6872">
              <w:rPr>
                <w:rFonts w:cstheme="minorHAnsi"/>
                <w:sz w:val="18"/>
                <w:szCs w:val="18"/>
              </w:rPr>
              <w:t>Hard Drive</w:t>
            </w:r>
          </w:p>
          <w:p w14:paraId="1C0B5234" w14:textId="078DDE5A" w:rsidR="00AE1D27" w:rsidRPr="000C6872" w:rsidRDefault="00AE1D27" w:rsidP="008A2645">
            <w:pPr>
              <w:numPr>
                <w:ilvl w:val="0"/>
                <w:numId w:val="10"/>
              </w:numPr>
              <w:spacing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0C6872">
              <w:rPr>
                <w:rFonts w:cstheme="minorHAnsi"/>
                <w:sz w:val="18"/>
                <w:szCs w:val="18"/>
              </w:rPr>
              <w:t>E-mails</w:t>
            </w:r>
          </w:p>
        </w:tc>
        <w:tc>
          <w:tcPr>
            <w:tcW w:w="0" w:type="auto"/>
          </w:tcPr>
          <w:p w14:paraId="0AE78D3D" w14:textId="4B915FAB" w:rsidR="00AE1D27" w:rsidRPr="000C6872" w:rsidRDefault="00AE1D27" w:rsidP="008A2645">
            <w:pPr>
              <w:numPr>
                <w:ilvl w:val="0"/>
                <w:numId w:val="10"/>
              </w:numPr>
              <w:spacing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0C6872">
              <w:rPr>
                <w:rFonts w:cstheme="minorHAnsi"/>
                <w:sz w:val="18"/>
                <w:szCs w:val="18"/>
              </w:rPr>
              <w:t>External Drive, Cloud</w:t>
            </w:r>
          </w:p>
        </w:tc>
        <w:tc>
          <w:tcPr>
            <w:tcW w:w="0" w:type="auto"/>
          </w:tcPr>
          <w:p w14:paraId="54E49E27" w14:textId="1881485F" w:rsidR="00AE1D27" w:rsidRPr="000C6872" w:rsidRDefault="00AE1D27" w:rsidP="008A2645">
            <w:pPr>
              <w:numPr>
                <w:ilvl w:val="0"/>
                <w:numId w:val="10"/>
              </w:numPr>
              <w:spacing w:after="0" w:line="240" w:lineRule="auto"/>
              <w:contextualSpacing/>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0C6872">
              <w:rPr>
                <w:rFonts w:cstheme="minorHAnsi"/>
                <w:sz w:val="18"/>
                <w:szCs w:val="18"/>
              </w:rPr>
              <w:t>External Drive, Cloud</w:t>
            </w:r>
          </w:p>
        </w:tc>
      </w:tr>
      <w:tr w:rsidR="000C6872" w:rsidRPr="00AE1D27" w14:paraId="1399C3B3" w14:textId="61942785" w:rsidTr="00AE1D27">
        <w:trPr>
          <w:trHeight w:val="134"/>
        </w:trPr>
        <w:tc>
          <w:tcPr>
            <w:cnfStyle w:val="001000000000" w:firstRow="0" w:lastRow="0" w:firstColumn="1" w:lastColumn="0" w:oddVBand="0" w:evenVBand="0" w:oddHBand="0" w:evenHBand="0" w:firstRowFirstColumn="0" w:firstRowLastColumn="0" w:lastRowFirstColumn="0" w:lastRowLastColumn="0"/>
            <w:tcW w:w="0" w:type="auto"/>
            <w:hideMark/>
          </w:tcPr>
          <w:p w14:paraId="2977DCC1" w14:textId="7994924A" w:rsidR="00AE1D27" w:rsidRPr="000C6872" w:rsidRDefault="000C6872" w:rsidP="000C6872">
            <w:pPr>
              <w:spacing w:after="0" w:line="240" w:lineRule="auto"/>
              <w:contextualSpacing/>
              <w:rPr>
                <w:rFonts w:cstheme="minorHAnsi"/>
                <w:sz w:val="18"/>
                <w:szCs w:val="18"/>
              </w:rPr>
            </w:pPr>
            <w:r>
              <w:rPr>
                <w:rFonts w:cstheme="minorHAnsi"/>
                <w:sz w:val="18"/>
                <w:szCs w:val="18"/>
              </w:rPr>
              <w:t>F</w:t>
            </w:r>
            <w:r w:rsidR="00AE1D27" w:rsidRPr="000C6872">
              <w:rPr>
                <w:rFonts w:cstheme="minorHAnsi"/>
                <w:sz w:val="18"/>
                <w:szCs w:val="18"/>
              </w:rPr>
              <w:t>eedback</w:t>
            </w:r>
            <w:r>
              <w:rPr>
                <w:rFonts w:cstheme="minorHAnsi"/>
                <w:sz w:val="18"/>
                <w:szCs w:val="18"/>
              </w:rPr>
              <w:t xml:space="preserve"> mechanism</w:t>
            </w:r>
          </w:p>
        </w:tc>
        <w:tc>
          <w:tcPr>
            <w:tcW w:w="0" w:type="auto"/>
          </w:tcPr>
          <w:p w14:paraId="765C964D" w14:textId="3335E595" w:rsidR="00AE1D27" w:rsidRPr="000C6872" w:rsidRDefault="00AE1D27" w:rsidP="008A2645">
            <w:pPr>
              <w:numPr>
                <w:ilvl w:val="0"/>
                <w:numId w:val="10"/>
              </w:numPr>
              <w:spacing w:after="0" w:line="24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0C6872">
              <w:rPr>
                <w:rFonts w:cstheme="minorHAnsi"/>
                <w:sz w:val="18"/>
                <w:szCs w:val="18"/>
              </w:rPr>
              <w:t>Data Review Meeting</w:t>
            </w:r>
          </w:p>
          <w:p w14:paraId="58FEFF08" w14:textId="4C815111" w:rsidR="00AE1D27" w:rsidRPr="000C6872" w:rsidRDefault="00AE1D27" w:rsidP="008A2645">
            <w:pPr>
              <w:numPr>
                <w:ilvl w:val="0"/>
                <w:numId w:val="10"/>
              </w:numPr>
              <w:spacing w:after="0" w:line="24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0C6872">
              <w:rPr>
                <w:rFonts w:cstheme="minorHAnsi"/>
                <w:sz w:val="18"/>
                <w:szCs w:val="18"/>
              </w:rPr>
              <w:t>E-mails</w:t>
            </w:r>
          </w:p>
        </w:tc>
        <w:tc>
          <w:tcPr>
            <w:tcW w:w="0" w:type="auto"/>
          </w:tcPr>
          <w:p w14:paraId="6C229A6A" w14:textId="1306E517" w:rsidR="00AE1D27" w:rsidRPr="000C6872" w:rsidRDefault="00AE1D27" w:rsidP="008A2645">
            <w:pPr>
              <w:numPr>
                <w:ilvl w:val="0"/>
                <w:numId w:val="10"/>
              </w:numPr>
              <w:spacing w:after="0" w:line="24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0C6872">
              <w:rPr>
                <w:rFonts w:cstheme="minorHAnsi"/>
                <w:sz w:val="18"/>
                <w:szCs w:val="18"/>
              </w:rPr>
              <w:t>Data verification exercise</w:t>
            </w:r>
          </w:p>
          <w:p w14:paraId="03144410" w14:textId="3B2AB6B6" w:rsidR="00AE1D27" w:rsidRPr="000C6872" w:rsidRDefault="00AE1D27" w:rsidP="008A2645">
            <w:pPr>
              <w:numPr>
                <w:ilvl w:val="0"/>
                <w:numId w:val="10"/>
              </w:numPr>
              <w:spacing w:after="0" w:line="24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0C6872">
              <w:rPr>
                <w:rFonts w:cstheme="minorHAnsi"/>
                <w:sz w:val="18"/>
                <w:szCs w:val="18"/>
              </w:rPr>
              <w:t>E-mails</w:t>
            </w:r>
          </w:p>
          <w:p w14:paraId="068ABDA3" w14:textId="33235EBD" w:rsidR="00AE1D27" w:rsidRPr="000C6872" w:rsidRDefault="00AE1D27" w:rsidP="008A2645">
            <w:pPr>
              <w:numPr>
                <w:ilvl w:val="0"/>
                <w:numId w:val="10"/>
              </w:numPr>
              <w:spacing w:after="0" w:line="24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0C6872">
              <w:rPr>
                <w:rFonts w:cstheme="minorHAnsi"/>
                <w:sz w:val="18"/>
                <w:szCs w:val="18"/>
              </w:rPr>
              <w:t>Monthly coordination meetings</w:t>
            </w:r>
          </w:p>
        </w:tc>
        <w:tc>
          <w:tcPr>
            <w:tcW w:w="0" w:type="auto"/>
          </w:tcPr>
          <w:p w14:paraId="0F6CA217" w14:textId="627F278C" w:rsidR="00AE1D27" w:rsidRPr="000C6872" w:rsidRDefault="00AE1D27" w:rsidP="008A2645">
            <w:pPr>
              <w:numPr>
                <w:ilvl w:val="0"/>
                <w:numId w:val="10"/>
              </w:numPr>
              <w:spacing w:after="0" w:line="24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0C6872">
              <w:rPr>
                <w:rFonts w:cstheme="minorHAnsi"/>
                <w:sz w:val="18"/>
                <w:szCs w:val="18"/>
              </w:rPr>
              <w:t>Phone calls</w:t>
            </w:r>
          </w:p>
          <w:p w14:paraId="0BBCF2A2" w14:textId="79DC14C6" w:rsidR="00AE1D27" w:rsidRPr="000C6872" w:rsidRDefault="00AE1D27" w:rsidP="008A2645">
            <w:pPr>
              <w:numPr>
                <w:ilvl w:val="0"/>
                <w:numId w:val="10"/>
              </w:numPr>
              <w:spacing w:after="0" w:line="24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0C6872">
              <w:rPr>
                <w:rFonts w:cstheme="minorHAnsi"/>
                <w:sz w:val="18"/>
                <w:szCs w:val="18"/>
              </w:rPr>
              <w:t>E-Mails</w:t>
            </w:r>
          </w:p>
        </w:tc>
      </w:tr>
    </w:tbl>
    <w:p w14:paraId="0CF56752" w14:textId="77777777" w:rsidR="009B3D26" w:rsidRPr="00AF0E66" w:rsidRDefault="009B3D26" w:rsidP="00F13AAA">
      <w:pPr>
        <w:pStyle w:val="Heading4"/>
        <w:numPr>
          <w:ilvl w:val="3"/>
          <w:numId w:val="26"/>
        </w:numPr>
        <w:spacing w:before="240"/>
      </w:pPr>
      <w:bookmarkStart w:id="258" w:name="_Toc497344296"/>
      <w:r w:rsidRPr="00AF0E66">
        <w:t>STRENGTHS</w:t>
      </w:r>
      <w:bookmarkEnd w:id="258"/>
    </w:p>
    <w:p w14:paraId="3D897E98" w14:textId="39D47A03" w:rsidR="009B3D26" w:rsidRDefault="009B3D26" w:rsidP="009B3D26">
      <w:pPr>
        <w:spacing w:before="240" w:line="240" w:lineRule="auto"/>
        <w:jc w:val="both"/>
      </w:pPr>
      <w:r w:rsidRPr="00AF0E66">
        <w:t xml:space="preserve">All the mechanisms outlined </w:t>
      </w:r>
      <w:r w:rsidR="00C87E81" w:rsidRPr="00AF0E66">
        <w:t>above</w:t>
      </w:r>
      <w:r w:rsidRPr="00AF0E66">
        <w:t xml:space="preserve"> are strengths in the M&amp;E system of </w:t>
      </w:r>
      <w:r w:rsidR="00E11E13">
        <w:t>LOPIN 1</w:t>
      </w:r>
      <w:r w:rsidRPr="00AF0E66">
        <w:t xml:space="preserve">, to ensure the integrity of indicator </w:t>
      </w:r>
      <w:r w:rsidR="003B0ACE">
        <w:t>data</w:t>
      </w:r>
      <w:r w:rsidRPr="00AF0E66">
        <w:t xml:space="preserve">. </w:t>
      </w:r>
    </w:p>
    <w:p w14:paraId="07E67E26" w14:textId="77777777" w:rsidR="00BF65DC" w:rsidRPr="00AF0E66" w:rsidRDefault="00BF65DC" w:rsidP="00F13AAA">
      <w:pPr>
        <w:pStyle w:val="Heading4"/>
        <w:numPr>
          <w:ilvl w:val="3"/>
          <w:numId w:val="26"/>
        </w:numPr>
        <w:spacing w:before="240"/>
      </w:pPr>
      <w:r w:rsidRPr="00AF0E66">
        <w:t>AREAS FOR IMPROVEMENT</w:t>
      </w:r>
    </w:p>
    <w:p w14:paraId="33EA89B1" w14:textId="77777777" w:rsidR="000C6872" w:rsidRDefault="000C6872" w:rsidP="00F13AAA">
      <w:pPr>
        <w:pStyle w:val="Instructions"/>
        <w:spacing w:before="0" w:after="0"/>
        <w:ind w:left="504"/>
        <w:rPr>
          <w:color w:val="6C6463"/>
          <w:sz w:val="22"/>
        </w:rPr>
      </w:pPr>
      <w:r w:rsidRPr="000C6872">
        <w:rPr>
          <w:color w:val="6C6463"/>
          <w:sz w:val="22"/>
        </w:rPr>
        <w:t>Several corrections on OVC service dates were observed on the service forms at CBOs in Akwa Ibom state</w:t>
      </w:r>
      <w:r>
        <w:rPr>
          <w:color w:val="6C6463"/>
          <w:sz w:val="22"/>
        </w:rPr>
        <w:t>.</w:t>
      </w:r>
    </w:p>
    <w:p w14:paraId="0DBA27DF" w14:textId="42A023D2" w:rsidR="000C6872" w:rsidRPr="000C6872" w:rsidRDefault="000C6872" w:rsidP="00F13AAA">
      <w:pPr>
        <w:pStyle w:val="Instructions"/>
        <w:spacing w:before="0" w:after="0"/>
        <w:ind w:left="504"/>
      </w:pPr>
      <w:r w:rsidRPr="000C6872">
        <w:rPr>
          <w:color w:val="6C6463"/>
          <w:sz w:val="22"/>
        </w:rPr>
        <w:t xml:space="preserve">Data quality cross check of NOMIS data with an Excel hard copy of the exported data was observed at only one CBO. </w:t>
      </w:r>
    </w:p>
    <w:p w14:paraId="0D52F45D" w14:textId="77777777" w:rsidR="00BF65DC" w:rsidRPr="00AF0E66" w:rsidRDefault="00BF65DC" w:rsidP="00F13AAA">
      <w:pPr>
        <w:pStyle w:val="Heading4"/>
        <w:numPr>
          <w:ilvl w:val="3"/>
          <w:numId w:val="26"/>
        </w:numPr>
        <w:spacing w:before="240"/>
      </w:pPr>
      <w:r w:rsidRPr="00AF0E66">
        <w:t>RECOMMENDATION</w:t>
      </w:r>
    </w:p>
    <w:p w14:paraId="08AC1DEA" w14:textId="65936958" w:rsidR="000C6872" w:rsidRPr="000C6872" w:rsidRDefault="000C6872" w:rsidP="00F13AAA">
      <w:pPr>
        <w:pStyle w:val="Instructions"/>
        <w:spacing w:before="0" w:after="0"/>
        <w:jc w:val="both"/>
      </w:pPr>
      <w:r w:rsidRPr="000C6872">
        <w:rPr>
          <w:color w:val="6C6463"/>
          <w:sz w:val="22"/>
        </w:rPr>
        <w:t xml:space="preserve">Provide refresher training for CBO staff on </w:t>
      </w:r>
      <w:r>
        <w:rPr>
          <w:color w:val="6C6463"/>
          <w:sz w:val="22"/>
        </w:rPr>
        <w:t xml:space="preserve">maintaining the integrity of data when filling </w:t>
      </w:r>
      <w:r w:rsidRPr="000C6872">
        <w:rPr>
          <w:color w:val="6C6463"/>
          <w:sz w:val="22"/>
        </w:rPr>
        <w:t>data collection tools</w:t>
      </w:r>
      <w:r>
        <w:rPr>
          <w:color w:val="6C6463"/>
          <w:sz w:val="22"/>
        </w:rPr>
        <w:t>.</w:t>
      </w:r>
    </w:p>
    <w:p w14:paraId="5F8F1F96" w14:textId="00C2D4AF" w:rsidR="000C6872" w:rsidRPr="000C6872" w:rsidRDefault="000C6872" w:rsidP="00F13AAA">
      <w:pPr>
        <w:pStyle w:val="Instructions"/>
        <w:spacing w:before="0" w:after="0"/>
        <w:rPr>
          <w:color w:val="6C6463"/>
          <w:sz w:val="22"/>
        </w:rPr>
      </w:pPr>
      <w:r w:rsidRPr="000C6872">
        <w:rPr>
          <w:color w:val="6C6463"/>
          <w:sz w:val="22"/>
        </w:rPr>
        <w:t>Ensure all CBOs conduct data quality cross checks of NOMIS electronic data with an Excel hard copy containing exported data before reporting to the next level.</w:t>
      </w:r>
    </w:p>
    <w:p w14:paraId="36061B21" w14:textId="74C54D40" w:rsidR="000C6872" w:rsidRPr="00AF0E66" w:rsidRDefault="000C6872" w:rsidP="00F13AAA">
      <w:pPr>
        <w:spacing w:before="0" w:after="0" w:line="240" w:lineRule="auto"/>
        <w:jc w:val="both"/>
        <w:sectPr w:rsidR="000C6872" w:rsidRPr="00AF0E66" w:rsidSect="000B0565">
          <w:pgSz w:w="12240" w:h="15840"/>
          <w:pgMar w:top="1440" w:right="1440" w:bottom="1440" w:left="1440" w:header="720" w:footer="720" w:gutter="0"/>
          <w:cols w:space="720"/>
        </w:sectPr>
      </w:pPr>
    </w:p>
    <w:p w14:paraId="234B870C" w14:textId="30442722" w:rsidR="009B3D26" w:rsidRPr="00AF0E66" w:rsidRDefault="009B3D26" w:rsidP="008A2645">
      <w:pPr>
        <w:pStyle w:val="Heading1"/>
        <w:numPr>
          <w:ilvl w:val="0"/>
          <w:numId w:val="26"/>
        </w:numPr>
      </w:pPr>
      <w:bookmarkStart w:id="259" w:name="_Toc497344310"/>
      <w:bookmarkStart w:id="260" w:name="_Toc525930993"/>
      <w:r w:rsidRPr="00AF0E66">
        <w:lastRenderedPageBreak/>
        <w:t xml:space="preserve">Action plan for </w:t>
      </w:r>
      <w:bookmarkEnd w:id="259"/>
      <w:r w:rsidR="00E11E13">
        <w:t>LOPIN 1</w:t>
      </w:r>
      <w:bookmarkEnd w:id="260"/>
    </w:p>
    <w:p w14:paraId="2388AAD5" w14:textId="1EECCDC6" w:rsidR="009B3D26" w:rsidRPr="00AF0E66" w:rsidRDefault="001E32FD" w:rsidP="009B3D26">
      <w:pPr>
        <w:spacing w:before="240" w:line="240" w:lineRule="auto"/>
        <w:jc w:val="both"/>
      </w:pPr>
      <w:bookmarkStart w:id="261" w:name="_Hlk521528571"/>
      <w:r>
        <w:t>The s</w:t>
      </w:r>
      <w:r w:rsidR="009B3D26" w:rsidRPr="00AF0E66">
        <w:t xml:space="preserve">uggested action plan for the various levels </w:t>
      </w:r>
      <w:r w:rsidR="003B0ACE">
        <w:t>are</w:t>
      </w:r>
      <w:r w:rsidR="009B3D26" w:rsidRPr="00AF0E66">
        <w:t xml:space="preserve"> outlined below </w:t>
      </w:r>
      <w:bookmarkEnd w:id="261"/>
      <w:r w:rsidR="009B3D26" w:rsidRPr="00AF0E66">
        <w:t>(</w:t>
      </w:r>
      <w:r>
        <w:t>Central</w:t>
      </w:r>
      <w:r w:rsidRPr="00AF0E66">
        <w:t xml:space="preserve"> </w:t>
      </w:r>
      <w:r w:rsidR="009B3D26" w:rsidRPr="00AF0E66">
        <w:t>Level Action Plan –</w:t>
      </w:r>
      <w:r w:rsidR="003A40CB">
        <w:fldChar w:fldCharType="begin"/>
      </w:r>
      <w:r w:rsidR="003A40CB">
        <w:instrText xml:space="preserve"> REF _Ref496970869 \h </w:instrText>
      </w:r>
      <w:r w:rsidR="003A40CB">
        <w:fldChar w:fldCharType="separate"/>
      </w:r>
      <w:r w:rsidR="00C66CA7" w:rsidRPr="00DF2B5B">
        <w:t xml:space="preserve">Table </w:t>
      </w:r>
      <w:r w:rsidR="00C66CA7">
        <w:rPr>
          <w:noProof/>
        </w:rPr>
        <w:t>9</w:t>
      </w:r>
      <w:r w:rsidR="003A40CB">
        <w:fldChar w:fldCharType="end"/>
      </w:r>
      <w:r w:rsidR="009B3D26" w:rsidRPr="00AF0E66">
        <w:t>; State Level Action Plan –</w:t>
      </w:r>
      <w:r w:rsidR="00633482">
        <w:t xml:space="preserve"> </w:t>
      </w:r>
      <w:r w:rsidR="003A40CB">
        <w:fldChar w:fldCharType="begin"/>
      </w:r>
      <w:r w:rsidR="003A40CB">
        <w:instrText xml:space="preserve"> REF _Ref493819959 \h </w:instrText>
      </w:r>
      <w:r w:rsidR="003A40CB">
        <w:fldChar w:fldCharType="separate"/>
      </w:r>
      <w:r w:rsidR="00C66CA7" w:rsidRPr="00DF2B5B">
        <w:t xml:space="preserve">Table </w:t>
      </w:r>
      <w:r w:rsidR="00C66CA7">
        <w:rPr>
          <w:noProof/>
        </w:rPr>
        <w:t>10</w:t>
      </w:r>
      <w:r w:rsidR="003A40CB">
        <w:fldChar w:fldCharType="end"/>
      </w:r>
      <w:r w:rsidR="009B3D26" w:rsidRPr="00AF0E66">
        <w:t xml:space="preserve">; and CBO Level Action Plan – </w:t>
      </w:r>
      <w:r w:rsidR="003A40CB">
        <w:fldChar w:fldCharType="begin"/>
      </w:r>
      <w:r w:rsidR="003A40CB">
        <w:instrText xml:space="preserve"> REF _Ref493819938 \h </w:instrText>
      </w:r>
      <w:r w:rsidR="003A40CB">
        <w:fldChar w:fldCharType="separate"/>
      </w:r>
      <w:r w:rsidR="00C66CA7" w:rsidRPr="00DF2B5B">
        <w:t xml:space="preserve">Table </w:t>
      </w:r>
      <w:r w:rsidR="00C66CA7">
        <w:rPr>
          <w:noProof/>
        </w:rPr>
        <w:t>11</w:t>
      </w:r>
      <w:r w:rsidR="003A40CB">
        <w:fldChar w:fldCharType="end"/>
      </w:r>
      <w:r w:rsidR="009B3D26" w:rsidRPr="00AF0E66">
        <w:t>).</w:t>
      </w:r>
    </w:p>
    <w:p w14:paraId="4D0E6E31" w14:textId="39FEBA81" w:rsidR="009B3D26" w:rsidRPr="00AF0E66" w:rsidRDefault="000C6872" w:rsidP="006A685E">
      <w:pPr>
        <w:pStyle w:val="Heading2"/>
      </w:pPr>
      <w:bookmarkStart w:id="262" w:name="_Ref493768261"/>
      <w:bookmarkStart w:id="263" w:name="_Toc525930994"/>
      <w:bookmarkStart w:id="264" w:name="_Ref496971510"/>
      <w:bookmarkStart w:id="265" w:name="_Toc497344311"/>
      <w:r>
        <w:t xml:space="preserve">5.1 </w:t>
      </w:r>
      <w:bookmarkStart w:id="266" w:name="_Hlk521333865"/>
      <w:r w:rsidR="009B3D26" w:rsidRPr="00AF0E66">
        <w:t>ACTION PLAN</w:t>
      </w:r>
      <w:bookmarkEnd w:id="262"/>
      <w:r w:rsidR="009B3D26" w:rsidRPr="00AF0E66">
        <w:t xml:space="preserve"> FOR </w:t>
      </w:r>
      <w:r w:rsidR="00E11E13">
        <w:t>LOPIN 1</w:t>
      </w:r>
      <w:r w:rsidR="00102572">
        <w:t xml:space="preserve"> </w:t>
      </w:r>
      <w:r w:rsidR="001E32FD">
        <w:t xml:space="preserve">central </w:t>
      </w:r>
      <w:r w:rsidR="00102572">
        <w:t>LEVEL</w:t>
      </w:r>
      <w:bookmarkEnd w:id="263"/>
      <w:r w:rsidR="009B3D26" w:rsidRPr="00AF0E66">
        <w:t xml:space="preserve"> </w:t>
      </w:r>
      <w:bookmarkEnd w:id="264"/>
      <w:bookmarkEnd w:id="265"/>
    </w:p>
    <w:p w14:paraId="3DA62C36" w14:textId="225C893B" w:rsidR="009B3D26" w:rsidRDefault="000C6872" w:rsidP="000C6872">
      <w:pPr>
        <w:pStyle w:val="Caption"/>
        <w:rPr>
          <w:iCs w:val="0"/>
        </w:rPr>
      </w:pPr>
      <w:bookmarkStart w:id="267" w:name="_Ref496970869"/>
      <w:bookmarkStart w:id="268" w:name="_Toc525931021"/>
      <w:bookmarkStart w:id="269" w:name="_Toc497344346"/>
      <w:r w:rsidRPr="00DF2B5B">
        <w:t xml:space="preserve">Table </w:t>
      </w:r>
      <w:r w:rsidR="00833952">
        <w:rPr>
          <w:noProof/>
        </w:rPr>
        <w:fldChar w:fldCharType="begin"/>
      </w:r>
      <w:r w:rsidR="00833952">
        <w:rPr>
          <w:noProof/>
        </w:rPr>
        <w:instrText xml:space="preserve"> SEQ Table \* ARABIC </w:instrText>
      </w:r>
      <w:r w:rsidR="00833952">
        <w:rPr>
          <w:noProof/>
        </w:rPr>
        <w:fldChar w:fldCharType="separate"/>
      </w:r>
      <w:r w:rsidR="00C66CA7">
        <w:rPr>
          <w:noProof/>
        </w:rPr>
        <w:t>9</w:t>
      </w:r>
      <w:r w:rsidR="00833952">
        <w:rPr>
          <w:noProof/>
        </w:rPr>
        <w:fldChar w:fldCharType="end"/>
      </w:r>
      <w:bookmarkEnd w:id="267"/>
      <w:r w:rsidR="009B3D26" w:rsidRPr="00DF2B5B">
        <w:rPr>
          <w:iCs w:val="0"/>
        </w:rPr>
        <w:t xml:space="preserve">. </w:t>
      </w:r>
      <w:r w:rsidR="00102572">
        <w:rPr>
          <w:iCs w:val="0"/>
        </w:rPr>
        <w:t xml:space="preserve">Action Plan for LOPIN 1 </w:t>
      </w:r>
      <w:r w:rsidR="001E32FD">
        <w:rPr>
          <w:iCs w:val="0"/>
        </w:rPr>
        <w:t>Central</w:t>
      </w:r>
      <w:r w:rsidR="009B3D26" w:rsidRPr="00DF2B5B">
        <w:rPr>
          <w:iCs w:val="0"/>
        </w:rPr>
        <w:t xml:space="preserve"> Level</w:t>
      </w:r>
      <w:bookmarkEnd w:id="268"/>
      <w:r w:rsidR="00A04A20" w:rsidRPr="00DF2B5B">
        <w:rPr>
          <w:iCs w:val="0"/>
        </w:rPr>
        <w:t xml:space="preserve"> </w:t>
      </w:r>
      <w:bookmarkEnd w:id="269"/>
    </w:p>
    <w:tbl>
      <w:tblPr>
        <w:tblStyle w:val="GridTable4-Accent1"/>
        <w:tblW w:w="0" w:type="auto"/>
        <w:tblLook w:val="04A0" w:firstRow="1" w:lastRow="0" w:firstColumn="1" w:lastColumn="0" w:noHBand="0" w:noVBand="1"/>
      </w:tblPr>
      <w:tblGrid>
        <w:gridCol w:w="3423"/>
        <w:gridCol w:w="3497"/>
        <w:gridCol w:w="1347"/>
        <w:gridCol w:w="1083"/>
      </w:tblGrid>
      <w:tr w:rsidR="00BB7E66" w:rsidRPr="000C6872" w14:paraId="21A50C13" w14:textId="77777777" w:rsidTr="00BB7E66">
        <w:trPr>
          <w:cnfStyle w:val="100000000000" w:firstRow="1" w:lastRow="0" w:firstColumn="0" w:lastColumn="0" w:oddVBand="0" w:evenVBand="0" w:oddHBand="0"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0" w:type="auto"/>
            <w:shd w:val="clear" w:color="auto" w:fill="002060"/>
          </w:tcPr>
          <w:p w14:paraId="13C78AE5" w14:textId="77777777" w:rsidR="00BB7E66" w:rsidRPr="000C6872" w:rsidRDefault="00BB7E66" w:rsidP="00BB7E66">
            <w:pPr>
              <w:spacing w:after="0" w:line="240" w:lineRule="auto"/>
              <w:ind w:left="249"/>
              <w:jc w:val="center"/>
              <w:rPr>
                <w:rFonts w:cstheme="minorHAnsi"/>
                <w:color w:val="FFFFFF" w:themeColor="background1"/>
                <w:sz w:val="18"/>
                <w:szCs w:val="18"/>
              </w:rPr>
            </w:pPr>
            <w:bookmarkStart w:id="270" w:name="_Ref493768298"/>
            <w:r w:rsidRPr="000C6872">
              <w:rPr>
                <w:rFonts w:cstheme="minorHAnsi"/>
                <w:color w:val="FFFFFF" w:themeColor="background1"/>
                <w:sz w:val="18"/>
                <w:szCs w:val="18"/>
              </w:rPr>
              <w:t>Areas for Improvement</w:t>
            </w:r>
          </w:p>
        </w:tc>
        <w:tc>
          <w:tcPr>
            <w:tcW w:w="0" w:type="auto"/>
            <w:shd w:val="clear" w:color="auto" w:fill="002060"/>
          </w:tcPr>
          <w:p w14:paraId="69283520" w14:textId="77777777" w:rsidR="00BB7E66" w:rsidRPr="000C6872" w:rsidRDefault="00BB7E66" w:rsidP="00BB7E66">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heme="minorHAnsi"/>
                <w:color w:val="FFFFFF" w:themeColor="background1"/>
                <w:sz w:val="18"/>
                <w:szCs w:val="18"/>
              </w:rPr>
            </w:pPr>
            <w:r w:rsidRPr="000C6872">
              <w:rPr>
                <w:rFonts w:cstheme="minorHAnsi"/>
                <w:color w:val="FFFFFF" w:themeColor="background1"/>
                <w:sz w:val="18"/>
                <w:szCs w:val="18"/>
              </w:rPr>
              <w:t>Description of Action Point</w:t>
            </w:r>
          </w:p>
        </w:tc>
        <w:tc>
          <w:tcPr>
            <w:tcW w:w="0" w:type="auto"/>
            <w:shd w:val="clear" w:color="auto" w:fill="002060"/>
          </w:tcPr>
          <w:p w14:paraId="468B06D5" w14:textId="77777777" w:rsidR="00BB7E66" w:rsidRPr="000C6872" w:rsidRDefault="00BB7E66" w:rsidP="00BB7E66">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heme="minorHAnsi"/>
                <w:color w:val="FFFFFF" w:themeColor="background1"/>
                <w:sz w:val="18"/>
                <w:szCs w:val="18"/>
              </w:rPr>
            </w:pPr>
            <w:r w:rsidRPr="000C6872">
              <w:rPr>
                <w:rFonts w:cstheme="minorHAnsi"/>
                <w:color w:val="FFFFFF" w:themeColor="background1"/>
                <w:sz w:val="18"/>
                <w:szCs w:val="18"/>
              </w:rPr>
              <w:t>Responsible</w:t>
            </w:r>
          </w:p>
        </w:tc>
        <w:tc>
          <w:tcPr>
            <w:tcW w:w="0" w:type="auto"/>
            <w:shd w:val="clear" w:color="auto" w:fill="002060"/>
          </w:tcPr>
          <w:p w14:paraId="5E91FD08" w14:textId="77777777" w:rsidR="00BB7E66" w:rsidRPr="000C6872" w:rsidRDefault="00BB7E66" w:rsidP="00BB7E66">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heme="minorHAnsi"/>
                <w:color w:val="FFFFFF" w:themeColor="background1"/>
                <w:sz w:val="18"/>
                <w:szCs w:val="18"/>
              </w:rPr>
            </w:pPr>
            <w:r w:rsidRPr="000C6872">
              <w:rPr>
                <w:rFonts w:cstheme="minorHAnsi"/>
                <w:color w:val="FFFFFF" w:themeColor="background1"/>
                <w:sz w:val="18"/>
                <w:szCs w:val="18"/>
              </w:rPr>
              <w:t>Time</w:t>
            </w:r>
            <w:r>
              <w:rPr>
                <w:rFonts w:cstheme="minorHAnsi"/>
                <w:color w:val="FFFFFF" w:themeColor="background1"/>
                <w:sz w:val="18"/>
                <w:szCs w:val="18"/>
              </w:rPr>
              <w:t>line</w:t>
            </w:r>
          </w:p>
        </w:tc>
      </w:tr>
      <w:tr w:rsidR="00BB7E66" w:rsidRPr="000C6872" w14:paraId="756D5CB0" w14:textId="77777777" w:rsidTr="00BB7E66">
        <w:trPr>
          <w:cnfStyle w:val="000000100000" w:firstRow="0" w:lastRow="0" w:firstColumn="0" w:lastColumn="0" w:oddVBand="0" w:evenVBand="0" w:oddHBand="1" w:evenHBand="0" w:firstRowFirstColumn="0" w:firstRowLastColumn="0" w:lastRowFirstColumn="0" w:lastRowLastColumn="0"/>
          <w:trHeight w:val="70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3CD0B85" w14:textId="1B7FDC05" w:rsidR="00BB7E66" w:rsidRPr="000C6872" w:rsidRDefault="00BB7E66" w:rsidP="00760D66">
            <w:pPr>
              <w:spacing w:after="0" w:line="240" w:lineRule="auto"/>
              <w:rPr>
                <w:b w:val="0"/>
                <w:bCs w:val="0"/>
                <w:sz w:val="18"/>
                <w:szCs w:val="18"/>
              </w:rPr>
            </w:pPr>
            <w:r w:rsidRPr="004614FB">
              <w:rPr>
                <w:b w:val="0"/>
                <w:bCs w:val="0"/>
                <w:sz w:val="18"/>
                <w:szCs w:val="18"/>
              </w:rPr>
              <w:t xml:space="preserve">Data generated by the current version of NOMIS at </w:t>
            </w:r>
            <w:r w:rsidR="00C174EA">
              <w:rPr>
                <w:b w:val="0"/>
                <w:bCs w:val="0"/>
                <w:sz w:val="18"/>
                <w:szCs w:val="18"/>
              </w:rPr>
              <w:t xml:space="preserve">the </w:t>
            </w:r>
            <w:r w:rsidRPr="004614FB">
              <w:rPr>
                <w:b w:val="0"/>
                <w:bCs w:val="0"/>
                <w:sz w:val="18"/>
                <w:szCs w:val="18"/>
              </w:rPr>
              <w:t>HQ office did not tally with data reported for FY 2018 SAPR</w:t>
            </w:r>
            <w:r>
              <w:rPr>
                <w:b w:val="0"/>
                <w:bCs w:val="0"/>
                <w:sz w:val="18"/>
                <w:szCs w:val="18"/>
              </w:rPr>
              <w:t>.</w:t>
            </w:r>
          </w:p>
        </w:tc>
        <w:tc>
          <w:tcPr>
            <w:tcW w:w="0" w:type="auto"/>
            <w:vAlign w:val="center"/>
          </w:tcPr>
          <w:p w14:paraId="7C3FC641" w14:textId="77777777" w:rsidR="00BB7E66" w:rsidRPr="000C6872" w:rsidRDefault="00BB7E66" w:rsidP="002A795B">
            <w:pPr>
              <w:pStyle w:val="ListParagraph"/>
              <w:numPr>
                <w:ilvl w:val="0"/>
                <w:numId w:val="32"/>
              </w:numPr>
              <w:spacing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2A795B">
              <w:rPr>
                <w:bCs/>
                <w:sz w:val="18"/>
                <w:szCs w:val="18"/>
              </w:rPr>
              <w:t>Update NOMIS software to the most recent version to address NOMIS data discrepancies.</w:t>
            </w:r>
          </w:p>
        </w:tc>
        <w:tc>
          <w:tcPr>
            <w:tcW w:w="0" w:type="auto"/>
            <w:vAlign w:val="center"/>
          </w:tcPr>
          <w:p w14:paraId="35A59CC2" w14:textId="77777777" w:rsidR="00BB7E66" w:rsidRPr="000C6872" w:rsidRDefault="00BB7E66" w:rsidP="00760D66">
            <w:pPr>
              <w:spacing w:after="0" w:line="240" w:lineRule="auto"/>
              <w:jc w:val="center"/>
              <w:cnfStyle w:val="000000100000" w:firstRow="0" w:lastRow="0" w:firstColumn="0" w:lastColumn="0" w:oddVBand="0" w:evenVBand="0" w:oddHBand="1" w:evenHBand="0" w:firstRowFirstColumn="0" w:firstRowLastColumn="0" w:lastRowFirstColumn="0" w:lastRowLastColumn="0"/>
              <w:rPr>
                <w:sz w:val="18"/>
                <w:szCs w:val="18"/>
              </w:rPr>
            </w:pPr>
            <w:r w:rsidRPr="000C6872">
              <w:rPr>
                <w:sz w:val="18"/>
                <w:szCs w:val="18"/>
              </w:rPr>
              <w:t>LOPIN 1 M&amp;E Director</w:t>
            </w:r>
          </w:p>
        </w:tc>
        <w:tc>
          <w:tcPr>
            <w:tcW w:w="0" w:type="auto"/>
            <w:vAlign w:val="center"/>
          </w:tcPr>
          <w:p w14:paraId="2D7B7CBE" w14:textId="77777777" w:rsidR="00BB7E66" w:rsidRPr="000C6872" w:rsidRDefault="00BB7E66" w:rsidP="00760D66">
            <w:pPr>
              <w:spacing w:after="0" w:line="240" w:lineRule="auto"/>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September 2018</w:t>
            </w:r>
          </w:p>
        </w:tc>
      </w:tr>
      <w:tr w:rsidR="00BB7E66" w:rsidRPr="000C6872" w14:paraId="5DEFAC0A" w14:textId="77777777" w:rsidTr="00BB7E66">
        <w:trPr>
          <w:trHeight w:val="1627"/>
        </w:trPr>
        <w:tc>
          <w:tcPr>
            <w:cnfStyle w:val="001000000000" w:firstRow="0" w:lastRow="0" w:firstColumn="1" w:lastColumn="0" w:oddVBand="0" w:evenVBand="0" w:oddHBand="0" w:evenHBand="0" w:firstRowFirstColumn="0" w:firstRowLastColumn="0" w:lastRowFirstColumn="0" w:lastRowLastColumn="0"/>
            <w:tcW w:w="0" w:type="auto"/>
            <w:vAlign w:val="center"/>
          </w:tcPr>
          <w:p w14:paraId="7F89B9B4" w14:textId="77777777" w:rsidR="00BB7E66" w:rsidRPr="004614FB" w:rsidRDefault="00BB7E66" w:rsidP="00760D66">
            <w:pPr>
              <w:spacing w:after="0" w:line="240" w:lineRule="auto"/>
              <w:rPr>
                <w:b w:val="0"/>
                <w:bCs w:val="0"/>
                <w:sz w:val="18"/>
                <w:szCs w:val="18"/>
              </w:rPr>
            </w:pPr>
            <w:r w:rsidRPr="004614FB">
              <w:rPr>
                <w:b w:val="0"/>
                <w:bCs w:val="0"/>
                <w:sz w:val="18"/>
                <w:szCs w:val="18"/>
              </w:rPr>
              <w:t xml:space="preserve">LOPIN 1 </w:t>
            </w:r>
            <w:r>
              <w:rPr>
                <w:b w:val="0"/>
                <w:bCs w:val="0"/>
                <w:sz w:val="18"/>
                <w:szCs w:val="18"/>
              </w:rPr>
              <w:t>D</w:t>
            </w:r>
            <w:r w:rsidRPr="004614FB">
              <w:rPr>
                <w:b w:val="0"/>
                <w:bCs w:val="0"/>
                <w:sz w:val="18"/>
                <w:szCs w:val="18"/>
              </w:rPr>
              <w:t xml:space="preserve">ata </w:t>
            </w:r>
            <w:r>
              <w:rPr>
                <w:b w:val="0"/>
                <w:bCs w:val="0"/>
                <w:sz w:val="18"/>
                <w:szCs w:val="18"/>
              </w:rPr>
              <w:t>M</w:t>
            </w:r>
            <w:r w:rsidRPr="004614FB">
              <w:rPr>
                <w:b w:val="0"/>
                <w:bCs w:val="0"/>
                <w:sz w:val="18"/>
                <w:szCs w:val="18"/>
              </w:rPr>
              <w:t>anagement SOP does not include section on CMP</w:t>
            </w:r>
            <w:r>
              <w:rPr>
                <w:b w:val="0"/>
                <w:bCs w:val="0"/>
                <w:sz w:val="18"/>
                <w:szCs w:val="18"/>
              </w:rPr>
              <w:t>.</w:t>
            </w:r>
          </w:p>
          <w:p w14:paraId="61A632A3" w14:textId="77777777" w:rsidR="00BB7E66" w:rsidRPr="000C6872" w:rsidRDefault="00BB7E66" w:rsidP="00760D66">
            <w:pPr>
              <w:spacing w:after="0" w:line="240" w:lineRule="auto"/>
              <w:rPr>
                <w:b w:val="0"/>
                <w:bCs w:val="0"/>
                <w:sz w:val="18"/>
                <w:szCs w:val="18"/>
              </w:rPr>
            </w:pPr>
          </w:p>
        </w:tc>
        <w:tc>
          <w:tcPr>
            <w:tcW w:w="0" w:type="auto"/>
            <w:vAlign w:val="center"/>
          </w:tcPr>
          <w:p w14:paraId="3FF187FB" w14:textId="3DA94C7B" w:rsidR="00BB7E66" w:rsidRPr="002A795B" w:rsidRDefault="00BB7E66" w:rsidP="002A795B">
            <w:pPr>
              <w:pStyle w:val="ListParagraph"/>
              <w:numPr>
                <w:ilvl w:val="0"/>
                <w:numId w:val="32"/>
              </w:numPr>
              <w:spacing w:after="0" w:line="240" w:lineRule="auto"/>
              <w:cnfStyle w:val="000000000000" w:firstRow="0" w:lastRow="0" w:firstColumn="0" w:lastColumn="0" w:oddVBand="0" w:evenVBand="0" w:oddHBand="0" w:evenHBand="0" w:firstRowFirstColumn="0" w:firstRowLastColumn="0" w:lastRowFirstColumn="0" w:lastRowLastColumn="0"/>
              <w:rPr>
                <w:bCs/>
                <w:sz w:val="18"/>
                <w:szCs w:val="18"/>
              </w:rPr>
            </w:pPr>
            <w:r w:rsidRPr="002A795B">
              <w:rPr>
                <w:bCs/>
                <w:sz w:val="18"/>
                <w:szCs w:val="18"/>
              </w:rPr>
              <w:t>Update the LOPIN 1 Data Management SOP to include section on CMP to guide reporting of data updates.</w:t>
            </w:r>
          </w:p>
          <w:p w14:paraId="2FFA902F" w14:textId="0952AF9B" w:rsidR="00BB7E66" w:rsidRPr="002A795B" w:rsidRDefault="00BB7E66" w:rsidP="002A795B">
            <w:pPr>
              <w:pStyle w:val="ListParagraph"/>
              <w:numPr>
                <w:ilvl w:val="0"/>
                <w:numId w:val="32"/>
              </w:numPr>
              <w:spacing w:after="0" w:line="240" w:lineRule="auto"/>
              <w:cnfStyle w:val="000000000000" w:firstRow="0" w:lastRow="0" w:firstColumn="0" w:lastColumn="0" w:oddVBand="0" w:evenVBand="0" w:oddHBand="0" w:evenHBand="0" w:firstRowFirstColumn="0" w:firstRowLastColumn="0" w:lastRowFirstColumn="0" w:lastRowLastColumn="0"/>
              <w:rPr>
                <w:bCs/>
                <w:sz w:val="18"/>
                <w:szCs w:val="18"/>
              </w:rPr>
            </w:pPr>
            <w:r w:rsidRPr="002A795B">
              <w:rPr>
                <w:bCs/>
                <w:sz w:val="18"/>
                <w:szCs w:val="18"/>
              </w:rPr>
              <w:t xml:space="preserve">Disseminate updated SOP to lower reporting levels and ensure usage compliance. </w:t>
            </w:r>
          </w:p>
        </w:tc>
        <w:tc>
          <w:tcPr>
            <w:tcW w:w="0" w:type="auto"/>
            <w:vAlign w:val="center"/>
          </w:tcPr>
          <w:p w14:paraId="3A7A3969" w14:textId="77777777" w:rsidR="00BB7E66" w:rsidRPr="000C6872" w:rsidRDefault="00BB7E66" w:rsidP="00760D66">
            <w:pPr>
              <w:spacing w:after="0" w:line="240" w:lineRule="auto"/>
              <w:jc w:val="center"/>
              <w:cnfStyle w:val="000000000000" w:firstRow="0" w:lastRow="0" w:firstColumn="0" w:lastColumn="0" w:oddVBand="0" w:evenVBand="0" w:oddHBand="0" w:evenHBand="0" w:firstRowFirstColumn="0" w:firstRowLastColumn="0" w:lastRowFirstColumn="0" w:lastRowLastColumn="0"/>
              <w:rPr>
                <w:sz w:val="18"/>
                <w:szCs w:val="18"/>
              </w:rPr>
            </w:pPr>
            <w:r w:rsidRPr="000C6872">
              <w:rPr>
                <w:sz w:val="18"/>
                <w:szCs w:val="18"/>
              </w:rPr>
              <w:t>LOPIN 1 M&amp;E Director</w:t>
            </w:r>
          </w:p>
        </w:tc>
        <w:tc>
          <w:tcPr>
            <w:tcW w:w="0" w:type="auto"/>
            <w:vAlign w:val="center"/>
          </w:tcPr>
          <w:p w14:paraId="7DF93EEB" w14:textId="77777777" w:rsidR="00BB7E66" w:rsidRPr="000C6872" w:rsidRDefault="00BB7E66" w:rsidP="00760D66">
            <w:pPr>
              <w:spacing w:after="0" w:line="240" w:lineRule="auto"/>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September 2018</w:t>
            </w:r>
          </w:p>
        </w:tc>
      </w:tr>
      <w:tr w:rsidR="00BB7E66" w:rsidRPr="000C6872" w14:paraId="0B119A71" w14:textId="77777777" w:rsidTr="00BB7E66">
        <w:trPr>
          <w:cnfStyle w:val="000000100000" w:firstRow="0" w:lastRow="0" w:firstColumn="0" w:lastColumn="0" w:oddVBand="0" w:evenVBand="0" w:oddHBand="1" w:evenHBand="0" w:firstRowFirstColumn="0" w:firstRowLastColumn="0" w:lastRowFirstColumn="0" w:lastRowLastColumn="0"/>
          <w:trHeight w:val="1627"/>
        </w:trPr>
        <w:tc>
          <w:tcPr>
            <w:cnfStyle w:val="001000000000" w:firstRow="0" w:lastRow="0" w:firstColumn="1" w:lastColumn="0" w:oddVBand="0" w:evenVBand="0" w:oddHBand="0" w:evenHBand="0" w:firstRowFirstColumn="0" w:firstRowLastColumn="0" w:lastRowFirstColumn="0" w:lastRowLastColumn="0"/>
            <w:tcW w:w="0" w:type="auto"/>
            <w:vAlign w:val="center"/>
          </w:tcPr>
          <w:p w14:paraId="4EA7E069" w14:textId="77777777" w:rsidR="00BB7E66" w:rsidRPr="00637151" w:rsidRDefault="00BB7E66" w:rsidP="00760D66">
            <w:pPr>
              <w:spacing w:after="0" w:line="240" w:lineRule="auto"/>
              <w:rPr>
                <w:b w:val="0"/>
                <w:bCs w:val="0"/>
                <w:sz w:val="18"/>
                <w:szCs w:val="18"/>
              </w:rPr>
            </w:pPr>
            <w:r w:rsidRPr="00637151">
              <w:rPr>
                <w:b w:val="0"/>
                <w:bCs w:val="0"/>
                <w:sz w:val="18"/>
                <w:szCs w:val="18"/>
              </w:rPr>
              <w:t>LOPIN 1 Data Management SOP does not include a section that addresses incomplete, late, inaccurate reporting and feedback to lower reporting levels</w:t>
            </w:r>
            <w:r>
              <w:rPr>
                <w:b w:val="0"/>
                <w:bCs w:val="0"/>
                <w:sz w:val="18"/>
                <w:szCs w:val="18"/>
              </w:rPr>
              <w:t>.</w:t>
            </w:r>
          </w:p>
        </w:tc>
        <w:tc>
          <w:tcPr>
            <w:tcW w:w="0" w:type="auto"/>
            <w:vAlign w:val="center"/>
          </w:tcPr>
          <w:p w14:paraId="195901C0" w14:textId="3D3D1E70" w:rsidR="00BB7E66" w:rsidRPr="00637151" w:rsidRDefault="00BB7E66" w:rsidP="002A795B">
            <w:pPr>
              <w:pStyle w:val="ListParagraph"/>
              <w:numPr>
                <w:ilvl w:val="0"/>
                <w:numId w:val="32"/>
              </w:numPr>
              <w:spacing w:after="0" w:line="240" w:lineRule="auto"/>
              <w:cnfStyle w:val="000000100000" w:firstRow="0" w:lastRow="0" w:firstColumn="0" w:lastColumn="0" w:oddVBand="0" w:evenVBand="0" w:oddHBand="1" w:evenHBand="0" w:firstRowFirstColumn="0" w:firstRowLastColumn="0" w:lastRowFirstColumn="0" w:lastRowLastColumn="0"/>
              <w:rPr>
                <w:bCs/>
                <w:sz w:val="18"/>
                <w:szCs w:val="18"/>
              </w:rPr>
            </w:pPr>
            <w:r w:rsidRPr="00637151">
              <w:rPr>
                <w:bCs/>
                <w:sz w:val="18"/>
                <w:szCs w:val="18"/>
              </w:rPr>
              <w:t>Update the LOPIN 1 Data Management SOP to include section that addresses incomplete, late, inaccurate reporting and feedback to lower reporting levels</w:t>
            </w:r>
            <w:r>
              <w:rPr>
                <w:bCs/>
                <w:sz w:val="18"/>
                <w:szCs w:val="18"/>
              </w:rPr>
              <w:t>.</w:t>
            </w:r>
            <w:r w:rsidRPr="00637151">
              <w:rPr>
                <w:bCs/>
                <w:sz w:val="18"/>
                <w:szCs w:val="18"/>
              </w:rPr>
              <w:t xml:space="preserve"> </w:t>
            </w:r>
          </w:p>
          <w:p w14:paraId="06A4E1EB" w14:textId="2CAF41D3" w:rsidR="00BB7E66" w:rsidRPr="002A795B" w:rsidRDefault="00BB7E66" w:rsidP="002A795B">
            <w:pPr>
              <w:pStyle w:val="ListParagraph"/>
              <w:numPr>
                <w:ilvl w:val="0"/>
                <w:numId w:val="32"/>
              </w:numPr>
              <w:spacing w:after="0" w:line="240" w:lineRule="auto"/>
              <w:cnfStyle w:val="000000100000" w:firstRow="0" w:lastRow="0" w:firstColumn="0" w:lastColumn="0" w:oddVBand="0" w:evenVBand="0" w:oddHBand="1" w:evenHBand="0" w:firstRowFirstColumn="0" w:firstRowLastColumn="0" w:lastRowFirstColumn="0" w:lastRowLastColumn="0"/>
              <w:rPr>
                <w:bCs/>
                <w:sz w:val="18"/>
                <w:szCs w:val="18"/>
              </w:rPr>
            </w:pPr>
            <w:r w:rsidRPr="00637151">
              <w:rPr>
                <w:bCs/>
                <w:sz w:val="18"/>
                <w:szCs w:val="18"/>
              </w:rPr>
              <w:t>Disseminate updated SOP to lower reporting levels and ensure usage compliance</w:t>
            </w:r>
            <w:r>
              <w:rPr>
                <w:bCs/>
                <w:sz w:val="18"/>
                <w:szCs w:val="18"/>
              </w:rPr>
              <w:t>.</w:t>
            </w:r>
          </w:p>
        </w:tc>
        <w:tc>
          <w:tcPr>
            <w:tcW w:w="0" w:type="auto"/>
            <w:vAlign w:val="center"/>
          </w:tcPr>
          <w:p w14:paraId="7E7BAC90" w14:textId="77777777" w:rsidR="00BB7E66" w:rsidRPr="000C6872" w:rsidRDefault="00BB7E66" w:rsidP="00760D66">
            <w:pPr>
              <w:spacing w:after="0" w:line="240" w:lineRule="auto"/>
              <w:jc w:val="center"/>
              <w:cnfStyle w:val="000000100000" w:firstRow="0" w:lastRow="0" w:firstColumn="0" w:lastColumn="0" w:oddVBand="0" w:evenVBand="0" w:oddHBand="1" w:evenHBand="0" w:firstRowFirstColumn="0" w:firstRowLastColumn="0" w:lastRowFirstColumn="0" w:lastRowLastColumn="0"/>
              <w:rPr>
                <w:sz w:val="18"/>
                <w:szCs w:val="18"/>
              </w:rPr>
            </w:pPr>
            <w:r w:rsidRPr="000C6872">
              <w:rPr>
                <w:sz w:val="18"/>
                <w:szCs w:val="18"/>
              </w:rPr>
              <w:t>LOPIN 1 M&amp;E Director</w:t>
            </w:r>
          </w:p>
        </w:tc>
        <w:tc>
          <w:tcPr>
            <w:tcW w:w="0" w:type="auto"/>
            <w:vAlign w:val="center"/>
          </w:tcPr>
          <w:p w14:paraId="6998195B" w14:textId="77777777" w:rsidR="00BB7E66" w:rsidRDefault="00BB7E66" w:rsidP="00760D66">
            <w:pPr>
              <w:spacing w:after="0" w:line="240" w:lineRule="auto"/>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September 2018</w:t>
            </w:r>
          </w:p>
        </w:tc>
      </w:tr>
      <w:bookmarkEnd w:id="270"/>
    </w:tbl>
    <w:p w14:paraId="046AE45E" w14:textId="77777777" w:rsidR="00BB7E66" w:rsidRPr="00BB7E66" w:rsidRDefault="00BB7E66" w:rsidP="00BB7E66">
      <w:pPr>
        <w:jc w:val="center"/>
      </w:pPr>
    </w:p>
    <w:p w14:paraId="576C88B3" w14:textId="3EA114FC" w:rsidR="009B3D26" w:rsidRPr="00AF0E66" w:rsidRDefault="009B3D26" w:rsidP="006A685E">
      <w:pPr>
        <w:pStyle w:val="Heading2"/>
      </w:pPr>
      <w:r w:rsidRPr="00AF0E66">
        <w:br w:type="page"/>
      </w:r>
      <w:bookmarkStart w:id="271" w:name="_Toc525930995"/>
      <w:bookmarkStart w:id="272" w:name="_Ref493819914"/>
      <w:bookmarkStart w:id="273" w:name="_Toc497344312"/>
      <w:r w:rsidR="00DF2B5B">
        <w:lastRenderedPageBreak/>
        <w:t xml:space="preserve">5.2 </w:t>
      </w:r>
      <w:r w:rsidR="00102572">
        <w:t>ACTION PLAN FOR L</w:t>
      </w:r>
      <w:r w:rsidR="00E11E13">
        <w:t>OPIN 1</w:t>
      </w:r>
      <w:r w:rsidR="00375D1A">
        <w:t xml:space="preserve"> </w:t>
      </w:r>
      <w:r w:rsidRPr="00AF0E66">
        <w:t>STATE LEVEL</w:t>
      </w:r>
      <w:bookmarkEnd w:id="271"/>
      <w:r w:rsidRPr="00AF0E66">
        <w:t xml:space="preserve"> </w:t>
      </w:r>
      <w:bookmarkEnd w:id="272"/>
      <w:bookmarkEnd w:id="273"/>
    </w:p>
    <w:p w14:paraId="79C531A3" w14:textId="3D36679B" w:rsidR="009B3D26" w:rsidRPr="00DF2B5B" w:rsidRDefault="000C6872" w:rsidP="000C6872">
      <w:pPr>
        <w:pStyle w:val="Caption"/>
        <w:rPr>
          <w:iCs w:val="0"/>
        </w:rPr>
      </w:pPr>
      <w:bookmarkStart w:id="274" w:name="_Ref493819959"/>
      <w:bookmarkStart w:id="275" w:name="_Toc497344347"/>
      <w:bookmarkStart w:id="276" w:name="_Toc525931022"/>
      <w:r w:rsidRPr="00DF2B5B">
        <w:t xml:space="preserve">Table </w:t>
      </w:r>
      <w:r w:rsidR="00833952">
        <w:rPr>
          <w:noProof/>
        </w:rPr>
        <w:fldChar w:fldCharType="begin"/>
      </w:r>
      <w:r w:rsidR="00833952">
        <w:rPr>
          <w:noProof/>
        </w:rPr>
        <w:instrText xml:space="preserve"> SEQ Table \* ARABIC </w:instrText>
      </w:r>
      <w:r w:rsidR="00833952">
        <w:rPr>
          <w:noProof/>
        </w:rPr>
        <w:fldChar w:fldCharType="separate"/>
      </w:r>
      <w:r w:rsidR="00C66CA7">
        <w:rPr>
          <w:noProof/>
        </w:rPr>
        <w:t>10</w:t>
      </w:r>
      <w:r w:rsidR="00833952">
        <w:rPr>
          <w:noProof/>
        </w:rPr>
        <w:fldChar w:fldCharType="end"/>
      </w:r>
      <w:bookmarkEnd w:id="274"/>
      <w:r w:rsidR="009B3D26" w:rsidRPr="00DF2B5B">
        <w:rPr>
          <w:iCs w:val="0"/>
        </w:rPr>
        <w:t xml:space="preserve">. </w:t>
      </w:r>
      <w:r w:rsidR="00102572">
        <w:rPr>
          <w:iCs w:val="0"/>
        </w:rPr>
        <w:t xml:space="preserve">Action Plan for </w:t>
      </w:r>
      <w:r w:rsidR="00E11E13" w:rsidRPr="00DF2B5B">
        <w:rPr>
          <w:iCs w:val="0"/>
        </w:rPr>
        <w:t>LOPIN 1</w:t>
      </w:r>
      <w:r w:rsidR="00A04A20" w:rsidRPr="00DF2B5B">
        <w:rPr>
          <w:iCs w:val="0"/>
        </w:rPr>
        <w:t xml:space="preserve"> </w:t>
      </w:r>
      <w:r w:rsidR="009B3D26" w:rsidRPr="00DF2B5B">
        <w:rPr>
          <w:iCs w:val="0"/>
        </w:rPr>
        <w:t>State Level</w:t>
      </w:r>
      <w:bookmarkEnd w:id="275"/>
      <w:bookmarkEnd w:id="276"/>
    </w:p>
    <w:tbl>
      <w:tblPr>
        <w:tblStyle w:val="GridTable4-Accent1"/>
        <w:tblW w:w="0" w:type="auto"/>
        <w:tblLook w:val="04A0" w:firstRow="1" w:lastRow="0" w:firstColumn="1" w:lastColumn="0" w:noHBand="0" w:noVBand="1"/>
      </w:tblPr>
      <w:tblGrid>
        <w:gridCol w:w="2930"/>
        <w:gridCol w:w="3713"/>
        <w:gridCol w:w="1600"/>
        <w:gridCol w:w="1107"/>
      </w:tblGrid>
      <w:tr w:rsidR="00BB7E66" w:rsidRPr="00DF2B5B" w14:paraId="12D3930B" w14:textId="77777777" w:rsidTr="00760D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002060"/>
          </w:tcPr>
          <w:p w14:paraId="2D6BFB45" w14:textId="77777777" w:rsidR="00BB7E66" w:rsidRPr="00DF2B5B" w:rsidRDefault="00BB7E66" w:rsidP="00BB7E66">
            <w:pPr>
              <w:spacing w:before="240" w:line="240" w:lineRule="auto"/>
              <w:jc w:val="center"/>
              <w:rPr>
                <w:rFonts w:cstheme="minorHAnsi"/>
                <w:color w:val="FFFFFF" w:themeColor="background1"/>
                <w:sz w:val="18"/>
                <w:szCs w:val="18"/>
              </w:rPr>
            </w:pPr>
            <w:r w:rsidRPr="00DF2B5B">
              <w:rPr>
                <w:rFonts w:cstheme="minorHAnsi"/>
                <w:color w:val="FFFFFF" w:themeColor="background1"/>
                <w:sz w:val="18"/>
                <w:szCs w:val="18"/>
              </w:rPr>
              <w:t>Areas for Improvement</w:t>
            </w:r>
          </w:p>
        </w:tc>
        <w:tc>
          <w:tcPr>
            <w:tcW w:w="0" w:type="auto"/>
            <w:shd w:val="clear" w:color="auto" w:fill="002060"/>
          </w:tcPr>
          <w:p w14:paraId="229362D4" w14:textId="77777777" w:rsidR="00BB7E66" w:rsidRPr="00DF2B5B" w:rsidRDefault="00BB7E66" w:rsidP="00BB7E66">
            <w:pPr>
              <w:spacing w:before="240" w:line="240" w:lineRule="auto"/>
              <w:jc w:val="center"/>
              <w:cnfStyle w:val="100000000000" w:firstRow="1" w:lastRow="0" w:firstColumn="0" w:lastColumn="0" w:oddVBand="0" w:evenVBand="0" w:oddHBand="0" w:evenHBand="0" w:firstRowFirstColumn="0" w:firstRowLastColumn="0" w:lastRowFirstColumn="0" w:lastRowLastColumn="0"/>
              <w:rPr>
                <w:rFonts w:cstheme="minorHAnsi"/>
                <w:color w:val="FFFFFF" w:themeColor="background1"/>
                <w:sz w:val="18"/>
                <w:szCs w:val="18"/>
              </w:rPr>
            </w:pPr>
            <w:r w:rsidRPr="00DF2B5B">
              <w:rPr>
                <w:rFonts w:cstheme="minorHAnsi"/>
                <w:color w:val="FFFFFF" w:themeColor="background1"/>
                <w:sz w:val="18"/>
                <w:szCs w:val="18"/>
              </w:rPr>
              <w:t>Description of Action Point</w:t>
            </w:r>
          </w:p>
        </w:tc>
        <w:tc>
          <w:tcPr>
            <w:tcW w:w="0" w:type="auto"/>
            <w:shd w:val="clear" w:color="auto" w:fill="002060"/>
          </w:tcPr>
          <w:p w14:paraId="0B4333EA" w14:textId="77777777" w:rsidR="00BB7E66" w:rsidRPr="00DF2B5B" w:rsidRDefault="00BB7E66" w:rsidP="00BB7E66">
            <w:pPr>
              <w:spacing w:before="240" w:line="240" w:lineRule="auto"/>
              <w:jc w:val="center"/>
              <w:cnfStyle w:val="100000000000" w:firstRow="1" w:lastRow="0" w:firstColumn="0" w:lastColumn="0" w:oddVBand="0" w:evenVBand="0" w:oddHBand="0" w:evenHBand="0" w:firstRowFirstColumn="0" w:firstRowLastColumn="0" w:lastRowFirstColumn="0" w:lastRowLastColumn="0"/>
              <w:rPr>
                <w:rFonts w:cstheme="minorHAnsi"/>
                <w:color w:val="FFFFFF" w:themeColor="background1"/>
                <w:sz w:val="18"/>
                <w:szCs w:val="18"/>
              </w:rPr>
            </w:pPr>
            <w:r w:rsidRPr="00DF2B5B">
              <w:rPr>
                <w:rFonts w:cstheme="minorHAnsi"/>
                <w:color w:val="FFFFFF" w:themeColor="background1"/>
                <w:sz w:val="18"/>
                <w:szCs w:val="18"/>
              </w:rPr>
              <w:t>Responsible</w:t>
            </w:r>
          </w:p>
        </w:tc>
        <w:tc>
          <w:tcPr>
            <w:tcW w:w="0" w:type="auto"/>
            <w:shd w:val="clear" w:color="auto" w:fill="002060"/>
          </w:tcPr>
          <w:p w14:paraId="2C2B43C4" w14:textId="77777777" w:rsidR="00BB7E66" w:rsidRPr="00DF2B5B" w:rsidRDefault="00BB7E66" w:rsidP="00BB7E66">
            <w:pPr>
              <w:spacing w:before="240" w:line="240" w:lineRule="auto"/>
              <w:jc w:val="center"/>
              <w:cnfStyle w:val="100000000000" w:firstRow="1" w:lastRow="0" w:firstColumn="0" w:lastColumn="0" w:oddVBand="0" w:evenVBand="0" w:oddHBand="0" w:evenHBand="0" w:firstRowFirstColumn="0" w:firstRowLastColumn="0" w:lastRowFirstColumn="0" w:lastRowLastColumn="0"/>
              <w:rPr>
                <w:rFonts w:cstheme="minorHAnsi"/>
                <w:color w:val="FFFFFF" w:themeColor="background1"/>
                <w:sz w:val="18"/>
                <w:szCs w:val="18"/>
              </w:rPr>
            </w:pPr>
            <w:r w:rsidRPr="00DF2B5B">
              <w:rPr>
                <w:rFonts w:cstheme="minorHAnsi"/>
                <w:color w:val="FFFFFF" w:themeColor="background1"/>
                <w:sz w:val="18"/>
                <w:szCs w:val="18"/>
              </w:rPr>
              <w:t>Time</w:t>
            </w:r>
            <w:r>
              <w:rPr>
                <w:rFonts w:cstheme="minorHAnsi"/>
                <w:color w:val="FFFFFF" w:themeColor="background1"/>
                <w:sz w:val="18"/>
                <w:szCs w:val="18"/>
              </w:rPr>
              <w:t>line</w:t>
            </w:r>
          </w:p>
        </w:tc>
      </w:tr>
      <w:tr w:rsidR="00BB7E66" w:rsidRPr="00DF2B5B" w14:paraId="7DF88B40" w14:textId="77777777" w:rsidTr="00760D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9BCC27E" w14:textId="77777777" w:rsidR="00BB7E66" w:rsidRPr="00DF2B5B" w:rsidRDefault="00BB7E66" w:rsidP="00760D66">
            <w:pPr>
              <w:pStyle w:val="Instructions"/>
              <w:numPr>
                <w:ilvl w:val="0"/>
                <w:numId w:val="0"/>
              </w:numPr>
              <w:spacing w:before="0" w:after="0"/>
              <w:rPr>
                <w:b w:val="0"/>
                <w:bCs w:val="0"/>
                <w:color w:val="6C6463"/>
                <w:sz w:val="18"/>
                <w:szCs w:val="18"/>
              </w:rPr>
            </w:pPr>
            <w:r w:rsidRPr="00471EB2">
              <w:rPr>
                <w:b w:val="0"/>
                <w:bCs w:val="0"/>
                <w:color w:val="6C6463"/>
                <w:sz w:val="18"/>
                <w:szCs w:val="18"/>
              </w:rPr>
              <w:t>Errors observed in reported data during data verification.</w:t>
            </w:r>
          </w:p>
        </w:tc>
        <w:tc>
          <w:tcPr>
            <w:tcW w:w="0" w:type="auto"/>
            <w:vAlign w:val="center"/>
          </w:tcPr>
          <w:p w14:paraId="397E5023" w14:textId="77777777" w:rsidR="00BB7E66" w:rsidRDefault="00BB7E66" w:rsidP="008A2645">
            <w:pPr>
              <w:pStyle w:val="ListParagraph"/>
              <w:numPr>
                <w:ilvl w:val="0"/>
                <w:numId w:val="32"/>
              </w:numPr>
              <w:spacing w:after="0" w:line="240" w:lineRule="auto"/>
              <w:cnfStyle w:val="000000100000" w:firstRow="0" w:lastRow="0" w:firstColumn="0" w:lastColumn="0" w:oddVBand="0" w:evenVBand="0" w:oddHBand="1" w:evenHBand="0" w:firstRowFirstColumn="0" w:firstRowLastColumn="0" w:lastRowFirstColumn="0" w:lastRowLastColumn="0"/>
              <w:rPr>
                <w:b/>
                <w:bCs/>
                <w:sz w:val="18"/>
                <w:szCs w:val="18"/>
              </w:rPr>
            </w:pPr>
            <w:r>
              <w:rPr>
                <w:bCs/>
                <w:sz w:val="18"/>
                <w:szCs w:val="18"/>
              </w:rPr>
              <w:t>Improve supervisory efforts with the CBOs to ensure accurate data entry and proper use of the NOMIS.</w:t>
            </w:r>
          </w:p>
          <w:p w14:paraId="3DD52BED" w14:textId="77777777" w:rsidR="00BB7E66" w:rsidRDefault="00BB7E66" w:rsidP="008A2645">
            <w:pPr>
              <w:pStyle w:val="ListParagraph"/>
              <w:numPr>
                <w:ilvl w:val="0"/>
                <w:numId w:val="32"/>
              </w:numPr>
              <w:spacing w:after="0" w:line="240" w:lineRule="auto"/>
              <w:cnfStyle w:val="000000100000" w:firstRow="0" w:lastRow="0" w:firstColumn="0" w:lastColumn="0" w:oddVBand="0" w:evenVBand="0" w:oddHBand="1" w:evenHBand="0" w:firstRowFirstColumn="0" w:firstRowLastColumn="0" w:lastRowFirstColumn="0" w:lastRowLastColumn="0"/>
              <w:rPr>
                <w:bCs/>
                <w:sz w:val="18"/>
                <w:szCs w:val="18"/>
              </w:rPr>
            </w:pPr>
            <w:r>
              <w:rPr>
                <w:bCs/>
                <w:sz w:val="18"/>
                <w:szCs w:val="18"/>
              </w:rPr>
              <w:t>Conduct refresher training for DECs on the NOMIS software.</w:t>
            </w:r>
          </w:p>
          <w:p w14:paraId="3602FB70" w14:textId="77777777" w:rsidR="00BB7E66" w:rsidRDefault="00BB7E66" w:rsidP="008A2645">
            <w:pPr>
              <w:pStyle w:val="ListParagraph"/>
              <w:numPr>
                <w:ilvl w:val="0"/>
                <w:numId w:val="32"/>
              </w:numPr>
              <w:spacing w:after="0" w:line="240" w:lineRule="auto"/>
              <w:cnfStyle w:val="000000100000" w:firstRow="0" w:lastRow="0" w:firstColumn="0" w:lastColumn="0" w:oddVBand="0" w:evenVBand="0" w:oddHBand="1" w:evenHBand="0" w:firstRowFirstColumn="0" w:firstRowLastColumn="0" w:lastRowFirstColumn="0" w:lastRowLastColumn="0"/>
              <w:rPr>
                <w:bCs/>
                <w:sz w:val="18"/>
                <w:szCs w:val="18"/>
              </w:rPr>
            </w:pPr>
            <w:r w:rsidRPr="00AA3DC6">
              <w:rPr>
                <w:bCs/>
                <w:sz w:val="18"/>
                <w:szCs w:val="18"/>
              </w:rPr>
              <w:t>Ensure all CBOs conduct data quality cross checks between NOMIS soft copy data and a hard copy Excel NOMIS data before reporting.</w:t>
            </w:r>
          </w:p>
          <w:p w14:paraId="2B74D773" w14:textId="17BCF092" w:rsidR="00BB7E66" w:rsidRPr="002F08BB" w:rsidRDefault="00BB7E66" w:rsidP="008A2645">
            <w:pPr>
              <w:pStyle w:val="ListParagraph"/>
              <w:numPr>
                <w:ilvl w:val="0"/>
                <w:numId w:val="32"/>
              </w:numPr>
              <w:spacing w:after="0" w:line="240" w:lineRule="auto"/>
              <w:cnfStyle w:val="000000100000" w:firstRow="0" w:lastRow="0" w:firstColumn="0" w:lastColumn="0" w:oddVBand="0" w:evenVBand="0" w:oddHBand="1" w:evenHBand="0" w:firstRowFirstColumn="0" w:firstRowLastColumn="0" w:lastRowFirstColumn="0" w:lastRowLastColumn="0"/>
              <w:rPr>
                <w:bCs/>
                <w:sz w:val="18"/>
                <w:szCs w:val="18"/>
              </w:rPr>
            </w:pPr>
            <w:r w:rsidRPr="002F08BB">
              <w:rPr>
                <w:bCs/>
                <w:sz w:val="18"/>
                <w:szCs w:val="18"/>
              </w:rPr>
              <w:t xml:space="preserve">Provide support to CBO M&amp;E </w:t>
            </w:r>
            <w:r w:rsidR="00BD1939">
              <w:rPr>
                <w:bCs/>
                <w:sz w:val="18"/>
                <w:szCs w:val="18"/>
              </w:rPr>
              <w:t>O</w:t>
            </w:r>
            <w:r w:rsidRPr="002F08BB">
              <w:rPr>
                <w:bCs/>
                <w:sz w:val="18"/>
                <w:szCs w:val="18"/>
              </w:rPr>
              <w:t>fficers to conduct periodic folder audits to resolve discrepancies observed during cross checks.</w:t>
            </w:r>
          </w:p>
        </w:tc>
        <w:tc>
          <w:tcPr>
            <w:tcW w:w="0" w:type="auto"/>
            <w:vAlign w:val="center"/>
          </w:tcPr>
          <w:p w14:paraId="3C7A0F80" w14:textId="4665C9E9" w:rsidR="00BB7E66" w:rsidRPr="00DF2B5B" w:rsidRDefault="00BB7E66" w:rsidP="00760D66">
            <w:pPr>
              <w:spacing w:before="240" w:line="240" w:lineRule="auto"/>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LOPIN 1 </w:t>
            </w:r>
            <w:r w:rsidRPr="00DF2B5B">
              <w:rPr>
                <w:sz w:val="18"/>
                <w:szCs w:val="18"/>
              </w:rPr>
              <w:t xml:space="preserve">M&amp;E </w:t>
            </w:r>
            <w:r>
              <w:rPr>
                <w:sz w:val="18"/>
                <w:szCs w:val="18"/>
              </w:rPr>
              <w:t xml:space="preserve">State </w:t>
            </w:r>
            <w:r w:rsidR="00BD1939">
              <w:rPr>
                <w:sz w:val="18"/>
                <w:szCs w:val="18"/>
              </w:rPr>
              <w:t>O</w:t>
            </w:r>
            <w:r w:rsidRPr="00DF2B5B">
              <w:rPr>
                <w:sz w:val="18"/>
                <w:szCs w:val="18"/>
              </w:rPr>
              <w:t>fficer</w:t>
            </w:r>
            <w:r>
              <w:rPr>
                <w:sz w:val="18"/>
                <w:szCs w:val="18"/>
              </w:rPr>
              <w:t>s</w:t>
            </w:r>
          </w:p>
        </w:tc>
        <w:tc>
          <w:tcPr>
            <w:tcW w:w="0" w:type="auto"/>
            <w:vAlign w:val="center"/>
          </w:tcPr>
          <w:p w14:paraId="31B1683C" w14:textId="77777777" w:rsidR="00BB7E66" w:rsidRPr="00DF2B5B" w:rsidRDefault="00BB7E66" w:rsidP="00760D66">
            <w:pPr>
              <w:spacing w:before="240" w:line="240" w:lineRule="auto"/>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September 2018</w:t>
            </w:r>
          </w:p>
        </w:tc>
      </w:tr>
      <w:tr w:rsidR="00BB7E66" w:rsidRPr="00DF2B5B" w14:paraId="0F7EFCC4" w14:textId="77777777" w:rsidTr="00760D66">
        <w:tc>
          <w:tcPr>
            <w:cnfStyle w:val="001000000000" w:firstRow="0" w:lastRow="0" w:firstColumn="1" w:lastColumn="0" w:oddVBand="0" w:evenVBand="0" w:oddHBand="0" w:evenHBand="0" w:firstRowFirstColumn="0" w:firstRowLastColumn="0" w:lastRowFirstColumn="0" w:lastRowLastColumn="0"/>
            <w:tcW w:w="0" w:type="auto"/>
            <w:vAlign w:val="center"/>
          </w:tcPr>
          <w:p w14:paraId="43032510" w14:textId="58B14A2B" w:rsidR="00BB7E66" w:rsidRPr="00471EB2" w:rsidRDefault="00BB7E66" w:rsidP="00760D66">
            <w:pPr>
              <w:pStyle w:val="Instructions"/>
              <w:numPr>
                <w:ilvl w:val="0"/>
                <w:numId w:val="0"/>
              </w:numPr>
              <w:spacing w:before="0" w:after="0"/>
              <w:rPr>
                <w:b w:val="0"/>
                <w:bCs w:val="0"/>
                <w:color w:val="6C6463"/>
                <w:sz w:val="18"/>
                <w:szCs w:val="18"/>
              </w:rPr>
            </w:pPr>
            <w:r w:rsidRPr="00471EB2">
              <w:rPr>
                <w:b w:val="0"/>
                <w:bCs w:val="0"/>
                <w:color w:val="6C6463"/>
                <w:sz w:val="18"/>
                <w:szCs w:val="18"/>
              </w:rPr>
              <w:t xml:space="preserve">Data loss on NOMIS following data </w:t>
            </w:r>
            <w:r w:rsidR="00582047" w:rsidRPr="00471EB2">
              <w:rPr>
                <w:b w:val="0"/>
                <w:bCs w:val="0"/>
                <w:color w:val="6C6463"/>
                <w:sz w:val="18"/>
                <w:szCs w:val="18"/>
              </w:rPr>
              <w:t>export</w:t>
            </w:r>
            <w:r w:rsidR="00582047">
              <w:rPr>
                <w:b w:val="0"/>
                <w:bCs w:val="0"/>
                <w:color w:val="6C6463"/>
                <w:sz w:val="18"/>
                <w:szCs w:val="18"/>
              </w:rPr>
              <w:t>.</w:t>
            </w:r>
          </w:p>
        </w:tc>
        <w:tc>
          <w:tcPr>
            <w:tcW w:w="0" w:type="auto"/>
            <w:vAlign w:val="center"/>
          </w:tcPr>
          <w:p w14:paraId="6AB1B8BE" w14:textId="77777777" w:rsidR="00BB7E66" w:rsidRPr="00471EB2" w:rsidRDefault="00BB7E66" w:rsidP="008A2645">
            <w:pPr>
              <w:pStyle w:val="ListParagraph"/>
              <w:numPr>
                <w:ilvl w:val="0"/>
                <w:numId w:val="32"/>
              </w:numPr>
              <w:spacing w:after="0" w:line="240" w:lineRule="auto"/>
              <w:cnfStyle w:val="000000000000" w:firstRow="0" w:lastRow="0" w:firstColumn="0" w:lastColumn="0" w:oddVBand="0" w:evenVBand="0" w:oddHBand="0" w:evenHBand="0" w:firstRowFirstColumn="0" w:firstRowLastColumn="0" w:lastRowFirstColumn="0" w:lastRowLastColumn="0"/>
              <w:rPr>
                <w:bCs/>
                <w:sz w:val="18"/>
                <w:szCs w:val="18"/>
              </w:rPr>
            </w:pPr>
            <w:r w:rsidRPr="00471EB2">
              <w:rPr>
                <w:bCs/>
                <w:sz w:val="18"/>
                <w:szCs w:val="18"/>
              </w:rPr>
              <w:t>Update NOMIS with the latest version of the software to prevent data loss following data export.</w:t>
            </w:r>
          </w:p>
        </w:tc>
        <w:tc>
          <w:tcPr>
            <w:tcW w:w="0" w:type="auto"/>
            <w:vAlign w:val="center"/>
          </w:tcPr>
          <w:p w14:paraId="3F093A5F" w14:textId="49FFC450" w:rsidR="00BB7E66" w:rsidRPr="00DF2B5B" w:rsidRDefault="00BB7E66" w:rsidP="00760D66">
            <w:pPr>
              <w:spacing w:before="240" w:line="240" w:lineRule="auto"/>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LOPIN 1 </w:t>
            </w:r>
            <w:r w:rsidRPr="00DF2B5B">
              <w:rPr>
                <w:sz w:val="18"/>
                <w:szCs w:val="18"/>
              </w:rPr>
              <w:t xml:space="preserve">M&amp;E </w:t>
            </w:r>
            <w:r>
              <w:rPr>
                <w:sz w:val="18"/>
                <w:szCs w:val="18"/>
              </w:rPr>
              <w:t xml:space="preserve">State </w:t>
            </w:r>
            <w:r w:rsidR="00BD1939">
              <w:rPr>
                <w:sz w:val="18"/>
                <w:szCs w:val="18"/>
              </w:rPr>
              <w:t>O</w:t>
            </w:r>
            <w:r w:rsidRPr="00DF2B5B">
              <w:rPr>
                <w:sz w:val="18"/>
                <w:szCs w:val="18"/>
              </w:rPr>
              <w:t>fficer</w:t>
            </w:r>
            <w:r>
              <w:rPr>
                <w:sz w:val="18"/>
                <w:szCs w:val="18"/>
              </w:rPr>
              <w:t>s</w:t>
            </w:r>
          </w:p>
        </w:tc>
        <w:tc>
          <w:tcPr>
            <w:tcW w:w="0" w:type="auto"/>
            <w:vAlign w:val="center"/>
          </w:tcPr>
          <w:p w14:paraId="6011372F" w14:textId="77777777" w:rsidR="00BB7E66" w:rsidRPr="00DF2B5B" w:rsidRDefault="00BB7E66" w:rsidP="00760D66">
            <w:pPr>
              <w:spacing w:before="240" w:line="240" w:lineRule="auto"/>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September 2018</w:t>
            </w:r>
          </w:p>
        </w:tc>
      </w:tr>
      <w:tr w:rsidR="00BB7E66" w:rsidRPr="00DF2B5B" w14:paraId="5F17B79E" w14:textId="77777777" w:rsidTr="00760D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5B393E4" w14:textId="77777777" w:rsidR="00BB7E66" w:rsidRPr="00DF2B5B" w:rsidRDefault="00BB7E66" w:rsidP="00760D66">
            <w:pPr>
              <w:pStyle w:val="Instructions"/>
              <w:numPr>
                <w:ilvl w:val="0"/>
                <w:numId w:val="0"/>
              </w:numPr>
              <w:spacing w:before="0" w:after="0"/>
              <w:rPr>
                <w:b w:val="0"/>
                <w:bCs w:val="0"/>
                <w:color w:val="6C6463"/>
                <w:sz w:val="18"/>
                <w:szCs w:val="18"/>
              </w:rPr>
            </w:pPr>
            <w:r w:rsidRPr="00471EB2">
              <w:rPr>
                <w:b w:val="0"/>
                <w:bCs w:val="0"/>
                <w:color w:val="6C6463"/>
                <w:sz w:val="18"/>
                <w:szCs w:val="18"/>
              </w:rPr>
              <w:t>Untimely submission of reports by CBOs in Akwa Ibom state.</w:t>
            </w:r>
          </w:p>
        </w:tc>
        <w:tc>
          <w:tcPr>
            <w:tcW w:w="0" w:type="auto"/>
            <w:vAlign w:val="center"/>
          </w:tcPr>
          <w:p w14:paraId="253D5D82" w14:textId="77777777" w:rsidR="00BB7E66" w:rsidRPr="00471EB2" w:rsidRDefault="00BB7E66" w:rsidP="008A2645">
            <w:pPr>
              <w:pStyle w:val="ListParagraph"/>
              <w:numPr>
                <w:ilvl w:val="0"/>
                <w:numId w:val="32"/>
              </w:numPr>
              <w:spacing w:after="0" w:line="240" w:lineRule="auto"/>
              <w:cnfStyle w:val="000000100000" w:firstRow="0" w:lastRow="0" w:firstColumn="0" w:lastColumn="0" w:oddVBand="0" w:evenVBand="0" w:oddHBand="1" w:evenHBand="0" w:firstRowFirstColumn="0" w:firstRowLastColumn="0" w:lastRowFirstColumn="0" w:lastRowLastColumn="0"/>
              <w:rPr>
                <w:bCs/>
                <w:sz w:val="18"/>
                <w:szCs w:val="18"/>
              </w:rPr>
            </w:pPr>
            <w:r w:rsidRPr="00471EB2">
              <w:rPr>
                <w:bCs/>
                <w:sz w:val="18"/>
                <w:szCs w:val="18"/>
              </w:rPr>
              <w:t>Ensure compliance of CBOs in Akwa Ibom state to reporting timelines.</w:t>
            </w:r>
          </w:p>
        </w:tc>
        <w:tc>
          <w:tcPr>
            <w:tcW w:w="0" w:type="auto"/>
            <w:vAlign w:val="center"/>
          </w:tcPr>
          <w:p w14:paraId="3E39093C" w14:textId="741B14A4" w:rsidR="00BB7E66" w:rsidRDefault="00BB7E66" w:rsidP="00760D66">
            <w:pPr>
              <w:spacing w:before="240" w:line="240" w:lineRule="auto"/>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LOPIN 1 </w:t>
            </w:r>
            <w:r w:rsidRPr="00DF2B5B">
              <w:rPr>
                <w:sz w:val="18"/>
                <w:szCs w:val="18"/>
              </w:rPr>
              <w:t xml:space="preserve">M&amp;E </w:t>
            </w:r>
            <w:r w:rsidR="00BD1939">
              <w:rPr>
                <w:sz w:val="18"/>
                <w:szCs w:val="18"/>
              </w:rPr>
              <w:t>O</w:t>
            </w:r>
            <w:r w:rsidRPr="00DF2B5B">
              <w:rPr>
                <w:sz w:val="18"/>
                <w:szCs w:val="18"/>
              </w:rPr>
              <w:t>fficer (Akwa Ibom)</w:t>
            </w:r>
          </w:p>
        </w:tc>
        <w:tc>
          <w:tcPr>
            <w:tcW w:w="0" w:type="auto"/>
            <w:vAlign w:val="center"/>
          </w:tcPr>
          <w:p w14:paraId="2D2427CD" w14:textId="77777777" w:rsidR="00BB7E66" w:rsidRDefault="00BB7E66" w:rsidP="00760D66">
            <w:pPr>
              <w:spacing w:before="240" w:line="240" w:lineRule="auto"/>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September 2018</w:t>
            </w:r>
          </w:p>
        </w:tc>
      </w:tr>
      <w:tr w:rsidR="00BB7E66" w:rsidRPr="00DF2B5B" w14:paraId="53611B2D" w14:textId="77777777" w:rsidTr="00760D66">
        <w:tc>
          <w:tcPr>
            <w:cnfStyle w:val="001000000000" w:firstRow="0" w:lastRow="0" w:firstColumn="1" w:lastColumn="0" w:oddVBand="0" w:evenVBand="0" w:oddHBand="0" w:evenHBand="0" w:firstRowFirstColumn="0" w:firstRowLastColumn="0" w:lastRowFirstColumn="0" w:lastRowLastColumn="0"/>
            <w:tcW w:w="0" w:type="auto"/>
            <w:vAlign w:val="center"/>
          </w:tcPr>
          <w:p w14:paraId="2BEC0191" w14:textId="16623EF6" w:rsidR="00BB7E66" w:rsidRPr="00DF2B5B" w:rsidRDefault="007E3135" w:rsidP="00760D66">
            <w:pPr>
              <w:pStyle w:val="Instructions"/>
              <w:numPr>
                <w:ilvl w:val="0"/>
                <w:numId w:val="0"/>
              </w:numPr>
              <w:spacing w:before="0" w:after="0"/>
              <w:rPr>
                <w:b w:val="0"/>
                <w:bCs w:val="0"/>
                <w:color w:val="6C6463"/>
                <w:sz w:val="18"/>
                <w:szCs w:val="18"/>
              </w:rPr>
            </w:pPr>
            <w:r>
              <w:rPr>
                <w:b w:val="0"/>
                <w:bCs w:val="0"/>
                <w:color w:val="6C6463"/>
                <w:sz w:val="18"/>
                <w:szCs w:val="18"/>
              </w:rPr>
              <w:t>Activity</w:t>
            </w:r>
            <w:r w:rsidR="00BB7E66" w:rsidRPr="00DF2B5B">
              <w:rPr>
                <w:b w:val="0"/>
                <w:bCs w:val="0"/>
                <w:color w:val="6C6463"/>
                <w:sz w:val="18"/>
                <w:szCs w:val="18"/>
              </w:rPr>
              <w:t xml:space="preserve"> data not consistently backed up monthly in Akwa Ibom </w:t>
            </w:r>
            <w:r w:rsidR="006C1A2C">
              <w:rPr>
                <w:b w:val="0"/>
                <w:bCs w:val="0"/>
                <w:color w:val="6C6463"/>
                <w:sz w:val="18"/>
                <w:szCs w:val="18"/>
              </w:rPr>
              <w:t>s</w:t>
            </w:r>
            <w:r w:rsidR="00BB7E66" w:rsidRPr="00DF2B5B">
              <w:rPr>
                <w:b w:val="0"/>
                <w:bCs w:val="0"/>
                <w:color w:val="6C6463"/>
                <w:sz w:val="18"/>
                <w:szCs w:val="18"/>
              </w:rPr>
              <w:t>tate</w:t>
            </w:r>
            <w:r w:rsidR="00BB7E66">
              <w:rPr>
                <w:b w:val="0"/>
                <w:bCs w:val="0"/>
                <w:color w:val="6C6463"/>
                <w:sz w:val="18"/>
                <w:szCs w:val="18"/>
              </w:rPr>
              <w:t>.</w:t>
            </w:r>
          </w:p>
        </w:tc>
        <w:tc>
          <w:tcPr>
            <w:tcW w:w="0" w:type="auto"/>
            <w:vAlign w:val="center"/>
          </w:tcPr>
          <w:p w14:paraId="1804D100" w14:textId="1B376D09" w:rsidR="00BB7E66" w:rsidRPr="00637151" w:rsidRDefault="00BB7E66" w:rsidP="008A2645">
            <w:pPr>
              <w:pStyle w:val="ListParagraph"/>
              <w:numPr>
                <w:ilvl w:val="0"/>
                <w:numId w:val="32"/>
              </w:numPr>
              <w:spacing w:after="0" w:line="240" w:lineRule="auto"/>
              <w:cnfStyle w:val="000000000000" w:firstRow="0" w:lastRow="0" w:firstColumn="0" w:lastColumn="0" w:oddVBand="0" w:evenVBand="0" w:oddHBand="0" w:evenHBand="0" w:firstRowFirstColumn="0" w:firstRowLastColumn="0" w:lastRowFirstColumn="0" w:lastRowLastColumn="0"/>
              <w:rPr>
                <w:bCs/>
                <w:sz w:val="18"/>
                <w:szCs w:val="18"/>
              </w:rPr>
            </w:pPr>
            <w:r w:rsidRPr="00637151">
              <w:rPr>
                <w:bCs/>
                <w:sz w:val="18"/>
                <w:szCs w:val="18"/>
              </w:rPr>
              <w:t xml:space="preserve">Ensure compliance to data back-up guidelines in Akwa Ibom </w:t>
            </w:r>
            <w:r w:rsidR="00BD1939">
              <w:rPr>
                <w:bCs/>
                <w:sz w:val="18"/>
                <w:szCs w:val="18"/>
              </w:rPr>
              <w:t>s</w:t>
            </w:r>
            <w:r w:rsidRPr="00637151">
              <w:rPr>
                <w:bCs/>
                <w:sz w:val="18"/>
                <w:szCs w:val="18"/>
              </w:rPr>
              <w:t>tate</w:t>
            </w:r>
            <w:r>
              <w:rPr>
                <w:bCs/>
                <w:sz w:val="18"/>
                <w:szCs w:val="18"/>
              </w:rPr>
              <w:t>.</w:t>
            </w:r>
          </w:p>
        </w:tc>
        <w:tc>
          <w:tcPr>
            <w:tcW w:w="0" w:type="auto"/>
            <w:vAlign w:val="center"/>
          </w:tcPr>
          <w:p w14:paraId="0BD29EC2" w14:textId="385EA479" w:rsidR="00BB7E66" w:rsidRPr="00637151" w:rsidRDefault="00BB7E66" w:rsidP="00760D66">
            <w:pPr>
              <w:spacing w:before="240" w:line="240" w:lineRule="auto"/>
              <w:jc w:val="center"/>
              <w:cnfStyle w:val="000000000000" w:firstRow="0" w:lastRow="0" w:firstColumn="0" w:lastColumn="0" w:oddVBand="0" w:evenVBand="0" w:oddHBand="0" w:evenHBand="0" w:firstRowFirstColumn="0" w:firstRowLastColumn="0" w:lastRowFirstColumn="0" w:lastRowLastColumn="0"/>
              <w:rPr>
                <w:bCs/>
                <w:sz w:val="18"/>
                <w:szCs w:val="18"/>
              </w:rPr>
            </w:pPr>
            <w:r>
              <w:rPr>
                <w:sz w:val="18"/>
                <w:szCs w:val="18"/>
              </w:rPr>
              <w:t xml:space="preserve">LOPIN 1 </w:t>
            </w:r>
            <w:r w:rsidRPr="00DF2B5B">
              <w:rPr>
                <w:sz w:val="18"/>
                <w:szCs w:val="18"/>
              </w:rPr>
              <w:t xml:space="preserve">M&amp;E </w:t>
            </w:r>
            <w:r w:rsidR="00BD1939">
              <w:rPr>
                <w:sz w:val="18"/>
                <w:szCs w:val="18"/>
              </w:rPr>
              <w:t>O</w:t>
            </w:r>
            <w:r w:rsidRPr="00DF2B5B">
              <w:rPr>
                <w:sz w:val="18"/>
                <w:szCs w:val="18"/>
              </w:rPr>
              <w:t>fficer (Akwa Ibom)</w:t>
            </w:r>
          </w:p>
        </w:tc>
        <w:tc>
          <w:tcPr>
            <w:tcW w:w="0" w:type="auto"/>
            <w:vAlign w:val="center"/>
          </w:tcPr>
          <w:p w14:paraId="2A211CF8" w14:textId="77777777" w:rsidR="00BB7E66" w:rsidRPr="00637151" w:rsidRDefault="00BB7E66" w:rsidP="00760D66">
            <w:pPr>
              <w:spacing w:before="240" w:line="240" w:lineRule="auto"/>
              <w:jc w:val="center"/>
              <w:cnfStyle w:val="000000000000" w:firstRow="0" w:lastRow="0" w:firstColumn="0" w:lastColumn="0" w:oddVBand="0" w:evenVBand="0" w:oddHBand="0" w:evenHBand="0" w:firstRowFirstColumn="0" w:firstRowLastColumn="0" w:lastRowFirstColumn="0" w:lastRowLastColumn="0"/>
              <w:rPr>
                <w:bCs/>
                <w:sz w:val="18"/>
                <w:szCs w:val="18"/>
              </w:rPr>
            </w:pPr>
            <w:r>
              <w:rPr>
                <w:sz w:val="18"/>
                <w:szCs w:val="18"/>
              </w:rPr>
              <w:t>September 2018</w:t>
            </w:r>
          </w:p>
        </w:tc>
      </w:tr>
      <w:tr w:rsidR="00BB7E66" w:rsidRPr="00DF2B5B" w14:paraId="0B7455A1" w14:textId="77777777" w:rsidTr="00760D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F5C7952" w14:textId="5F40864B" w:rsidR="00BB7E66" w:rsidRPr="002F08BB" w:rsidRDefault="00BB7E66" w:rsidP="00760D66">
            <w:pPr>
              <w:pStyle w:val="Instructions"/>
              <w:numPr>
                <w:ilvl w:val="0"/>
                <w:numId w:val="0"/>
              </w:numPr>
              <w:spacing w:before="0" w:after="0"/>
              <w:rPr>
                <w:b w:val="0"/>
                <w:bCs w:val="0"/>
                <w:color w:val="6C6463"/>
                <w:sz w:val="18"/>
                <w:szCs w:val="18"/>
              </w:rPr>
            </w:pPr>
            <w:r w:rsidRPr="00B06A7E">
              <w:rPr>
                <w:b w:val="0"/>
                <w:bCs w:val="0"/>
                <w:color w:val="6C6463"/>
                <w:sz w:val="18"/>
                <w:szCs w:val="18"/>
              </w:rPr>
              <w:t xml:space="preserve">Service forms not accurately and completely filled by </w:t>
            </w:r>
            <w:r>
              <w:rPr>
                <w:b w:val="0"/>
                <w:bCs w:val="0"/>
                <w:color w:val="6C6463"/>
                <w:sz w:val="18"/>
                <w:szCs w:val="18"/>
              </w:rPr>
              <w:t>CVs</w:t>
            </w:r>
            <w:r w:rsidRPr="00B06A7E">
              <w:rPr>
                <w:b w:val="0"/>
                <w:bCs w:val="0"/>
                <w:color w:val="6C6463"/>
                <w:sz w:val="18"/>
                <w:szCs w:val="18"/>
              </w:rPr>
              <w:t xml:space="preserve"> at BF, HCF and AOCF</w:t>
            </w:r>
            <w:r w:rsidR="002A795B">
              <w:rPr>
                <w:b w:val="0"/>
                <w:bCs w:val="0"/>
                <w:color w:val="6C6463"/>
                <w:sz w:val="18"/>
                <w:szCs w:val="18"/>
              </w:rPr>
              <w:t xml:space="preserve"> CBOs</w:t>
            </w:r>
            <w:r w:rsidRPr="00B06A7E">
              <w:rPr>
                <w:b w:val="0"/>
                <w:bCs w:val="0"/>
                <w:color w:val="6C6463"/>
                <w:sz w:val="18"/>
                <w:szCs w:val="18"/>
              </w:rPr>
              <w:t>.</w:t>
            </w:r>
          </w:p>
          <w:p w14:paraId="29A70ED0" w14:textId="77777777" w:rsidR="00BB7E66" w:rsidRPr="002F08BB" w:rsidRDefault="00BB7E66" w:rsidP="00760D66">
            <w:pPr>
              <w:pStyle w:val="Instructions"/>
              <w:numPr>
                <w:ilvl w:val="0"/>
                <w:numId w:val="0"/>
              </w:numPr>
              <w:spacing w:before="0" w:after="0"/>
              <w:rPr>
                <w:b w:val="0"/>
                <w:bCs w:val="0"/>
                <w:color w:val="6C6463"/>
                <w:sz w:val="18"/>
                <w:szCs w:val="18"/>
              </w:rPr>
            </w:pPr>
          </w:p>
          <w:p w14:paraId="7E4C909B" w14:textId="21D88442" w:rsidR="00BB7E66" w:rsidRPr="002F08BB" w:rsidRDefault="002A795B" w:rsidP="00F13AAA">
            <w:pPr>
              <w:pStyle w:val="Instructions"/>
              <w:numPr>
                <w:ilvl w:val="0"/>
                <w:numId w:val="0"/>
              </w:numPr>
              <w:spacing w:before="0" w:after="0"/>
            </w:pPr>
            <w:r>
              <w:rPr>
                <w:b w:val="0"/>
                <w:bCs w:val="0"/>
                <w:color w:val="6C6463"/>
                <w:sz w:val="18"/>
                <w:szCs w:val="18"/>
              </w:rPr>
              <w:t xml:space="preserve">CBO </w:t>
            </w:r>
            <w:r w:rsidR="00BB7E66" w:rsidRPr="00B06A7E">
              <w:rPr>
                <w:b w:val="0"/>
                <w:bCs w:val="0"/>
                <w:color w:val="6C6463"/>
                <w:sz w:val="18"/>
                <w:szCs w:val="18"/>
              </w:rPr>
              <w:t>Data Officer not appending his signature whenever corrections are made on service forms (HCF).</w:t>
            </w:r>
          </w:p>
        </w:tc>
        <w:tc>
          <w:tcPr>
            <w:tcW w:w="0" w:type="auto"/>
            <w:vAlign w:val="center"/>
          </w:tcPr>
          <w:p w14:paraId="5A54742E" w14:textId="77777777" w:rsidR="00BB7E66" w:rsidRPr="00FD35F2" w:rsidRDefault="00BB7E66" w:rsidP="008A2645">
            <w:pPr>
              <w:pStyle w:val="ListParagraph"/>
              <w:numPr>
                <w:ilvl w:val="0"/>
                <w:numId w:val="32"/>
              </w:numPr>
              <w:spacing w:after="0" w:line="240" w:lineRule="auto"/>
              <w:cnfStyle w:val="000000100000" w:firstRow="0" w:lastRow="0" w:firstColumn="0" w:lastColumn="0" w:oddVBand="0" w:evenVBand="0" w:oddHBand="1" w:evenHBand="0" w:firstRowFirstColumn="0" w:firstRowLastColumn="0" w:lastRowFirstColumn="0" w:lastRowLastColumn="0"/>
              <w:rPr>
                <w:bCs/>
                <w:sz w:val="18"/>
                <w:szCs w:val="18"/>
              </w:rPr>
            </w:pPr>
            <w:r w:rsidRPr="002F08BB">
              <w:rPr>
                <w:bCs/>
                <w:sz w:val="18"/>
                <w:szCs w:val="18"/>
              </w:rPr>
              <w:t>Conduct refresher training for CVs on completion of data tools (BF, AOCF and HCF).</w:t>
            </w:r>
          </w:p>
        </w:tc>
        <w:tc>
          <w:tcPr>
            <w:tcW w:w="0" w:type="auto"/>
            <w:vAlign w:val="center"/>
          </w:tcPr>
          <w:p w14:paraId="74F9FBDF" w14:textId="0A56AAB3" w:rsidR="00BB7E66" w:rsidRDefault="00BB7E66" w:rsidP="00760D66">
            <w:pPr>
              <w:spacing w:before="240" w:line="240" w:lineRule="auto"/>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LOPIN 1 </w:t>
            </w:r>
            <w:r w:rsidRPr="00DF2B5B">
              <w:rPr>
                <w:sz w:val="18"/>
                <w:szCs w:val="18"/>
              </w:rPr>
              <w:t xml:space="preserve">M&amp;E </w:t>
            </w:r>
            <w:r>
              <w:rPr>
                <w:sz w:val="18"/>
                <w:szCs w:val="18"/>
              </w:rPr>
              <w:t xml:space="preserve">State </w:t>
            </w:r>
            <w:r w:rsidR="00BD1939">
              <w:rPr>
                <w:sz w:val="18"/>
                <w:szCs w:val="18"/>
              </w:rPr>
              <w:t>O</w:t>
            </w:r>
            <w:r w:rsidRPr="00DF2B5B">
              <w:rPr>
                <w:sz w:val="18"/>
                <w:szCs w:val="18"/>
              </w:rPr>
              <w:t>fficer</w:t>
            </w:r>
            <w:r>
              <w:rPr>
                <w:sz w:val="18"/>
                <w:szCs w:val="18"/>
              </w:rPr>
              <w:t>s</w:t>
            </w:r>
          </w:p>
        </w:tc>
        <w:tc>
          <w:tcPr>
            <w:tcW w:w="0" w:type="auto"/>
            <w:vAlign w:val="center"/>
          </w:tcPr>
          <w:p w14:paraId="3540A12F" w14:textId="77777777" w:rsidR="00BB7E66" w:rsidRDefault="00BB7E66" w:rsidP="00760D66">
            <w:pPr>
              <w:spacing w:before="240" w:line="240" w:lineRule="auto"/>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September 2018</w:t>
            </w:r>
          </w:p>
        </w:tc>
      </w:tr>
      <w:tr w:rsidR="00BB7E66" w:rsidRPr="00DF2B5B" w14:paraId="0DA8A437" w14:textId="77777777" w:rsidTr="00760D66">
        <w:tc>
          <w:tcPr>
            <w:cnfStyle w:val="001000000000" w:firstRow="0" w:lastRow="0" w:firstColumn="1" w:lastColumn="0" w:oddVBand="0" w:evenVBand="0" w:oddHBand="0" w:evenHBand="0" w:firstRowFirstColumn="0" w:firstRowLastColumn="0" w:lastRowFirstColumn="0" w:lastRowLastColumn="0"/>
            <w:tcW w:w="0" w:type="auto"/>
            <w:vAlign w:val="center"/>
          </w:tcPr>
          <w:p w14:paraId="3AF95988" w14:textId="39DF5CE2" w:rsidR="00BB7E66" w:rsidRPr="00B06A7E" w:rsidRDefault="00BB7E66" w:rsidP="00760D66">
            <w:pPr>
              <w:pStyle w:val="Instructions"/>
              <w:numPr>
                <w:ilvl w:val="0"/>
                <w:numId w:val="0"/>
              </w:numPr>
              <w:spacing w:before="0" w:after="0"/>
              <w:rPr>
                <w:color w:val="6C6463"/>
                <w:sz w:val="18"/>
                <w:szCs w:val="18"/>
              </w:rPr>
            </w:pPr>
            <w:r w:rsidRPr="002F08BB">
              <w:rPr>
                <w:b w:val="0"/>
                <w:bCs w:val="0"/>
                <w:color w:val="6C6463"/>
                <w:sz w:val="18"/>
                <w:szCs w:val="18"/>
              </w:rPr>
              <w:t>Stock out of service forms (AOCF) and use of outdated service forms (HCF).</w:t>
            </w:r>
          </w:p>
        </w:tc>
        <w:tc>
          <w:tcPr>
            <w:tcW w:w="0" w:type="auto"/>
            <w:vAlign w:val="center"/>
          </w:tcPr>
          <w:p w14:paraId="0AEC93EC" w14:textId="77777777" w:rsidR="00BB7E66" w:rsidRPr="00471EB2" w:rsidRDefault="00BB7E66" w:rsidP="008A2645">
            <w:pPr>
              <w:pStyle w:val="ListParagraph"/>
              <w:numPr>
                <w:ilvl w:val="0"/>
                <w:numId w:val="32"/>
              </w:numPr>
              <w:spacing w:after="0" w:line="240" w:lineRule="auto"/>
              <w:cnfStyle w:val="000000000000" w:firstRow="0" w:lastRow="0" w:firstColumn="0" w:lastColumn="0" w:oddVBand="0" w:evenVBand="0" w:oddHBand="0" w:evenHBand="0" w:firstRowFirstColumn="0" w:firstRowLastColumn="0" w:lastRowFirstColumn="0" w:lastRowLastColumn="0"/>
              <w:rPr>
                <w:bCs/>
                <w:sz w:val="18"/>
                <w:szCs w:val="18"/>
              </w:rPr>
            </w:pPr>
            <w:r w:rsidRPr="00471EB2">
              <w:rPr>
                <w:bCs/>
                <w:sz w:val="18"/>
                <w:szCs w:val="18"/>
              </w:rPr>
              <w:t xml:space="preserve">Ensure adequate supply of updated reporting tools to all CBOs, especially AOCF. </w:t>
            </w:r>
          </w:p>
          <w:p w14:paraId="30F36C39" w14:textId="77777777" w:rsidR="00BB7E66" w:rsidRPr="002F08BB" w:rsidRDefault="00BB7E66" w:rsidP="008A2645">
            <w:pPr>
              <w:pStyle w:val="ListParagraph"/>
              <w:numPr>
                <w:ilvl w:val="0"/>
                <w:numId w:val="32"/>
              </w:numPr>
              <w:spacing w:after="0" w:line="240" w:lineRule="auto"/>
              <w:cnfStyle w:val="000000000000" w:firstRow="0" w:lastRow="0" w:firstColumn="0" w:lastColumn="0" w:oddVBand="0" w:evenVBand="0" w:oddHBand="0" w:evenHBand="0" w:firstRowFirstColumn="0" w:firstRowLastColumn="0" w:lastRowFirstColumn="0" w:lastRowLastColumn="0"/>
              <w:rPr>
                <w:bCs/>
                <w:sz w:val="18"/>
                <w:szCs w:val="18"/>
              </w:rPr>
            </w:pPr>
            <w:r w:rsidRPr="00471EB2">
              <w:rPr>
                <w:bCs/>
                <w:sz w:val="18"/>
                <w:szCs w:val="18"/>
              </w:rPr>
              <w:t>Ensure CBO compliance to usage of only updated reporting tools.</w:t>
            </w:r>
          </w:p>
        </w:tc>
        <w:tc>
          <w:tcPr>
            <w:tcW w:w="0" w:type="auto"/>
            <w:vAlign w:val="center"/>
          </w:tcPr>
          <w:p w14:paraId="058B95FC" w14:textId="48FB2B5C" w:rsidR="00BB7E66" w:rsidRDefault="00BB7E66" w:rsidP="00760D66">
            <w:pPr>
              <w:spacing w:before="240" w:line="240" w:lineRule="auto"/>
              <w:jc w:val="center"/>
              <w:cnfStyle w:val="000000000000" w:firstRow="0" w:lastRow="0" w:firstColumn="0" w:lastColumn="0" w:oddVBand="0" w:evenVBand="0" w:oddHBand="0" w:evenHBand="0" w:firstRowFirstColumn="0" w:firstRowLastColumn="0" w:lastRowFirstColumn="0" w:lastRowLastColumn="0"/>
              <w:rPr>
                <w:sz w:val="18"/>
                <w:szCs w:val="18"/>
              </w:rPr>
            </w:pPr>
            <w:r w:rsidRPr="00A53C88">
              <w:rPr>
                <w:sz w:val="18"/>
                <w:szCs w:val="18"/>
              </w:rPr>
              <w:t xml:space="preserve">LOPIN 1 M&amp;E State </w:t>
            </w:r>
            <w:r w:rsidR="006C1A2C">
              <w:rPr>
                <w:sz w:val="18"/>
                <w:szCs w:val="18"/>
              </w:rPr>
              <w:t>O</w:t>
            </w:r>
            <w:r w:rsidRPr="00A53C88">
              <w:rPr>
                <w:sz w:val="18"/>
                <w:szCs w:val="18"/>
              </w:rPr>
              <w:t>fficers</w:t>
            </w:r>
          </w:p>
        </w:tc>
        <w:tc>
          <w:tcPr>
            <w:tcW w:w="0" w:type="auto"/>
            <w:vAlign w:val="center"/>
          </w:tcPr>
          <w:p w14:paraId="57059EC4" w14:textId="77777777" w:rsidR="00BB7E66" w:rsidRDefault="00BB7E66" w:rsidP="00760D66">
            <w:pPr>
              <w:spacing w:before="240" w:line="240" w:lineRule="auto"/>
              <w:jc w:val="center"/>
              <w:cnfStyle w:val="000000000000" w:firstRow="0" w:lastRow="0" w:firstColumn="0" w:lastColumn="0" w:oddVBand="0" w:evenVBand="0" w:oddHBand="0" w:evenHBand="0" w:firstRowFirstColumn="0" w:firstRowLastColumn="0" w:lastRowFirstColumn="0" w:lastRowLastColumn="0"/>
              <w:rPr>
                <w:sz w:val="18"/>
                <w:szCs w:val="18"/>
              </w:rPr>
            </w:pPr>
            <w:r w:rsidRPr="0069762B">
              <w:rPr>
                <w:sz w:val="18"/>
                <w:szCs w:val="18"/>
              </w:rPr>
              <w:t>September 2018</w:t>
            </w:r>
          </w:p>
        </w:tc>
      </w:tr>
      <w:tr w:rsidR="00BB7E66" w:rsidRPr="00DF2B5B" w14:paraId="13D24AFB" w14:textId="77777777" w:rsidTr="00F13A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5D415F8" w14:textId="66BB396B" w:rsidR="00BB7E66" w:rsidRPr="00B06A7E" w:rsidRDefault="00BB7E66">
            <w:pPr>
              <w:pStyle w:val="Instructions"/>
              <w:numPr>
                <w:ilvl w:val="0"/>
                <w:numId w:val="0"/>
              </w:numPr>
              <w:spacing w:before="0" w:after="0"/>
              <w:rPr>
                <w:color w:val="6C6463"/>
                <w:sz w:val="18"/>
                <w:szCs w:val="18"/>
              </w:rPr>
            </w:pPr>
            <w:r w:rsidRPr="00B06A7E">
              <w:rPr>
                <w:b w:val="0"/>
                <w:bCs w:val="0"/>
                <w:color w:val="6C6463"/>
                <w:sz w:val="18"/>
                <w:szCs w:val="18"/>
              </w:rPr>
              <w:t>Disorderly arrangement of service forms in the household folders (HCF).</w:t>
            </w:r>
          </w:p>
        </w:tc>
        <w:tc>
          <w:tcPr>
            <w:tcW w:w="0" w:type="auto"/>
            <w:vAlign w:val="center"/>
          </w:tcPr>
          <w:p w14:paraId="545B8CCE" w14:textId="77777777" w:rsidR="00BB7E66" w:rsidRPr="002F08BB" w:rsidRDefault="00BB7E66" w:rsidP="008A2645">
            <w:pPr>
              <w:pStyle w:val="ListParagraph"/>
              <w:numPr>
                <w:ilvl w:val="0"/>
                <w:numId w:val="32"/>
              </w:numPr>
              <w:spacing w:after="0" w:line="240" w:lineRule="auto"/>
              <w:cnfStyle w:val="000000100000" w:firstRow="0" w:lastRow="0" w:firstColumn="0" w:lastColumn="0" w:oddVBand="0" w:evenVBand="0" w:oddHBand="1" w:evenHBand="0" w:firstRowFirstColumn="0" w:firstRowLastColumn="0" w:lastRowFirstColumn="0" w:lastRowLastColumn="0"/>
              <w:rPr>
                <w:bCs/>
                <w:sz w:val="18"/>
                <w:szCs w:val="18"/>
              </w:rPr>
            </w:pPr>
            <w:r w:rsidRPr="002F08BB">
              <w:rPr>
                <w:bCs/>
                <w:sz w:val="18"/>
                <w:szCs w:val="18"/>
              </w:rPr>
              <w:t>Conduct capacity building for CBOs on proper filing of source documents (HCF).</w:t>
            </w:r>
          </w:p>
        </w:tc>
        <w:tc>
          <w:tcPr>
            <w:tcW w:w="0" w:type="auto"/>
            <w:vAlign w:val="center"/>
          </w:tcPr>
          <w:p w14:paraId="5735A023" w14:textId="3796A546" w:rsidR="00BB7E66" w:rsidRDefault="00BB7E66" w:rsidP="00760D66">
            <w:pPr>
              <w:spacing w:before="240" w:line="240" w:lineRule="auto"/>
              <w:jc w:val="center"/>
              <w:cnfStyle w:val="000000100000" w:firstRow="0" w:lastRow="0" w:firstColumn="0" w:lastColumn="0" w:oddVBand="0" w:evenVBand="0" w:oddHBand="1" w:evenHBand="0" w:firstRowFirstColumn="0" w:firstRowLastColumn="0" w:lastRowFirstColumn="0" w:lastRowLastColumn="0"/>
              <w:rPr>
                <w:sz w:val="18"/>
                <w:szCs w:val="18"/>
              </w:rPr>
            </w:pPr>
            <w:r w:rsidRPr="00A53C88">
              <w:rPr>
                <w:sz w:val="18"/>
                <w:szCs w:val="18"/>
              </w:rPr>
              <w:t xml:space="preserve">LOPIN 1 M&amp;E State </w:t>
            </w:r>
            <w:r w:rsidR="006C1A2C">
              <w:rPr>
                <w:sz w:val="18"/>
                <w:szCs w:val="18"/>
              </w:rPr>
              <w:t>O</w:t>
            </w:r>
            <w:r w:rsidRPr="00A53C88">
              <w:rPr>
                <w:sz w:val="18"/>
                <w:szCs w:val="18"/>
              </w:rPr>
              <w:t>fficers</w:t>
            </w:r>
          </w:p>
        </w:tc>
        <w:tc>
          <w:tcPr>
            <w:tcW w:w="0" w:type="auto"/>
            <w:vAlign w:val="center"/>
          </w:tcPr>
          <w:p w14:paraId="3F4D4EBC" w14:textId="77777777" w:rsidR="00BB7E66" w:rsidRDefault="00BB7E66" w:rsidP="00760D66">
            <w:pPr>
              <w:spacing w:before="240" w:line="240" w:lineRule="auto"/>
              <w:jc w:val="center"/>
              <w:cnfStyle w:val="000000100000" w:firstRow="0" w:lastRow="0" w:firstColumn="0" w:lastColumn="0" w:oddVBand="0" w:evenVBand="0" w:oddHBand="1" w:evenHBand="0" w:firstRowFirstColumn="0" w:firstRowLastColumn="0" w:lastRowFirstColumn="0" w:lastRowLastColumn="0"/>
              <w:rPr>
                <w:sz w:val="18"/>
                <w:szCs w:val="18"/>
              </w:rPr>
            </w:pPr>
            <w:r w:rsidRPr="0069762B">
              <w:rPr>
                <w:sz w:val="18"/>
                <w:szCs w:val="18"/>
              </w:rPr>
              <w:t>September 2018</w:t>
            </w:r>
          </w:p>
        </w:tc>
      </w:tr>
    </w:tbl>
    <w:p w14:paraId="265A4BAA" w14:textId="3B674E0D" w:rsidR="00A04A20" w:rsidRPr="00AF0E66" w:rsidRDefault="009B3D26" w:rsidP="00A04A20">
      <w:pPr>
        <w:spacing w:line="240" w:lineRule="auto"/>
        <w:jc w:val="both"/>
      </w:pPr>
      <w:r w:rsidRPr="00AF0E66">
        <w:br w:type="page"/>
      </w:r>
    </w:p>
    <w:p w14:paraId="4A6CDAB1" w14:textId="44AEDDF0" w:rsidR="009B3D26" w:rsidRPr="00AF0E66" w:rsidRDefault="00DF2B5B" w:rsidP="006A685E">
      <w:pPr>
        <w:pStyle w:val="Heading2"/>
      </w:pPr>
      <w:bookmarkStart w:id="277" w:name="_Ref493819926"/>
      <w:bookmarkStart w:id="278" w:name="_Toc497344313"/>
      <w:bookmarkStart w:id="279" w:name="_Toc525930996"/>
      <w:r>
        <w:lastRenderedPageBreak/>
        <w:t xml:space="preserve">5.3 </w:t>
      </w:r>
      <w:r w:rsidR="00102572">
        <w:t>ACTION PLAN FOR L</w:t>
      </w:r>
      <w:r w:rsidR="00E11E13">
        <w:t>OPIN 1</w:t>
      </w:r>
      <w:r>
        <w:t>CBO LEVEL</w:t>
      </w:r>
      <w:bookmarkEnd w:id="277"/>
      <w:bookmarkEnd w:id="278"/>
      <w:bookmarkEnd w:id="279"/>
    </w:p>
    <w:p w14:paraId="4D0E930A" w14:textId="7570F65C" w:rsidR="009B3D26" w:rsidRPr="00DF2B5B" w:rsidRDefault="000C6872" w:rsidP="000C6872">
      <w:pPr>
        <w:pStyle w:val="Caption"/>
        <w:rPr>
          <w:rFonts w:cstheme="minorHAnsi"/>
          <w:iCs w:val="0"/>
        </w:rPr>
      </w:pPr>
      <w:bookmarkStart w:id="280" w:name="_Ref493819938"/>
      <w:bookmarkStart w:id="281" w:name="_Toc525931023"/>
      <w:bookmarkStart w:id="282" w:name="_Toc497344348"/>
      <w:r w:rsidRPr="00DF2B5B">
        <w:t xml:space="preserve">Table </w:t>
      </w:r>
      <w:r w:rsidR="00833952">
        <w:rPr>
          <w:noProof/>
        </w:rPr>
        <w:fldChar w:fldCharType="begin"/>
      </w:r>
      <w:r w:rsidR="00833952">
        <w:rPr>
          <w:noProof/>
        </w:rPr>
        <w:instrText xml:space="preserve"> SEQ Table \* ARABIC </w:instrText>
      </w:r>
      <w:r w:rsidR="00833952">
        <w:rPr>
          <w:noProof/>
        </w:rPr>
        <w:fldChar w:fldCharType="separate"/>
      </w:r>
      <w:r w:rsidR="00C66CA7">
        <w:rPr>
          <w:noProof/>
        </w:rPr>
        <w:t>11</w:t>
      </w:r>
      <w:r w:rsidR="00833952">
        <w:rPr>
          <w:noProof/>
        </w:rPr>
        <w:fldChar w:fldCharType="end"/>
      </w:r>
      <w:bookmarkEnd w:id="280"/>
      <w:r w:rsidR="009B3D26" w:rsidRPr="00DF2B5B">
        <w:rPr>
          <w:iCs w:val="0"/>
        </w:rPr>
        <w:t xml:space="preserve">. </w:t>
      </w:r>
      <w:r w:rsidR="00102572">
        <w:rPr>
          <w:iCs w:val="0"/>
        </w:rPr>
        <w:t xml:space="preserve">Action Plan for </w:t>
      </w:r>
      <w:r w:rsidR="00E11E13" w:rsidRPr="00DF2B5B">
        <w:rPr>
          <w:iCs w:val="0"/>
        </w:rPr>
        <w:t>LOPIN 1</w:t>
      </w:r>
      <w:r w:rsidR="00A865F3" w:rsidRPr="00DF2B5B">
        <w:rPr>
          <w:iCs w:val="0"/>
        </w:rPr>
        <w:t xml:space="preserve"> </w:t>
      </w:r>
      <w:r w:rsidR="009B3D26" w:rsidRPr="00DF2B5B">
        <w:rPr>
          <w:iCs w:val="0"/>
        </w:rPr>
        <w:t>CBO-Level</w:t>
      </w:r>
      <w:bookmarkEnd w:id="281"/>
      <w:r w:rsidR="009B3D26" w:rsidRPr="00DF2B5B">
        <w:rPr>
          <w:iCs w:val="0"/>
        </w:rPr>
        <w:t xml:space="preserve"> </w:t>
      </w:r>
      <w:bookmarkEnd w:id="282"/>
    </w:p>
    <w:tbl>
      <w:tblPr>
        <w:tblStyle w:val="GridTable4-Accent1"/>
        <w:tblW w:w="0" w:type="auto"/>
        <w:jc w:val="center"/>
        <w:tblLook w:val="04A0" w:firstRow="1" w:lastRow="0" w:firstColumn="1" w:lastColumn="0" w:noHBand="0" w:noVBand="1"/>
      </w:tblPr>
      <w:tblGrid>
        <w:gridCol w:w="2670"/>
        <w:gridCol w:w="3980"/>
        <w:gridCol w:w="1458"/>
        <w:gridCol w:w="1242"/>
      </w:tblGrid>
      <w:tr w:rsidR="00BB7E66" w:rsidRPr="00AF0E66" w14:paraId="7BF61BB1" w14:textId="77777777" w:rsidTr="00BB7E6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002060"/>
          </w:tcPr>
          <w:p w14:paraId="15310001" w14:textId="16268EC4" w:rsidR="00BB7E66" w:rsidRPr="0016550F" w:rsidRDefault="00BB7E66" w:rsidP="00BB7E66">
            <w:pPr>
              <w:spacing w:after="0" w:line="240" w:lineRule="auto"/>
              <w:jc w:val="center"/>
              <w:rPr>
                <w:color w:val="FFFFFF" w:themeColor="background1"/>
                <w:sz w:val="18"/>
              </w:rPr>
            </w:pPr>
            <w:r>
              <w:rPr>
                <w:rFonts w:cstheme="minorHAnsi"/>
                <w:color w:val="FFFFFF" w:themeColor="background1"/>
                <w:sz w:val="18"/>
              </w:rPr>
              <w:t>Areas for Improvement</w:t>
            </w:r>
          </w:p>
        </w:tc>
        <w:tc>
          <w:tcPr>
            <w:tcW w:w="0" w:type="auto"/>
            <w:shd w:val="clear" w:color="auto" w:fill="002060"/>
          </w:tcPr>
          <w:p w14:paraId="13D9DC64" w14:textId="77777777" w:rsidR="00BB7E66" w:rsidRPr="0016550F" w:rsidRDefault="00BB7E66" w:rsidP="00BB7E66">
            <w:pPr>
              <w:spacing w:after="0" w:line="240" w:lineRule="auto"/>
              <w:jc w:val="center"/>
              <w:cnfStyle w:val="100000000000" w:firstRow="1" w:lastRow="0" w:firstColumn="0" w:lastColumn="0" w:oddVBand="0" w:evenVBand="0" w:oddHBand="0" w:evenHBand="0" w:firstRowFirstColumn="0" w:firstRowLastColumn="0" w:lastRowFirstColumn="0" w:lastRowLastColumn="0"/>
              <w:rPr>
                <w:color w:val="FFFFFF" w:themeColor="background1"/>
                <w:sz w:val="18"/>
              </w:rPr>
            </w:pPr>
            <w:r w:rsidRPr="0016550F">
              <w:rPr>
                <w:rFonts w:cstheme="minorHAnsi"/>
                <w:color w:val="FFFFFF" w:themeColor="background1"/>
                <w:sz w:val="18"/>
              </w:rPr>
              <w:t>Description of Action Point</w:t>
            </w:r>
          </w:p>
        </w:tc>
        <w:tc>
          <w:tcPr>
            <w:tcW w:w="0" w:type="auto"/>
            <w:shd w:val="clear" w:color="auto" w:fill="002060"/>
          </w:tcPr>
          <w:p w14:paraId="27E89A62" w14:textId="77777777" w:rsidR="00BB7E66" w:rsidRPr="0016550F" w:rsidRDefault="00BB7E66" w:rsidP="00BB7E66">
            <w:pPr>
              <w:spacing w:after="0" w:line="240" w:lineRule="auto"/>
              <w:jc w:val="center"/>
              <w:cnfStyle w:val="100000000000" w:firstRow="1" w:lastRow="0" w:firstColumn="0" w:lastColumn="0" w:oddVBand="0" w:evenVBand="0" w:oddHBand="0" w:evenHBand="0" w:firstRowFirstColumn="0" w:firstRowLastColumn="0" w:lastRowFirstColumn="0" w:lastRowLastColumn="0"/>
              <w:rPr>
                <w:color w:val="FFFFFF" w:themeColor="background1"/>
                <w:sz w:val="18"/>
              </w:rPr>
            </w:pPr>
            <w:r w:rsidRPr="0016550F">
              <w:rPr>
                <w:rFonts w:cstheme="minorHAnsi"/>
                <w:color w:val="FFFFFF" w:themeColor="background1"/>
                <w:sz w:val="18"/>
              </w:rPr>
              <w:t>Responsible</w:t>
            </w:r>
          </w:p>
        </w:tc>
        <w:tc>
          <w:tcPr>
            <w:tcW w:w="0" w:type="auto"/>
            <w:shd w:val="clear" w:color="auto" w:fill="002060"/>
          </w:tcPr>
          <w:p w14:paraId="217761F8" w14:textId="77777777" w:rsidR="00BB7E66" w:rsidRPr="0016550F" w:rsidRDefault="00BB7E66" w:rsidP="00BB7E66">
            <w:pPr>
              <w:spacing w:after="0" w:line="240" w:lineRule="auto"/>
              <w:jc w:val="center"/>
              <w:cnfStyle w:val="100000000000" w:firstRow="1" w:lastRow="0" w:firstColumn="0" w:lastColumn="0" w:oddVBand="0" w:evenVBand="0" w:oddHBand="0" w:evenHBand="0" w:firstRowFirstColumn="0" w:firstRowLastColumn="0" w:lastRowFirstColumn="0" w:lastRowLastColumn="0"/>
              <w:rPr>
                <w:color w:val="FFFFFF" w:themeColor="background1"/>
                <w:sz w:val="18"/>
              </w:rPr>
            </w:pPr>
            <w:r w:rsidRPr="0016550F">
              <w:rPr>
                <w:rFonts w:cstheme="minorHAnsi"/>
                <w:color w:val="FFFFFF" w:themeColor="background1"/>
                <w:sz w:val="18"/>
              </w:rPr>
              <w:t>Time</w:t>
            </w:r>
            <w:r>
              <w:rPr>
                <w:rFonts w:cstheme="minorHAnsi"/>
                <w:color w:val="FFFFFF" w:themeColor="background1"/>
                <w:sz w:val="18"/>
              </w:rPr>
              <w:t>line</w:t>
            </w:r>
          </w:p>
        </w:tc>
      </w:tr>
      <w:tr w:rsidR="00BB7E66" w:rsidRPr="00AF0E66" w14:paraId="3E3C020B" w14:textId="77777777" w:rsidTr="00BB7E66">
        <w:trPr>
          <w:cnfStyle w:val="000000100000" w:firstRow="0" w:lastRow="0" w:firstColumn="0" w:lastColumn="0" w:oddVBand="0" w:evenVBand="0" w:oddHBand="1" w:evenHBand="0" w:firstRowFirstColumn="0" w:firstRowLastColumn="0" w:lastRowFirstColumn="0" w:lastRowLastColumn="0"/>
          <w:trHeight w:val="404"/>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2B9142C6" w14:textId="77777777" w:rsidR="00BB7E66" w:rsidRPr="00DF2B5B" w:rsidRDefault="00BB7E66" w:rsidP="00760D66">
            <w:pPr>
              <w:spacing w:before="0" w:after="0" w:line="240" w:lineRule="auto"/>
              <w:rPr>
                <w:b w:val="0"/>
                <w:bCs w:val="0"/>
                <w:sz w:val="18"/>
                <w:szCs w:val="18"/>
              </w:rPr>
            </w:pPr>
            <w:r w:rsidRPr="00B06A7E">
              <w:rPr>
                <w:b w:val="0"/>
                <w:bCs w:val="0"/>
                <w:sz w:val="18"/>
                <w:szCs w:val="18"/>
              </w:rPr>
              <w:t>Old computers with inadequate capacity for large data are in use, making data entry slow (BF).</w:t>
            </w:r>
          </w:p>
        </w:tc>
        <w:tc>
          <w:tcPr>
            <w:tcW w:w="0" w:type="auto"/>
            <w:vAlign w:val="center"/>
          </w:tcPr>
          <w:p w14:paraId="7EBB67F0" w14:textId="77777777" w:rsidR="00BB7E66" w:rsidRPr="002A795B" w:rsidRDefault="00BB7E66" w:rsidP="002A795B">
            <w:pPr>
              <w:pStyle w:val="ListParagraph"/>
              <w:numPr>
                <w:ilvl w:val="0"/>
                <w:numId w:val="32"/>
              </w:numPr>
              <w:spacing w:after="0" w:line="240" w:lineRule="auto"/>
              <w:cnfStyle w:val="000000100000" w:firstRow="0" w:lastRow="0" w:firstColumn="0" w:lastColumn="0" w:oddVBand="0" w:evenVBand="0" w:oddHBand="1" w:evenHBand="0" w:firstRowFirstColumn="0" w:firstRowLastColumn="0" w:lastRowFirstColumn="0" w:lastRowLastColumn="0"/>
              <w:rPr>
                <w:bCs/>
                <w:sz w:val="18"/>
                <w:szCs w:val="18"/>
              </w:rPr>
            </w:pPr>
            <w:r w:rsidRPr="002F08BB">
              <w:rPr>
                <w:bCs/>
                <w:sz w:val="18"/>
                <w:szCs w:val="18"/>
              </w:rPr>
              <w:t>Upgrade computer software to a higher capacity or procure a computer with capacity for large data, to improve the process of data entry into the NOMIS (BF).</w:t>
            </w:r>
          </w:p>
        </w:tc>
        <w:tc>
          <w:tcPr>
            <w:tcW w:w="0" w:type="auto"/>
            <w:vAlign w:val="center"/>
          </w:tcPr>
          <w:p w14:paraId="768F635C" w14:textId="5FA5E6FB" w:rsidR="00BB7E66" w:rsidRPr="00DF2B5B" w:rsidRDefault="00BB7E66" w:rsidP="00760D66">
            <w:pPr>
              <w:pStyle w:val="Instructions"/>
              <w:numPr>
                <w:ilvl w:val="0"/>
                <w:numId w:val="0"/>
              </w:numPr>
              <w:spacing w:before="0" w:after="0"/>
              <w:ind w:left="142"/>
              <w:jc w:val="center"/>
              <w:cnfStyle w:val="000000100000" w:firstRow="0" w:lastRow="0" w:firstColumn="0" w:lastColumn="0" w:oddVBand="0" w:evenVBand="0" w:oddHBand="1" w:evenHBand="0" w:firstRowFirstColumn="0" w:firstRowLastColumn="0" w:lastRowFirstColumn="0" w:lastRowLastColumn="0"/>
              <w:rPr>
                <w:color w:val="6C6463"/>
                <w:sz w:val="18"/>
                <w:szCs w:val="18"/>
              </w:rPr>
            </w:pPr>
            <w:r>
              <w:rPr>
                <w:color w:val="6C6463"/>
                <w:sz w:val="18"/>
                <w:szCs w:val="18"/>
              </w:rPr>
              <w:t xml:space="preserve">BF CBO </w:t>
            </w:r>
            <w:r w:rsidR="002A5ADB">
              <w:rPr>
                <w:color w:val="6C6463"/>
                <w:sz w:val="18"/>
                <w:szCs w:val="18"/>
              </w:rPr>
              <w:t>P</w:t>
            </w:r>
            <w:r>
              <w:rPr>
                <w:color w:val="6C6463"/>
                <w:sz w:val="18"/>
                <w:szCs w:val="18"/>
              </w:rPr>
              <w:t xml:space="preserve">rogram </w:t>
            </w:r>
            <w:r w:rsidR="002A5ADB">
              <w:rPr>
                <w:color w:val="6C6463"/>
                <w:sz w:val="18"/>
                <w:szCs w:val="18"/>
              </w:rPr>
              <w:t>M</w:t>
            </w:r>
            <w:r>
              <w:rPr>
                <w:color w:val="6C6463"/>
                <w:sz w:val="18"/>
                <w:szCs w:val="18"/>
              </w:rPr>
              <w:t>anager</w:t>
            </w:r>
          </w:p>
        </w:tc>
        <w:tc>
          <w:tcPr>
            <w:tcW w:w="0" w:type="auto"/>
            <w:vAlign w:val="center"/>
          </w:tcPr>
          <w:p w14:paraId="75E3C651" w14:textId="77777777" w:rsidR="00BB7E66" w:rsidRPr="00DF2B5B" w:rsidRDefault="00BB7E66" w:rsidP="00760D66">
            <w:pPr>
              <w:pStyle w:val="Instructions"/>
              <w:numPr>
                <w:ilvl w:val="0"/>
                <w:numId w:val="0"/>
              </w:numPr>
              <w:spacing w:before="0" w:after="0"/>
              <w:ind w:left="142"/>
              <w:jc w:val="center"/>
              <w:cnfStyle w:val="000000100000" w:firstRow="0" w:lastRow="0" w:firstColumn="0" w:lastColumn="0" w:oddVBand="0" w:evenVBand="0" w:oddHBand="1" w:evenHBand="0" w:firstRowFirstColumn="0" w:firstRowLastColumn="0" w:lastRowFirstColumn="0" w:lastRowLastColumn="0"/>
              <w:rPr>
                <w:color w:val="6C6463"/>
                <w:sz w:val="18"/>
                <w:szCs w:val="18"/>
              </w:rPr>
            </w:pPr>
            <w:r>
              <w:rPr>
                <w:color w:val="6C6463"/>
                <w:sz w:val="18"/>
                <w:szCs w:val="18"/>
              </w:rPr>
              <w:t>September 2018</w:t>
            </w:r>
          </w:p>
        </w:tc>
      </w:tr>
      <w:tr w:rsidR="00BB7E66" w:rsidRPr="00AF0E66" w14:paraId="4A32B3BF" w14:textId="77777777" w:rsidTr="00BB7E66">
        <w:trPr>
          <w:trHeight w:val="404"/>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F273A23" w14:textId="77777777" w:rsidR="00BB7E66" w:rsidRPr="00DF2B5B" w:rsidRDefault="00BB7E66" w:rsidP="00760D66">
            <w:pPr>
              <w:spacing w:before="0" w:after="0" w:line="240" w:lineRule="auto"/>
              <w:rPr>
                <w:b w:val="0"/>
                <w:bCs w:val="0"/>
                <w:sz w:val="18"/>
                <w:szCs w:val="18"/>
              </w:rPr>
            </w:pPr>
            <w:r w:rsidRPr="00DF2B5B">
              <w:rPr>
                <w:b w:val="0"/>
                <w:bCs w:val="0"/>
                <w:sz w:val="18"/>
                <w:szCs w:val="18"/>
              </w:rPr>
              <w:t>Data transcription and entry errors</w:t>
            </w:r>
            <w:r>
              <w:rPr>
                <w:b w:val="0"/>
                <w:bCs w:val="0"/>
                <w:sz w:val="18"/>
                <w:szCs w:val="18"/>
              </w:rPr>
              <w:t>.</w:t>
            </w:r>
          </w:p>
        </w:tc>
        <w:tc>
          <w:tcPr>
            <w:tcW w:w="0" w:type="auto"/>
            <w:vAlign w:val="center"/>
          </w:tcPr>
          <w:p w14:paraId="3EEE17E6" w14:textId="77777777" w:rsidR="00BB7E66" w:rsidRPr="00FD35F2" w:rsidRDefault="00BB7E66" w:rsidP="008A2645">
            <w:pPr>
              <w:pStyle w:val="ListParagraph"/>
              <w:numPr>
                <w:ilvl w:val="0"/>
                <w:numId w:val="32"/>
              </w:numPr>
              <w:spacing w:after="0" w:line="240" w:lineRule="auto"/>
              <w:cnfStyle w:val="000000000000" w:firstRow="0" w:lastRow="0" w:firstColumn="0" w:lastColumn="0" w:oddVBand="0" w:evenVBand="0" w:oddHBand="0" w:evenHBand="0" w:firstRowFirstColumn="0" w:firstRowLastColumn="0" w:lastRowFirstColumn="0" w:lastRowLastColumn="0"/>
              <w:rPr>
                <w:bCs/>
                <w:sz w:val="18"/>
                <w:szCs w:val="18"/>
              </w:rPr>
            </w:pPr>
            <w:r>
              <w:rPr>
                <w:bCs/>
                <w:sz w:val="18"/>
                <w:szCs w:val="18"/>
              </w:rPr>
              <w:t>Improve supervisory efforts with the CVs and DECs to ensure completeness and accurate data entry into the service forms and into the NOMIS.</w:t>
            </w:r>
          </w:p>
          <w:p w14:paraId="4F179B76" w14:textId="77777777" w:rsidR="00BB7E66" w:rsidRPr="00FD35F2" w:rsidRDefault="00BB7E66" w:rsidP="008A2645">
            <w:pPr>
              <w:pStyle w:val="ListParagraph"/>
              <w:numPr>
                <w:ilvl w:val="0"/>
                <w:numId w:val="32"/>
              </w:numPr>
              <w:spacing w:after="0" w:line="240" w:lineRule="auto"/>
              <w:cnfStyle w:val="000000000000" w:firstRow="0" w:lastRow="0" w:firstColumn="0" w:lastColumn="0" w:oddVBand="0" w:evenVBand="0" w:oddHBand="0" w:evenHBand="0" w:firstRowFirstColumn="0" w:firstRowLastColumn="0" w:lastRowFirstColumn="0" w:lastRowLastColumn="0"/>
              <w:rPr>
                <w:bCs/>
                <w:sz w:val="18"/>
                <w:szCs w:val="18"/>
              </w:rPr>
            </w:pPr>
            <w:r>
              <w:rPr>
                <w:bCs/>
                <w:sz w:val="18"/>
                <w:szCs w:val="18"/>
              </w:rPr>
              <w:t>C</w:t>
            </w:r>
            <w:r w:rsidRPr="00FD35F2">
              <w:rPr>
                <w:bCs/>
                <w:sz w:val="18"/>
                <w:szCs w:val="18"/>
              </w:rPr>
              <w:t xml:space="preserve">onduct </w:t>
            </w:r>
            <w:r>
              <w:rPr>
                <w:bCs/>
                <w:sz w:val="18"/>
                <w:szCs w:val="18"/>
              </w:rPr>
              <w:t xml:space="preserve">regular </w:t>
            </w:r>
            <w:r w:rsidRPr="00FD35F2">
              <w:rPr>
                <w:bCs/>
                <w:sz w:val="18"/>
                <w:szCs w:val="18"/>
              </w:rPr>
              <w:t>folder audit</w:t>
            </w:r>
            <w:r>
              <w:rPr>
                <w:bCs/>
                <w:sz w:val="18"/>
                <w:szCs w:val="18"/>
              </w:rPr>
              <w:t>s</w:t>
            </w:r>
            <w:r w:rsidRPr="00FD35F2">
              <w:rPr>
                <w:bCs/>
                <w:sz w:val="18"/>
                <w:szCs w:val="18"/>
              </w:rPr>
              <w:t xml:space="preserve"> to resolve discrepancies observed during cross checks. </w:t>
            </w:r>
          </w:p>
        </w:tc>
        <w:tc>
          <w:tcPr>
            <w:tcW w:w="0" w:type="auto"/>
            <w:vAlign w:val="center"/>
          </w:tcPr>
          <w:p w14:paraId="57B3CD97" w14:textId="7A9B16DA" w:rsidR="00BB7E66" w:rsidRPr="00DF2B5B" w:rsidRDefault="00BB7E66" w:rsidP="00760D66">
            <w:pPr>
              <w:pStyle w:val="Instructions"/>
              <w:numPr>
                <w:ilvl w:val="0"/>
                <w:numId w:val="0"/>
              </w:numPr>
              <w:spacing w:before="0" w:after="0"/>
              <w:ind w:left="142"/>
              <w:jc w:val="center"/>
              <w:cnfStyle w:val="000000000000" w:firstRow="0" w:lastRow="0" w:firstColumn="0" w:lastColumn="0" w:oddVBand="0" w:evenVBand="0" w:oddHBand="0" w:evenHBand="0" w:firstRowFirstColumn="0" w:firstRowLastColumn="0" w:lastRowFirstColumn="0" w:lastRowLastColumn="0"/>
              <w:rPr>
                <w:color w:val="6C6463"/>
                <w:sz w:val="18"/>
                <w:szCs w:val="18"/>
              </w:rPr>
            </w:pPr>
            <w:r w:rsidRPr="00DF2B5B">
              <w:rPr>
                <w:color w:val="6C6463"/>
                <w:sz w:val="18"/>
                <w:szCs w:val="18"/>
              </w:rPr>
              <w:t xml:space="preserve">All CBO M&amp;E </w:t>
            </w:r>
            <w:r w:rsidR="002A5ADB">
              <w:rPr>
                <w:color w:val="6C6463"/>
                <w:sz w:val="18"/>
                <w:szCs w:val="18"/>
              </w:rPr>
              <w:t>O</w:t>
            </w:r>
            <w:r w:rsidRPr="00DF2B5B">
              <w:rPr>
                <w:color w:val="6C6463"/>
                <w:sz w:val="18"/>
                <w:szCs w:val="18"/>
              </w:rPr>
              <w:t>fficers</w:t>
            </w:r>
          </w:p>
        </w:tc>
        <w:tc>
          <w:tcPr>
            <w:tcW w:w="0" w:type="auto"/>
            <w:vAlign w:val="center"/>
          </w:tcPr>
          <w:p w14:paraId="27E2FDE3" w14:textId="77777777" w:rsidR="00BB7E66" w:rsidRPr="00DF2B5B" w:rsidRDefault="00BB7E66" w:rsidP="00760D66">
            <w:pPr>
              <w:pStyle w:val="Instructions"/>
              <w:numPr>
                <w:ilvl w:val="0"/>
                <w:numId w:val="0"/>
              </w:numPr>
              <w:spacing w:before="0" w:after="0"/>
              <w:ind w:left="142"/>
              <w:jc w:val="center"/>
              <w:cnfStyle w:val="000000000000" w:firstRow="0" w:lastRow="0" w:firstColumn="0" w:lastColumn="0" w:oddVBand="0" w:evenVBand="0" w:oddHBand="0" w:evenHBand="0" w:firstRowFirstColumn="0" w:firstRowLastColumn="0" w:lastRowFirstColumn="0" w:lastRowLastColumn="0"/>
              <w:rPr>
                <w:color w:val="6C6463"/>
                <w:sz w:val="18"/>
                <w:szCs w:val="18"/>
              </w:rPr>
            </w:pPr>
            <w:r>
              <w:rPr>
                <w:color w:val="6C6463"/>
                <w:sz w:val="18"/>
                <w:szCs w:val="18"/>
              </w:rPr>
              <w:t>September 2018</w:t>
            </w:r>
          </w:p>
        </w:tc>
      </w:tr>
    </w:tbl>
    <w:p w14:paraId="25E5BB23" w14:textId="7593E60F" w:rsidR="00BB7E66" w:rsidRPr="00AF0E66" w:rsidRDefault="00BB7E66" w:rsidP="009B3D26">
      <w:pPr>
        <w:spacing w:before="240" w:line="240" w:lineRule="auto"/>
        <w:jc w:val="both"/>
        <w:sectPr w:rsidR="00BB7E66" w:rsidRPr="00AF0E66" w:rsidSect="009317CF">
          <w:pgSz w:w="12240" w:h="15840"/>
          <w:pgMar w:top="1440" w:right="1440" w:bottom="1440" w:left="1440" w:header="720" w:footer="720" w:gutter="0"/>
          <w:cols w:space="720"/>
          <w:docGrid w:linePitch="299"/>
        </w:sectPr>
      </w:pPr>
    </w:p>
    <w:p w14:paraId="7948E409" w14:textId="77777777" w:rsidR="009B3D26" w:rsidRPr="00AF0E66" w:rsidRDefault="009B3D26" w:rsidP="008A2645">
      <w:pPr>
        <w:pStyle w:val="Heading1"/>
        <w:numPr>
          <w:ilvl w:val="0"/>
          <w:numId w:val="26"/>
        </w:numPr>
      </w:pPr>
      <w:bookmarkStart w:id="283" w:name="_Toc497344314"/>
      <w:bookmarkStart w:id="284" w:name="_Toc525930997"/>
      <w:bookmarkEnd w:id="266"/>
      <w:r w:rsidRPr="00AF0E66">
        <w:lastRenderedPageBreak/>
        <w:t>Limitations and Constraints</w:t>
      </w:r>
      <w:bookmarkEnd w:id="283"/>
      <w:bookmarkEnd w:id="284"/>
    </w:p>
    <w:p w14:paraId="299FD682" w14:textId="194F21D7" w:rsidR="00BB7E66" w:rsidRPr="00AF0E66" w:rsidRDefault="009B3D26" w:rsidP="00BB7E66">
      <w:pPr>
        <w:spacing w:before="240" w:line="240" w:lineRule="auto"/>
        <w:ind w:left="630" w:hanging="450"/>
        <w:jc w:val="both"/>
      </w:pPr>
      <w:bookmarkStart w:id="285" w:name="_Hlk521528805"/>
      <w:r w:rsidRPr="00AF0E66">
        <w:t>1.</w:t>
      </w:r>
      <w:r w:rsidRPr="00AF0E66">
        <w:tab/>
        <w:t>D</w:t>
      </w:r>
      <w:r w:rsidR="00BB7E66">
        <w:t>QAs</w:t>
      </w:r>
      <w:r w:rsidRPr="00AF0E66">
        <w:t xml:space="preserve"> at a country level are complex </w:t>
      </w:r>
      <w:r w:rsidR="00AA61CD" w:rsidRPr="00AF0E66">
        <w:t>exercises and</w:t>
      </w:r>
      <w:r w:rsidRPr="00AF0E66">
        <w:t xml:space="preserve"> require significant resources and effort on the part of the commissioning agency, the agency conducting the DQA, I</w:t>
      </w:r>
      <w:r w:rsidR="00BB7E66">
        <w:t>Ps</w:t>
      </w:r>
      <w:r w:rsidRPr="00AF0E66">
        <w:t xml:space="preserve">, and government functionaries in the relevant sectors. </w:t>
      </w:r>
      <w:bookmarkStart w:id="286" w:name="_Hlk520973902"/>
      <w:r w:rsidR="00BB7E66">
        <w:t>As mentioned in USAID’s “How-To Note: Conduct a DQA</w:t>
      </w:r>
      <w:r w:rsidR="002A5ADB">
        <w:t>,</w:t>
      </w:r>
      <w:r w:rsidR="00BB7E66">
        <w:t>”</w:t>
      </w:r>
      <w:r w:rsidR="00BB7E66">
        <w:rPr>
          <w:rStyle w:val="FootnoteReference"/>
        </w:rPr>
        <w:footnoteReference w:id="5"/>
      </w:r>
      <w:r w:rsidR="00BB7E66">
        <w:t xml:space="preserve"> notification of an impending DQA can also cause stress for the IP, given the ramifications of program performance and the potential uncertainty of USAID’s expectations. Although the MEL Activity DQA team tried to allay initial apprehensions of the IP and its staff about the outcomes from the DQA, there may have been residual concerns that could not be fully addressed. </w:t>
      </w:r>
      <w:r w:rsidR="00976DC6">
        <w:t xml:space="preserve">The DQA team emphasized to the IP that subsequent to </w:t>
      </w:r>
      <w:r w:rsidR="00BB7E66">
        <w:t xml:space="preserve">completion and dissemination of the final report, the DQA results are intended </w:t>
      </w:r>
      <w:r w:rsidR="00976DC6">
        <w:t xml:space="preserve">to be a </w:t>
      </w:r>
      <w:r w:rsidR="00BB7E66">
        <w:t>tool for USAID and the IP to work together</w:t>
      </w:r>
      <w:r w:rsidR="00976DC6">
        <w:t xml:space="preserve">, </w:t>
      </w:r>
      <w:r w:rsidR="00BB7E66">
        <w:t xml:space="preserve">to resolve any data quality issues or limitations </w:t>
      </w:r>
      <w:r w:rsidR="002A795B">
        <w:t>discovered</w:t>
      </w:r>
      <w:r w:rsidR="00BB7E66">
        <w:t xml:space="preserve"> during the exercise.</w:t>
      </w:r>
    </w:p>
    <w:bookmarkEnd w:id="286"/>
    <w:p w14:paraId="35514131" w14:textId="53C3C9BA" w:rsidR="009B3D26" w:rsidRPr="00AF0E66" w:rsidRDefault="009B3D26" w:rsidP="009B3D26">
      <w:pPr>
        <w:spacing w:before="240" w:line="240" w:lineRule="auto"/>
        <w:ind w:left="630" w:hanging="450"/>
        <w:jc w:val="both"/>
      </w:pPr>
      <w:r w:rsidRPr="00AF0E66">
        <w:t>2.</w:t>
      </w:r>
      <w:r w:rsidRPr="00AF0E66">
        <w:tab/>
        <w:t>The sampling of the t</w:t>
      </w:r>
      <w:r w:rsidR="00486755">
        <w:t>hree</w:t>
      </w:r>
      <w:r w:rsidRPr="00AF0E66">
        <w:t xml:space="preserve"> </w:t>
      </w:r>
      <w:r w:rsidR="00E11E13">
        <w:t>LOPIN 1</w:t>
      </w:r>
      <w:r w:rsidRPr="00AF0E66">
        <w:t xml:space="preserve"> states (</w:t>
      </w:r>
      <w:r w:rsidR="00486755">
        <w:t>Akwa Ibom, Lagos and R</w:t>
      </w:r>
      <w:r w:rsidR="00AA13DC">
        <w:t>i</w:t>
      </w:r>
      <w:r w:rsidR="00486755">
        <w:t>vers</w:t>
      </w:r>
      <w:r w:rsidRPr="00AF0E66">
        <w:t xml:space="preserve">), </w:t>
      </w:r>
      <w:r w:rsidR="00534F58">
        <w:t>as well as the CBO sites visited in the states</w:t>
      </w:r>
      <w:r w:rsidR="00C97389">
        <w:t xml:space="preserve"> </w:t>
      </w:r>
      <w:r w:rsidR="00534F58">
        <w:t xml:space="preserve">was based on </w:t>
      </w:r>
      <w:r w:rsidR="00C57F34">
        <w:t xml:space="preserve">a purposive </w:t>
      </w:r>
      <w:r w:rsidR="00534F58">
        <w:t>method</w:t>
      </w:r>
      <w:r w:rsidR="00C97389">
        <w:t>ology</w:t>
      </w:r>
      <w:r w:rsidR="00534F58">
        <w:t xml:space="preserve">, </w:t>
      </w:r>
      <w:r w:rsidR="00C97389">
        <w:t xml:space="preserve">with consideration to </w:t>
      </w:r>
      <w:r w:rsidR="00534F58">
        <w:t>security</w:t>
      </w:r>
      <w:r w:rsidR="00C97389">
        <w:t xml:space="preserve"> </w:t>
      </w:r>
      <w:r w:rsidR="00534F58">
        <w:t xml:space="preserve">and feasibility issues, and was also guided by USAID. The ideal sampling methodology would have been to use </w:t>
      </w:r>
      <w:r w:rsidR="00C97389">
        <w:t xml:space="preserve">a </w:t>
      </w:r>
      <w:r w:rsidR="00534F58">
        <w:t>statistically valid scientific method</w:t>
      </w:r>
      <w:r w:rsidR="00C97389">
        <w:t xml:space="preserve">, as </w:t>
      </w:r>
      <w:r w:rsidR="00534F58">
        <w:t>described in the MEASURE Evaluation DQA guidelines</w:t>
      </w:r>
      <w:r w:rsidR="00534F58">
        <w:rPr>
          <w:rStyle w:val="FootnoteReference"/>
        </w:rPr>
        <w:footnoteReference w:id="6"/>
      </w:r>
      <w:r w:rsidR="00534F58">
        <w:t xml:space="preserve">. Implementation of a statistically valid method was constrained by security and other eligibility considerations outlined </w:t>
      </w:r>
      <w:r w:rsidR="00534F58" w:rsidRPr="003A40CB">
        <w:t xml:space="preserve">in section </w:t>
      </w:r>
      <w:r w:rsidR="00534F58" w:rsidRPr="003A40CB">
        <w:fldChar w:fldCharType="begin"/>
      </w:r>
      <w:r w:rsidR="00534F58" w:rsidRPr="003A40CB">
        <w:instrText xml:space="preserve"> REF _Ref496970502 \w \h  \* MERGEFORMAT </w:instrText>
      </w:r>
      <w:r w:rsidR="00534F58" w:rsidRPr="003A40CB">
        <w:fldChar w:fldCharType="separate"/>
      </w:r>
      <w:r w:rsidR="00C66CA7" w:rsidRPr="00C66CA7">
        <w:rPr>
          <w:rFonts w:ascii="Arial" w:hAnsi="Arial" w:cs="Arial"/>
        </w:rPr>
        <w:t>0</w:t>
      </w:r>
      <w:r w:rsidR="00534F58" w:rsidRPr="003A40CB">
        <w:fldChar w:fldCharType="end"/>
      </w:r>
      <w:r w:rsidR="00534F58" w:rsidRPr="003A40CB">
        <w:t>. Th</w:t>
      </w:r>
      <w:r w:rsidR="00C97389">
        <w:t xml:space="preserve">is was </w:t>
      </w:r>
      <w:r w:rsidR="00534F58">
        <w:t xml:space="preserve">partially compensated for by the number of CBOs covered </w:t>
      </w:r>
      <w:r w:rsidR="00C97389">
        <w:t>during</w:t>
      </w:r>
      <w:r w:rsidR="00534F58">
        <w:t xml:space="preserve"> the DQA.</w:t>
      </w:r>
    </w:p>
    <w:p w14:paraId="58F6C3B4" w14:textId="0E9CD8B7" w:rsidR="009B3D26" w:rsidRPr="00AF0E66" w:rsidRDefault="009B3D26" w:rsidP="0040269D">
      <w:pPr>
        <w:spacing w:before="240" w:line="240" w:lineRule="auto"/>
        <w:ind w:left="630" w:hanging="450"/>
        <w:jc w:val="both"/>
      </w:pPr>
      <w:r w:rsidRPr="00AF0E66">
        <w:t>3.</w:t>
      </w:r>
      <w:r w:rsidRPr="00AF0E66">
        <w:tab/>
      </w:r>
      <w:bookmarkStart w:id="287" w:name="_Hlk520973967"/>
      <w:r w:rsidR="00534F58">
        <w:t xml:space="preserve">To ensure adequate time for the DQA teams in the field to complete all aspects of the DQA, including the M&amp;E systems assessment, review of the data quality standards, data verifications, and cross-checks, a limited number of cross-checks </w:t>
      </w:r>
      <w:r w:rsidR="00C97389">
        <w:t xml:space="preserve">were </w:t>
      </w:r>
      <w:r w:rsidR="00534F58">
        <w:t xml:space="preserve">performed at each CBO (service delivery level). </w:t>
      </w:r>
      <w:r w:rsidR="00760A68">
        <w:t>At</w:t>
      </w:r>
      <w:r w:rsidR="00534F58">
        <w:t xml:space="preserve"> most CBOs, at least twenty beneficiary folders were reviewed </w:t>
      </w:r>
      <w:r w:rsidR="00760A68">
        <w:t xml:space="preserve">during the </w:t>
      </w:r>
      <w:r w:rsidR="00534F58">
        <w:t xml:space="preserve">cross-checks. As described in detail in </w:t>
      </w:r>
      <w:r w:rsidR="00534F58" w:rsidRPr="003A40CB">
        <w:t>section</w:t>
      </w:r>
      <w:bookmarkEnd w:id="287"/>
      <w:r w:rsidR="00FF3811">
        <w:t xml:space="preserve"> 3.1</w:t>
      </w:r>
      <w:r w:rsidR="00534F58" w:rsidRPr="003A40CB">
        <w:t xml:space="preserve">, </w:t>
      </w:r>
      <w:bookmarkStart w:id="288" w:name="_Hlk520973980"/>
      <w:r w:rsidR="00534F58" w:rsidRPr="003A40CB">
        <w:t>this</w:t>
      </w:r>
      <w:r w:rsidR="00534F58">
        <w:t xml:space="preserve"> limitation was partially addressed by using random selection of beneficiary folders (where feasible) from all household folders for the two reported quarters. Also, cross-checks were attempted in two directions—i.e., ten records were traced from the beneficiary forms/household folders to the NOMIS, and an additional ten unique beneficiary records were traced from the NOMIS back to the beneficiary folders for cross-verification</w:t>
      </w:r>
      <w:bookmarkEnd w:id="288"/>
      <w:r w:rsidR="00534F58">
        <w:t>.</w:t>
      </w:r>
    </w:p>
    <w:bookmarkEnd w:id="285"/>
    <w:p w14:paraId="521B1B77" w14:textId="23F5D6C2" w:rsidR="009B3D26" w:rsidRPr="00AF0E66" w:rsidRDefault="009B3D26" w:rsidP="002D3E67">
      <w:pPr>
        <w:spacing w:before="240" w:line="240" w:lineRule="auto"/>
        <w:ind w:left="630" w:hanging="450"/>
        <w:jc w:val="both"/>
      </w:pPr>
    </w:p>
    <w:p w14:paraId="74F97BD2" w14:textId="77777777" w:rsidR="009B3D26" w:rsidRPr="00AF0E66" w:rsidRDefault="009B3D26" w:rsidP="009B3D26">
      <w:pPr>
        <w:spacing w:before="240" w:line="240" w:lineRule="auto"/>
        <w:jc w:val="both"/>
        <w:sectPr w:rsidR="009B3D26" w:rsidRPr="00AF0E66" w:rsidSect="000B0565">
          <w:pgSz w:w="12240" w:h="15840"/>
          <w:pgMar w:top="1440" w:right="1440" w:bottom="1440" w:left="1440" w:header="720" w:footer="720" w:gutter="0"/>
          <w:cols w:space="720"/>
        </w:sectPr>
      </w:pPr>
    </w:p>
    <w:p w14:paraId="22100E18" w14:textId="77777777" w:rsidR="009B3D26" w:rsidRPr="00AF0E66" w:rsidRDefault="009B3D26" w:rsidP="008A2645">
      <w:pPr>
        <w:pStyle w:val="Heading1"/>
        <w:numPr>
          <w:ilvl w:val="0"/>
          <w:numId w:val="26"/>
        </w:numPr>
      </w:pPr>
      <w:bookmarkStart w:id="289" w:name="_Toc497344315"/>
      <w:bookmarkStart w:id="290" w:name="_Toc525930998"/>
      <w:r w:rsidRPr="00AF0E66">
        <w:lastRenderedPageBreak/>
        <w:t>Conclusions</w:t>
      </w:r>
      <w:bookmarkEnd w:id="289"/>
      <w:bookmarkEnd w:id="290"/>
    </w:p>
    <w:p w14:paraId="5BAB84EB" w14:textId="36BA21AF" w:rsidR="00534F58" w:rsidRPr="007A2CB1" w:rsidRDefault="00534F58" w:rsidP="00204385">
      <w:pPr>
        <w:spacing w:before="240" w:line="240" w:lineRule="auto"/>
        <w:jc w:val="both"/>
      </w:pPr>
      <w:bookmarkStart w:id="291" w:name="_Hlk520991989"/>
      <w:bookmarkStart w:id="292" w:name="_Hlk521531234"/>
      <w:r w:rsidRPr="007A2CB1">
        <w:t xml:space="preserve">From the USAID/Nigeria and PEPFAR perspective, </w:t>
      </w:r>
      <w:r w:rsidR="00600919">
        <w:t xml:space="preserve">the </w:t>
      </w:r>
      <w:r w:rsidRPr="007A2CB1">
        <w:t>DQA for OVC indicators serves to meet the operational policy requirements of USAID/Washington and USAID</w:t>
      </w:r>
      <w:r w:rsidR="00600919">
        <w:t>/Nigeria</w:t>
      </w:r>
      <w:r w:rsidRPr="007A2CB1">
        <w:t xml:space="preserve">. It also serves to review the M&amp;E system, identify best practices, and develop recommendations to improve existing systems, for better reporting of </w:t>
      </w:r>
      <w:r w:rsidR="00703386">
        <w:t xml:space="preserve">activity </w:t>
      </w:r>
      <w:r w:rsidRPr="007A2CB1">
        <w:t>indicators in subsequent funding cycles.</w:t>
      </w:r>
    </w:p>
    <w:p w14:paraId="66BA3FAB" w14:textId="6F01EEB1" w:rsidR="00760D66" w:rsidRPr="002B0FAC" w:rsidRDefault="00760D66" w:rsidP="00F13AAA">
      <w:pPr>
        <w:spacing w:before="240" w:line="240" w:lineRule="auto"/>
        <w:jc w:val="both"/>
      </w:pPr>
      <w:bookmarkStart w:id="293" w:name="_Hlk521158709"/>
      <w:bookmarkEnd w:id="291"/>
      <w:r w:rsidRPr="002B0FAC">
        <w:t xml:space="preserve">The M&amp;E system areas of strength across the three LOPIN 1 levels assessed include the availability of trained M&amp;E staff with clearly assigned responsibilities, availability of a data management SOP that guides M&amp;E processes and the availability and use of the PEPFAR indicator reference guide. Another area of strength was in the use of analyzed data to inform </w:t>
      </w:r>
      <w:r w:rsidR="00703386">
        <w:t xml:space="preserve">activity </w:t>
      </w:r>
      <w:r w:rsidRPr="002B0FAC">
        <w:t>implementation. The areas for improvement across the levels assessed include the need to update the M&amp;E manual for LOPIN region 1 with CMP guidelines to inform reporting of data updates. The manual also needs to be updated with guidelines that address incomplete, late and inaccurate data reporting from lower reporting levels.</w:t>
      </w:r>
    </w:p>
    <w:bookmarkEnd w:id="293"/>
    <w:p w14:paraId="12296F8C" w14:textId="5BD606D4" w:rsidR="00760D66" w:rsidRDefault="00760D66" w:rsidP="00F13AAA">
      <w:pPr>
        <w:spacing w:before="240" w:line="240" w:lineRule="auto"/>
        <w:jc w:val="both"/>
      </w:pPr>
      <w:r w:rsidRPr="002B0FAC">
        <w:t>With reference to the ADS 201 definition of data quality standards (</w:t>
      </w:r>
      <w:r w:rsidR="00633482">
        <w:fldChar w:fldCharType="begin"/>
      </w:r>
      <w:r w:rsidR="00633482">
        <w:instrText xml:space="preserve"> REF _Ref521207868 \h </w:instrText>
      </w:r>
      <w:r w:rsidR="00633482">
        <w:fldChar w:fldCharType="separate"/>
      </w:r>
      <w:r w:rsidR="00C66CA7" w:rsidRPr="00DF2B5B">
        <w:t xml:space="preserve">Table </w:t>
      </w:r>
      <w:r w:rsidR="00C66CA7">
        <w:rPr>
          <w:noProof/>
        </w:rPr>
        <w:t>1</w:t>
      </w:r>
      <w:r w:rsidR="00633482">
        <w:fldChar w:fldCharType="end"/>
      </w:r>
      <w:bookmarkStart w:id="294" w:name="_GoBack"/>
      <w:bookmarkEnd w:id="294"/>
      <w:r w:rsidRPr="002B0FAC">
        <w:t>), the OVC_SERV and OVC_HIVSTAT indicator data reported by LOPIN 1 can be judged valid. Data verification across the three levels assessed were within the +/- ten percent acceptable variance for determining the accuracy of verified data</w:t>
      </w:r>
      <w:r w:rsidR="00841E9D">
        <w:t xml:space="preserve"> for the OVC_SERV indicator data. The same applies for the OVC_HIVSTAT indicator data with</w:t>
      </w:r>
      <w:r w:rsidR="00841E9D" w:rsidRPr="00C169F6">
        <w:t xml:space="preserve"> the exception </w:t>
      </w:r>
      <w:r w:rsidR="00582047">
        <w:t>of</w:t>
      </w:r>
      <w:r w:rsidR="00841E9D" w:rsidRPr="00C169F6">
        <w:t xml:space="preserve"> </w:t>
      </w:r>
      <w:r w:rsidR="00582047">
        <w:t xml:space="preserve">over-reported </w:t>
      </w:r>
      <w:r w:rsidR="00841E9D">
        <w:t>numerator</w:t>
      </w:r>
      <w:r w:rsidR="00841E9D" w:rsidRPr="00C169F6">
        <w:t xml:space="preserve"> disaggregate </w:t>
      </w:r>
      <w:r w:rsidR="00841E9D">
        <w:t xml:space="preserve">data by </w:t>
      </w:r>
      <w:r w:rsidR="00582047">
        <w:t>a</w:t>
      </w:r>
      <w:r w:rsidR="00841E9D">
        <w:t xml:space="preserve"> CBO </w:t>
      </w:r>
      <w:r w:rsidR="00582047">
        <w:t xml:space="preserve">in Akwa Ibom state </w:t>
      </w:r>
      <w:r w:rsidR="00841E9D">
        <w:t>and</w:t>
      </w:r>
      <w:r w:rsidR="00582047">
        <w:t xml:space="preserve"> the IP Lagos </w:t>
      </w:r>
      <w:r w:rsidR="00841E9D">
        <w:t xml:space="preserve">state office, </w:t>
      </w:r>
      <w:r w:rsidR="00841E9D" w:rsidRPr="00C169F6">
        <w:t xml:space="preserve">which the total OVC_HIVSTAT </w:t>
      </w:r>
      <w:r w:rsidR="00841E9D">
        <w:t>verification factor average</w:t>
      </w:r>
      <w:r w:rsidR="00841E9D" w:rsidRPr="00C169F6">
        <w:t xml:space="preserve"> masks.</w:t>
      </w:r>
      <w:r w:rsidRPr="002B0FAC">
        <w:t xml:space="preserve"> Data was also found to be reliable, precise and have integrity. Timeliness of reported </w:t>
      </w:r>
      <w:r w:rsidR="00976DC6">
        <w:t xml:space="preserve">data </w:t>
      </w:r>
      <w:r w:rsidRPr="002B0FAC">
        <w:t>can be improved by providing technical assistance to CBOs prior to reporting deadline</w:t>
      </w:r>
      <w:r w:rsidR="00976DC6">
        <w:t>s</w:t>
      </w:r>
      <w:r w:rsidRPr="002B0FAC">
        <w:t xml:space="preserve"> to identify and resolve issues resulting in late submission of reports.</w:t>
      </w:r>
    </w:p>
    <w:p w14:paraId="6A593093" w14:textId="0A41A9BB" w:rsidR="00C90884" w:rsidRDefault="00C90884" w:rsidP="00F13AAA">
      <w:pPr>
        <w:spacing w:before="240" w:line="240" w:lineRule="auto"/>
        <w:jc w:val="both"/>
      </w:pPr>
      <w:bookmarkStart w:id="295" w:name="_Hlk525820909"/>
      <w:r>
        <w:t xml:space="preserve">USAID/Nigeria is recommended to establish a community of practice of NOMIS users </w:t>
      </w:r>
      <w:r w:rsidR="00874DB1">
        <w:t>to facilitate the i</w:t>
      </w:r>
      <w:r w:rsidR="00874DB1" w:rsidRPr="00874DB1">
        <w:t>dentif</w:t>
      </w:r>
      <w:r w:rsidR="00874DB1">
        <w:t xml:space="preserve">ication of </w:t>
      </w:r>
      <w:r w:rsidR="00874DB1" w:rsidRPr="00874DB1">
        <w:t xml:space="preserve">effective </w:t>
      </w:r>
      <w:r w:rsidR="00874DB1">
        <w:t>approaches</w:t>
      </w:r>
      <w:r w:rsidR="00874DB1" w:rsidRPr="00874DB1">
        <w:t xml:space="preserve"> </w:t>
      </w:r>
      <w:r w:rsidR="00874DB1">
        <w:t>to</w:t>
      </w:r>
      <w:r w:rsidR="00874DB1" w:rsidRPr="00874DB1">
        <w:t xml:space="preserve"> resolv</w:t>
      </w:r>
      <w:r w:rsidR="00874DB1">
        <w:t>ing the</w:t>
      </w:r>
      <w:r w:rsidR="00874DB1" w:rsidRPr="00874DB1">
        <w:t xml:space="preserve"> NOMIS software issues and data loss in NOMIS following data export and NOMIS software upgrade.</w:t>
      </w:r>
    </w:p>
    <w:bookmarkEnd w:id="292"/>
    <w:bookmarkEnd w:id="295"/>
    <w:p w14:paraId="0201B57E" w14:textId="77777777" w:rsidR="00534F58" w:rsidRDefault="00534F58" w:rsidP="00534F58">
      <w:pPr>
        <w:spacing w:before="240" w:line="240" w:lineRule="auto"/>
        <w:jc w:val="both"/>
      </w:pPr>
    </w:p>
    <w:p w14:paraId="3BE9E8D8" w14:textId="77777777" w:rsidR="009B3D26" w:rsidRPr="00AF0E66" w:rsidRDefault="009B3D26" w:rsidP="009B3D26">
      <w:pPr>
        <w:spacing w:before="240" w:line="240" w:lineRule="auto"/>
        <w:jc w:val="both"/>
        <w:sectPr w:rsidR="009B3D26" w:rsidRPr="00AF0E66" w:rsidSect="000B0565">
          <w:pgSz w:w="12240" w:h="15840"/>
          <w:pgMar w:top="1440" w:right="1440" w:bottom="1440" w:left="1440" w:header="720" w:footer="720" w:gutter="0"/>
          <w:cols w:space="720"/>
        </w:sectPr>
      </w:pPr>
    </w:p>
    <w:p w14:paraId="55D48F38" w14:textId="7867AE66" w:rsidR="009B3D26" w:rsidRDefault="009B3D26" w:rsidP="008A2645">
      <w:pPr>
        <w:pStyle w:val="Heading1"/>
        <w:numPr>
          <w:ilvl w:val="0"/>
          <w:numId w:val="26"/>
        </w:numPr>
      </w:pPr>
      <w:bookmarkStart w:id="296" w:name="_Toc493946693"/>
      <w:bookmarkStart w:id="297" w:name="_Toc497344317"/>
      <w:bookmarkStart w:id="298" w:name="_Toc525930999"/>
      <w:r w:rsidRPr="00AF0E66">
        <w:lastRenderedPageBreak/>
        <w:t>Annexes</w:t>
      </w:r>
      <w:bookmarkEnd w:id="296"/>
      <w:bookmarkEnd w:id="297"/>
      <w:bookmarkEnd w:id="298"/>
    </w:p>
    <w:p w14:paraId="56874869" w14:textId="47B46901" w:rsidR="009B3D26" w:rsidRPr="00AF0E66" w:rsidRDefault="00FF3F3D" w:rsidP="00942C1E">
      <w:pPr>
        <w:pStyle w:val="Heading2"/>
      </w:pPr>
      <w:bookmarkStart w:id="299" w:name="_Toc496885699"/>
      <w:bookmarkStart w:id="300" w:name="_Toc497344318"/>
      <w:bookmarkStart w:id="301" w:name="_Toc525931000"/>
      <w:r>
        <w:t xml:space="preserve">8.1 </w:t>
      </w:r>
      <w:r w:rsidR="009B3D26" w:rsidRPr="00AF0E66">
        <w:t>LIST OF SITES VISITED AND LOCATIONS</w:t>
      </w:r>
      <w:bookmarkEnd w:id="299"/>
      <w:bookmarkEnd w:id="300"/>
      <w:bookmarkEnd w:id="301"/>
    </w:p>
    <w:p w14:paraId="1EF1C1A8" w14:textId="0FEDAEA5" w:rsidR="009B3D26" w:rsidRPr="00AF0E66" w:rsidRDefault="009B3D26" w:rsidP="009B3D26">
      <w:pPr>
        <w:spacing w:before="240" w:line="240" w:lineRule="auto"/>
        <w:jc w:val="both"/>
      </w:pPr>
      <w:r w:rsidRPr="00AF0E66">
        <w:t xml:space="preserve">A complete list of sites and locations visited is provided </w:t>
      </w:r>
      <w:r w:rsidRPr="009F1ED2">
        <w:t xml:space="preserve">in </w:t>
      </w:r>
      <w:r w:rsidR="00600919">
        <w:fldChar w:fldCharType="begin"/>
      </w:r>
      <w:r w:rsidR="00600919">
        <w:instrText xml:space="preserve"> REF _Ref521210839 \h </w:instrText>
      </w:r>
      <w:r w:rsidR="00600919">
        <w:fldChar w:fldCharType="separate"/>
      </w:r>
      <w:r w:rsidR="00C66CA7">
        <w:t xml:space="preserve">Table </w:t>
      </w:r>
      <w:r w:rsidR="00C66CA7">
        <w:rPr>
          <w:noProof/>
        </w:rPr>
        <w:t>3</w:t>
      </w:r>
      <w:r w:rsidR="00600919">
        <w:fldChar w:fldCharType="end"/>
      </w:r>
      <w:r w:rsidRPr="00600919">
        <w:t xml:space="preserve"> on page </w:t>
      </w:r>
      <w:r w:rsidR="00600919">
        <w:t>11</w:t>
      </w:r>
      <w:r w:rsidRPr="00600919">
        <w:t xml:space="preserve"> of</w:t>
      </w:r>
      <w:r w:rsidRPr="009F1ED2">
        <w:t xml:space="preserve"> this report</w:t>
      </w:r>
      <w:r w:rsidRPr="00AF0E66">
        <w:t>.</w:t>
      </w:r>
    </w:p>
    <w:p w14:paraId="3B9F17E2" w14:textId="6F2D17B6" w:rsidR="009B3D26" w:rsidRPr="00AF0E66" w:rsidRDefault="00FF3F3D" w:rsidP="00942C1E">
      <w:pPr>
        <w:pStyle w:val="Heading2"/>
      </w:pPr>
      <w:bookmarkStart w:id="302" w:name="_Toc496885700"/>
      <w:bookmarkStart w:id="303" w:name="_Toc497344319"/>
      <w:bookmarkStart w:id="304" w:name="_Toc525931001"/>
      <w:r>
        <w:t xml:space="preserve">8.2 </w:t>
      </w:r>
      <w:r w:rsidR="009B3D26" w:rsidRPr="00AF0E66">
        <w:t>STEPS FOR DATA VERIFICATION USING THE MEASURE EVALUATION TOOL</w:t>
      </w:r>
      <w:bookmarkEnd w:id="302"/>
      <w:bookmarkEnd w:id="303"/>
      <w:bookmarkEnd w:id="304"/>
    </w:p>
    <w:p w14:paraId="61640860" w14:textId="1B414255" w:rsidR="009B3D26" w:rsidRPr="00AF0E66" w:rsidRDefault="009B3D26" w:rsidP="009B3D26">
      <w:pPr>
        <w:keepNext/>
        <w:spacing w:before="240" w:after="200" w:line="240" w:lineRule="auto"/>
        <w:jc w:val="center"/>
        <w:rPr>
          <w:i/>
          <w:iCs/>
          <w:color w:val="1F497D" w:themeColor="text2"/>
          <w:sz w:val="18"/>
          <w:szCs w:val="18"/>
        </w:rPr>
      </w:pPr>
      <w:bookmarkStart w:id="305" w:name="_Toc496885741"/>
      <w:bookmarkStart w:id="306" w:name="_Toc497344361"/>
      <w:bookmarkStart w:id="307" w:name="_Toc525931045"/>
      <w:r w:rsidRPr="00AF0E66">
        <w:rPr>
          <w:i/>
          <w:iCs/>
          <w:color w:val="1F497D" w:themeColor="text2"/>
          <w:sz w:val="18"/>
          <w:szCs w:val="18"/>
        </w:rPr>
        <w:t xml:space="preserve">Figure </w:t>
      </w:r>
      <w:r w:rsidR="00040294">
        <w:rPr>
          <w:i/>
          <w:iCs/>
          <w:color w:val="1F497D" w:themeColor="text2"/>
          <w:sz w:val="18"/>
          <w:szCs w:val="18"/>
        </w:rPr>
        <w:fldChar w:fldCharType="begin"/>
      </w:r>
      <w:r w:rsidR="00040294">
        <w:rPr>
          <w:i/>
          <w:iCs/>
          <w:color w:val="1F497D" w:themeColor="text2"/>
          <w:sz w:val="18"/>
          <w:szCs w:val="18"/>
        </w:rPr>
        <w:instrText xml:space="preserve"> SEQ Figure \* ARABIC </w:instrText>
      </w:r>
      <w:r w:rsidR="00040294">
        <w:rPr>
          <w:i/>
          <w:iCs/>
          <w:color w:val="1F497D" w:themeColor="text2"/>
          <w:sz w:val="18"/>
          <w:szCs w:val="18"/>
        </w:rPr>
        <w:fldChar w:fldCharType="separate"/>
      </w:r>
      <w:r w:rsidR="00C66CA7">
        <w:rPr>
          <w:i/>
          <w:iCs/>
          <w:noProof/>
          <w:color w:val="1F497D" w:themeColor="text2"/>
          <w:sz w:val="18"/>
          <w:szCs w:val="18"/>
        </w:rPr>
        <w:t>12</w:t>
      </w:r>
      <w:r w:rsidR="00040294">
        <w:rPr>
          <w:i/>
          <w:iCs/>
          <w:color w:val="1F497D" w:themeColor="text2"/>
          <w:sz w:val="18"/>
          <w:szCs w:val="18"/>
        </w:rPr>
        <w:fldChar w:fldCharType="end"/>
      </w:r>
      <w:r w:rsidRPr="00AF0E66">
        <w:rPr>
          <w:i/>
          <w:iCs/>
          <w:color w:val="1F497D" w:themeColor="text2"/>
          <w:sz w:val="18"/>
          <w:szCs w:val="18"/>
        </w:rPr>
        <w:t xml:space="preserve">. Tracing and Verifying Reported Totals: CBO via State to </w:t>
      </w:r>
      <w:r w:rsidR="007E3135">
        <w:rPr>
          <w:i/>
          <w:iCs/>
          <w:color w:val="1F497D" w:themeColor="text2"/>
          <w:sz w:val="18"/>
          <w:szCs w:val="18"/>
        </w:rPr>
        <w:t>Central M</w:t>
      </w:r>
      <w:r w:rsidRPr="00AF0E66">
        <w:rPr>
          <w:i/>
          <w:iCs/>
          <w:color w:val="1F497D" w:themeColor="text2"/>
          <w:sz w:val="18"/>
          <w:szCs w:val="18"/>
        </w:rPr>
        <w:t>&amp;E Uni</w:t>
      </w:r>
      <w:bookmarkEnd w:id="305"/>
      <w:bookmarkEnd w:id="306"/>
      <w:r w:rsidR="007E3135">
        <w:rPr>
          <w:i/>
          <w:iCs/>
          <w:color w:val="1F497D" w:themeColor="text2"/>
          <w:sz w:val="18"/>
          <w:szCs w:val="18"/>
        </w:rPr>
        <w:t>t</w:t>
      </w:r>
      <w:bookmarkEnd w:id="307"/>
    </w:p>
    <w:p w14:paraId="55A22B75" w14:textId="77777777" w:rsidR="009B3D26" w:rsidRPr="00AF0E66" w:rsidRDefault="009B3D26" w:rsidP="009B3D26">
      <w:pPr>
        <w:shd w:val="clear" w:color="auto" w:fill="FFFFFF"/>
        <w:spacing w:before="240" w:after="0" w:line="240" w:lineRule="auto"/>
        <w:ind w:left="360" w:right="360"/>
        <w:jc w:val="center"/>
        <w:rPr>
          <w:rFonts w:ascii="Times New Roman" w:eastAsia="Times New Roman" w:hAnsi="Times New Roman" w:cs="Times New Roman"/>
        </w:rPr>
      </w:pPr>
      <w:r w:rsidRPr="00AF0E66">
        <w:rPr>
          <w:noProof/>
        </w:rPr>
        <w:drawing>
          <wp:inline distT="0" distB="0" distL="0" distR="0" wp14:anchorId="4ED36B26" wp14:editId="1FC27416">
            <wp:extent cx="5476875" cy="3276600"/>
            <wp:effectExtent l="0" t="0" r="9525" b="0"/>
            <wp:docPr id="2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8"/>
                    <a:srcRect l="25159" t="26795" r="27244" b="20752"/>
                    <a:stretch>
                      <a:fillRect/>
                    </a:stretch>
                  </pic:blipFill>
                  <pic:spPr>
                    <a:xfrm>
                      <a:off x="0" y="0"/>
                      <a:ext cx="5477086" cy="3276726"/>
                    </a:xfrm>
                    <a:prstGeom prst="rect">
                      <a:avLst/>
                    </a:prstGeom>
                    <a:ln/>
                  </pic:spPr>
                </pic:pic>
              </a:graphicData>
            </a:graphic>
          </wp:inline>
        </w:drawing>
      </w:r>
    </w:p>
    <w:p w14:paraId="496A0683" w14:textId="77777777" w:rsidR="009B3D26" w:rsidRPr="00AF0E66" w:rsidRDefault="009B3D26" w:rsidP="009B3D26">
      <w:pPr>
        <w:spacing w:before="240" w:line="240" w:lineRule="auto"/>
        <w:jc w:val="center"/>
        <w:rPr>
          <w:sz w:val="16"/>
          <w:szCs w:val="16"/>
        </w:rPr>
      </w:pPr>
      <w:r w:rsidRPr="00AF0E66">
        <w:rPr>
          <w:sz w:val="16"/>
          <w:szCs w:val="16"/>
        </w:rPr>
        <w:t>Source: MEASURE Evaluation (2008).</w:t>
      </w:r>
    </w:p>
    <w:p w14:paraId="2EB01D6D" w14:textId="77777777" w:rsidR="009B3D26" w:rsidRPr="00AF0E66" w:rsidRDefault="009B3D26" w:rsidP="009B3D26">
      <w:pPr>
        <w:spacing w:before="240" w:line="240" w:lineRule="auto"/>
        <w:jc w:val="center"/>
        <w:rPr>
          <w:sz w:val="16"/>
          <w:szCs w:val="16"/>
        </w:rPr>
      </w:pPr>
    </w:p>
    <w:p w14:paraId="3565A050" w14:textId="77777777" w:rsidR="009B3D26" w:rsidRPr="00AF0E66" w:rsidRDefault="009B3D26" w:rsidP="009B3D26">
      <w:pPr>
        <w:spacing w:before="240" w:line="240" w:lineRule="auto"/>
        <w:jc w:val="both"/>
        <w:sectPr w:rsidR="009B3D26" w:rsidRPr="00AF0E66" w:rsidSect="000B0565">
          <w:pgSz w:w="12240" w:h="15840"/>
          <w:pgMar w:top="1440" w:right="1440" w:bottom="1440" w:left="1440" w:header="720" w:footer="720" w:gutter="0"/>
          <w:cols w:space="720"/>
        </w:sectPr>
      </w:pPr>
    </w:p>
    <w:p w14:paraId="16C3DC01" w14:textId="443EF678" w:rsidR="009B3D26" w:rsidRPr="00AF0E66" w:rsidRDefault="00FF3F3D" w:rsidP="00942C1E">
      <w:pPr>
        <w:pStyle w:val="Heading2"/>
      </w:pPr>
      <w:bookmarkStart w:id="308" w:name="_Toc525931002"/>
      <w:bookmarkStart w:id="309" w:name="_Ref496885236"/>
      <w:bookmarkStart w:id="310" w:name="_Toc496885701"/>
      <w:bookmarkStart w:id="311" w:name="_Toc497344320"/>
      <w:r>
        <w:lastRenderedPageBreak/>
        <w:t xml:space="preserve">8.3 </w:t>
      </w:r>
      <w:r w:rsidR="009B3D26" w:rsidRPr="00AF0E66">
        <w:t>VERIFICATION FACTOR</w:t>
      </w:r>
      <w:r w:rsidR="00F13AAA">
        <w:t>S</w:t>
      </w:r>
      <w:r w:rsidR="009B3D26" w:rsidRPr="00AF0E66">
        <w:t xml:space="preserve"> – </w:t>
      </w:r>
      <w:r w:rsidR="001309C5">
        <w:t xml:space="preserve">OVC_SERV </w:t>
      </w:r>
      <w:r w:rsidR="00102572">
        <w:t xml:space="preserve">LOPIN 1 </w:t>
      </w:r>
      <w:r w:rsidR="009B3D26" w:rsidRPr="00AF0E66">
        <w:t>CENTRAL</w:t>
      </w:r>
      <w:r w:rsidR="001309C5">
        <w:t>, STATE AND CBO LEVELS</w:t>
      </w:r>
      <w:bookmarkEnd w:id="308"/>
      <w:r w:rsidR="009B3D26" w:rsidRPr="00AF0E66">
        <w:t xml:space="preserve"> </w:t>
      </w:r>
      <w:bookmarkEnd w:id="309"/>
      <w:bookmarkEnd w:id="310"/>
      <w:bookmarkEnd w:id="311"/>
    </w:p>
    <w:p w14:paraId="72DBDC04" w14:textId="1F109DC8" w:rsidR="009B3D26" w:rsidRPr="00070D22" w:rsidRDefault="00DF2B5B" w:rsidP="00DF2B5B">
      <w:pPr>
        <w:pStyle w:val="Caption"/>
        <w:rPr>
          <w:iCs w:val="0"/>
        </w:rPr>
      </w:pPr>
      <w:bookmarkStart w:id="312" w:name="_Ref496885255"/>
      <w:bookmarkStart w:id="313" w:name="_Toc496885731"/>
      <w:bookmarkStart w:id="314" w:name="_Toc497344349"/>
      <w:bookmarkStart w:id="315" w:name="_Toc525931024"/>
      <w:r w:rsidRPr="00070D22">
        <w:rPr>
          <w:iCs w:val="0"/>
        </w:rPr>
        <w:t xml:space="preserve">Table </w:t>
      </w:r>
      <w:r w:rsidRPr="00070D22">
        <w:rPr>
          <w:iCs w:val="0"/>
        </w:rPr>
        <w:fldChar w:fldCharType="begin"/>
      </w:r>
      <w:r w:rsidRPr="00070D22">
        <w:rPr>
          <w:iCs w:val="0"/>
        </w:rPr>
        <w:instrText xml:space="preserve"> SEQ Table \* ARABIC </w:instrText>
      </w:r>
      <w:r w:rsidRPr="00070D22">
        <w:rPr>
          <w:iCs w:val="0"/>
        </w:rPr>
        <w:fldChar w:fldCharType="separate"/>
      </w:r>
      <w:r w:rsidR="00C66CA7">
        <w:rPr>
          <w:iCs w:val="0"/>
          <w:noProof/>
        </w:rPr>
        <w:t>12</w:t>
      </w:r>
      <w:r w:rsidRPr="00070D22">
        <w:rPr>
          <w:iCs w:val="0"/>
        </w:rPr>
        <w:fldChar w:fldCharType="end"/>
      </w:r>
      <w:bookmarkEnd w:id="312"/>
      <w:r w:rsidR="009B3D26" w:rsidRPr="00070D22">
        <w:rPr>
          <w:iCs w:val="0"/>
        </w:rPr>
        <w:t>. Verification Factor</w:t>
      </w:r>
      <w:r w:rsidR="001309C5">
        <w:rPr>
          <w:iCs w:val="0"/>
        </w:rPr>
        <w:t>s</w:t>
      </w:r>
      <w:r w:rsidR="009B3D26" w:rsidRPr="00070D22">
        <w:rPr>
          <w:iCs w:val="0"/>
        </w:rPr>
        <w:t xml:space="preserve"> – </w:t>
      </w:r>
      <w:r w:rsidR="001309C5">
        <w:rPr>
          <w:iCs w:val="0"/>
        </w:rPr>
        <w:t xml:space="preserve">OVC_SERV at </w:t>
      </w:r>
      <w:r w:rsidR="00102572" w:rsidRPr="00070D22">
        <w:rPr>
          <w:iCs w:val="0"/>
        </w:rPr>
        <w:t xml:space="preserve">LOPIN 1 </w:t>
      </w:r>
      <w:r w:rsidR="009B3D26" w:rsidRPr="00070D22">
        <w:rPr>
          <w:iCs w:val="0"/>
        </w:rPr>
        <w:t>Central M&amp;E Unit</w:t>
      </w:r>
      <w:bookmarkEnd w:id="313"/>
      <w:bookmarkEnd w:id="314"/>
      <w:bookmarkEnd w:id="315"/>
    </w:p>
    <w:tbl>
      <w:tblPr>
        <w:tblStyle w:val="GridTable4-Accent1"/>
        <w:tblW w:w="5000" w:type="pct"/>
        <w:jc w:val="center"/>
        <w:tblLook w:val="04A0" w:firstRow="1" w:lastRow="0" w:firstColumn="1" w:lastColumn="0" w:noHBand="0" w:noVBand="1"/>
      </w:tblPr>
      <w:tblGrid>
        <w:gridCol w:w="4254"/>
        <w:gridCol w:w="5096"/>
      </w:tblGrid>
      <w:tr w:rsidR="00C23378" w:rsidRPr="00DF2B5B" w14:paraId="3B7F8CA3" w14:textId="5D519E22" w:rsidTr="001309C5">
        <w:trPr>
          <w:cnfStyle w:val="100000000000" w:firstRow="1" w:lastRow="0" w:firstColumn="0" w:lastColumn="0" w:oddVBand="0" w:evenVBand="0" w:oddHBand="0" w:evenHBand="0" w:firstRowFirstColumn="0" w:firstRowLastColumn="0" w:lastRowFirstColumn="0" w:lastRowLastColumn="0"/>
          <w:trHeight w:val="331"/>
          <w:jc w:val="center"/>
        </w:trPr>
        <w:tc>
          <w:tcPr>
            <w:cnfStyle w:val="001000000000" w:firstRow="0" w:lastRow="0" w:firstColumn="1" w:lastColumn="0" w:oddVBand="0" w:evenVBand="0" w:oddHBand="0" w:evenHBand="0" w:firstRowFirstColumn="0" w:firstRowLastColumn="0" w:lastRowFirstColumn="0" w:lastRowLastColumn="0"/>
            <w:tcW w:w="2275" w:type="pct"/>
            <w:shd w:val="clear" w:color="auto" w:fill="002060"/>
            <w:hideMark/>
          </w:tcPr>
          <w:p w14:paraId="7794747E" w14:textId="77777777" w:rsidR="00C23378" w:rsidRPr="00DF2B5B" w:rsidRDefault="00C23378" w:rsidP="009B3D26">
            <w:pPr>
              <w:spacing w:after="0" w:line="240" w:lineRule="auto"/>
              <w:jc w:val="center"/>
              <w:rPr>
                <w:rFonts w:eastAsia="Times New Roman" w:cs="Times New Roman"/>
                <w:color w:val="FFFFFF" w:themeColor="background1"/>
                <w:sz w:val="18"/>
                <w:szCs w:val="18"/>
              </w:rPr>
            </w:pPr>
            <w:r w:rsidRPr="00DF2B5B">
              <w:rPr>
                <w:rFonts w:eastAsia="Times New Roman" w:cs="Times New Roman"/>
                <w:color w:val="FFFFFF" w:themeColor="background1"/>
                <w:sz w:val="18"/>
                <w:szCs w:val="18"/>
              </w:rPr>
              <w:t>Level / Name</w:t>
            </w:r>
          </w:p>
        </w:tc>
        <w:tc>
          <w:tcPr>
            <w:tcW w:w="2725" w:type="pct"/>
            <w:shd w:val="clear" w:color="auto" w:fill="002060"/>
            <w:hideMark/>
          </w:tcPr>
          <w:p w14:paraId="1F2C6861" w14:textId="4A882F5A" w:rsidR="00C23378" w:rsidRPr="00DF2B5B" w:rsidRDefault="00E11E13" w:rsidP="009B3D26">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FFFFFF" w:themeColor="background1"/>
                <w:sz w:val="18"/>
                <w:szCs w:val="18"/>
              </w:rPr>
            </w:pPr>
            <w:r w:rsidRPr="00DF2B5B">
              <w:rPr>
                <w:rFonts w:eastAsia="Times New Roman" w:cs="Times New Roman"/>
                <w:color w:val="FFFFFF" w:themeColor="background1"/>
                <w:sz w:val="18"/>
                <w:szCs w:val="18"/>
              </w:rPr>
              <w:t>LOPIN 1</w:t>
            </w:r>
            <w:r w:rsidR="00C23378" w:rsidRPr="00DF2B5B">
              <w:rPr>
                <w:rFonts w:eastAsia="Times New Roman" w:cs="Times New Roman"/>
                <w:color w:val="FFFFFF" w:themeColor="background1"/>
                <w:sz w:val="18"/>
                <w:szCs w:val="18"/>
              </w:rPr>
              <w:t xml:space="preserve"> Central M&amp;E Unit</w:t>
            </w:r>
          </w:p>
        </w:tc>
      </w:tr>
      <w:tr w:rsidR="001309C5" w:rsidRPr="00DF2B5B" w14:paraId="52622970" w14:textId="77777777" w:rsidTr="001309C5">
        <w:trPr>
          <w:cnfStyle w:val="000000100000" w:firstRow="0" w:lastRow="0" w:firstColumn="0" w:lastColumn="0" w:oddVBand="0" w:evenVBand="0" w:oddHBand="1" w:evenHBand="0" w:firstRowFirstColumn="0" w:firstRowLastColumn="0" w:lastRowFirstColumn="0" w:lastRowLastColumn="0"/>
          <w:trHeight w:val="331"/>
          <w:jc w:val="center"/>
        </w:trPr>
        <w:tc>
          <w:tcPr>
            <w:cnfStyle w:val="001000000000" w:firstRow="0" w:lastRow="0" w:firstColumn="1" w:lastColumn="0" w:oddVBand="0" w:evenVBand="0" w:oddHBand="0" w:evenHBand="0" w:firstRowFirstColumn="0" w:firstRowLastColumn="0" w:lastRowFirstColumn="0" w:lastRowLastColumn="0"/>
            <w:tcW w:w="2275" w:type="pct"/>
          </w:tcPr>
          <w:p w14:paraId="34F51343" w14:textId="0C73EEBB" w:rsidR="001309C5" w:rsidRPr="00DF2B5B" w:rsidRDefault="001309C5" w:rsidP="009B3D26">
            <w:pPr>
              <w:spacing w:after="0" w:line="240" w:lineRule="auto"/>
              <w:jc w:val="center"/>
              <w:rPr>
                <w:b w:val="0"/>
                <w:bCs w:val="0"/>
                <w:sz w:val="18"/>
                <w:szCs w:val="18"/>
              </w:rPr>
            </w:pPr>
            <w:r w:rsidRPr="00DF2B5B">
              <w:rPr>
                <w:sz w:val="18"/>
                <w:szCs w:val="18"/>
              </w:rPr>
              <w:t>OVC_SERV</w:t>
            </w:r>
          </w:p>
        </w:tc>
        <w:tc>
          <w:tcPr>
            <w:tcW w:w="2725" w:type="pct"/>
          </w:tcPr>
          <w:p w14:paraId="38F0C1F7" w14:textId="569A4031" w:rsidR="001309C5" w:rsidRPr="00DF2B5B" w:rsidRDefault="001309C5" w:rsidP="009B3D26">
            <w:pPr>
              <w:spacing w:after="0" w:line="240" w:lineRule="auto"/>
              <w:jc w:val="center"/>
              <w:cnfStyle w:val="000000100000" w:firstRow="0" w:lastRow="0" w:firstColumn="0" w:lastColumn="0" w:oddVBand="0" w:evenVBand="0" w:oddHBand="1" w:evenHBand="0" w:firstRowFirstColumn="0" w:firstRowLastColumn="0" w:lastRowFirstColumn="0" w:lastRowLastColumn="0"/>
              <w:rPr>
                <w:sz w:val="18"/>
                <w:szCs w:val="18"/>
              </w:rPr>
            </w:pPr>
          </w:p>
        </w:tc>
      </w:tr>
      <w:tr w:rsidR="001309C5" w:rsidRPr="00DF2B5B" w14:paraId="714736E6" w14:textId="05AD058B" w:rsidTr="001309C5">
        <w:trPr>
          <w:trHeight w:val="636"/>
          <w:jc w:val="center"/>
        </w:trPr>
        <w:tc>
          <w:tcPr>
            <w:cnfStyle w:val="001000000000" w:firstRow="0" w:lastRow="0" w:firstColumn="1" w:lastColumn="0" w:oddVBand="0" w:evenVBand="0" w:oddHBand="0" w:evenHBand="0" w:firstRowFirstColumn="0" w:firstRowLastColumn="0" w:lastRowFirstColumn="0" w:lastRowLastColumn="0"/>
            <w:tcW w:w="2275" w:type="pct"/>
            <w:hideMark/>
          </w:tcPr>
          <w:p w14:paraId="27430D1A" w14:textId="77777777" w:rsidR="001309C5" w:rsidRPr="00DF2B5B" w:rsidRDefault="001309C5" w:rsidP="009B3D26">
            <w:pPr>
              <w:spacing w:after="0" w:line="240" w:lineRule="auto"/>
              <w:jc w:val="center"/>
              <w:rPr>
                <w:bCs w:val="0"/>
                <w:sz w:val="18"/>
                <w:szCs w:val="18"/>
              </w:rPr>
            </w:pPr>
            <w:r w:rsidRPr="00DF2B5B">
              <w:rPr>
                <w:bCs w:val="0"/>
                <w:sz w:val="18"/>
                <w:szCs w:val="18"/>
              </w:rPr>
              <w:t>Verified Data</w:t>
            </w:r>
          </w:p>
        </w:tc>
        <w:tc>
          <w:tcPr>
            <w:tcW w:w="2725" w:type="pct"/>
          </w:tcPr>
          <w:p w14:paraId="525A67A6" w14:textId="73ABA335" w:rsidR="001309C5" w:rsidRPr="00DF2B5B" w:rsidRDefault="001309C5" w:rsidP="009B3D26">
            <w:pPr>
              <w:spacing w:after="0" w:line="240" w:lineRule="auto"/>
              <w:jc w:val="center"/>
              <w:cnfStyle w:val="000000000000" w:firstRow="0" w:lastRow="0" w:firstColumn="0" w:lastColumn="0" w:oddVBand="0" w:evenVBand="0" w:oddHBand="0" w:evenHBand="0" w:firstRowFirstColumn="0" w:firstRowLastColumn="0" w:lastRowFirstColumn="0" w:lastRowLastColumn="0"/>
              <w:rPr>
                <w:sz w:val="18"/>
                <w:szCs w:val="18"/>
              </w:rPr>
            </w:pPr>
            <w:r w:rsidRPr="00DF2B5B">
              <w:rPr>
                <w:sz w:val="18"/>
                <w:szCs w:val="18"/>
              </w:rPr>
              <w:t>139,658</w:t>
            </w:r>
          </w:p>
        </w:tc>
      </w:tr>
      <w:tr w:rsidR="001309C5" w:rsidRPr="00DF2B5B" w14:paraId="08BDFD41" w14:textId="5BB7E85A" w:rsidTr="001309C5">
        <w:trPr>
          <w:cnfStyle w:val="000000100000" w:firstRow="0" w:lastRow="0" w:firstColumn="0" w:lastColumn="0" w:oddVBand="0" w:evenVBand="0" w:oddHBand="1" w:evenHBand="0" w:firstRowFirstColumn="0" w:firstRowLastColumn="0" w:lastRowFirstColumn="0" w:lastRowLastColumn="0"/>
          <w:trHeight w:val="671"/>
          <w:jc w:val="center"/>
        </w:trPr>
        <w:tc>
          <w:tcPr>
            <w:cnfStyle w:val="001000000000" w:firstRow="0" w:lastRow="0" w:firstColumn="1" w:lastColumn="0" w:oddVBand="0" w:evenVBand="0" w:oddHBand="0" w:evenHBand="0" w:firstRowFirstColumn="0" w:firstRowLastColumn="0" w:lastRowFirstColumn="0" w:lastRowLastColumn="0"/>
            <w:tcW w:w="2275" w:type="pct"/>
            <w:hideMark/>
          </w:tcPr>
          <w:p w14:paraId="54120F76" w14:textId="77777777" w:rsidR="001309C5" w:rsidRPr="00DF2B5B" w:rsidRDefault="001309C5" w:rsidP="009B3D26">
            <w:pPr>
              <w:spacing w:after="0" w:line="240" w:lineRule="auto"/>
              <w:jc w:val="center"/>
              <w:rPr>
                <w:bCs w:val="0"/>
                <w:sz w:val="18"/>
                <w:szCs w:val="18"/>
              </w:rPr>
            </w:pPr>
            <w:r w:rsidRPr="00DF2B5B">
              <w:rPr>
                <w:bCs w:val="0"/>
                <w:sz w:val="18"/>
                <w:szCs w:val="18"/>
              </w:rPr>
              <w:t>Reported Data</w:t>
            </w:r>
          </w:p>
        </w:tc>
        <w:tc>
          <w:tcPr>
            <w:tcW w:w="2725" w:type="pct"/>
          </w:tcPr>
          <w:p w14:paraId="53E81016" w14:textId="210AE0C7" w:rsidR="001309C5" w:rsidRPr="00DF2B5B" w:rsidRDefault="001309C5" w:rsidP="009B3D26">
            <w:pPr>
              <w:spacing w:after="0" w:line="240" w:lineRule="auto"/>
              <w:jc w:val="center"/>
              <w:cnfStyle w:val="000000100000" w:firstRow="0" w:lastRow="0" w:firstColumn="0" w:lastColumn="0" w:oddVBand="0" w:evenVBand="0" w:oddHBand="1" w:evenHBand="0" w:firstRowFirstColumn="0" w:firstRowLastColumn="0" w:lastRowFirstColumn="0" w:lastRowLastColumn="0"/>
              <w:rPr>
                <w:sz w:val="18"/>
                <w:szCs w:val="18"/>
              </w:rPr>
            </w:pPr>
            <w:r w:rsidRPr="00DF2B5B">
              <w:rPr>
                <w:sz w:val="18"/>
                <w:szCs w:val="18"/>
              </w:rPr>
              <w:t>139,658</w:t>
            </w:r>
          </w:p>
        </w:tc>
      </w:tr>
      <w:tr w:rsidR="001309C5" w:rsidRPr="00DF2B5B" w14:paraId="4B0374D5" w14:textId="42C40A29" w:rsidTr="001309C5">
        <w:trPr>
          <w:trHeight w:val="598"/>
          <w:jc w:val="center"/>
        </w:trPr>
        <w:tc>
          <w:tcPr>
            <w:cnfStyle w:val="001000000000" w:firstRow="0" w:lastRow="0" w:firstColumn="1" w:lastColumn="0" w:oddVBand="0" w:evenVBand="0" w:oddHBand="0" w:evenHBand="0" w:firstRowFirstColumn="0" w:firstRowLastColumn="0" w:lastRowFirstColumn="0" w:lastRowLastColumn="0"/>
            <w:tcW w:w="2275" w:type="pct"/>
            <w:hideMark/>
          </w:tcPr>
          <w:p w14:paraId="7BA9513F" w14:textId="77777777" w:rsidR="001309C5" w:rsidRPr="00DF2B5B" w:rsidRDefault="001309C5" w:rsidP="009B3D26">
            <w:pPr>
              <w:spacing w:after="0" w:line="240" w:lineRule="auto"/>
              <w:jc w:val="center"/>
              <w:rPr>
                <w:bCs w:val="0"/>
                <w:sz w:val="18"/>
                <w:szCs w:val="18"/>
              </w:rPr>
            </w:pPr>
            <w:r w:rsidRPr="00DF2B5B">
              <w:rPr>
                <w:bCs w:val="0"/>
                <w:sz w:val="18"/>
                <w:szCs w:val="18"/>
              </w:rPr>
              <w:t>Verification Factor (%)</w:t>
            </w:r>
          </w:p>
        </w:tc>
        <w:tc>
          <w:tcPr>
            <w:tcW w:w="2725" w:type="pct"/>
          </w:tcPr>
          <w:p w14:paraId="299EC54A" w14:textId="740F9C9F" w:rsidR="001309C5" w:rsidRPr="00DF2B5B" w:rsidRDefault="001309C5" w:rsidP="009B3D26">
            <w:pPr>
              <w:spacing w:after="0" w:line="240" w:lineRule="auto"/>
              <w:jc w:val="center"/>
              <w:cnfStyle w:val="000000000000" w:firstRow="0" w:lastRow="0" w:firstColumn="0" w:lastColumn="0" w:oddVBand="0" w:evenVBand="0" w:oddHBand="0" w:evenHBand="0" w:firstRowFirstColumn="0" w:firstRowLastColumn="0" w:lastRowFirstColumn="0" w:lastRowLastColumn="0"/>
              <w:rPr>
                <w:sz w:val="18"/>
                <w:szCs w:val="18"/>
              </w:rPr>
            </w:pPr>
            <w:r w:rsidRPr="00DF2B5B">
              <w:rPr>
                <w:sz w:val="18"/>
                <w:szCs w:val="18"/>
              </w:rPr>
              <w:t>100%</w:t>
            </w:r>
          </w:p>
        </w:tc>
      </w:tr>
    </w:tbl>
    <w:p w14:paraId="6E1BA0AB" w14:textId="1AB60BB8" w:rsidR="005F2DBE" w:rsidRPr="00FF3F3D" w:rsidRDefault="00DF2B5B" w:rsidP="00DF2B5B">
      <w:pPr>
        <w:pStyle w:val="Caption"/>
      </w:pPr>
      <w:bookmarkStart w:id="316" w:name="_Ref520928707"/>
      <w:bookmarkStart w:id="317" w:name="_Toc525931025"/>
      <w:bookmarkStart w:id="318" w:name="_Ref496983779"/>
      <w:bookmarkStart w:id="319" w:name="_Toc497344350"/>
      <w:r w:rsidRPr="00FF3F3D">
        <w:t xml:space="preserve">Table </w:t>
      </w:r>
      <w:r w:rsidR="00833952">
        <w:rPr>
          <w:noProof/>
        </w:rPr>
        <w:fldChar w:fldCharType="begin"/>
      </w:r>
      <w:r w:rsidR="00833952">
        <w:rPr>
          <w:noProof/>
        </w:rPr>
        <w:instrText xml:space="preserve"> SEQ Table \* ARABIC </w:instrText>
      </w:r>
      <w:r w:rsidR="00833952">
        <w:rPr>
          <w:noProof/>
        </w:rPr>
        <w:fldChar w:fldCharType="separate"/>
      </w:r>
      <w:r w:rsidR="00C66CA7">
        <w:rPr>
          <w:noProof/>
        </w:rPr>
        <w:t>13</w:t>
      </w:r>
      <w:r w:rsidR="00833952">
        <w:rPr>
          <w:noProof/>
        </w:rPr>
        <w:fldChar w:fldCharType="end"/>
      </w:r>
      <w:bookmarkEnd w:id="316"/>
      <w:r w:rsidR="005F2DBE" w:rsidRPr="00FF3F3D">
        <w:t xml:space="preserve">. </w:t>
      </w:r>
      <w:r w:rsidR="001309C5" w:rsidRPr="00070D22">
        <w:rPr>
          <w:iCs w:val="0"/>
        </w:rPr>
        <w:t>Verification Factor</w:t>
      </w:r>
      <w:r w:rsidR="001309C5">
        <w:rPr>
          <w:iCs w:val="0"/>
        </w:rPr>
        <w:t>s</w:t>
      </w:r>
      <w:r w:rsidR="001309C5" w:rsidRPr="00070D22">
        <w:rPr>
          <w:iCs w:val="0"/>
        </w:rPr>
        <w:t xml:space="preserve"> – </w:t>
      </w:r>
      <w:r w:rsidR="001309C5">
        <w:rPr>
          <w:iCs w:val="0"/>
        </w:rPr>
        <w:t xml:space="preserve">OVC_SERV at </w:t>
      </w:r>
      <w:r w:rsidR="001309C5" w:rsidRPr="00070D22">
        <w:rPr>
          <w:iCs w:val="0"/>
        </w:rPr>
        <w:t xml:space="preserve">LOPIN 1 </w:t>
      </w:r>
      <w:r w:rsidR="001309C5">
        <w:rPr>
          <w:iCs w:val="0"/>
        </w:rPr>
        <w:t>State and CBO Levels</w:t>
      </w:r>
      <w:bookmarkEnd w:id="317"/>
    </w:p>
    <w:tbl>
      <w:tblPr>
        <w:tblStyle w:val="GridTable4-Accent111"/>
        <w:tblW w:w="5000" w:type="pct"/>
        <w:tblLayout w:type="fixed"/>
        <w:tblLook w:val="04A0" w:firstRow="1" w:lastRow="0" w:firstColumn="1" w:lastColumn="0" w:noHBand="0" w:noVBand="1"/>
      </w:tblPr>
      <w:tblGrid>
        <w:gridCol w:w="650"/>
        <w:gridCol w:w="1545"/>
        <w:gridCol w:w="1661"/>
        <w:gridCol w:w="1449"/>
        <w:gridCol w:w="1081"/>
        <w:gridCol w:w="1350"/>
        <w:gridCol w:w="1614"/>
      </w:tblGrid>
      <w:tr w:rsidR="001309C5" w:rsidRPr="00DF2B5B" w14:paraId="5C71D356" w14:textId="77777777" w:rsidTr="001309C5">
        <w:trPr>
          <w:cnfStyle w:val="100000000000" w:firstRow="1" w:lastRow="0" w:firstColumn="0" w:lastColumn="0" w:oddVBand="0" w:evenVBand="0" w:oddHBand="0" w:evenHBand="0" w:firstRowFirstColumn="0" w:firstRowLastColumn="0" w:lastRowFirstColumn="0" w:lastRowLastColumn="0"/>
          <w:trHeight w:val="415"/>
        </w:trPr>
        <w:tc>
          <w:tcPr>
            <w:cnfStyle w:val="001000000000" w:firstRow="0" w:lastRow="0" w:firstColumn="1" w:lastColumn="0" w:oddVBand="0" w:evenVBand="0" w:oddHBand="0" w:evenHBand="0" w:firstRowFirstColumn="0" w:firstRowLastColumn="0" w:lastRowFirstColumn="0" w:lastRowLastColumn="0"/>
            <w:tcW w:w="348" w:type="pct"/>
            <w:shd w:val="clear" w:color="auto" w:fill="002060"/>
            <w:noWrap/>
            <w:hideMark/>
          </w:tcPr>
          <w:p w14:paraId="34EFB875" w14:textId="77777777" w:rsidR="005F2DBE" w:rsidRPr="00DF2B5B" w:rsidRDefault="005F2DBE" w:rsidP="001309C5">
            <w:pPr>
              <w:spacing w:before="0" w:after="0" w:line="240" w:lineRule="auto"/>
              <w:rPr>
                <w:color w:val="FFFFFF" w:themeColor="background1"/>
                <w:sz w:val="18"/>
                <w:szCs w:val="18"/>
                <w:lang w:val="en-GB" w:eastAsia="en-GB"/>
              </w:rPr>
            </w:pPr>
            <w:r w:rsidRPr="00DF2B5B">
              <w:rPr>
                <w:color w:val="FFFFFF" w:themeColor="background1"/>
                <w:sz w:val="18"/>
                <w:szCs w:val="18"/>
                <w:lang w:val="en-GB" w:eastAsia="en-GB"/>
              </w:rPr>
              <w:t>S NO</w:t>
            </w:r>
          </w:p>
        </w:tc>
        <w:tc>
          <w:tcPr>
            <w:tcW w:w="826" w:type="pct"/>
            <w:shd w:val="clear" w:color="auto" w:fill="002060"/>
            <w:noWrap/>
            <w:hideMark/>
          </w:tcPr>
          <w:p w14:paraId="6B842F8D" w14:textId="77777777" w:rsidR="005F2DBE" w:rsidRPr="00DF2B5B" w:rsidRDefault="005F2DBE" w:rsidP="001309C5">
            <w:pPr>
              <w:spacing w:before="0" w:after="0" w:line="240" w:lineRule="auto"/>
              <w:cnfStyle w:val="100000000000" w:firstRow="1" w:lastRow="0" w:firstColumn="0" w:lastColumn="0" w:oddVBand="0" w:evenVBand="0" w:oddHBand="0" w:evenHBand="0" w:firstRowFirstColumn="0" w:firstRowLastColumn="0" w:lastRowFirstColumn="0" w:lastRowLastColumn="0"/>
              <w:rPr>
                <w:color w:val="FFFFFF" w:themeColor="background1"/>
                <w:sz w:val="18"/>
                <w:szCs w:val="18"/>
                <w:lang w:val="en-GB" w:eastAsia="en-GB"/>
              </w:rPr>
            </w:pPr>
            <w:r w:rsidRPr="00DF2B5B">
              <w:rPr>
                <w:color w:val="FFFFFF" w:themeColor="background1"/>
                <w:sz w:val="18"/>
                <w:szCs w:val="18"/>
                <w:lang w:val="en-GB" w:eastAsia="en-GB"/>
              </w:rPr>
              <w:t>TYPE OF LEVEL</w:t>
            </w:r>
          </w:p>
        </w:tc>
        <w:tc>
          <w:tcPr>
            <w:tcW w:w="888" w:type="pct"/>
            <w:shd w:val="clear" w:color="auto" w:fill="002060"/>
            <w:noWrap/>
            <w:hideMark/>
          </w:tcPr>
          <w:p w14:paraId="49212643" w14:textId="77777777" w:rsidR="005F2DBE" w:rsidRPr="00DF2B5B" w:rsidRDefault="005F2DBE" w:rsidP="001309C5">
            <w:pPr>
              <w:spacing w:before="0" w:after="0" w:line="240" w:lineRule="auto"/>
              <w:cnfStyle w:val="100000000000" w:firstRow="1" w:lastRow="0" w:firstColumn="0" w:lastColumn="0" w:oddVBand="0" w:evenVBand="0" w:oddHBand="0" w:evenHBand="0" w:firstRowFirstColumn="0" w:firstRowLastColumn="0" w:lastRowFirstColumn="0" w:lastRowLastColumn="0"/>
              <w:rPr>
                <w:color w:val="FFFFFF" w:themeColor="background1"/>
                <w:sz w:val="18"/>
                <w:szCs w:val="18"/>
                <w:lang w:val="en-GB" w:eastAsia="en-GB"/>
              </w:rPr>
            </w:pPr>
            <w:r w:rsidRPr="00DF2B5B">
              <w:rPr>
                <w:color w:val="FFFFFF" w:themeColor="background1"/>
                <w:sz w:val="18"/>
                <w:szCs w:val="18"/>
                <w:lang w:val="en-GB" w:eastAsia="en-GB"/>
              </w:rPr>
              <w:t>NAME OF LEVEL</w:t>
            </w:r>
          </w:p>
        </w:tc>
        <w:tc>
          <w:tcPr>
            <w:tcW w:w="775" w:type="pct"/>
            <w:shd w:val="clear" w:color="auto" w:fill="002060"/>
            <w:hideMark/>
          </w:tcPr>
          <w:p w14:paraId="17C5C3DD" w14:textId="77777777" w:rsidR="005F2DBE" w:rsidRPr="00DF2B5B" w:rsidRDefault="005F2DBE" w:rsidP="001309C5">
            <w:pPr>
              <w:spacing w:before="0" w:after="0" w:line="240" w:lineRule="auto"/>
              <w:cnfStyle w:val="100000000000" w:firstRow="1" w:lastRow="0" w:firstColumn="0" w:lastColumn="0" w:oddVBand="0" w:evenVBand="0" w:oddHBand="0" w:evenHBand="0" w:firstRowFirstColumn="0" w:firstRowLastColumn="0" w:lastRowFirstColumn="0" w:lastRowLastColumn="0"/>
              <w:rPr>
                <w:color w:val="FFFFFF" w:themeColor="background1"/>
                <w:sz w:val="18"/>
                <w:szCs w:val="18"/>
                <w:lang w:val="en-GB" w:eastAsia="en-GB"/>
              </w:rPr>
            </w:pPr>
            <w:r w:rsidRPr="00DF2B5B">
              <w:rPr>
                <w:color w:val="FFFFFF" w:themeColor="background1"/>
                <w:sz w:val="18"/>
                <w:szCs w:val="18"/>
                <w:lang w:val="en-GB" w:eastAsia="en-GB"/>
              </w:rPr>
              <w:t>LOCATION OF THE LEVEL</w:t>
            </w:r>
          </w:p>
        </w:tc>
        <w:tc>
          <w:tcPr>
            <w:tcW w:w="578" w:type="pct"/>
            <w:shd w:val="clear" w:color="auto" w:fill="002060"/>
          </w:tcPr>
          <w:p w14:paraId="18F7C1DD" w14:textId="77FB0430" w:rsidR="005F2DBE" w:rsidRPr="00DF2B5B" w:rsidRDefault="00DF2B5B" w:rsidP="001309C5">
            <w:pPr>
              <w:spacing w:before="0" w:after="0" w:line="240" w:lineRule="auto"/>
              <w:cnfStyle w:val="100000000000" w:firstRow="1" w:lastRow="0" w:firstColumn="0" w:lastColumn="0" w:oddVBand="0" w:evenVBand="0" w:oddHBand="0" w:evenHBand="0" w:firstRowFirstColumn="0" w:firstRowLastColumn="0" w:lastRowFirstColumn="0" w:lastRowLastColumn="0"/>
              <w:rPr>
                <w:color w:val="FFFFFF" w:themeColor="background1"/>
                <w:sz w:val="18"/>
                <w:szCs w:val="18"/>
                <w:lang w:val="en-GB" w:eastAsia="en-GB"/>
              </w:rPr>
            </w:pPr>
            <w:r w:rsidRPr="00DF2B5B">
              <w:rPr>
                <w:color w:val="FFFFFF" w:themeColor="background1"/>
                <w:sz w:val="18"/>
                <w:szCs w:val="18"/>
                <w:lang w:val="en-GB" w:eastAsia="en-GB"/>
              </w:rPr>
              <w:t>VERIFIED DATA</w:t>
            </w:r>
          </w:p>
        </w:tc>
        <w:tc>
          <w:tcPr>
            <w:tcW w:w="722" w:type="pct"/>
            <w:shd w:val="clear" w:color="auto" w:fill="002060"/>
          </w:tcPr>
          <w:p w14:paraId="73D5072F" w14:textId="77777777" w:rsidR="005F2DBE" w:rsidRPr="00DF2B5B" w:rsidRDefault="005F2DBE" w:rsidP="001309C5">
            <w:pPr>
              <w:spacing w:before="0" w:after="0" w:line="240" w:lineRule="auto"/>
              <w:cnfStyle w:val="100000000000" w:firstRow="1" w:lastRow="0" w:firstColumn="0" w:lastColumn="0" w:oddVBand="0" w:evenVBand="0" w:oddHBand="0" w:evenHBand="0" w:firstRowFirstColumn="0" w:firstRowLastColumn="0" w:lastRowFirstColumn="0" w:lastRowLastColumn="0"/>
              <w:rPr>
                <w:color w:val="FFFFFF" w:themeColor="background1"/>
                <w:sz w:val="18"/>
                <w:szCs w:val="18"/>
                <w:lang w:val="en-GB" w:eastAsia="en-GB"/>
              </w:rPr>
            </w:pPr>
            <w:r w:rsidRPr="00DF2B5B">
              <w:rPr>
                <w:color w:val="FFFFFF" w:themeColor="background1"/>
                <w:sz w:val="18"/>
                <w:szCs w:val="18"/>
                <w:lang w:val="en-GB" w:eastAsia="en-GB"/>
              </w:rPr>
              <w:t>REPORTED DATA</w:t>
            </w:r>
          </w:p>
        </w:tc>
        <w:tc>
          <w:tcPr>
            <w:tcW w:w="863" w:type="pct"/>
            <w:shd w:val="clear" w:color="auto" w:fill="002060"/>
          </w:tcPr>
          <w:p w14:paraId="4E81965A" w14:textId="77777777" w:rsidR="005F2DBE" w:rsidRPr="00DF2B5B" w:rsidRDefault="005F2DBE" w:rsidP="001309C5">
            <w:pPr>
              <w:spacing w:before="0" w:after="0" w:line="240" w:lineRule="auto"/>
              <w:cnfStyle w:val="100000000000" w:firstRow="1" w:lastRow="0" w:firstColumn="0" w:lastColumn="0" w:oddVBand="0" w:evenVBand="0" w:oddHBand="0" w:evenHBand="0" w:firstRowFirstColumn="0" w:firstRowLastColumn="0" w:lastRowFirstColumn="0" w:lastRowLastColumn="0"/>
              <w:rPr>
                <w:color w:val="FFFFFF" w:themeColor="background1"/>
                <w:sz w:val="18"/>
                <w:szCs w:val="18"/>
                <w:lang w:val="en-GB" w:eastAsia="en-GB"/>
              </w:rPr>
            </w:pPr>
            <w:r w:rsidRPr="00DF2B5B">
              <w:rPr>
                <w:color w:val="FFFFFF" w:themeColor="background1"/>
                <w:sz w:val="18"/>
                <w:szCs w:val="18"/>
                <w:lang w:val="en-GB" w:eastAsia="en-GB"/>
              </w:rPr>
              <w:t>VERIFICATION FACTOR (%)</w:t>
            </w:r>
          </w:p>
        </w:tc>
      </w:tr>
      <w:tr w:rsidR="001309C5" w:rsidRPr="00DF2B5B" w14:paraId="1513FA06" w14:textId="77777777" w:rsidTr="001309C5">
        <w:trPr>
          <w:cnfStyle w:val="000000100000" w:firstRow="0" w:lastRow="0" w:firstColumn="0" w:lastColumn="0" w:oddVBand="0" w:evenVBand="0" w:oddHBand="1" w:evenHBand="0" w:firstRowFirstColumn="0" w:firstRowLastColumn="0" w:lastRowFirstColumn="0" w:lastRowLastColumn="0"/>
          <w:trHeight w:val="519"/>
        </w:trPr>
        <w:tc>
          <w:tcPr>
            <w:cnfStyle w:val="001000000000" w:firstRow="0" w:lastRow="0" w:firstColumn="1" w:lastColumn="0" w:oddVBand="0" w:evenVBand="0" w:oddHBand="0" w:evenHBand="0" w:firstRowFirstColumn="0" w:firstRowLastColumn="0" w:lastRowFirstColumn="0" w:lastRowLastColumn="0"/>
            <w:tcW w:w="348" w:type="pct"/>
            <w:noWrap/>
          </w:tcPr>
          <w:p w14:paraId="15C55F83" w14:textId="77777777" w:rsidR="005F2DBE" w:rsidRPr="00FF3F3D" w:rsidRDefault="005F2DBE" w:rsidP="005F2DBE">
            <w:pPr>
              <w:spacing w:before="0" w:after="0" w:line="240" w:lineRule="auto"/>
              <w:jc w:val="both"/>
              <w:rPr>
                <w:b w:val="0"/>
                <w:bCs w:val="0"/>
                <w:sz w:val="18"/>
                <w:szCs w:val="18"/>
              </w:rPr>
            </w:pPr>
            <w:r w:rsidRPr="00FF3F3D">
              <w:rPr>
                <w:b w:val="0"/>
                <w:bCs w:val="0"/>
                <w:sz w:val="18"/>
                <w:szCs w:val="18"/>
              </w:rPr>
              <w:t>1</w:t>
            </w:r>
          </w:p>
        </w:tc>
        <w:tc>
          <w:tcPr>
            <w:tcW w:w="826" w:type="pct"/>
            <w:noWrap/>
            <w:hideMark/>
          </w:tcPr>
          <w:p w14:paraId="4FEDF330" w14:textId="77777777" w:rsidR="005F2DBE" w:rsidRPr="00FF3F3D" w:rsidRDefault="005F2DBE" w:rsidP="005F2DBE">
            <w:pPr>
              <w:spacing w:before="0"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FF3F3D">
              <w:rPr>
                <w:sz w:val="18"/>
                <w:szCs w:val="18"/>
              </w:rPr>
              <w:t>State level</w:t>
            </w:r>
          </w:p>
        </w:tc>
        <w:tc>
          <w:tcPr>
            <w:tcW w:w="888" w:type="pct"/>
            <w:noWrap/>
            <w:hideMark/>
          </w:tcPr>
          <w:p w14:paraId="76976707" w14:textId="23AB97F2" w:rsidR="005F2DBE" w:rsidRPr="00FF3F3D" w:rsidRDefault="00E11E13" w:rsidP="001309C5">
            <w:pPr>
              <w:spacing w:before="0"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FF3F3D">
              <w:rPr>
                <w:sz w:val="18"/>
                <w:szCs w:val="18"/>
              </w:rPr>
              <w:t>LOPIN 1</w:t>
            </w:r>
            <w:r w:rsidR="005F2DBE" w:rsidRPr="00FF3F3D">
              <w:rPr>
                <w:sz w:val="18"/>
                <w:szCs w:val="18"/>
              </w:rPr>
              <w:t xml:space="preserve"> State Office</w:t>
            </w:r>
          </w:p>
        </w:tc>
        <w:tc>
          <w:tcPr>
            <w:tcW w:w="775" w:type="pct"/>
            <w:noWrap/>
            <w:hideMark/>
          </w:tcPr>
          <w:p w14:paraId="29587BA5" w14:textId="4B2243AE" w:rsidR="005F2DBE" w:rsidRPr="00FF3F3D" w:rsidRDefault="005F2DBE" w:rsidP="005F2DBE">
            <w:pPr>
              <w:spacing w:before="0"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FF3F3D">
              <w:rPr>
                <w:sz w:val="18"/>
                <w:szCs w:val="18"/>
              </w:rPr>
              <w:t>Akwa Ibom</w:t>
            </w:r>
          </w:p>
        </w:tc>
        <w:tc>
          <w:tcPr>
            <w:tcW w:w="578" w:type="pct"/>
            <w:noWrap/>
          </w:tcPr>
          <w:p w14:paraId="428C2569" w14:textId="4B953C8C" w:rsidR="005F2DBE" w:rsidRPr="00FF3F3D" w:rsidRDefault="00364ED1" w:rsidP="005F2DBE">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18"/>
                <w:szCs w:val="18"/>
              </w:rPr>
            </w:pPr>
            <w:r w:rsidRPr="00FF3F3D">
              <w:rPr>
                <w:sz w:val="18"/>
                <w:szCs w:val="18"/>
              </w:rPr>
              <w:t>68,427</w:t>
            </w:r>
          </w:p>
        </w:tc>
        <w:tc>
          <w:tcPr>
            <w:tcW w:w="722" w:type="pct"/>
          </w:tcPr>
          <w:p w14:paraId="1583F707" w14:textId="2013CEA1" w:rsidR="005F2DBE" w:rsidRPr="00FF3F3D" w:rsidRDefault="00364ED1" w:rsidP="005F2DBE">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18"/>
                <w:szCs w:val="18"/>
              </w:rPr>
            </w:pPr>
            <w:r w:rsidRPr="00FF3F3D">
              <w:rPr>
                <w:sz w:val="18"/>
                <w:szCs w:val="18"/>
              </w:rPr>
              <w:t>68427</w:t>
            </w:r>
          </w:p>
        </w:tc>
        <w:tc>
          <w:tcPr>
            <w:tcW w:w="863" w:type="pct"/>
          </w:tcPr>
          <w:p w14:paraId="02A87EC5" w14:textId="2FD91358" w:rsidR="005F2DBE" w:rsidRPr="00FF3F3D" w:rsidRDefault="00364ED1" w:rsidP="005F2DBE">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18"/>
                <w:szCs w:val="18"/>
              </w:rPr>
            </w:pPr>
            <w:r w:rsidRPr="00FF3F3D">
              <w:rPr>
                <w:sz w:val="18"/>
                <w:szCs w:val="18"/>
              </w:rPr>
              <w:t>100%</w:t>
            </w:r>
          </w:p>
        </w:tc>
      </w:tr>
      <w:tr w:rsidR="005F2DBE" w:rsidRPr="00DF2B5B" w14:paraId="4834BD4E" w14:textId="77777777" w:rsidTr="001309C5">
        <w:trPr>
          <w:trHeight w:val="437"/>
        </w:trPr>
        <w:tc>
          <w:tcPr>
            <w:cnfStyle w:val="001000000000" w:firstRow="0" w:lastRow="0" w:firstColumn="1" w:lastColumn="0" w:oddVBand="0" w:evenVBand="0" w:oddHBand="0" w:evenHBand="0" w:firstRowFirstColumn="0" w:firstRowLastColumn="0" w:lastRowFirstColumn="0" w:lastRowLastColumn="0"/>
            <w:tcW w:w="348" w:type="pct"/>
            <w:noWrap/>
          </w:tcPr>
          <w:p w14:paraId="3A6B8356" w14:textId="77777777" w:rsidR="005F2DBE" w:rsidRPr="00FF3F3D" w:rsidRDefault="005F2DBE" w:rsidP="005F2DBE">
            <w:pPr>
              <w:spacing w:before="0" w:after="0" w:line="240" w:lineRule="auto"/>
              <w:jc w:val="both"/>
              <w:rPr>
                <w:b w:val="0"/>
                <w:bCs w:val="0"/>
                <w:sz w:val="18"/>
                <w:szCs w:val="18"/>
              </w:rPr>
            </w:pPr>
            <w:r w:rsidRPr="00FF3F3D">
              <w:rPr>
                <w:b w:val="0"/>
                <w:bCs w:val="0"/>
                <w:sz w:val="18"/>
                <w:szCs w:val="18"/>
              </w:rPr>
              <w:t>2</w:t>
            </w:r>
          </w:p>
        </w:tc>
        <w:tc>
          <w:tcPr>
            <w:tcW w:w="826" w:type="pct"/>
            <w:noWrap/>
            <w:hideMark/>
          </w:tcPr>
          <w:p w14:paraId="499A4BD7" w14:textId="77777777" w:rsidR="005F2DBE" w:rsidRPr="00FF3F3D" w:rsidRDefault="005F2DBE" w:rsidP="005F2DBE">
            <w:pPr>
              <w:spacing w:before="0"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FF3F3D">
              <w:rPr>
                <w:sz w:val="18"/>
                <w:szCs w:val="18"/>
              </w:rPr>
              <w:t>State level</w:t>
            </w:r>
          </w:p>
        </w:tc>
        <w:tc>
          <w:tcPr>
            <w:tcW w:w="888" w:type="pct"/>
            <w:noWrap/>
            <w:hideMark/>
          </w:tcPr>
          <w:p w14:paraId="3F5C4987" w14:textId="1AFA8A09" w:rsidR="005F2DBE" w:rsidRPr="00FF3F3D" w:rsidRDefault="00E11E13" w:rsidP="001309C5">
            <w:pPr>
              <w:spacing w:before="0"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FF3F3D">
              <w:rPr>
                <w:sz w:val="18"/>
                <w:szCs w:val="18"/>
              </w:rPr>
              <w:t>LOPIN 1</w:t>
            </w:r>
            <w:r w:rsidR="005F2DBE" w:rsidRPr="00FF3F3D">
              <w:rPr>
                <w:sz w:val="18"/>
                <w:szCs w:val="18"/>
              </w:rPr>
              <w:t xml:space="preserve"> State Office</w:t>
            </w:r>
          </w:p>
        </w:tc>
        <w:tc>
          <w:tcPr>
            <w:tcW w:w="775" w:type="pct"/>
            <w:noWrap/>
            <w:hideMark/>
          </w:tcPr>
          <w:p w14:paraId="527D9263" w14:textId="435E540B" w:rsidR="005F2DBE" w:rsidRPr="00FF3F3D" w:rsidRDefault="005F2DBE" w:rsidP="005F2DBE">
            <w:pPr>
              <w:spacing w:before="0"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FF3F3D">
              <w:rPr>
                <w:sz w:val="18"/>
                <w:szCs w:val="18"/>
              </w:rPr>
              <w:t>Lagos</w:t>
            </w:r>
          </w:p>
        </w:tc>
        <w:tc>
          <w:tcPr>
            <w:tcW w:w="578" w:type="pct"/>
            <w:noWrap/>
          </w:tcPr>
          <w:p w14:paraId="3665D1B5" w14:textId="32A06241" w:rsidR="005F2DBE" w:rsidRPr="00FF3F3D" w:rsidRDefault="00364ED1" w:rsidP="005F2DBE">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sz w:val="18"/>
                <w:szCs w:val="18"/>
              </w:rPr>
            </w:pPr>
            <w:r w:rsidRPr="00FF3F3D">
              <w:rPr>
                <w:sz w:val="18"/>
                <w:szCs w:val="18"/>
              </w:rPr>
              <w:t>37,139</w:t>
            </w:r>
          </w:p>
        </w:tc>
        <w:tc>
          <w:tcPr>
            <w:tcW w:w="722" w:type="pct"/>
          </w:tcPr>
          <w:p w14:paraId="7B2ADC40" w14:textId="19D0F03F" w:rsidR="005F2DBE" w:rsidRPr="00FF3F3D" w:rsidRDefault="00364ED1" w:rsidP="005F2DBE">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sz w:val="18"/>
                <w:szCs w:val="18"/>
              </w:rPr>
            </w:pPr>
            <w:r w:rsidRPr="00FF3F3D">
              <w:rPr>
                <w:sz w:val="18"/>
                <w:szCs w:val="18"/>
              </w:rPr>
              <w:t>36,989</w:t>
            </w:r>
          </w:p>
        </w:tc>
        <w:tc>
          <w:tcPr>
            <w:tcW w:w="863" w:type="pct"/>
          </w:tcPr>
          <w:p w14:paraId="365078BD" w14:textId="289F9920" w:rsidR="005F2DBE" w:rsidRPr="00FF3F3D" w:rsidRDefault="00364ED1" w:rsidP="005F2DBE">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sz w:val="18"/>
                <w:szCs w:val="18"/>
              </w:rPr>
            </w:pPr>
            <w:r w:rsidRPr="00FF3F3D">
              <w:rPr>
                <w:sz w:val="18"/>
                <w:szCs w:val="18"/>
              </w:rPr>
              <w:t>100%</w:t>
            </w:r>
          </w:p>
        </w:tc>
      </w:tr>
      <w:tr w:rsidR="001309C5" w:rsidRPr="00DF2B5B" w14:paraId="0AB02C56" w14:textId="77777777" w:rsidTr="001309C5">
        <w:trPr>
          <w:cnfStyle w:val="000000100000" w:firstRow="0" w:lastRow="0" w:firstColumn="0" w:lastColumn="0" w:oddVBand="0" w:evenVBand="0" w:oddHBand="1" w:evenHBand="0" w:firstRowFirstColumn="0" w:firstRowLastColumn="0" w:lastRowFirstColumn="0" w:lastRowLastColumn="0"/>
          <w:trHeight w:val="446"/>
        </w:trPr>
        <w:tc>
          <w:tcPr>
            <w:cnfStyle w:val="001000000000" w:firstRow="0" w:lastRow="0" w:firstColumn="1" w:lastColumn="0" w:oddVBand="0" w:evenVBand="0" w:oddHBand="0" w:evenHBand="0" w:firstRowFirstColumn="0" w:firstRowLastColumn="0" w:lastRowFirstColumn="0" w:lastRowLastColumn="0"/>
            <w:tcW w:w="348" w:type="pct"/>
            <w:noWrap/>
          </w:tcPr>
          <w:p w14:paraId="2A4F4097" w14:textId="77777777" w:rsidR="005F2DBE" w:rsidRPr="00FF3F3D" w:rsidRDefault="005F2DBE" w:rsidP="005F2DBE">
            <w:pPr>
              <w:spacing w:before="0" w:after="0" w:line="240" w:lineRule="auto"/>
              <w:jc w:val="both"/>
              <w:rPr>
                <w:b w:val="0"/>
                <w:bCs w:val="0"/>
                <w:sz w:val="18"/>
                <w:szCs w:val="18"/>
              </w:rPr>
            </w:pPr>
            <w:r w:rsidRPr="00FF3F3D">
              <w:rPr>
                <w:b w:val="0"/>
                <w:bCs w:val="0"/>
                <w:sz w:val="18"/>
                <w:szCs w:val="18"/>
              </w:rPr>
              <w:t>3</w:t>
            </w:r>
          </w:p>
        </w:tc>
        <w:tc>
          <w:tcPr>
            <w:tcW w:w="826" w:type="pct"/>
            <w:noWrap/>
          </w:tcPr>
          <w:p w14:paraId="3D6D9FDF" w14:textId="77777777" w:rsidR="005F2DBE" w:rsidRPr="00FF3F3D" w:rsidRDefault="005F2DBE" w:rsidP="005F2DBE">
            <w:pPr>
              <w:spacing w:before="0"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FF3F3D">
              <w:rPr>
                <w:sz w:val="18"/>
                <w:szCs w:val="18"/>
              </w:rPr>
              <w:t>State level</w:t>
            </w:r>
          </w:p>
        </w:tc>
        <w:tc>
          <w:tcPr>
            <w:tcW w:w="888" w:type="pct"/>
            <w:noWrap/>
          </w:tcPr>
          <w:p w14:paraId="319AFEA3" w14:textId="23DD4D74" w:rsidR="005F2DBE" w:rsidRPr="00FF3F3D" w:rsidRDefault="00E11E13" w:rsidP="001309C5">
            <w:pPr>
              <w:spacing w:before="0"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FF3F3D">
              <w:rPr>
                <w:sz w:val="18"/>
                <w:szCs w:val="18"/>
              </w:rPr>
              <w:t>LOPIN 1</w:t>
            </w:r>
            <w:r w:rsidR="005F2DBE" w:rsidRPr="00FF3F3D">
              <w:rPr>
                <w:sz w:val="18"/>
                <w:szCs w:val="18"/>
              </w:rPr>
              <w:t xml:space="preserve"> State Office</w:t>
            </w:r>
          </w:p>
        </w:tc>
        <w:tc>
          <w:tcPr>
            <w:tcW w:w="775" w:type="pct"/>
            <w:noWrap/>
          </w:tcPr>
          <w:p w14:paraId="222777C7" w14:textId="1F41363C" w:rsidR="005F2DBE" w:rsidRPr="00FF3F3D" w:rsidRDefault="005F2DBE" w:rsidP="005F2DBE">
            <w:pPr>
              <w:spacing w:before="0"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FF3F3D">
              <w:rPr>
                <w:sz w:val="18"/>
                <w:szCs w:val="18"/>
              </w:rPr>
              <w:t>Rivers</w:t>
            </w:r>
          </w:p>
        </w:tc>
        <w:tc>
          <w:tcPr>
            <w:tcW w:w="578" w:type="pct"/>
            <w:noWrap/>
          </w:tcPr>
          <w:p w14:paraId="5F2AC87C" w14:textId="5FF93C8A" w:rsidR="005F2DBE" w:rsidRPr="00FF3F3D" w:rsidRDefault="008F4F6B" w:rsidP="005F2DBE">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18"/>
                <w:szCs w:val="18"/>
              </w:rPr>
            </w:pPr>
            <w:r w:rsidRPr="00FF3F3D">
              <w:rPr>
                <w:sz w:val="18"/>
                <w:szCs w:val="18"/>
              </w:rPr>
              <w:t>34,096</w:t>
            </w:r>
          </w:p>
        </w:tc>
        <w:tc>
          <w:tcPr>
            <w:tcW w:w="722" w:type="pct"/>
          </w:tcPr>
          <w:p w14:paraId="075A29EC" w14:textId="56601F90" w:rsidR="005F2DBE" w:rsidRPr="00FF3F3D" w:rsidRDefault="008F4F6B" w:rsidP="005F2DBE">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18"/>
                <w:szCs w:val="18"/>
              </w:rPr>
            </w:pPr>
            <w:r w:rsidRPr="00FF3F3D">
              <w:rPr>
                <w:sz w:val="18"/>
                <w:szCs w:val="18"/>
              </w:rPr>
              <w:t>34,096</w:t>
            </w:r>
          </w:p>
        </w:tc>
        <w:tc>
          <w:tcPr>
            <w:tcW w:w="863" w:type="pct"/>
          </w:tcPr>
          <w:p w14:paraId="2906F34A" w14:textId="650277FA" w:rsidR="005F2DBE" w:rsidRPr="00FF3F3D" w:rsidRDefault="008F4F6B" w:rsidP="005F2DBE">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18"/>
                <w:szCs w:val="18"/>
              </w:rPr>
            </w:pPr>
            <w:r w:rsidRPr="00FF3F3D">
              <w:rPr>
                <w:sz w:val="18"/>
                <w:szCs w:val="18"/>
              </w:rPr>
              <w:t>100%</w:t>
            </w:r>
          </w:p>
        </w:tc>
      </w:tr>
      <w:tr w:rsidR="006812BB" w:rsidRPr="00DF2B5B" w14:paraId="234E2715" w14:textId="77777777" w:rsidTr="001309C5">
        <w:trPr>
          <w:trHeight w:val="506"/>
        </w:trPr>
        <w:tc>
          <w:tcPr>
            <w:cnfStyle w:val="001000000000" w:firstRow="0" w:lastRow="0" w:firstColumn="1" w:lastColumn="0" w:oddVBand="0" w:evenVBand="0" w:oddHBand="0" w:evenHBand="0" w:firstRowFirstColumn="0" w:firstRowLastColumn="0" w:lastRowFirstColumn="0" w:lastRowLastColumn="0"/>
            <w:tcW w:w="348" w:type="pct"/>
            <w:noWrap/>
          </w:tcPr>
          <w:p w14:paraId="24099A27" w14:textId="3B7AE6F6" w:rsidR="006812BB" w:rsidRPr="00FF3F3D" w:rsidRDefault="006812BB" w:rsidP="006812BB">
            <w:pPr>
              <w:spacing w:before="0" w:after="0" w:line="240" w:lineRule="auto"/>
              <w:jc w:val="both"/>
              <w:rPr>
                <w:b w:val="0"/>
                <w:bCs w:val="0"/>
                <w:sz w:val="18"/>
                <w:szCs w:val="18"/>
              </w:rPr>
            </w:pPr>
            <w:r w:rsidRPr="00FF3F3D">
              <w:rPr>
                <w:b w:val="0"/>
                <w:bCs w:val="0"/>
                <w:sz w:val="18"/>
                <w:szCs w:val="18"/>
              </w:rPr>
              <w:t>4</w:t>
            </w:r>
          </w:p>
        </w:tc>
        <w:tc>
          <w:tcPr>
            <w:tcW w:w="826" w:type="pct"/>
            <w:noWrap/>
            <w:hideMark/>
          </w:tcPr>
          <w:p w14:paraId="1F6B9686" w14:textId="77777777" w:rsidR="006812BB" w:rsidRPr="00FF3F3D" w:rsidRDefault="006812BB" w:rsidP="006812BB">
            <w:pPr>
              <w:spacing w:before="0"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FF3F3D">
              <w:rPr>
                <w:sz w:val="18"/>
                <w:szCs w:val="18"/>
              </w:rPr>
              <w:t>CBO</w:t>
            </w:r>
          </w:p>
        </w:tc>
        <w:tc>
          <w:tcPr>
            <w:tcW w:w="888" w:type="pct"/>
          </w:tcPr>
          <w:p w14:paraId="7D7A552D" w14:textId="4F8177A6" w:rsidR="006812BB" w:rsidRPr="00FF3F3D" w:rsidRDefault="006812BB" w:rsidP="006812BB">
            <w:pPr>
              <w:spacing w:before="0"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FF3F3D">
              <w:rPr>
                <w:sz w:val="18"/>
                <w:szCs w:val="18"/>
              </w:rPr>
              <w:t>HELIN</w:t>
            </w:r>
          </w:p>
        </w:tc>
        <w:tc>
          <w:tcPr>
            <w:tcW w:w="775" w:type="pct"/>
            <w:noWrap/>
          </w:tcPr>
          <w:p w14:paraId="59229446" w14:textId="0B390BD2" w:rsidR="006812BB" w:rsidRPr="00FF3F3D" w:rsidRDefault="006812BB" w:rsidP="006812BB">
            <w:pPr>
              <w:spacing w:before="0"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FF3F3D">
              <w:rPr>
                <w:sz w:val="18"/>
                <w:szCs w:val="18"/>
              </w:rPr>
              <w:t>Akwa Ibom</w:t>
            </w:r>
            <w:r w:rsidR="00E623AD">
              <w:rPr>
                <w:sz w:val="18"/>
                <w:szCs w:val="18"/>
              </w:rPr>
              <w:t>/Uyo</w:t>
            </w:r>
          </w:p>
        </w:tc>
        <w:tc>
          <w:tcPr>
            <w:tcW w:w="578" w:type="pct"/>
            <w:noWrap/>
          </w:tcPr>
          <w:p w14:paraId="1E9F1979" w14:textId="1783AE88" w:rsidR="006812BB" w:rsidRPr="00FF3F3D" w:rsidRDefault="008F4F6B" w:rsidP="006812BB">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sz w:val="18"/>
                <w:szCs w:val="18"/>
              </w:rPr>
            </w:pPr>
            <w:r w:rsidRPr="00FF3F3D">
              <w:rPr>
                <w:sz w:val="18"/>
                <w:szCs w:val="18"/>
              </w:rPr>
              <w:t>12,738</w:t>
            </w:r>
          </w:p>
        </w:tc>
        <w:tc>
          <w:tcPr>
            <w:tcW w:w="722" w:type="pct"/>
          </w:tcPr>
          <w:p w14:paraId="58A0FAD7" w14:textId="3573657E" w:rsidR="006812BB" w:rsidRPr="00FF3F3D" w:rsidRDefault="008F4F6B" w:rsidP="006812BB">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sz w:val="18"/>
                <w:szCs w:val="18"/>
              </w:rPr>
            </w:pPr>
            <w:r w:rsidRPr="00FF3F3D">
              <w:rPr>
                <w:sz w:val="18"/>
                <w:szCs w:val="18"/>
              </w:rPr>
              <w:t>12,743</w:t>
            </w:r>
          </w:p>
        </w:tc>
        <w:tc>
          <w:tcPr>
            <w:tcW w:w="863" w:type="pct"/>
          </w:tcPr>
          <w:p w14:paraId="32C3F9AD" w14:textId="74379D56" w:rsidR="006812BB" w:rsidRPr="00FF3F3D" w:rsidRDefault="008F4F6B" w:rsidP="006812BB">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sz w:val="18"/>
                <w:szCs w:val="18"/>
              </w:rPr>
            </w:pPr>
            <w:r w:rsidRPr="00FF3F3D">
              <w:rPr>
                <w:sz w:val="18"/>
                <w:szCs w:val="18"/>
              </w:rPr>
              <w:t>100%</w:t>
            </w:r>
          </w:p>
        </w:tc>
      </w:tr>
      <w:tr w:rsidR="001309C5" w:rsidRPr="00DF2B5B" w14:paraId="0905B374" w14:textId="77777777" w:rsidTr="001309C5">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348" w:type="pct"/>
            <w:noWrap/>
          </w:tcPr>
          <w:p w14:paraId="083E242D" w14:textId="74FB4919" w:rsidR="006812BB" w:rsidRPr="00FF3F3D" w:rsidRDefault="006812BB" w:rsidP="006812BB">
            <w:pPr>
              <w:spacing w:before="0" w:after="0" w:line="240" w:lineRule="auto"/>
              <w:jc w:val="both"/>
              <w:rPr>
                <w:b w:val="0"/>
                <w:bCs w:val="0"/>
                <w:sz w:val="18"/>
                <w:szCs w:val="18"/>
              </w:rPr>
            </w:pPr>
            <w:r w:rsidRPr="00FF3F3D">
              <w:rPr>
                <w:b w:val="0"/>
                <w:bCs w:val="0"/>
                <w:sz w:val="18"/>
                <w:szCs w:val="18"/>
              </w:rPr>
              <w:t>5</w:t>
            </w:r>
          </w:p>
        </w:tc>
        <w:tc>
          <w:tcPr>
            <w:tcW w:w="826" w:type="pct"/>
            <w:noWrap/>
            <w:hideMark/>
          </w:tcPr>
          <w:p w14:paraId="52FE9A21" w14:textId="77777777" w:rsidR="006812BB" w:rsidRPr="00FF3F3D" w:rsidRDefault="006812BB" w:rsidP="006812BB">
            <w:pPr>
              <w:spacing w:before="0"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FF3F3D">
              <w:rPr>
                <w:sz w:val="18"/>
                <w:szCs w:val="18"/>
              </w:rPr>
              <w:t>CBO</w:t>
            </w:r>
          </w:p>
        </w:tc>
        <w:tc>
          <w:tcPr>
            <w:tcW w:w="888" w:type="pct"/>
          </w:tcPr>
          <w:p w14:paraId="0C6BBE48" w14:textId="37CD7E58" w:rsidR="006812BB" w:rsidRPr="00FF3F3D" w:rsidRDefault="00144E85" w:rsidP="006812BB">
            <w:pPr>
              <w:spacing w:before="0"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FF3F3D">
              <w:rPr>
                <w:sz w:val="18"/>
                <w:szCs w:val="18"/>
              </w:rPr>
              <w:t>BF</w:t>
            </w:r>
          </w:p>
        </w:tc>
        <w:tc>
          <w:tcPr>
            <w:tcW w:w="775" w:type="pct"/>
            <w:noWrap/>
          </w:tcPr>
          <w:p w14:paraId="1C6F7EEA" w14:textId="2551DB68" w:rsidR="006812BB" w:rsidRPr="00FF3F3D" w:rsidRDefault="00E623AD" w:rsidP="00767503">
            <w:pPr>
              <w:spacing w:before="0"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Akwa </w:t>
            </w:r>
            <w:r w:rsidR="006812BB" w:rsidRPr="00FF3F3D">
              <w:rPr>
                <w:sz w:val="18"/>
                <w:szCs w:val="18"/>
              </w:rPr>
              <w:t>Ibom</w:t>
            </w:r>
            <w:r>
              <w:rPr>
                <w:sz w:val="18"/>
                <w:szCs w:val="18"/>
              </w:rPr>
              <w:t>/Ikot E</w:t>
            </w:r>
            <w:r w:rsidR="00841E9D">
              <w:rPr>
                <w:sz w:val="18"/>
                <w:szCs w:val="18"/>
              </w:rPr>
              <w:t>kp</w:t>
            </w:r>
            <w:r>
              <w:rPr>
                <w:sz w:val="18"/>
                <w:szCs w:val="18"/>
              </w:rPr>
              <w:t>ene</w:t>
            </w:r>
          </w:p>
        </w:tc>
        <w:tc>
          <w:tcPr>
            <w:tcW w:w="578" w:type="pct"/>
            <w:noWrap/>
          </w:tcPr>
          <w:p w14:paraId="7C6497AB" w14:textId="698CB2E7" w:rsidR="006812BB" w:rsidRPr="00FF3F3D" w:rsidRDefault="008F4F6B" w:rsidP="006812BB">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18"/>
                <w:szCs w:val="18"/>
              </w:rPr>
            </w:pPr>
            <w:r w:rsidRPr="00FF3F3D">
              <w:rPr>
                <w:sz w:val="18"/>
                <w:szCs w:val="18"/>
              </w:rPr>
              <w:t>12599</w:t>
            </w:r>
          </w:p>
        </w:tc>
        <w:tc>
          <w:tcPr>
            <w:tcW w:w="722" w:type="pct"/>
          </w:tcPr>
          <w:p w14:paraId="3A1B71F5" w14:textId="3776E09C" w:rsidR="006812BB" w:rsidRPr="00FF3F3D" w:rsidRDefault="008F4F6B" w:rsidP="006812BB">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18"/>
                <w:szCs w:val="18"/>
              </w:rPr>
            </w:pPr>
            <w:r w:rsidRPr="00FF3F3D">
              <w:rPr>
                <w:sz w:val="18"/>
                <w:szCs w:val="18"/>
              </w:rPr>
              <w:t>13429</w:t>
            </w:r>
          </w:p>
        </w:tc>
        <w:tc>
          <w:tcPr>
            <w:tcW w:w="863" w:type="pct"/>
          </w:tcPr>
          <w:p w14:paraId="49EFA124" w14:textId="4FAA6D3F" w:rsidR="006812BB" w:rsidRPr="00FF3F3D" w:rsidRDefault="008F4F6B" w:rsidP="006812BB">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18"/>
                <w:szCs w:val="18"/>
              </w:rPr>
            </w:pPr>
            <w:r w:rsidRPr="00FF3F3D">
              <w:rPr>
                <w:sz w:val="18"/>
                <w:szCs w:val="18"/>
              </w:rPr>
              <w:t>94%</w:t>
            </w:r>
          </w:p>
        </w:tc>
      </w:tr>
      <w:tr w:rsidR="006812BB" w:rsidRPr="00DF2B5B" w14:paraId="14325C7D" w14:textId="77777777" w:rsidTr="001309C5">
        <w:trPr>
          <w:trHeight w:val="465"/>
        </w:trPr>
        <w:tc>
          <w:tcPr>
            <w:cnfStyle w:val="001000000000" w:firstRow="0" w:lastRow="0" w:firstColumn="1" w:lastColumn="0" w:oddVBand="0" w:evenVBand="0" w:oddHBand="0" w:evenHBand="0" w:firstRowFirstColumn="0" w:firstRowLastColumn="0" w:lastRowFirstColumn="0" w:lastRowLastColumn="0"/>
            <w:tcW w:w="348" w:type="pct"/>
            <w:noWrap/>
          </w:tcPr>
          <w:p w14:paraId="0D140B71" w14:textId="67304D33" w:rsidR="006812BB" w:rsidRPr="00FF3F3D" w:rsidRDefault="006812BB" w:rsidP="006812BB">
            <w:pPr>
              <w:spacing w:before="0" w:after="0" w:line="240" w:lineRule="auto"/>
              <w:jc w:val="both"/>
              <w:rPr>
                <w:b w:val="0"/>
                <w:bCs w:val="0"/>
                <w:sz w:val="18"/>
                <w:szCs w:val="18"/>
              </w:rPr>
            </w:pPr>
            <w:r w:rsidRPr="00FF3F3D">
              <w:rPr>
                <w:b w:val="0"/>
                <w:bCs w:val="0"/>
                <w:sz w:val="18"/>
                <w:szCs w:val="18"/>
              </w:rPr>
              <w:t>6</w:t>
            </w:r>
          </w:p>
        </w:tc>
        <w:tc>
          <w:tcPr>
            <w:tcW w:w="826" w:type="pct"/>
            <w:noWrap/>
            <w:hideMark/>
          </w:tcPr>
          <w:p w14:paraId="5507AB58" w14:textId="77777777" w:rsidR="006812BB" w:rsidRPr="00FF3F3D" w:rsidRDefault="006812BB" w:rsidP="006812BB">
            <w:pPr>
              <w:spacing w:before="0"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FF3F3D">
              <w:rPr>
                <w:sz w:val="18"/>
                <w:szCs w:val="18"/>
              </w:rPr>
              <w:t>CBO</w:t>
            </w:r>
          </w:p>
        </w:tc>
        <w:tc>
          <w:tcPr>
            <w:tcW w:w="888" w:type="pct"/>
          </w:tcPr>
          <w:p w14:paraId="22452447" w14:textId="1EB4F477" w:rsidR="006812BB" w:rsidRPr="00FF3F3D" w:rsidRDefault="00144E85" w:rsidP="006812BB">
            <w:pPr>
              <w:spacing w:before="0"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FF3F3D">
              <w:rPr>
                <w:sz w:val="18"/>
                <w:szCs w:val="18"/>
              </w:rPr>
              <w:t>CF</w:t>
            </w:r>
          </w:p>
        </w:tc>
        <w:tc>
          <w:tcPr>
            <w:tcW w:w="775" w:type="pct"/>
            <w:noWrap/>
          </w:tcPr>
          <w:p w14:paraId="518D76BB" w14:textId="4DB514C0" w:rsidR="006812BB" w:rsidRPr="00FF3F3D" w:rsidRDefault="006812BB" w:rsidP="006812BB">
            <w:pPr>
              <w:spacing w:before="0"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FF3F3D">
              <w:rPr>
                <w:sz w:val="18"/>
                <w:szCs w:val="18"/>
              </w:rPr>
              <w:t>Lagos</w:t>
            </w:r>
            <w:r w:rsidR="00767503">
              <w:rPr>
                <w:sz w:val="18"/>
                <w:szCs w:val="18"/>
              </w:rPr>
              <w:t>/Agege</w:t>
            </w:r>
          </w:p>
        </w:tc>
        <w:tc>
          <w:tcPr>
            <w:tcW w:w="578" w:type="pct"/>
            <w:noWrap/>
          </w:tcPr>
          <w:p w14:paraId="3B10D3F4" w14:textId="1C04ECC1" w:rsidR="006812BB" w:rsidRPr="00FF3F3D" w:rsidRDefault="008F4F6B" w:rsidP="006812BB">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sz w:val="18"/>
                <w:szCs w:val="18"/>
              </w:rPr>
            </w:pPr>
            <w:r w:rsidRPr="00FF3F3D">
              <w:rPr>
                <w:sz w:val="18"/>
                <w:szCs w:val="18"/>
              </w:rPr>
              <w:t>9169</w:t>
            </w:r>
          </w:p>
        </w:tc>
        <w:tc>
          <w:tcPr>
            <w:tcW w:w="722" w:type="pct"/>
          </w:tcPr>
          <w:p w14:paraId="0FA00053" w14:textId="314E2211" w:rsidR="006812BB" w:rsidRPr="00FF3F3D" w:rsidRDefault="008F4F6B" w:rsidP="006812BB">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sz w:val="18"/>
                <w:szCs w:val="18"/>
              </w:rPr>
            </w:pPr>
            <w:r w:rsidRPr="00FF3F3D">
              <w:rPr>
                <w:sz w:val="18"/>
                <w:szCs w:val="18"/>
              </w:rPr>
              <w:t>9169</w:t>
            </w:r>
          </w:p>
        </w:tc>
        <w:tc>
          <w:tcPr>
            <w:tcW w:w="863" w:type="pct"/>
          </w:tcPr>
          <w:p w14:paraId="08392AFA" w14:textId="2A2E3CE1" w:rsidR="006812BB" w:rsidRPr="00FF3F3D" w:rsidRDefault="008F4F6B" w:rsidP="006812BB">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sz w:val="18"/>
                <w:szCs w:val="18"/>
              </w:rPr>
            </w:pPr>
            <w:r w:rsidRPr="00FF3F3D">
              <w:rPr>
                <w:sz w:val="18"/>
                <w:szCs w:val="18"/>
              </w:rPr>
              <w:t>100%</w:t>
            </w:r>
          </w:p>
        </w:tc>
      </w:tr>
      <w:tr w:rsidR="001309C5" w:rsidRPr="00DF2B5B" w14:paraId="03C81EB2" w14:textId="77777777" w:rsidTr="001309C5">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348" w:type="pct"/>
            <w:noWrap/>
          </w:tcPr>
          <w:p w14:paraId="6B12EC91" w14:textId="430E86F4" w:rsidR="006812BB" w:rsidRPr="00FF3F3D" w:rsidRDefault="006812BB" w:rsidP="006812BB">
            <w:pPr>
              <w:spacing w:before="0" w:after="0" w:line="240" w:lineRule="auto"/>
              <w:jc w:val="both"/>
              <w:rPr>
                <w:b w:val="0"/>
                <w:bCs w:val="0"/>
                <w:sz w:val="18"/>
                <w:szCs w:val="18"/>
              </w:rPr>
            </w:pPr>
            <w:r w:rsidRPr="00FF3F3D">
              <w:rPr>
                <w:b w:val="0"/>
                <w:bCs w:val="0"/>
                <w:sz w:val="18"/>
                <w:szCs w:val="18"/>
              </w:rPr>
              <w:t>7</w:t>
            </w:r>
          </w:p>
        </w:tc>
        <w:tc>
          <w:tcPr>
            <w:tcW w:w="826" w:type="pct"/>
            <w:noWrap/>
            <w:hideMark/>
          </w:tcPr>
          <w:p w14:paraId="500A699D" w14:textId="77777777" w:rsidR="006812BB" w:rsidRPr="00FF3F3D" w:rsidRDefault="006812BB" w:rsidP="006812BB">
            <w:pPr>
              <w:spacing w:before="0"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FF3F3D">
              <w:rPr>
                <w:sz w:val="18"/>
                <w:szCs w:val="18"/>
              </w:rPr>
              <w:t>CBO</w:t>
            </w:r>
          </w:p>
        </w:tc>
        <w:tc>
          <w:tcPr>
            <w:tcW w:w="888" w:type="pct"/>
          </w:tcPr>
          <w:p w14:paraId="3A829E74" w14:textId="0D597F24" w:rsidR="006812BB" w:rsidRPr="00FF3F3D" w:rsidRDefault="00144E85" w:rsidP="006812BB">
            <w:pPr>
              <w:spacing w:before="0"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FF3F3D">
              <w:rPr>
                <w:sz w:val="18"/>
                <w:szCs w:val="18"/>
              </w:rPr>
              <w:t>RHN</w:t>
            </w:r>
          </w:p>
        </w:tc>
        <w:tc>
          <w:tcPr>
            <w:tcW w:w="775" w:type="pct"/>
            <w:noWrap/>
          </w:tcPr>
          <w:p w14:paraId="400589A1" w14:textId="36E9F4D3" w:rsidR="006812BB" w:rsidRPr="00FF3F3D" w:rsidRDefault="006812BB" w:rsidP="006812BB">
            <w:pPr>
              <w:spacing w:before="0"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FF3F3D">
              <w:rPr>
                <w:sz w:val="18"/>
                <w:szCs w:val="18"/>
              </w:rPr>
              <w:t>Lagos</w:t>
            </w:r>
            <w:r w:rsidR="00767503">
              <w:rPr>
                <w:sz w:val="18"/>
                <w:szCs w:val="18"/>
              </w:rPr>
              <w:t>/Ajeromi Ifelodun</w:t>
            </w:r>
          </w:p>
        </w:tc>
        <w:tc>
          <w:tcPr>
            <w:tcW w:w="578" w:type="pct"/>
            <w:noWrap/>
          </w:tcPr>
          <w:p w14:paraId="2F7DB5E3" w14:textId="789E7544" w:rsidR="006812BB" w:rsidRPr="00FF3F3D" w:rsidRDefault="008F4F6B" w:rsidP="006812BB">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18"/>
                <w:szCs w:val="18"/>
              </w:rPr>
            </w:pPr>
            <w:r w:rsidRPr="00FF3F3D">
              <w:rPr>
                <w:sz w:val="18"/>
                <w:szCs w:val="18"/>
              </w:rPr>
              <w:t>9615</w:t>
            </w:r>
          </w:p>
        </w:tc>
        <w:tc>
          <w:tcPr>
            <w:tcW w:w="722" w:type="pct"/>
          </w:tcPr>
          <w:p w14:paraId="04B79B7D" w14:textId="6BF39964" w:rsidR="006812BB" w:rsidRPr="00FF3F3D" w:rsidRDefault="008F4F6B" w:rsidP="006812BB">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18"/>
                <w:szCs w:val="18"/>
              </w:rPr>
            </w:pPr>
            <w:r w:rsidRPr="00FF3F3D">
              <w:rPr>
                <w:sz w:val="18"/>
                <w:szCs w:val="18"/>
              </w:rPr>
              <w:t>9640</w:t>
            </w:r>
          </w:p>
        </w:tc>
        <w:tc>
          <w:tcPr>
            <w:tcW w:w="863" w:type="pct"/>
          </w:tcPr>
          <w:p w14:paraId="12D4AB9B" w14:textId="2056712F" w:rsidR="006812BB" w:rsidRPr="00FF3F3D" w:rsidRDefault="008F4F6B" w:rsidP="006812BB">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18"/>
                <w:szCs w:val="18"/>
              </w:rPr>
            </w:pPr>
            <w:r w:rsidRPr="00FF3F3D">
              <w:rPr>
                <w:sz w:val="18"/>
                <w:szCs w:val="18"/>
              </w:rPr>
              <w:t>100%</w:t>
            </w:r>
          </w:p>
        </w:tc>
      </w:tr>
      <w:tr w:rsidR="006812BB" w:rsidRPr="00DF2B5B" w14:paraId="213FF085" w14:textId="77777777" w:rsidTr="001309C5">
        <w:trPr>
          <w:trHeight w:val="399"/>
        </w:trPr>
        <w:tc>
          <w:tcPr>
            <w:cnfStyle w:val="001000000000" w:firstRow="0" w:lastRow="0" w:firstColumn="1" w:lastColumn="0" w:oddVBand="0" w:evenVBand="0" w:oddHBand="0" w:evenHBand="0" w:firstRowFirstColumn="0" w:firstRowLastColumn="0" w:lastRowFirstColumn="0" w:lastRowLastColumn="0"/>
            <w:tcW w:w="348" w:type="pct"/>
            <w:noWrap/>
          </w:tcPr>
          <w:p w14:paraId="2F4E4DC9" w14:textId="1F5C07EC" w:rsidR="006812BB" w:rsidRPr="00FF3F3D" w:rsidRDefault="006812BB" w:rsidP="006812BB">
            <w:pPr>
              <w:spacing w:before="0" w:after="0" w:line="240" w:lineRule="auto"/>
              <w:jc w:val="both"/>
              <w:rPr>
                <w:b w:val="0"/>
                <w:bCs w:val="0"/>
                <w:sz w:val="18"/>
                <w:szCs w:val="18"/>
              </w:rPr>
            </w:pPr>
            <w:r w:rsidRPr="00FF3F3D">
              <w:rPr>
                <w:b w:val="0"/>
                <w:bCs w:val="0"/>
                <w:sz w:val="18"/>
                <w:szCs w:val="18"/>
              </w:rPr>
              <w:t>8</w:t>
            </w:r>
          </w:p>
        </w:tc>
        <w:tc>
          <w:tcPr>
            <w:tcW w:w="826" w:type="pct"/>
            <w:noWrap/>
            <w:hideMark/>
          </w:tcPr>
          <w:p w14:paraId="6A0AD78E" w14:textId="77777777" w:rsidR="006812BB" w:rsidRPr="00FF3F3D" w:rsidRDefault="006812BB" w:rsidP="006812BB">
            <w:pPr>
              <w:spacing w:before="0"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FF3F3D">
              <w:rPr>
                <w:sz w:val="18"/>
                <w:szCs w:val="18"/>
              </w:rPr>
              <w:t>CBO</w:t>
            </w:r>
          </w:p>
        </w:tc>
        <w:tc>
          <w:tcPr>
            <w:tcW w:w="888" w:type="pct"/>
          </w:tcPr>
          <w:p w14:paraId="3CFC63FD" w14:textId="43842420" w:rsidR="006812BB" w:rsidRPr="00FF3F3D" w:rsidRDefault="00144E85" w:rsidP="006812BB">
            <w:pPr>
              <w:spacing w:before="0"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FF3F3D">
              <w:rPr>
                <w:sz w:val="18"/>
                <w:szCs w:val="18"/>
              </w:rPr>
              <w:t>AOCF</w:t>
            </w:r>
          </w:p>
        </w:tc>
        <w:tc>
          <w:tcPr>
            <w:tcW w:w="775" w:type="pct"/>
            <w:noWrap/>
          </w:tcPr>
          <w:p w14:paraId="3994AEFC" w14:textId="48620BC8" w:rsidR="006812BB" w:rsidRPr="00FF3F3D" w:rsidRDefault="006812BB" w:rsidP="006812BB">
            <w:pPr>
              <w:spacing w:before="0"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FF3F3D">
              <w:rPr>
                <w:sz w:val="18"/>
                <w:szCs w:val="18"/>
              </w:rPr>
              <w:t>Lagos</w:t>
            </w:r>
            <w:r w:rsidR="00767503">
              <w:rPr>
                <w:sz w:val="18"/>
                <w:szCs w:val="18"/>
              </w:rPr>
              <w:t>/Kosofe</w:t>
            </w:r>
          </w:p>
        </w:tc>
        <w:tc>
          <w:tcPr>
            <w:tcW w:w="578" w:type="pct"/>
            <w:noWrap/>
          </w:tcPr>
          <w:p w14:paraId="1809DDBB" w14:textId="089D849E" w:rsidR="006812BB" w:rsidRPr="00FF3F3D" w:rsidRDefault="008F4F6B" w:rsidP="006812BB">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sz w:val="18"/>
                <w:szCs w:val="18"/>
              </w:rPr>
            </w:pPr>
            <w:r w:rsidRPr="00FF3F3D">
              <w:rPr>
                <w:sz w:val="18"/>
                <w:szCs w:val="18"/>
              </w:rPr>
              <w:t>3657</w:t>
            </w:r>
          </w:p>
        </w:tc>
        <w:tc>
          <w:tcPr>
            <w:tcW w:w="722" w:type="pct"/>
          </w:tcPr>
          <w:p w14:paraId="4D8BFCCA" w14:textId="3F80AE8E" w:rsidR="006812BB" w:rsidRPr="00FF3F3D" w:rsidRDefault="008F4F6B" w:rsidP="006812BB">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sz w:val="18"/>
                <w:szCs w:val="18"/>
              </w:rPr>
            </w:pPr>
            <w:r w:rsidRPr="00FF3F3D">
              <w:rPr>
                <w:sz w:val="18"/>
                <w:szCs w:val="18"/>
              </w:rPr>
              <w:t>3504</w:t>
            </w:r>
          </w:p>
        </w:tc>
        <w:tc>
          <w:tcPr>
            <w:tcW w:w="863" w:type="pct"/>
          </w:tcPr>
          <w:p w14:paraId="0E6DB185" w14:textId="671D1DA1" w:rsidR="006812BB" w:rsidRPr="00FF3F3D" w:rsidRDefault="008F4F6B" w:rsidP="006812BB">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sz w:val="18"/>
                <w:szCs w:val="18"/>
              </w:rPr>
            </w:pPr>
            <w:r w:rsidRPr="00FF3F3D">
              <w:rPr>
                <w:sz w:val="18"/>
                <w:szCs w:val="18"/>
              </w:rPr>
              <w:t>104%</w:t>
            </w:r>
          </w:p>
        </w:tc>
      </w:tr>
      <w:tr w:rsidR="001309C5" w:rsidRPr="00DF2B5B" w14:paraId="77D351F4" w14:textId="77777777" w:rsidTr="001309C5">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348" w:type="pct"/>
            <w:noWrap/>
          </w:tcPr>
          <w:p w14:paraId="26D6D4E2" w14:textId="28A8B4F0" w:rsidR="006812BB" w:rsidRPr="00FF3F3D" w:rsidRDefault="006812BB" w:rsidP="006812BB">
            <w:pPr>
              <w:spacing w:before="0" w:after="0" w:line="240" w:lineRule="auto"/>
              <w:jc w:val="both"/>
              <w:rPr>
                <w:b w:val="0"/>
                <w:bCs w:val="0"/>
                <w:sz w:val="18"/>
                <w:szCs w:val="18"/>
              </w:rPr>
            </w:pPr>
            <w:r w:rsidRPr="00FF3F3D">
              <w:rPr>
                <w:b w:val="0"/>
                <w:bCs w:val="0"/>
                <w:sz w:val="18"/>
                <w:szCs w:val="18"/>
              </w:rPr>
              <w:t>9</w:t>
            </w:r>
          </w:p>
        </w:tc>
        <w:tc>
          <w:tcPr>
            <w:tcW w:w="826" w:type="pct"/>
            <w:noWrap/>
            <w:hideMark/>
          </w:tcPr>
          <w:p w14:paraId="1AB1ABFC" w14:textId="77777777" w:rsidR="006812BB" w:rsidRPr="00FF3F3D" w:rsidRDefault="006812BB" w:rsidP="006812BB">
            <w:pPr>
              <w:spacing w:before="0"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FF3F3D">
              <w:rPr>
                <w:sz w:val="18"/>
                <w:szCs w:val="18"/>
              </w:rPr>
              <w:t>CBO</w:t>
            </w:r>
          </w:p>
        </w:tc>
        <w:tc>
          <w:tcPr>
            <w:tcW w:w="888" w:type="pct"/>
          </w:tcPr>
          <w:p w14:paraId="2D1F99C5" w14:textId="6F5AAF4E" w:rsidR="006812BB" w:rsidRPr="00FF3F3D" w:rsidRDefault="00144E85" w:rsidP="006812BB">
            <w:pPr>
              <w:spacing w:before="0"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FF3F3D">
              <w:rPr>
                <w:sz w:val="18"/>
                <w:szCs w:val="18"/>
              </w:rPr>
              <w:t>LCIF</w:t>
            </w:r>
          </w:p>
        </w:tc>
        <w:tc>
          <w:tcPr>
            <w:tcW w:w="775" w:type="pct"/>
            <w:noWrap/>
          </w:tcPr>
          <w:p w14:paraId="305AEF63" w14:textId="746ADC48" w:rsidR="006812BB" w:rsidRPr="00FF3F3D" w:rsidRDefault="006812BB" w:rsidP="006812BB">
            <w:pPr>
              <w:spacing w:before="0"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FF3F3D">
              <w:rPr>
                <w:sz w:val="18"/>
                <w:szCs w:val="18"/>
              </w:rPr>
              <w:t>Rivers</w:t>
            </w:r>
            <w:r w:rsidR="00767503">
              <w:rPr>
                <w:sz w:val="18"/>
                <w:szCs w:val="18"/>
              </w:rPr>
              <w:t>/Eleme</w:t>
            </w:r>
          </w:p>
        </w:tc>
        <w:tc>
          <w:tcPr>
            <w:tcW w:w="578" w:type="pct"/>
            <w:noWrap/>
          </w:tcPr>
          <w:p w14:paraId="2B9E741F" w14:textId="554C8FE7" w:rsidR="006812BB" w:rsidRPr="00FF3F3D" w:rsidRDefault="008F4F6B" w:rsidP="006812BB">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18"/>
                <w:szCs w:val="18"/>
              </w:rPr>
            </w:pPr>
            <w:r w:rsidRPr="00FF3F3D">
              <w:rPr>
                <w:sz w:val="18"/>
                <w:szCs w:val="18"/>
              </w:rPr>
              <w:t>9097</w:t>
            </w:r>
          </w:p>
        </w:tc>
        <w:tc>
          <w:tcPr>
            <w:tcW w:w="722" w:type="pct"/>
          </w:tcPr>
          <w:p w14:paraId="78D983DA" w14:textId="4221AAF0" w:rsidR="006812BB" w:rsidRPr="00FF3F3D" w:rsidRDefault="008F4F6B" w:rsidP="006812BB">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18"/>
                <w:szCs w:val="18"/>
              </w:rPr>
            </w:pPr>
            <w:r w:rsidRPr="00FF3F3D">
              <w:rPr>
                <w:sz w:val="18"/>
                <w:szCs w:val="18"/>
              </w:rPr>
              <w:t>9097</w:t>
            </w:r>
          </w:p>
        </w:tc>
        <w:tc>
          <w:tcPr>
            <w:tcW w:w="863" w:type="pct"/>
          </w:tcPr>
          <w:p w14:paraId="4BA4440C" w14:textId="55C37C6A" w:rsidR="006812BB" w:rsidRPr="00FF3F3D" w:rsidRDefault="008F4F6B" w:rsidP="006812BB">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18"/>
                <w:szCs w:val="18"/>
              </w:rPr>
            </w:pPr>
            <w:r w:rsidRPr="00FF3F3D">
              <w:rPr>
                <w:sz w:val="18"/>
                <w:szCs w:val="18"/>
              </w:rPr>
              <w:t>100%</w:t>
            </w:r>
          </w:p>
        </w:tc>
      </w:tr>
      <w:tr w:rsidR="006812BB" w:rsidRPr="00DF2B5B" w14:paraId="25028032" w14:textId="77777777" w:rsidTr="001309C5">
        <w:trPr>
          <w:trHeight w:val="415"/>
        </w:trPr>
        <w:tc>
          <w:tcPr>
            <w:cnfStyle w:val="001000000000" w:firstRow="0" w:lastRow="0" w:firstColumn="1" w:lastColumn="0" w:oddVBand="0" w:evenVBand="0" w:oddHBand="0" w:evenHBand="0" w:firstRowFirstColumn="0" w:firstRowLastColumn="0" w:lastRowFirstColumn="0" w:lastRowLastColumn="0"/>
            <w:tcW w:w="348" w:type="pct"/>
            <w:noWrap/>
          </w:tcPr>
          <w:p w14:paraId="00FBF66E" w14:textId="7E999130" w:rsidR="006812BB" w:rsidRPr="00FF3F3D" w:rsidRDefault="006812BB" w:rsidP="006812BB">
            <w:pPr>
              <w:spacing w:before="0" w:after="0" w:line="240" w:lineRule="auto"/>
              <w:jc w:val="both"/>
              <w:rPr>
                <w:b w:val="0"/>
                <w:bCs w:val="0"/>
                <w:sz w:val="18"/>
                <w:szCs w:val="18"/>
              </w:rPr>
            </w:pPr>
            <w:r w:rsidRPr="00FF3F3D">
              <w:rPr>
                <w:b w:val="0"/>
                <w:bCs w:val="0"/>
                <w:sz w:val="18"/>
                <w:szCs w:val="18"/>
              </w:rPr>
              <w:t>10</w:t>
            </w:r>
          </w:p>
        </w:tc>
        <w:tc>
          <w:tcPr>
            <w:tcW w:w="826" w:type="pct"/>
            <w:noWrap/>
            <w:hideMark/>
          </w:tcPr>
          <w:p w14:paraId="5D2985F1" w14:textId="77777777" w:rsidR="006812BB" w:rsidRPr="00FF3F3D" w:rsidRDefault="006812BB" w:rsidP="006812BB">
            <w:pPr>
              <w:spacing w:before="0"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FF3F3D">
              <w:rPr>
                <w:sz w:val="18"/>
                <w:szCs w:val="18"/>
              </w:rPr>
              <w:t>CBO</w:t>
            </w:r>
          </w:p>
        </w:tc>
        <w:tc>
          <w:tcPr>
            <w:tcW w:w="888" w:type="pct"/>
          </w:tcPr>
          <w:p w14:paraId="1D04604C" w14:textId="6D17A1D6" w:rsidR="006812BB" w:rsidRPr="00FF3F3D" w:rsidRDefault="006812BB" w:rsidP="006812BB">
            <w:pPr>
              <w:spacing w:before="0"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FF3F3D">
              <w:rPr>
                <w:sz w:val="18"/>
                <w:szCs w:val="18"/>
              </w:rPr>
              <w:t>RIDEC</w:t>
            </w:r>
          </w:p>
        </w:tc>
        <w:tc>
          <w:tcPr>
            <w:tcW w:w="775" w:type="pct"/>
            <w:noWrap/>
          </w:tcPr>
          <w:p w14:paraId="4BEEF835" w14:textId="4291B430" w:rsidR="006812BB" w:rsidRPr="00FF3F3D" w:rsidRDefault="006812BB" w:rsidP="006812BB">
            <w:pPr>
              <w:spacing w:before="0"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FF3F3D">
              <w:rPr>
                <w:sz w:val="18"/>
                <w:szCs w:val="18"/>
              </w:rPr>
              <w:t>Rivers</w:t>
            </w:r>
            <w:r w:rsidR="00767503">
              <w:rPr>
                <w:sz w:val="18"/>
                <w:szCs w:val="18"/>
              </w:rPr>
              <w:t>/Obio Akpor</w:t>
            </w:r>
          </w:p>
        </w:tc>
        <w:tc>
          <w:tcPr>
            <w:tcW w:w="578" w:type="pct"/>
            <w:noWrap/>
          </w:tcPr>
          <w:p w14:paraId="29B4F6BA" w14:textId="4158015C" w:rsidR="006812BB" w:rsidRPr="00FF3F3D" w:rsidRDefault="007A1B25" w:rsidP="006812BB">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sz w:val="18"/>
                <w:szCs w:val="18"/>
              </w:rPr>
            </w:pPr>
            <w:r w:rsidRPr="00FF3F3D">
              <w:rPr>
                <w:sz w:val="18"/>
                <w:szCs w:val="18"/>
              </w:rPr>
              <w:t>12295</w:t>
            </w:r>
          </w:p>
        </w:tc>
        <w:tc>
          <w:tcPr>
            <w:tcW w:w="722" w:type="pct"/>
          </w:tcPr>
          <w:p w14:paraId="1E69FF82" w14:textId="34789E82" w:rsidR="006812BB" w:rsidRPr="00FF3F3D" w:rsidRDefault="007A1B25" w:rsidP="006812BB">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sz w:val="18"/>
                <w:szCs w:val="18"/>
              </w:rPr>
            </w:pPr>
            <w:r w:rsidRPr="00FF3F3D">
              <w:rPr>
                <w:sz w:val="18"/>
                <w:szCs w:val="18"/>
              </w:rPr>
              <w:t>12295</w:t>
            </w:r>
          </w:p>
        </w:tc>
        <w:tc>
          <w:tcPr>
            <w:tcW w:w="863" w:type="pct"/>
          </w:tcPr>
          <w:p w14:paraId="637BF212" w14:textId="43205509" w:rsidR="006812BB" w:rsidRPr="00FF3F3D" w:rsidRDefault="007A1B25" w:rsidP="006812BB">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sz w:val="18"/>
                <w:szCs w:val="18"/>
              </w:rPr>
            </w:pPr>
            <w:r w:rsidRPr="00FF3F3D">
              <w:rPr>
                <w:sz w:val="18"/>
                <w:szCs w:val="18"/>
              </w:rPr>
              <w:t>100%</w:t>
            </w:r>
          </w:p>
        </w:tc>
      </w:tr>
      <w:tr w:rsidR="001309C5" w:rsidRPr="00DF2B5B" w14:paraId="26BBA6F2" w14:textId="77777777" w:rsidTr="001309C5">
        <w:trPr>
          <w:cnfStyle w:val="000000100000" w:firstRow="0" w:lastRow="0" w:firstColumn="0" w:lastColumn="0" w:oddVBand="0" w:evenVBand="0" w:oddHBand="1" w:evenHBand="0" w:firstRowFirstColumn="0" w:firstRowLastColumn="0" w:lastRowFirstColumn="0" w:lastRowLastColumn="0"/>
          <w:trHeight w:val="137"/>
        </w:trPr>
        <w:tc>
          <w:tcPr>
            <w:cnfStyle w:val="001000000000" w:firstRow="0" w:lastRow="0" w:firstColumn="1" w:lastColumn="0" w:oddVBand="0" w:evenVBand="0" w:oddHBand="0" w:evenHBand="0" w:firstRowFirstColumn="0" w:firstRowLastColumn="0" w:lastRowFirstColumn="0" w:lastRowLastColumn="0"/>
            <w:tcW w:w="348" w:type="pct"/>
            <w:noWrap/>
          </w:tcPr>
          <w:p w14:paraId="6BFCC7F7" w14:textId="65EE107F" w:rsidR="006812BB" w:rsidRPr="00FF3F3D" w:rsidRDefault="006812BB" w:rsidP="006812BB">
            <w:pPr>
              <w:spacing w:before="0" w:after="0" w:line="240" w:lineRule="auto"/>
              <w:jc w:val="both"/>
              <w:rPr>
                <w:b w:val="0"/>
                <w:bCs w:val="0"/>
                <w:sz w:val="18"/>
                <w:szCs w:val="18"/>
              </w:rPr>
            </w:pPr>
            <w:r w:rsidRPr="00FF3F3D">
              <w:rPr>
                <w:b w:val="0"/>
                <w:bCs w:val="0"/>
                <w:sz w:val="18"/>
                <w:szCs w:val="18"/>
              </w:rPr>
              <w:t>11</w:t>
            </w:r>
          </w:p>
        </w:tc>
        <w:tc>
          <w:tcPr>
            <w:tcW w:w="826" w:type="pct"/>
            <w:noWrap/>
            <w:hideMark/>
          </w:tcPr>
          <w:p w14:paraId="5B904BB6" w14:textId="77777777" w:rsidR="006812BB" w:rsidRPr="00FF3F3D" w:rsidRDefault="006812BB" w:rsidP="006812BB">
            <w:pPr>
              <w:spacing w:before="0"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FF3F3D">
              <w:rPr>
                <w:sz w:val="18"/>
                <w:szCs w:val="18"/>
              </w:rPr>
              <w:t>CBO</w:t>
            </w:r>
          </w:p>
        </w:tc>
        <w:tc>
          <w:tcPr>
            <w:tcW w:w="888" w:type="pct"/>
          </w:tcPr>
          <w:p w14:paraId="49B55E0F" w14:textId="03D1DDF7" w:rsidR="006812BB" w:rsidRPr="00FF3F3D" w:rsidRDefault="00144E85" w:rsidP="006812BB">
            <w:pPr>
              <w:spacing w:before="0"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FF3F3D">
              <w:rPr>
                <w:sz w:val="18"/>
                <w:szCs w:val="18"/>
              </w:rPr>
              <w:t>HCF</w:t>
            </w:r>
          </w:p>
        </w:tc>
        <w:tc>
          <w:tcPr>
            <w:tcW w:w="775" w:type="pct"/>
            <w:noWrap/>
          </w:tcPr>
          <w:p w14:paraId="4DE6303A" w14:textId="6ABA5CFE" w:rsidR="006812BB" w:rsidRPr="00FF3F3D" w:rsidRDefault="006812BB" w:rsidP="006812BB">
            <w:pPr>
              <w:spacing w:before="0"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FF3F3D">
              <w:rPr>
                <w:sz w:val="18"/>
                <w:szCs w:val="18"/>
              </w:rPr>
              <w:t>Rivers</w:t>
            </w:r>
            <w:r w:rsidR="00767503">
              <w:rPr>
                <w:sz w:val="18"/>
                <w:szCs w:val="18"/>
              </w:rPr>
              <w:t>/Port Harcourt</w:t>
            </w:r>
          </w:p>
        </w:tc>
        <w:tc>
          <w:tcPr>
            <w:tcW w:w="578" w:type="pct"/>
            <w:noWrap/>
          </w:tcPr>
          <w:p w14:paraId="12D5058D" w14:textId="75B5CC2E" w:rsidR="006812BB" w:rsidRPr="00FF3F3D" w:rsidRDefault="007A1B25" w:rsidP="006812BB">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18"/>
                <w:szCs w:val="18"/>
              </w:rPr>
            </w:pPr>
            <w:r w:rsidRPr="00FF3F3D">
              <w:rPr>
                <w:sz w:val="18"/>
                <w:szCs w:val="18"/>
              </w:rPr>
              <w:t>12704</w:t>
            </w:r>
          </w:p>
        </w:tc>
        <w:tc>
          <w:tcPr>
            <w:tcW w:w="722" w:type="pct"/>
          </w:tcPr>
          <w:p w14:paraId="1142BBF5" w14:textId="105A0155" w:rsidR="006812BB" w:rsidRPr="00FF3F3D" w:rsidRDefault="007A1B25" w:rsidP="006812BB">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18"/>
                <w:szCs w:val="18"/>
              </w:rPr>
            </w:pPr>
            <w:r w:rsidRPr="00FF3F3D">
              <w:rPr>
                <w:sz w:val="18"/>
                <w:szCs w:val="18"/>
              </w:rPr>
              <w:t>12704</w:t>
            </w:r>
          </w:p>
        </w:tc>
        <w:tc>
          <w:tcPr>
            <w:tcW w:w="863" w:type="pct"/>
          </w:tcPr>
          <w:p w14:paraId="48314F4A" w14:textId="0E4C9A70" w:rsidR="006812BB" w:rsidRPr="00FF3F3D" w:rsidRDefault="007A1B25" w:rsidP="006812BB">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18"/>
                <w:szCs w:val="18"/>
              </w:rPr>
            </w:pPr>
            <w:r w:rsidRPr="00FF3F3D">
              <w:rPr>
                <w:sz w:val="18"/>
                <w:szCs w:val="18"/>
              </w:rPr>
              <w:t>100%</w:t>
            </w:r>
          </w:p>
        </w:tc>
      </w:tr>
      <w:bookmarkEnd w:id="318"/>
      <w:bookmarkEnd w:id="319"/>
    </w:tbl>
    <w:p w14:paraId="727D9828" w14:textId="23B1B8A2" w:rsidR="00767503" w:rsidRDefault="006812BB" w:rsidP="001309C5">
      <w:pPr>
        <w:pStyle w:val="Caption"/>
        <w:sectPr w:rsidR="00767503" w:rsidSect="00B340AA">
          <w:pgSz w:w="12240" w:h="15840"/>
          <w:pgMar w:top="1440" w:right="1440" w:bottom="1440" w:left="1440" w:header="720" w:footer="720" w:gutter="0"/>
          <w:cols w:space="720"/>
          <w:docGrid w:linePitch="299"/>
        </w:sectPr>
      </w:pPr>
      <w:r>
        <w:br w:type="page"/>
      </w:r>
    </w:p>
    <w:p w14:paraId="0704EBCE" w14:textId="292DF2CF" w:rsidR="008A7CB4" w:rsidRDefault="008A7CB4" w:rsidP="008A7CB4">
      <w:pPr>
        <w:pStyle w:val="Caption"/>
      </w:pPr>
      <w:bookmarkStart w:id="320" w:name="_Ref525929902"/>
      <w:bookmarkStart w:id="321" w:name="_Toc525931026"/>
      <w:r>
        <w:lastRenderedPageBreak/>
        <w:t xml:space="preserve">Table </w:t>
      </w:r>
      <w:r w:rsidR="009137F7">
        <w:rPr>
          <w:noProof/>
        </w:rPr>
        <w:fldChar w:fldCharType="begin"/>
      </w:r>
      <w:r w:rsidR="009137F7">
        <w:rPr>
          <w:noProof/>
        </w:rPr>
        <w:instrText xml:space="preserve"> SEQ Table \* ARABIC </w:instrText>
      </w:r>
      <w:r w:rsidR="009137F7">
        <w:rPr>
          <w:noProof/>
        </w:rPr>
        <w:fldChar w:fldCharType="separate"/>
      </w:r>
      <w:r w:rsidR="00C66CA7">
        <w:rPr>
          <w:noProof/>
        </w:rPr>
        <w:t>14</w:t>
      </w:r>
      <w:r w:rsidR="009137F7">
        <w:rPr>
          <w:noProof/>
        </w:rPr>
        <w:fldChar w:fldCharType="end"/>
      </w:r>
      <w:bookmarkEnd w:id="320"/>
      <w:r>
        <w:t>. OVC_HIVSTAT Numerator Disaggregates at the Central, State and CBO Level</w:t>
      </w:r>
      <w:r w:rsidR="001309C5">
        <w:t>s</w:t>
      </w:r>
      <w:bookmarkEnd w:id="321"/>
    </w:p>
    <w:tbl>
      <w:tblPr>
        <w:tblStyle w:val="GridTable4-Accent11"/>
        <w:tblW w:w="13467" w:type="dxa"/>
        <w:tblInd w:w="-147" w:type="dxa"/>
        <w:tblLayout w:type="fixed"/>
        <w:tblLook w:val="04A0" w:firstRow="1" w:lastRow="0" w:firstColumn="1" w:lastColumn="0" w:noHBand="0" w:noVBand="1"/>
      </w:tblPr>
      <w:tblGrid>
        <w:gridCol w:w="2694"/>
        <w:gridCol w:w="1701"/>
        <w:gridCol w:w="1134"/>
        <w:gridCol w:w="1417"/>
        <w:gridCol w:w="1134"/>
        <w:gridCol w:w="851"/>
        <w:gridCol w:w="1276"/>
        <w:gridCol w:w="1134"/>
        <w:gridCol w:w="1275"/>
        <w:gridCol w:w="851"/>
      </w:tblGrid>
      <w:tr w:rsidR="000A402C" w:rsidRPr="00E71DF4" w14:paraId="28AE3DC1" w14:textId="77777777" w:rsidTr="000A402C">
        <w:trPr>
          <w:cnfStyle w:val="100000000000" w:firstRow="1" w:lastRow="0" w:firstColumn="0" w:lastColumn="0" w:oddVBand="0" w:evenVBand="0" w:oddHBand="0"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2694" w:type="dxa"/>
            <w:shd w:val="clear" w:color="auto" w:fill="002060"/>
            <w:noWrap/>
            <w:hideMark/>
          </w:tcPr>
          <w:p w14:paraId="3787E69B" w14:textId="56410F6B" w:rsidR="005F0D80" w:rsidRPr="005F0D80" w:rsidRDefault="005F0D80" w:rsidP="005F0D80">
            <w:pPr>
              <w:spacing w:before="0" w:after="0" w:line="240" w:lineRule="auto"/>
              <w:jc w:val="center"/>
              <w:rPr>
                <w:rFonts w:eastAsia="Times New Roman" w:cs="Times New Roman"/>
                <w:b w:val="0"/>
                <w:color w:val="FFFFFF" w:themeColor="background1"/>
                <w:sz w:val="18"/>
                <w:szCs w:val="18"/>
              </w:rPr>
            </w:pPr>
            <w:r w:rsidRPr="00E71DF4">
              <w:rPr>
                <w:rFonts w:eastAsia="Times New Roman" w:cs="Times New Roman"/>
                <w:b w:val="0"/>
                <w:color w:val="FFFFFF" w:themeColor="background1"/>
                <w:sz w:val="18"/>
                <w:szCs w:val="18"/>
              </w:rPr>
              <w:t> </w:t>
            </w:r>
          </w:p>
        </w:tc>
        <w:tc>
          <w:tcPr>
            <w:tcW w:w="1701" w:type="dxa"/>
            <w:tcBorders>
              <w:right w:val="single" w:sz="4" w:space="0" w:color="auto"/>
            </w:tcBorders>
            <w:shd w:val="clear" w:color="auto" w:fill="002060"/>
            <w:noWrap/>
            <w:hideMark/>
          </w:tcPr>
          <w:p w14:paraId="73A69927" w14:textId="3281DFF6" w:rsidR="005F0D80" w:rsidRPr="005F0D80" w:rsidRDefault="005F0D80" w:rsidP="005F0D80">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FFFFFF" w:themeColor="background1"/>
                <w:sz w:val="18"/>
                <w:szCs w:val="18"/>
              </w:rPr>
            </w:pPr>
            <w:r w:rsidRPr="00E71DF4">
              <w:rPr>
                <w:rFonts w:eastAsia="Times New Roman" w:cs="Times New Roman"/>
                <w:b w:val="0"/>
                <w:color w:val="FFFFFF" w:themeColor="background1"/>
                <w:sz w:val="18"/>
                <w:szCs w:val="18"/>
              </w:rPr>
              <w:t> </w:t>
            </w:r>
          </w:p>
        </w:tc>
        <w:tc>
          <w:tcPr>
            <w:tcW w:w="4536" w:type="dxa"/>
            <w:gridSpan w:val="4"/>
            <w:tcBorders>
              <w:top w:val="single" w:sz="4" w:space="0" w:color="auto"/>
              <w:left w:val="single" w:sz="4" w:space="0" w:color="auto"/>
              <w:right w:val="single" w:sz="4" w:space="0" w:color="auto"/>
            </w:tcBorders>
            <w:shd w:val="clear" w:color="auto" w:fill="002060"/>
            <w:hideMark/>
          </w:tcPr>
          <w:p w14:paraId="594E6CFF" w14:textId="500A3DF1" w:rsidR="005F0D80" w:rsidRPr="00477495" w:rsidRDefault="005F0D80" w:rsidP="008A7CB4">
            <w:pPr>
              <w:spacing w:before="240"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FFFFFF" w:themeColor="background1"/>
                <w:sz w:val="18"/>
                <w:szCs w:val="18"/>
              </w:rPr>
            </w:pPr>
            <w:r w:rsidRPr="00477495">
              <w:rPr>
                <w:rFonts w:eastAsia="Times New Roman" w:cs="Times New Roman"/>
                <w:color w:val="FFFFFF" w:themeColor="background1"/>
                <w:sz w:val="18"/>
                <w:szCs w:val="18"/>
              </w:rPr>
              <w:t>VERIFIED DATA</w:t>
            </w:r>
          </w:p>
        </w:tc>
        <w:tc>
          <w:tcPr>
            <w:tcW w:w="4536" w:type="dxa"/>
            <w:gridSpan w:val="4"/>
            <w:tcBorders>
              <w:top w:val="single" w:sz="4" w:space="0" w:color="auto"/>
              <w:left w:val="single" w:sz="4" w:space="0" w:color="auto"/>
              <w:right w:val="single" w:sz="4" w:space="0" w:color="auto"/>
            </w:tcBorders>
            <w:shd w:val="clear" w:color="auto" w:fill="002060"/>
            <w:hideMark/>
          </w:tcPr>
          <w:p w14:paraId="30B847FB" w14:textId="2929DEF2" w:rsidR="005F0D80" w:rsidRPr="00477495" w:rsidRDefault="005F0D80" w:rsidP="008A7CB4">
            <w:pPr>
              <w:spacing w:before="240"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FFFFFF" w:themeColor="background1"/>
                <w:sz w:val="18"/>
                <w:szCs w:val="18"/>
              </w:rPr>
            </w:pPr>
            <w:r w:rsidRPr="00477495">
              <w:rPr>
                <w:rFonts w:eastAsia="Times New Roman" w:cs="Times New Roman"/>
                <w:color w:val="FFFFFF" w:themeColor="background1"/>
                <w:sz w:val="18"/>
                <w:szCs w:val="18"/>
              </w:rPr>
              <w:t>REPORTED DATA</w:t>
            </w:r>
          </w:p>
        </w:tc>
      </w:tr>
      <w:tr w:rsidR="000A402C" w:rsidRPr="00E71DF4" w14:paraId="0A471523" w14:textId="77777777" w:rsidTr="000A402C">
        <w:trPr>
          <w:cnfStyle w:val="000000100000" w:firstRow="0" w:lastRow="0" w:firstColumn="0" w:lastColumn="0" w:oddVBand="0" w:evenVBand="0" w:oddHBand="1" w:evenHBand="0" w:firstRowFirstColumn="0" w:firstRowLastColumn="0" w:lastRowFirstColumn="0" w:lastRowLastColumn="0"/>
          <w:trHeight w:val="857"/>
        </w:trPr>
        <w:tc>
          <w:tcPr>
            <w:cnfStyle w:val="001000000000" w:firstRow="0" w:lastRow="0" w:firstColumn="1" w:lastColumn="0" w:oddVBand="0" w:evenVBand="0" w:oddHBand="0" w:evenHBand="0" w:firstRowFirstColumn="0" w:firstRowLastColumn="0" w:lastRowFirstColumn="0" w:lastRowLastColumn="0"/>
            <w:tcW w:w="2694" w:type="dxa"/>
            <w:noWrap/>
            <w:hideMark/>
          </w:tcPr>
          <w:p w14:paraId="3F83D939" w14:textId="446175DC" w:rsidR="005F0D80" w:rsidRPr="00FF3811" w:rsidRDefault="007C06C4" w:rsidP="00841E9D">
            <w:pPr>
              <w:spacing w:before="0" w:after="0" w:line="240" w:lineRule="auto"/>
              <w:rPr>
                <w:sz w:val="18"/>
                <w:szCs w:val="18"/>
              </w:rPr>
            </w:pPr>
            <w:r w:rsidRPr="00FF3811">
              <w:rPr>
                <w:sz w:val="18"/>
                <w:szCs w:val="18"/>
              </w:rPr>
              <w:t>SITE NAME</w:t>
            </w:r>
          </w:p>
        </w:tc>
        <w:tc>
          <w:tcPr>
            <w:tcW w:w="1701" w:type="dxa"/>
            <w:tcBorders>
              <w:right w:val="single" w:sz="4" w:space="0" w:color="auto"/>
            </w:tcBorders>
            <w:noWrap/>
            <w:hideMark/>
          </w:tcPr>
          <w:p w14:paraId="40313DD1" w14:textId="3559446B" w:rsidR="005F0D80" w:rsidRPr="00FF3811" w:rsidRDefault="007C06C4" w:rsidP="00E71DF4">
            <w:pPr>
              <w:spacing w:before="0" w:after="0" w:line="240" w:lineRule="auto"/>
              <w:jc w:val="both"/>
              <w:cnfStyle w:val="000000100000" w:firstRow="0" w:lastRow="0" w:firstColumn="0" w:lastColumn="0" w:oddVBand="0" w:evenVBand="0" w:oddHBand="1" w:evenHBand="0" w:firstRowFirstColumn="0" w:firstRowLastColumn="0" w:lastRowFirstColumn="0" w:lastRowLastColumn="0"/>
              <w:rPr>
                <w:b/>
                <w:sz w:val="18"/>
                <w:szCs w:val="18"/>
              </w:rPr>
            </w:pPr>
            <w:r w:rsidRPr="00FF3811">
              <w:rPr>
                <w:b/>
                <w:sz w:val="18"/>
                <w:szCs w:val="18"/>
              </w:rPr>
              <w:t xml:space="preserve">STATE/ LGA </w:t>
            </w:r>
          </w:p>
        </w:tc>
        <w:tc>
          <w:tcPr>
            <w:tcW w:w="1134" w:type="dxa"/>
            <w:tcBorders>
              <w:left w:val="single" w:sz="4" w:space="0" w:color="auto"/>
            </w:tcBorders>
            <w:hideMark/>
          </w:tcPr>
          <w:p w14:paraId="3C1D5A29" w14:textId="77777777" w:rsidR="005F0D80" w:rsidRPr="00FF3811" w:rsidRDefault="005F0D80" w:rsidP="00841E9D">
            <w:pPr>
              <w:spacing w:before="0" w:after="0" w:line="240" w:lineRule="auto"/>
              <w:cnfStyle w:val="000000100000" w:firstRow="0" w:lastRow="0" w:firstColumn="0" w:lastColumn="0" w:oddVBand="0" w:evenVBand="0" w:oddHBand="1" w:evenHBand="0" w:firstRowFirstColumn="0" w:firstRowLastColumn="0" w:lastRowFirstColumn="0" w:lastRowLastColumn="0"/>
              <w:rPr>
                <w:b/>
                <w:sz w:val="18"/>
                <w:szCs w:val="18"/>
              </w:rPr>
            </w:pPr>
            <w:r w:rsidRPr="00FF3811">
              <w:rPr>
                <w:b/>
                <w:sz w:val="18"/>
                <w:szCs w:val="18"/>
              </w:rPr>
              <w:t>A: Reported HIV positive to IP</w:t>
            </w:r>
          </w:p>
        </w:tc>
        <w:tc>
          <w:tcPr>
            <w:tcW w:w="1417" w:type="dxa"/>
            <w:hideMark/>
          </w:tcPr>
          <w:p w14:paraId="4D18AB90" w14:textId="77777777" w:rsidR="005F0D80" w:rsidRPr="00FF3811" w:rsidRDefault="005F0D80" w:rsidP="00841E9D">
            <w:pPr>
              <w:spacing w:before="0" w:after="0" w:line="240" w:lineRule="auto"/>
              <w:cnfStyle w:val="000000100000" w:firstRow="0" w:lastRow="0" w:firstColumn="0" w:lastColumn="0" w:oddVBand="0" w:evenVBand="0" w:oddHBand="1" w:evenHBand="0" w:firstRowFirstColumn="0" w:firstRowLastColumn="0" w:lastRowFirstColumn="0" w:lastRowLastColumn="0"/>
              <w:rPr>
                <w:b/>
                <w:sz w:val="18"/>
                <w:szCs w:val="18"/>
              </w:rPr>
            </w:pPr>
            <w:r w:rsidRPr="00FF3811">
              <w:rPr>
                <w:b/>
                <w:sz w:val="18"/>
                <w:szCs w:val="18"/>
              </w:rPr>
              <w:t>B: Reported HIV negative to IP</w:t>
            </w:r>
          </w:p>
        </w:tc>
        <w:tc>
          <w:tcPr>
            <w:tcW w:w="1134" w:type="dxa"/>
            <w:hideMark/>
          </w:tcPr>
          <w:p w14:paraId="467A96E4" w14:textId="77777777" w:rsidR="005F0D80" w:rsidRPr="00FF3811" w:rsidRDefault="005F0D80" w:rsidP="00841E9D">
            <w:pPr>
              <w:spacing w:before="0" w:after="0" w:line="240" w:lineRule="auto"/>
              <w:cnfStyle w:val="000000100000" w:firstRow="0" w:lastRow="0" w:firstColumn="0" w:lastColumn="0" w:oddVBand="0" w:evenVBand="0" w:oddHBand="1" w:evenHBand="0" w:firstRowFirstColumn="0" w:firstRowLastColumn="0" w:lastRowFirstColumn="0" w:lastRowLastColumn="0"/>
              <w:rPr>
                <w:b/>
                <w:sz w:val="18"/>
                <w:szCs w:val="18"/>
              </w:rPr>
            </w:pPr>
            <w:r w:rsidRPr="00FF3811">
              <w:rPr>
                <w:b/>
                <w:sz w:val="18"/>
                <w:szCs w:val="18"/>
              </w:rPr>
              <w:t>C: No HIV status reported to the IP</w:t>
            </w:r>
          </w:p>
        </w:tc>
        <w:tc>
          <w:tcPr>
            <w:tcW w:w="851" w:type="dxa"/>
            <w:tcBorders>
              <w:right w:val="single" w:sz="4" w:space="0" w:color="auto"/>
            </w:tcBorders>
            <w:hideMark/>
          </w:tcPr>
          <w:p w14:paraId="67FB9206" w14:textId="77777777" w:rsidR="005F0D80" w:rsidRPr="00FF3811" w:rsidRDefault="005F0D80" w:rsidP="00841E9D">
            <w:pPr>
              <w:spacing w:before="0" w:after="0" w:line="240" w:lineRule="auto"/>
              <w:cnfStyle w:val="000000100000" w:firstRow="0" w:lastRow="0" w:firstColumn="0" w:lastColumn="0" w:oddVBand="0" w:evenVBand="0" w:oddHBand="1" w:evenHBand="0" w:firstRowFirstColumn="0" w:firstRowLastColumn="0" w:lastRowFirstColumn="0" w:lastRowLastColumn="0"/>
              <w:rPr>
                <w:b/>
                <w:sz w:val="18"/>
                <w:szCs w:val="18"/>
              </w:rPr>
            </w:pPr>
            <w:r w:rsidRPr="00FF3811">
              <w:rPr>
                <w:b/>
                <w:sz w:val="18"/>
                <w:szCs w:val="18"/>
              </w:rPr>
              <w:t>Total: A+B+C</w:t>
            </w:r>
          </w:p>
        </w:tc>
        <w:tc>
          <w:tcPr>
            <w:tcW w:w="1276" w:type="dxa"/>
            <w:tcBorders>
              <w:left w:val="single" w:sz="4" w:space="0" w:color="auto"/>
            </w:tcBorders>
            <w:hideMark/>
          </w:tcPr>
          <w:p w14:paraId="391DF148" w14:textId="77777777" w:rsidR="005F0D80" w:rsidRPr="00FF3811" w:rsidRDefault="005F0D80" w:rsidP="00841E9D">
            <w:pPr>
              <w:spacing w:before="0" w:after="0" w:line="240" w:lineRule="auto"/>
              <w:cnfStyle w:val="000000100000" w:firstRow="0" w:lastRow="0" w:firstColumn="0" w:lastColumn="0" w:oddVBand="0" w:evenVBand="0" w:oddHBand="1" w:evenHBand="0" w:firstRowFirstColumn="0" w:firstRowLastColumn="0" w:lastRowFirstColumn="0" w:lastRowLastColumn="0"/>
              <w:rPr>
                <w:b/>
                <w:sz w:val="18"/>
                <w:szCs w:val="18"/>
              </w:rPr>
            </w:pPr>
            <w:r w:rsidRPr="00FF3811">
              <w:rPr>
                <w:b/>
                <w:sz w:val="18"/>
                <w:szCs w:val="18"/>
              </w:rPr>
              <w:t>A: Reported HIV positive to IP</w:t>
            </w:r>
          </w:p>
        </w:tc>
        <w:tc>
          <w:tcPr>
            <w:tcW w:w="1134" w:type="dxa"/>
            <w:hideMark/>
          </w:tcPr>
          <w:p w14:paraId="4CBE2FB9" w14:textId="77777777" w:rsidR="005F0D80" w:rsidRPr="00FF3811" w:rsidRDefault="005F0D80" w:rsidP="00841E9D">
            <w:pPr>
              <w:spacing w:before="0" w:after="0" w:line="240" w:lineRule="auto"/>
              <w:cnfStyle w:val="000000100000" w:firstRow="0" w:lastRow="0" w:firstColumn="0" w:lastColumn="0" w:oddVBand="0" w:evenVBand="0" w:oddHBand="1" w:evenHBand="0" w:firstRowFirstColumn="0" w:firstRowLastColumn="0" w:lastRowFirstColumn="0" w:lastRowLastColumn="0"/>
              <w:rPr>
                <w:b/>
                <w:sz w:val="18"/>
                <w:szCs w:val="18"/>
              </w:rPr>
            </w:pPr>
            <w:r w:rsidRPr="00FF3811">
              <w:rPr>
                <w:b/>
                <w:sz w:val="18"/>
                <w:szCs w:val="18"/>
              </w:rPr>
              <w:t>B: Reported HIV negative to IP</w:t>
            </w:r>
          </w:p>
        </w:tc>
        <w:tc>
          <w:tcPr>
            <w:tcW w:w="1275" w:type="dxa"/>
            <w:hideMark/>
          </w:tcPr>
          <w:p w14:paraId="37399A82" w14:textId="77777777" w:rsidR="005F0D80" w:rsidRPr="00FF3811" w:rsidRDefault="005F0D80" w:rsidP="00841E9D">
            <w:pPr>
              <w:spacing w:before="0" w:after="0" w:line="240" w:lineRule="auto"/>
              <w:cnfStyle w:val="000000100000" w:firstRow="0" w:lastRow="0" w:firstColumn="0" w:lastColumn="0" w:oddVBand="0" w:evenVBand="0" w:oddHBand="1" w:evenHBand="0" w:firstRowFirstColumn="0" w:firstRowLastColumn="0" w:lastRowFirstColumn="0" w:lastRowLastColumn="0"/>
              <w:rPr>
                <w:b/>
                <w:sz w:val="18"/>
                <w:szCs w:val="18"/>
              </w:rPr>
            </w:pPr>
            <w:r w:rsidRPr="00FF3811">
              <w:rPr>
                <w:b/>
                <w:sz w:val="18"/>
                <w:szCs w:val="18"/>
              </w:rPr>
              <w:t>C: No HIV status reported to the IP</w:t>
            </w:r>
          </w:p>
        </w:tc>
        <w:tc>
          <w:tcPr>
            <w:tcW w:w="851" w:type="dxa"/>
            <w:tcBorders>
              <w:right w:val="single" w:sz="4" w:space="0" w:color="auto"/>
            </w:tcBorders>
            <w:hideMark/>
          </w:tcPr>
          <w:p w14:paraId="37E93FF3" w14:textId="77777777" w:rsidR="005F0D80" w:rsidRPr="00FF3811" w:rsidRDefault="005F0D80" w:rsidP="00841E9D">
            <w:pPr>
              <w:spacing w:before="0" w:after="0" w:line="240" w:lineRule="auto"/>
              <w:cnfStyle w:val="000000100000" w:firstRow="0" w:lastRow="0" w:firstColumn="0" w:lastColumn="0" w:oddVBand="0" w:evenVBand="0" w:oddHBand="1" w:evenHBand="0" w:firstRowFirstColumn="0" w:firstRowLastColumn="0" w:lastRowFirstColumn="0" w:lastRowLastColumn="0"/>
              <w:rPr>
                <w:b/>
                <w:sz w:val="18"/>
                <w:szCs w:val="18"/>
              </w:rPr>
            </w:pPr>
            <w:r w:rsidRPr="00FF3811">
              <w:rPr>
                <w:b/>
                <w:sz w:val="18"/>
                <w:szCs w:val="18"/>
              </w:rPr>
              <w:t>Total: A+B+C</w:t>
            </w:r>
          </w:p>
        </w:tc>
      </w:tr>
      <w:tr w:rsidR="000A402C" w:rsidRPr="00E71DF4" w14:paraId="6EFD700F" w14:textId="77777777" w:rsidTr="000A402C">
        <w:trPr>
          <w:trHeight w:val="300"/>
        </w:trPr>
        <w:tc>
          <w:tcPr>
            <w:cnfStyle w:val="001000000000" w:firstRow="0" w:lastRow="0" w:firstColumn="1" w:lastColumn="0" w:oddVBand="0" w:evenVBand="0" w:oddHBand="0" w:evenHBand="0" w:firstRowFirstColumn="0" w:firstRowLastColumn="0" w:lastRowFirstColumn="0" w:lastRowLastColumn="0"/>
            <w:tcW w:w="2694" w:type="dxa"/>
            <w:hideMark/>
          </w:tcPr>
          <w:p w14:paraId="64029A9B" w14:textId="77777777" w:rsidR="005F0D80" w:rsidRPr="005F0D80" w:rsidRDefault="005F0D80" w:rsidP="00841E9D">
            <w:pPr>
              <w:spacing w:before="0" w:after="0" w:line="240" w:lineRule="auto"/>
              <w:rPr>
                <w:b w:val="0"/>
                <w:sz w:val="18"/>
                <w:szCs w:val="18"/>
              </w:rPr>
            </w:pPr>
            <w:r w:rsidRPr="005F0D80">
              <w:rPr>
                <w:b w:val="0"/>
                <w:sz w:val="18"/>
                <w:szCs w:val="18"/>
              </w:rPr>
              <w:t>ARFH LOPIN 1 HQ office</w:t>
            </w:r>
          </w:p>
        </w:tc>
        <w:tc>
          <w:tcPr>
            <w:tcW w:w="1701" w:type="dxa"/>
            <w:tcBorders>
              <w:right w:val="single" w:sz="4" w:space="0" w:color="auto"/>
            </w:tcBorders>
            <w:noWrap/>
            <w:hideMark/>
          </w:tcPr>
          <w:p w14:paraId="52F223AB" w14:textId="02A0544E" w:rsidR="005F0D80" w:rsidRPr="005F0D80" w:rsidRDefault="000A402C" w:rsidP="00841E9D">
            <w:pPr>
              <w:spacing w:before="0"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E71DF4">
              <w:rPr>
                <w:sz w:val="18"/>
                <w:szCs w:val="18"/>
              </w:rPr>
              <w:t>Lagos</w:t>
            </w:r>
            <w:r w:rsidR="005F0D80" w:rsidRPr="005F0D80">
              <w:rPr>
                <w:sz w:val="18"/>
                <w:szCs w:val="18"/>
              </w:rPr>
              <w:t> </w:t>
            </w:r>
          </w:p>
        </w:tc>
        <w:tc>
          <w:tcPr>
            <w:tcW w:w="1134" w:type="dxa"/>
            <w:tcBorders>
              <w:left w:val="single" w:sz="4" w:space="0" w:color="auto"/>
            </w:tcBorders>
            <w:noWrap/>
            <w:hideMark/>
          </w:tcPr>
          <w:p w14:paraId="2E4F3E86" w14:textId="77777777" w:rsidR="005F0D80" w:rsidRPr="005F0D80" w:rsidRDefault="005F0D80" w:rsidP="00841E9D">
            <w:pPr>
              <w:spacing w:before="0"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5F0D80">
              <w:rPr>
                <w:sz w:val="18"/>
                <w:szCs w:val="18"/>
              </w:rPr>
              <w:t>329</w:t>
            </w:r>
          </w:p>
        </w:tc>
        <w:tc>
          <w:tcPr>
            <w:tcW w:w="1417" w:type="dxa"/>
            <w:noWrap/>
            <w:hideMark/>
          </w:tcPr>
          <w:p w14:paraId="311E67A2" w14:textId="77777777" w:rsidR="005F0D80" w:rsidRPr="005F0D80" w:rsidRDefault="005F0D80" w:rsidP="00841E9D">
            <w:pPr>
              <w:spacing w:before="0"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5F0D80">
              <w:rPr>
                <w:sz w:val="18"/>
                <w:szCs w:val="18"/>
              </w:rPr>
              <w:t>71640</w:t>
            </w:r>
          </w:p>
        </w:tc>
        <w:tc>
          <w:tcPr>
            <w:tcW w:w="1134" w:type="dxa"/>
            <w:noWrap/>
            <w:hideMark/>
          </w:tcPr>
          <w:p w14:paraId="767A7A3B" w14:textId="77777777" w:rsidR="005F0D80" w:rsidRPr="005F0D80" w:rsidRDefault="005F0D80" w:rsidP="00841E9D">
            <w:pPr>
              <w:spacing w:before="0"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5F0D80">
              <w:rPr>
                <w:sz w:val="18"/>
                <w:szCs w:val="18"/>
              </w:rPr>
              <w:t>25706</w:t>
            </w:r>
          </w:p>
        </w:tc>
        <w:tc>
          <w:tcPr>
            <w:tcW w:w="851" w:type="dxa"/>
            <w:tcBorders>
              <w:right w:val="single" w:sz="4" w:space="0" w:color="auto"/>
            </w:tcBorders>
            <w:noWrap/>
            <w:hideMark/>
          </w:tcPr>
          <w:p w14:paraId="53B0151B" w14:textId="77777777" w:rsidR="005F0D80" w:rsidRPr="005F0D80" w:rsidRDefault="005F0D80" w:rsidP="00841E9D">
            <w:pPr>
              <w:spacing w:before="0"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5F0D80">
              <w:rPr>
                <w:sz w:val="18"/>
                <w:szCs w:val="18"/>
              </w:rPr>
              <w:t>97,675</w:t>
            </w:r>
          </w:p>
        </w:tc>
        <w:tc>
          <w:tcPr>
            <w:tcW w:w="1276" w:type="dxa"/>
            <w:tcBorders>
              <w:left w:val="single" w:sz="4" w:space="0" w:color="auto"/>
            </w:tcBorders>
            <w:noWrap/>
            <w:hideMark/>
          </w:tcPr>
          <w:p w14:paraId="25268766" w14:textId="77777777" w:rsidR="005F0D80" w:rsidRPr="005F0D80" w:rsidRDefault="005F0D80" w:rsidP="00841E9D">
            <w:pPr>
              <w:spacing w:before="0"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5F0D80">
              <w:rPr>
                <w:sz w:val="18"/>
                <w:szCs w:val="18"/>
              </w:rPr>
              <w:t>329</w:t>
            </w:r>
          </w:p>
        </w:tc>
        <w:tc>
          <w:tcPr>
            <w:tcW w:w="1134" w:type="dxa"/>
            <w:noWrap/>
            <w:hideMark/>
          </w:tcPr>
          <w:p w14:paraId="52251EAF" w14:textId="77777777" w:rsidR="005F0D80" w:rsidRPr="005F0D80" w:rsidRDefault="005F0D80" w:rsidP="00841E9D">
            <w:pPr>
              <w:spacing w:before="0"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5F0D80">
              <w:rPr>
                <w:sz w:val="18"/>
                <w:szCs w:val="18"/>
              </w:rPr>
              <w:t>71640</w:t>
            </w:r>
          </w:p>
        </w:tc>
        <w:tc>
          <w:tcPr>
            <w:tcW w:w="1275" w:type="dxa"/>
            <w:noWrap/>
            <w:hideMark/>
          </w:tcPr>
          <w:p w14:paraId="7516F61D" w14:textId="77777777" w:rsidR="005F0D80" w:rsidRPr="005F0D80" w:rsidRDefault="005F0D80" w:rsidP="00841E9D">
            <w:pPr>
              <w:spacing w:before="0"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5F0D80">
              <w:rPr>
                <w:sz w:val="18"/>
                <w:szCs w:val="18"/>
              </w:rPr>
              <w:t>25706</w:t>
            </w:r>
          </w:p>
        </w:tc>
        <w:tc>
          <w:tcPr>
            <w:tcW w:w="851" w:type="dxa"/>
            <w:tcBorders>
              <w:right w:val="single" w:sz="4" w:space="0" w:color="auto"/>
            </w:tcBorders>
            <w:noWrap/>
            <w:hideMark/>
          </w:tcPr>
          <w:p w14:paraId="0CECAEE0" w14:textId="77777777" w:rsidR="005F0D80" w:rsidRPr="005F0D80" w:rsidRDefault="005F0D80" w:rsidP="00841E9D">
            <w:pPr>
              <w:spacing w:before="0"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5F0D80">
              <w:rPr>
                <w:sz w:val="18"/>
                <w:szCs w:val="18"/>
              </w:rPr>
              <w:t>97,675</w:t>
            </w:r>
          </w:p>
        </w:tc>
      </w:tr>
      <w:tr w:rsidR="000A402C" w:rsidRPr="00E71DF4" w14:paraId="2C1A78E3" w14:textId="77777777" w:rsidTr="000A402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4" w:type="dxa"/>
            <w:hideMark/>
          </w:tcPr>
          <w:p w14:paraId="0BC0E17E" w14:textId="77777777" w:rsidR="005F0D80" w:rsidRPr="005F0D80" w:rsidRDefault="005F0D80" w:rsidP="00841E9D">
            <w:pPr>
              <w:spacing w:before="0" w:after="0" w:line="240" w:lineRule="auto"/>
              <w:rPr>
                <w:b w:val="0"/>
                <w:sz w:val="18"/>
                <w:szCs w:val="18"/>
              </w:rPr>
            </w:pPr>
            <w:r w:rsidRPr="005F0D80">
              <w:rPr>
                <w:b w:val="0"/>
                <w:sz w:val="18"/>
                <w:szCs w:val="18"/>
              </w:rPr>
              <w:t>Akwa Ibom IP State Office</w:t>
            </w:r>
          </w:p>
        </w:tc>
        <w:tc>
          <w:tcPr>
            <w:tcW w:w="1701" w:type="dxa"/>
            <w:tcBorders>
              <w:right w:val="single" w:sz="4" w:space="0" w:color="auto"/>
            </w:tcBorders>
            <w:noWrap/>
            <w:hideMark/>
          </w:tcPr>
          <w:p w14:paraId="019763F0" w14:textId="5BCED334" w:rsidR="005F0D80" w:rsidRPr="005F0D80" w:rsidRDefault="005F0D80" w:rsidP="00841E9D">
            <w:pPr>
              <w:spacing w:before="0"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5F0D80">
              <w:rPr>
                <w:sz w:val="18"/>
                <w:szCs w:val="18"/>
              </w:rPr>
              <w:t> </w:t>
            </w:r>
            <w:r w:rsidR="000A402C" w:rsidRPr="00E71DF4">
              <w:rPr>
                <w:sz w:val="18"/>
                <w:szCs w:val="18"/>
              </w:rPr>
              <w:t>Akwa Ibom</w:t>
            </w:r>
          </w:p>
        </w:tc>
        <w:tc>
          <w:tcPr>
            <w:tcW w:w="1134" w:type="dxa"/>
            <w:tcBorders>
              <w:left w:val="single" w:sz="4" w:space="0" w:color="auto"/>
            </w:tcBorders>
            <w:noWrap/>
            <w:hideMark/>
          </w:tcPr>
          <w:p w14:paraId="27E19467" w14:textId="77777777" w:rsidR="005F0D80" w:rsidRPr="005F0D80" w:rsidRDefault="005F0D80" w:rsidP="00841E9D">
            <w:pPr>
              <w:spacing w:before="0"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5F0D80">
              <w:rPr>
                <w:sz w:val="18"/>
                <w:szCs w:val="18"/>
              </w:rPr>
              <w:t>145</w:t>
            </w:r>
          </w:p>
        </w:tc>
        <w:tc>
          <w:tcPr>
            <w:tcW w:w="1417" w:type="dxa"/>
            <w:noWrap/>
            <w:hideMark/>
          </w:tcPr>
          <w:p w14:paraId="1406FF53" w14:textId="77777777" w:rsidR="005F0D80" w:rsidRPr="005F0D80" w:rsidRDefault="005F0D80" w:rsidP="00841E9D">
            <w:pPr>
              <w:spacing w:before="0"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5F0D80">
              <w:rPr>
                <w:sz w:val="18"/>
                <w:szCs w:val="18"/>
              </w:rPr>
              <w:t>34651</w:t>
            </w:r>
          </w:p>
        </w:tc>
        <w:tc>
          <w:tcPr>
            <w:tcW w:w="1134" w:type="dxa"/>
            <w:noWrap/>
            <w:hideMark/>
          </w:tcPr>
          <w:p w14:paraId="6B7DD234" w14:textId="77777777" w:rsidR="005F0D80" w:rsidRPr="005F0D80" w:rsidRDefault="005F0D80" w:rsidP="00841E9D">
            <w:pPr>
              <w:spacing w:before="0"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5F0D80">
              <w:rPr>
                <w:sz w:val="18"/>
                <w:szCs w:val="18"/>
              </w:rPr>
              <w:t>13858</w:t>
            </w:r>
          </w:p>
        </w:tc>
        <w:tc>
          <w:tcPr>
            <w:tcW w:w="851" w:type="dxa"/>
            <w:tcBorders>
              <w:right w:val="single" w:sz="4" w:space="0" w:color="auto"/>
            </w:tcBorders>
            <w:noWrap/>
            <w:hideMark/>
          </w:tcPr>
          <w:p w14:paraId="54F5FC2E" w14:textId="77777777" w:rsidR="005F0D80" w:rsidRPr="005F0D80" w:rsidRDefault="005F0D80" w:rsidP="00841E9D">
            <w:pPr>
              <w:spacing w:before="0"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5F0D80">
              <w:rPr>
                <w:sz w:val="18"/>
                <w:szCs w:val="18"/>
              </w:rPr>
              <w:t>48,654</w:t>
            </w:r>
          </w:p>
        </w:tc>
        <w:tc>
          <w:tcPr>
            <w:tcW w:w="1276" w:type="dxa"/>
            <w:tcBorders>
              <w:left w:val="single" w:sz="4" w:space="0" w:color="auto"/>
            </w:tcBorders>
            <w:noWrap/>
            <w:hideMark/>
          </w:tcPr>
          <w:p w14:paraId="7BD84680" w14:textId="77777777" w:rsidR="005F0D80" w:rsidRPr="005F0D80" w:rsidRDefault="005F0D80" w:rsidP="00841E9D">
            <w:pPr>
              <w:spacing w:before="0"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5F0D80">
              <w:rPr>
                <w:sz w:val="18"/>
                <w:szCs w:val="18"/>
              </w:rPr>
              <w:t>145</w:t>
            </w:r>
          </w:p>
        </w:tc>
        <w:tc>
          <w:tcPr>
            <w:tcW w:w="1134" w:type="dxa"/>
            <w:noWrap/>
            <w:hideMark/>
          </w:tcPr>
          <w:p w14:paraId="33159BE1" w14:textId="77777777" w:rsidR="005F0D80" w:rsidRPr="005F0D80" w:rsidRDefault="005F0D80" w:rsidP="00841E9D">
            <w:pPr>
              <w:spacing w:before="0"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5F0D80">
              <w:rPr>
                <w:sz w:val="18"/>
                <w:szCs w:val="18"/>
              </w:rPr>
              <w:t>34651</w:t>
            </w:r>
          </w:p>
        </w:tc>
        <w:tc>
          <w:tcPr>
            <w:tcW w:w="1275" w:type="dxa"/>
            <w:noWrap/>
            <w:hideMark/>
          </w:tcPr>
          <w:p w14:paraId="5F09D87C" w14:textId="77777777" w:rsidR="005F0D80" w:rsidRPr="005F0D80" w:rsidRDefault="005F0D80" w:rsidP="00841E9D">
            <w:pPr>
              <w:spacing w:before="0"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5F0D80">
              <w:rPr>
                <w:sz w:val="18"/>
                <w:szCs w:val="18"/>
              </w:rPr>
              <w:t>13858</w:t>
            </w:r>
          </w:p>
        </w:tc>
        <w:tc>
          <w:tcPr>
            <w:tcW w:w="851" w:type="dxa"/>
            <w:tcBorders>
              <w:right w:val="single" w:sz="4" w:space="0" w:color="auto"/>
            </w:tcBorders>
            <w:hideMark/>
          </w:tcPr>
          <w:p w14:paraId="17C2ED68" w14:textId="77777777" w:rsidR="005F0D80" w:rsidRPr="005F0D80" w:rsidRDefault="005F0D80" w:rsidP="00841E9D">
            <w:pPr>
              <w:spacing w:before="0"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5F0D80">
              <w:rPr>
                <w:sz w:val="18"/>
                <w:szCs w:val="18"/>
              </w:rPr>
              <w:t>48,654</w:t>
            </w:r>
          </w:p>
        </w:tc>
      </w:tr>
      <w:tr w:rsidR="000A402C" w:rsidRPr="00E71DF4" w14:paraId="59B73AB4" w14:textId="77777777" w:rsidTr="000A402C">
        <w:trPr>
          <w:trHeight w:val="300"/>
        </w:trPr>
        <w:tc>
          <w:tcPr>
            <w:cnfStyle w:val="001000000000" w:firstRow="0" w:lastRow="0" w:firstColumn="1" w:lastColumn="0" w:oddVBand="0" w:evenVBand="0" w:oddHBand="0" w:evenHBand="0" w:firstRowFirstColumn="0" w:firstRowLastColumn="0" w:lastRowFirstColumn="0" w:lastRowLastColumn="0"/>
            <w:tcW w:w="2694" w:type="dxa"/>
            <w:hideMark/>
          </w:tcPr>
          <w:p w14:paraId="0E9C6898" w14:textId="77777777" w:rsidR="005F0D80" w:rsidRPr="005F0D80" w:rsidRDefault="005F0D80" w:rsidP="00841E9D">
            <w:pPr>
              <w:spacing w:before="0" w:after="0" w:line="240" w:lineRule="auto"/>
              <w:rPr>
                <w:b w:val="0"/>
                <w:sz w:val="18"/>
                <w:szCs w:val="18"/>
              </w:rPr>
            </w:pPr>
            <w:r w:rsidRPr="005F0D80">
              <w:rPr>
                <w:b w:val="0"/>
                <w:sz w:val="18"/>
                <w:szCs w:val="18"/>
              </w:rPr>
              <w:t>Lagos IP State Office</w:t>
            </w:r>
          </w:p>
        </w:tc>
        <w:tc>
          <w:tcPr>
            <w:tcW w:w="1701" w:type="dxa"/>
            <w:tcBorders>
              <w:right w:val="single" w:sz="4" w:space="0" w:color="auto"/>
            </w:tcBorders>
            <w:noWrap/>
            <w:hideMark/>
          </w:tcPr>
          <w:p w14:paraId="216557AD" w14:textId="28896BCE" w:rsidR="005F0D80" w:rsidRPr="005F0D80" w:rsidRDefault="005F0D80" w:rsidP="00841E9D">
            <w:pPr>
              <w:spacing w:before="0"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5F0D80">
              <w:rPr>
                <w:sz w:val="18"/>
                <w:szCs w:val="18"/>
              </w:rPr>
              <w:t> </w:t>
            </w:r>
            <w:r w:rsidR="000A402C" w:rsidRPr="00E71DF4">
              <w:rPr>
                <w:sz w:val="18"/>
                <w:szCs w:val="18"/>
              </w:rPr>
              <w:t>Lagos</w:t>
            </w:r>
          </w:p>
        </w:tc>
        <w:tc>
          <w:tcPr>
            <w:tcW w:w="1134" w:type="dxa"/>
            <w:tcBorders>
              <w:left w:val="single" w:sz="4" w:space="0" w:color="auto"/>
            </w:tcBorders>
            <w:noWrap/>
            <w:hideMark/>
          </w:tcPr>
          <w:p w14:paraId="47E15420" w14:textId="77777777" w:rsidR="005F0D80" w:rsidRPr="005F0D80" w:rsidRDefault="005F0D80" w:rsidP="00841E9D">
            <w:pPr>
              <w:spacing w:before="0"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5F0D80">
              <w:rPr>
                <w:sz w:val="18"/>
                <w:szCs w:val="18"/>
              </w:rPr>
              <w:t>139</w:t>
            </w:r>
          </w:p>
        </w:tc>
        <w:tc>
          <w:tcPr>
            <w:tcW w:w="1417" w:type="dxa"/>
            <w:noWrap/>
            <w:hideMark/>
          </w:tcPr>
          <w:p w14:paraId="2A652605" w14:textId="77777777" w:rsidR="005F0D80" w:rsidRPr="005F0D80" w:rsidRDefault="005F0D80" w:rsidP="00841E9D">
            <w:pPr>
              <w:spacing w:before="0"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5F0D80">
              <w:rPr>
                <w:sz w:val="18"/>
                <w:szCs w:val="18"/>
              </w:rPr>
              <w:t>23327</w:t>
            </w:r>
          </w:p>
        </w:tc>
        <w:tc>
          <w:tcPr>
            <w:tcW w:w="1134" w:type="dxa"/>
            <w:noWrap/>
            <w:hideMark/>
          </w:tcPr>
          <w:p w14:paraId="057051DB" w14:textId="77777777" w:rsidR="005F0D80" w:rsidRPr="005F0D80" w:rsidRDefault="005F0D80" w:rsidP="00841E9D">
            <w:pPr>
              <w:spacing w:before="0"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5F0D80">
              <w:rPr>
                <w:sz w:val="18"/>
                <w:szCs w:val="18"/>
              </w:rPr>
              <w:t>1109</w:t>
            </w:r>
          </w:p>
        </w:tc>
        <w:tc>
          <w:tcPr>
            <w:tcW w:w="851" w:type="dxa"/>
            <w:tcBorders>
              <w:right w:val="single" w:sz="4" w:space="0" w:color="auto"/>
            </w:tcBorders>
            <w:noWrap/>
            <w:hideMark/>
          </w:tcPr>
          <w:p w14:paraId="4100EF56" w14:textId="77777777" w:rsidR="005F0D80" w:rsidRPr="005F0D80" w:rsidRDefault="005F0D80" w:rsidP="00841E9D">
            <w:pPr>
              <w:spacing w:before="0"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5F0D80">
              <w:rPr>
                <w:sz w:val="18"/>
                <w:szCs w:val="18"/>
              </w:rPr>
              <w:t>24,575</w:t>
            </w:r>
          </w:p>
        </w:tc>
        <w:tc>
          <w:tcPr>
            <w:tcW w:w="1276" w:type="dxa"/>
            <w:tcBorders>
              <w:left w:val="single" w:sz="4" w:space="0" w:color="auto"/>
            </w:tcBorders>
            <w:noWrap/>
            <w:hideMark/>
          </w:tcPr>
          <w:p w14:paraId="5BEA9999" w14:textId="77777777" w:rsidR="005F0D80" w:rsidRPr="005F0D80" w:rsidRDefault="005F0D80" w:rsidP="00841E9D">
            <w:pPr>
              <w:spacing w:before="0"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5F0D80">
              <w:rPr>
                <w:sz w:val="18"/>
                <w:szCs w:val="18"/>
              </w:rPr>
              <w:t>139</w:t>
            </w:r>
          </w:p>
        </w:tc>
        <w:tc>
          <w:tcPr>
            <w:tcW w:w="1134" w:type="dxa"/>
            <w:noWrap/>
            <w:hideMark/>
          </w:tcPr>
          <w:p w14:paraId="521356E0" w14:textId="77777777" w:rsidR="005F0D80" w:rsidRPr="005F0D80" w:rsidRDefault="005F0D80" w:rsidP="00841E9D">
            <w:pPr>
              <w:spacing w:before="0"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5F0D80">
              <w:rPr>
                <w:sz w:val="18"/>
                <w:szCs w:val="18"/>
              </w:rPr>
              <w:t>23327</w:t>
            </w:r>
          </w:p>
        </w:tc>
        <w:tc>
          <w:tcPr>
            <w:tcW w:w="1275" w:type="dxa"/>
            <w:noWrap/>
            <w:hideMark/>
          </w:tcPr>
          <w:p w14:paraId="4AF8B67A" w14:textId="77777777" w:rsidR="005F0D80" w:rsidRPr="005F0D80" w:rsidRDefault="005F0D80" w:rsidP="00841E9D">
            <w:pPr>
              <w:spacing w:before="0"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5F0D80">
              <w:rPr>
                <w:sz w:val="18"/>
                <w:szCs w:val="18"/>
              </w:rPr>
              <w:t>1270</w:t>
            </w:r>
          </w:p>
        </w:tc>
        <w:tc>
          <w:tcPr>
            <w:tcW w:w="851" w:type="dxa"/>
            <w:tcBorders>
              <w:right w:val="single" w:sz="4" w:space="0" w:color="auto"/>
            </w:tcBorders>
            <w:hideMark/>
          </w:tcPr>
          <w:p w14:paraId="427D3DC3" w14:textId="77777777" w:rsidR="005F0D80" w:rsidRPr="005F0D80" w:rsidRDefault="005F0D80" w:rsidP="00841E9D">
            <w:pPr>
              <w:spacing w:before="0"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5F0D80">
              <w:rPr>
                <w:sz w:val="18"/>
                <w:szCs w:val="18"/>
              </w:rPr>
              <w:t>24,736</w:t>
            </w:r>
          </w:p>
        </w:tc>
      </w:tr>
      <w:tr w:rsidR="00E71DF4" w:rsidRPr="00E71DF4" w14:paraId="320114FB" w14:textId="77777777" w:rsidTr="000A402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4" w:type="dxa"/>
            <w:hideMark/>
          </w:tcPr>
          <w:p w14:paraId="6553F590" w14:textId="77777777" w:rsidR="005F0D80" w:rsidRPr="005F0D80" w:rsidRDefault="005F0D80" w:rsidP="00841E9D">
            <w:pPr>
              <w:spacing w:before="0" w:after="0" w:line="240" w:lineRule="auto"/>
              <w:rPr>
                <w:b w:val="0"/>
                <w:sz w:val="18"/>
                <w:szCs w:val="18"/>
              </w:rPr>
            </w:pPr>
            <w:r w:rsidRPr="005F0D80">
              <w:rPr>
                <w:b w:val="0"/>
                <w:sz w:val="18"/>
                <w:szCs w:val="18"/>
              </w:rPr>
              <w:t>Rivers IP State Office</w:t>
            </w:r>
          </w:p>
        </w:tc>
        <w:tc>
          <w:tcPr>
            <w:tcW w:w="1701" w:type="dxa"/>
            <w:tcBorders>
              <w:right w:val="single" w:sz="4" w:space="0" w:color="auto"/>
            </w:tcBorders>
            <w:noWrap/>
            <w:hideMark/>
          </w:tcPr>
          <w:p w14:paraId="61007DE9" w14:textId="3AF97642" w:rsidR="005F0D80" w:rsidRPr="005F0D80" w:rsidRDefault="005F0D80" w:rsidP="00841E9D">
            <w:pPr>
              <w:spacing w:before="0"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5F0D80">
              <w:rPr>
                <w:sz w:val="18"/>
                <w:szCs w:val="18"/>
              </w:rPr>
              <w:t> </w:t>
            </w:r>
            <w:r w:rsidR="000A402C" w:rsidRPr="00E71DF4">
              <w:rPr>
                <w:sz w:val="18"/>
                <w:szCs w:val="18"/>
              </w:rPr>
              <w:t>Rivers</w:t>
            </w:r>
          </w:p>
        </w:tc>
        <w:tc>
          <w:tcPr>
            <w:tcW w:w="1134" w:type="dxa"/>
            <w:tcBorders>
              <w:left w:val="single" w:sz="4" w:space="0" w:color="auto"/>
            </w:tcBorders>
            <w:noWrap/>
            <w:hideMark/>
          </w:tcPr>
          <w:p w14:paraId="6AEB435C" w14:textId="77777777" w:rsidR="005F0D80" w:rsidRPr="005F0D80" w:rsidRDefault="005F0D80" w:rsidP="00841E9D">
            <w:pPr>
              <w:spacing w:before="0"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5F0D80">
              <w:rPr>
                <w:sz w:val="18"/>
                <w:szCs w:val="18"/>
              </w:rPr>
              <w:t>45</w:t>
            </w:r>
          </w:p>
        </w:tc>
        <w:tc>
          <w:tcPr>
            <w:tcW w:w="1417" w:type="dxa"/>
            <w:noWrap/>
            <w:hideMark/>
          </w:tcPr>
          <w:p w14:paraId="5E8419F4" w14:textId="77777777" w:rsidR="005F0D80" w:rsidRPr="005F0D80" w:rsidRDefault="005F0D80" w:rsidP="00841E9D">
            <w:pPr>
              <w:spacing w:before="0"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5F0D80">
              <w:rPr>
                <w:sz w:val="18"/>
                <w:szCs w:val="18"/>
              </w:rPr>
              <w:t>13662</w:t>
            </w:r>
          </w:p>
        </w:tc>
        <w:tc>
          <w:tcPr>
            <w:tcW w:w="1134" w:type="dxa"/>
            <w:noWrap/>
            <w:hideMark/>
          </w:tcPr>
          <w:p w14:paraId="0CE49776" w14:textId="77777777" w:rsidR="005F0D80" w:rsidRPr="005F0D80" w:rsidRDefault="005F0D80" w:rsidP="00841E9D">
            <w:pPr>
              <w:spacing w:before="0"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5F0D80">
              <w:rPr>
                <w:sz w:val="18"/>
                <w:szCs w:val="18"/>
              </w:rPr>
              <w:t>10473</w:t>
            </w:r>
          </w:p>
        </w:tc>
        <w:tc>
          <w:tcPr>
            <w:tcW w:w="851" w:type="dxa"/>
            <w:tcBorders>
              <w:right w:val="single" w:sz="4" w:space="0" w:color="auto"/>
            </w:tcBorders>
            <w:noWrap/>
            <w:hideMark/>
          </w:tcPr>
          <w:p w14:paraId="389339F9" w14:textId="77777777" w:rsidR="005F0D80" w:rsidRPr="005F0D80" w:rsidRDefault="005F0D80" w:rsidP="00841E9D">
            <w:pPr>
              <w:spacing w:before="0"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5F0D80">
              <w:rPr>
                <w:sz w:val="18"/>
                <w:szCs w:val="18"/>
              </w:rPr>
              <w:t>24,180</w:t>
            </w:r>
          </w:p>
        </w:tc>
        <w:tc>
          <w:tcPr>
            <w:tcW w:w="1276" w:type="dxa"/>
            <w:tcBorders>
              <w:left w:val="single" w:sz="4" w:space="0" w:color="auto"/>
            </w:tcBorders>
            <w:hideMark/>
          </w:tcPr>
          <w:p w14:paraId="0323D077" w14:textId="77777777" w:rsidR="005F0D80" w:rsidRPr="005F0D80" w:rsidRDefault="005F0D80" w:rsidP="00841E9D">
            <w:pPr>
              <w:spacing w:before="0"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5F0D80">
              <w:rPr>
                <w:sz w:val="18"/>
                <w:szCs w:val="18"/>
              </w:rPr>
              <w:t>45</w:t>
            </w:r>
          </w:p>
        </w:tc>
        <w:tc>
          <w:tcPr>
            <w:tcW w:w="1134" w:type="dxa"/>
            <w:noWrap/>
            <w:hideMark/>
          </w:tcPr>
          <w:p w14:paraId="100111E4" w14:textId="77777777" w:rsidR="005F0D80" w:rsidRPr="005F0D80" w:rsidRDefault="005F0D80" w:rsidP="00841E9D">
            <w:pPr>
              <w:spacing w:before="0"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5F0D80">
              <w:rPr>
                <w:sz w:val="18"/>
                <w:szCs w:val="18"/>
              </w:rPr>
              <w:t>13662</w:t>
            </w:r>
          </w:p>
        </w:tc>
        <w:tc>
          <w:tcPr>
            <w:tcW w:w="1275" w:type="dxa"/>
            <w:noWrap/>
            <w:hideMark/>
          </w:tcPr>
          <w:p w14:paraId="14181533" w14:textId="77777777" w:rsidR="005F0D80" w:rsidRPr="005F0D80" w:rsidRDefault="005F0D80" w:rsidP="00841E9D">
            <w:pPr>
              <w:spacing w:before="0"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5F0D80">
              <w:rPr>
                <w:sz w:val="18"/>
                <w:szCs w:val="18"/>
              </w:rPr>
              <w:t>10473</w:t>
            </w:r>
          </w:p>
        </w:tc>
        <w:tc>
          <w:tcPr>
            <w:tcW w:w="851" w:type="dxa"/>
            <w:tcBorders>
              <w:right w:val="single" w:sz="4" w:space="0" w:color="auto"/>
            </w:tcBorders>
            <w:hideMark/>
          </w:tcPr>
          <w:p w14:paraId="7AF206F0" w14:textId="77777777" w:rsidR="005F0D80" w:rsidRPr="005F0D80" w:rsidRDefault="005F0D80" w:rsidP="00841E9D">
            <w:pPr>
              <w:spacing w:before="0"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5F0D80">
              <w:rPr>
                <w:sz w:val="18"/>
                <w:szCs w:val="18"/>
              </w:rPr>
              <w:t>24,180</w:t>
            </w:r>
          </w:p>
        </w:tc>
      </w:tr>
      <w:tr w:rsidR="000A402C" w:rsidRPr="00E71DF4" w14:paraId="2FA814A8" w14:textId="77777777" w:rsidTr="000A402C">
        <w:trPr>
          <w:trHeight w:val="300"/>
        </w:trPr>
        <w:tc>
          <w:tcPr>
            <w:cnfStyle w:val="001000000000" w:firstRow="0" w:lastRow="0" w:firstColumn="1" w:lastColumn="0" w:oddVBand="0" w:evenVBand="0" w:oddHBand="0" w:evenHBand="0" w:firstRowFirstColumn="0" w:firstRowLastColumn="0" w:lastRowFirstColumn="0" w:lastRowLastColumn="0"/>
            <w:tcW w:w="2694" w:type="dxa"/>
            <w:hideMark/>
          </w:tcPr>
          <w:p w14:paraId="6E8EBB52" w14:textId="77777777" w:rsidR="005F0D80" w:rsidRPr="005F0D80" w:rsidRDefault="005F0D80" w:rsidP="00841E9D">
            <w:pPr>
              <w:spacing w:before="0" w:after="0" w:line="240" w:lineRule="auto"/>
              <w:rPr>
                <w:b w:val="0"/>
                <w:sz w:val="18"/>
                <w:szCs w:val="18"/>
              </w:rPr>
            </w:pPr>
            <w:r w:rsidRPr="005F0D80">
              <w:rPr>
                <w:b w:val="0"/>
                <w:sz w:val="18"/>
                <w:szCs w:val="18"/>
              </w:rPr>
              <w:t>Heal the Land Initiative (HELIN)</w:t>
            </w:r>
          </w:p>
        </w:tc>
        <w:tc>
          <w:tcPr>
            <w:tcW w:w="1701" w:type="dxa"/>
            <w:tcBorders>
              <w:right w:val="single" w:sz="4" w:space="0" w:color="auto"/>
            </w:tcBorders>
            <w:noWrap/>
            <w:hideMark/>
          </w:tcPr>
          <w:p w14:paraId="74B52655" w14:textId="77777777" w:rsidR="005F0D80" w:rsidRPr="005F0D80" w:rsidRDefault="005F0D80" w:rsidP="00841E9D">
            <w:pPr>
              <w:spacing w:before="0"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5F0D80">
              <w:rPr>
                <w:sz w:val="18"/>
                <w:szCs w:val="18"/>
              </w:rPr>
              <w:t>Akwa Ibom/Uyo</w:t>
            </w:r>
          </w:p>
        </w:tc>
        <w:tc>
          <w:tcPr>
            <w:tcW w:w="1134" w:type="dxa"/>
            <w:tcBorders>
              <w:left w:val="single" w:sz="4" w:space="0" w:color="auto"/>
            </w:tcBorders>
            <w:noWrap/>
            <w:hideMark/>
          </w:tcPr>
          <w:p w14:paraId="648C7A4C" w14:textId="77777777" w:rsidR="005F0D80" w:rsidRPr="005F0D80" w:rsidRDefault="005F0D80" w:rsidP="00841E9D">
            <w:pPr>
              <w:spacing w:before="0"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5F0D80">
              <w:rPr>
                <w:sz w:val="18"/>
                <w:szCs w:val="18"/>
              </w:rPr>
              <w:t>13</w:t>
            </w:r>
          </w:p>
        </w:tc>
        <w:tc>
          <w:tcPr>
            <w:tcW w:w="1417" w:type="dxa"/>
            <w:noWrap/>
            <w:hideMark/>
          </w:tcPr>
          <w:p w14:paraId="7C3C9357" w14:textId="77777777" w:rsidR="005F0D80" w:rsidRPr="005F0D80" w:rsidRDefault="005F0D80" w:rsidP="00841E9D">
            <w:pPr>
              <w:spacing w:before="0"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5F0D80">
              <w:rPr>
                <w:sz w:val="18"/>
                <w:szCs w:val="18"/>
              </w:rPr>
              <w:t>8002</w:t>
            </w:r>
          </w:p>
        </w:tc>
        <w:tc>
          <w:tcPr>
            <w:tcW w:w="1134" w:type="dxa"/>
            <w:noWrap/>
            <w:hideMark/>
          </w:tcPr>
          <w:p w14:paraId="3AED79BA" w14:textId="77777777" w:rsidR="005F0D80" w:rsidRPr="005F0D80" w:rsidRDefault="005F0D80" w:rsidP="00841E9D">
            <w:pPr>
              <w:spacing w:before="0"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5F0D80">
              <w:rPr>
                <w:sz w:val="18"/>
                <w:szCs w:val="18"/>
              </w:rPr>
              <w:t>2247</w:t>
            </w:r>
          </w:p>
        </w:tc>
        <w:tc>
          <w:tcPr>
            <w:tcW w:w="851" w:type="dxa"/>
            <w:tcBorders>
              <w:right w:val="single" w:sz="4" w:space="0" w:color="auto"/>
            </w:tcBorders>
            <w:noWrap/>
            <w:hideMark/>
          </w:tcPr>
          <w:p w14:paraId="436397A2" w14:textId="77777777" w:rsidR="005F0D80" w:rsidRPr="005F0D80" w:rsidRDefault="005F0D80" w:rsidP="00841E9D">
            <w:pPr>
              <w:spacing w:before="0"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5F0D80">
              <w:rPr>
                <w:sz w:val="18"/>
                <w:szCs w:val="18"/>
              </w:rPr>
              <w:t>10,262</w:t>
            </w:r>
          </w:p>
        </w:tc>
        <w:tc>
          <w:tcPr>
            <w:tcW w:w="1276" w:type="dxa"/>
            <w:tcBorders>
              <w:left w:val="single" w:sz="4" w:space="0" w:color="auto"/>
            </w:tcBorders>
            <w:noWrap/>
            <w:hideMark/>
          </w:tcPr>
          <w:p w14:paraId="5EBCEB21" w14:textId="77777777" w:rsidR="005F0D80" w:rsidRPr="005F0D80" w:rsidRDefault="005F0D80" w:rsidP="00841E9D">
            <w:pPr>
              <w:spacing w:before="0"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5F0D80">
              <w:rPr>
                <w:sz w:val="18"/>
                <w:szCs w:val="18"/>
              </w:rPr>
              <w:t>13</w:t>
            </w:r>
          </w:p>
        </w:tc>
        <w:tc>
          <w:tcPr>
            <w:tcW w:w="1134" w:type="dxa"/>
            <w:noWrap/>
            <w:hideMark/>
          </w:tcPr>
          <w:p w14:paraId="1095438F" w14:textId="77777777" w:rsidR="005F0D80" w:rsidRPr="005F0D80" w:rsidRDefault="005F0D80" w:rsidP="00841E9D">
            <w:pPr>
              <w:spacing w:before="0"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5F0D80">
              <w:rPr>
                <w:sz w:val="18"/>
                <w:szCs w:val="18"/>
              </w:rPr>
              <w:t>8002</w:t>
            </w:r>
          </w:p>
        </w:tc>
        <w:tc>
          <w:tcPr>
            <w:tcW w:w="1275" w:type="dxa"/>
            <w:noWrap/>
            <w:hideMark/>
          </w:tcPr>
          <w:p w14:paraId="494D6E02" w14:textId="77777777" w:rsidR="005F0D80" w:rsidRPr="005F0D80" w:rsidRDefault="005F0D80" w:rsidP="00841E9D">
            <w:pPr>
              <w:spacing w:before="0"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5F0D80">
              <w:rPr>
                <w:sz w:val="18"/>
                <w:szCs w:val="18"/>
              </w:rPr>
              <w:t>2252</w:t>
            </w:r>
          </w:p>
        </w:tc>
        <w:tc>
          <w:tcPr>
            <w:tcW w:w="851" w:type="dxa"/>
            <w:tcBorders>
              <w:right w:val="single" w:sz="4" w:space="0" w:color="auto"/>
            </w:tcBorders>
            <w:hideMark/>
          </w:tcPr>
          <w:p w14:paraId="3A82313F" w14:textId="77777777" w:rsidR="005F0D80" w:rsidRPr="005F0D80" w:rsidRDefault="005F0D80" w:rsidP="00841E9D">
            <w:pPr>
              <w:spacing w:before="0"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5F0D80">
              <w:rPr>
                <w:sz w:val="18"/>
                <w:szCs w:val="18"/>
              </w:rPr>
              <w:t>10,267</w:t>
            </w:r>
          </w:p>
        </w:tc>
      </w:tr>
      <w:tr w:rsidR="000A402C" w:rsidRPr="00E71DF4" w14:paraId="16E5293A" w14:textId="77777777" w:rsidTr="000A402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4" w:type="dxa"/>
            <w:hideMark/>
          </w:tcPr>
          <w:p w14:paraId="5E2D318B" w14:textId="619D6C9C" w:rsidR="005F0D80" w:rsidRPr="005F0D80" w:rsidRDefault="005F0D80" w:rsidP="00841E9D">
            <w:pPr>
              <w:spacing w:before="0" w:after="0" w:line="240" w:lineRule="auto"/>
              <w:rPr>
                <w:b w:val="0"/>
                <w:sz w:val="18"/>
                <w:szCs w:val="18"/>
              </w:rPr>
            </w:pPr>
            <w:r w:rsidRPr="005F0D80">
              <w:rPr>
                <w:b w:val="0"/>
                <w:sz w:val="18"/>
                <w:szCs w:val="18"/>
              </w:rPr>
              <w:t>B</w:t>
            </w:r>
            <w:r w:rsidR="00A607E8">
              <w:rPr>
                <w:b w:val="0"/>
                <w:sz w:val="18"/>
                <w:szCs w:val="18"/>
              </w:rPr>
              <w:t>ROKLINE Foundation</w:t>
            </w:r>
          </w:p>
        </w:tc>
        <w:tc>
          <w:tcPr>
            <w:tcW w:w="1701" w:type="dxa"/>
            <w:tcBorders>
              <w:right w:val="single" w:sz="4" w:space="0" w:color="auto"/>
            </w:tcBorders>
            <w:noWrap/>
            <w:hideMark/>
          </w:tcPr>
          <w:p w14:paraId="06D28A66" w14:textId="77777777" w:rsidR="005F0D80" w:rsidRPr="005F0D80" w:rsidRDefault="005F0D80" w:rsidP="00841E9D">
            <w:pPr>
              <w:spacing w:before="0"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5F0D80">
              <w:rPr>
                <w:sz w:val="18"/>
                <w:szCs w:val="18"/>
              </w:rPr>
              <w:t>Akwa Ibom/Ikot Ekpene</w:t>
            </w:r>
          </w:p>
        </w:tc>
        <w:tc>
          <w:tcPr>
            <w:tcW w:w="1134" w:type="dxa"/>
            <w:tcBorders>
              <w:left w:val="single" w:sz="4" w:space="0" w:color="auto"/>
            </w:tcBorders>
            <w:noWrap/>
            <w:hideMark/>
          </w:tcPr>
          <w:p w14:paraId="561429EB" w14:textId="77777777" w:rsidR="005F0D80" w:rsidRPr="005F0D80" w:rsidRDefault="005F0D80" w:rsidP="00841E9D">
            <w:pPr>
              <w:spacing w:before="0"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5F0D80">
              <w:rPr>
                <w:sz w:val="18"/>
                <w:szCs w:val="18"/>
              </w:rPr>
              <w:t>18</w:t>
            </w:r>
          </w:p>
        </w:tc>
        <w:tc>
          <w:tcPr>
            <w:tcW w:w="1417" w:type="dxa"/>
            <w:noWrap/>
            <w:hideMark/>
          </w:tcPr>
          <w:p w14:paraId="5E99056B" w14:textId="77777777" w:rsidR="005F0D80" w:rsidRPr="005F0D80" w:rsidRDefault="005F0D80" w:rsidP="00841E9D">
            <w:pPr>
              <w:spacing w:before="0"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5F0D80">
              <w:rPr>
                <w:sz w:val="18"/>
                <w:szCs w:val="18"/>
              </w:rPr>
              <w:t>6694</w:t>
            </w:r>
          </w:p>
        </w:tc>
        <w:tc>
          <w:tcPr>
            <w:tcW w:w="1134" w:type="dxa"/>
            <w:noWrap/>
            <w:hideMark/>
          </w:tcPr>
          <w:p w14:paraId="2F71CD0A" w14:textId="77777777" w:rsidR="005F0D80" w:rsidRPr="005F0D80" w:rsidRDefault="005F0D80" w:rsidP="00841E9D">
            <w:pPr>
              <w:spacing w:before="0"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5F0D80">
              <w:rPr>
                <w:sz w:val="18"/>
                <w:szCs w:val="18"/>
              </w:rPr>
              <w:t>2190</w:t>
            </w:r>
          </w:p>
        </w:tc>
        <w:tc>
          <w:tcPr>
            <w:tcW w:w="851" w:type="dxa"/>
            <w:tcBorders>
              <w:right w:val="single" w:sz="4" w:space="0" w:color="auto"/>
            </w:tcBorders>
            <w:noWrap/>
            <w:hideMark/>
          </w:tcPr>
          <w:p w14:paraId="3BD3B314" w14:textId="77777777" w:rsidR="005F0D80" w:rsidRPr="005F0D80" w:rsidRDefault="005F0D80" w:rsidP="00841E9D">
            <w:pPr>
              <w:spacing w:before="0"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5F0D80">
              <w:rPr>
                <w:sz w:val="18"/>
                <w:szCs w:val="18"/>
              </w:rPr>
              <w:t>8,902</w:t>
            </w:r>
          </w:p>
        </w:tc>
        <w:tc>
          <w:tcPr>
            <w:tcW w:w="1276" w:type="dxa"/>
            <w:tcBorders>
              <w:left w:val="single" w:sz="4" w:space="0" w:color="auto"/>
            </w:tcBorders>
            <w:noWrap/>
            <w:hideMark/>
          </w:tcPr>
          <w:p w14:paraId="4389D3D1" w14:textId="77777777" w:rsidR="005F0D80" w:rsidRPr="005F0D80" w:rsidRDefault="005F0D80" w:rsidP="00841E9D">
            <w:pPr>
              <w:spacing w:before="0"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5F0D80">
              <w:rPr>
                <w:sz w:val="18"/>
                <w:szCs w:val="18"/>
              </w:rPr>
              <w:t>18</w:t>
            </w:r>
          </w:p>
        </w:tc>
        <w:tc>
          <w:tcPr>
            <w:tcW w:w="1134" w:type="dxa"/>
            <w:noWrap/>
            <w:hideMark/>
          </w:tcPr>
          <w:p w14:paraId="198FD2B1" w14:textId="77777777" w:rsidR="005F0D80" w:rsidRPr="005F0D80" w:rsidRDefault="005F0D80" w:rsidP="00841E9D">
            <w:pPr>
              <w:spacing w:before="0"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5F0D80">
              <w:rPr>
                <w:sz w:val="18"/>
                <w:szCs w:val="18"/>
              </w:rPr>
              <w:t>6694</w:t>
            </w:r>
          </w:p>
        </w:tc>
        <w:tc>
          <w:tcPr>
            <w:tcW w:w="1275" w:type="dxa"/>
            <w:noWrap/>
            <w:hideMark/>
          </w:tcPr>
          <w:p w14:paraId="3D929B01" w14:textId="77777777" w:rsidR="005F0D80" w:rsidRPr="005F0D80" w:rsidRDefault="005F0D80" w:rsidP="00841E9D">
            <w:pPr>
              <w:spacing w:before="0"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5F0D80">
              <w:rPr>
                <w:sz w:val="18"/>
                <w:szCs w:val="18"/>
              </w:rPr>
              <w:t>2553</w:t>
            </w:r>
          </w:p>
        </w:tc>
        <w:tc>
          <w:tcPr>
            <w:tcW w:w="851" w:type="dxa"/>
            <w:tcBorders>
              <w:right w:val="single" w:sz="4" w:space="0" w:color="auto"/>
            </w:tcBorders>
            <w:hideMark/>
          </w:tcPr>
          <w:p w14:paraId="3C5152E0" w14:textId="77777777" w:rsidR="005F0D80" w:rsidRPr="005F0D80" w:rsidRDefault="005F0D80" w:rsidP="00841E9D">
            <w:pPr>
              <w:spacing w:before="0"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5F0D80">
              <w:rPr>
                <w:sz w:val="18"/>
                <w:szCs w:val="18"/>
              </w:rPr>
              <w:t>9,265</w:t>
            </w:r>
          </w:p>
        </w:tc>
      </w:tr>
      <w:tr w:rsidR="000A402C" w:rsidRPr="00E71DF4" w14:paraId="765E1C47" w14:textId="77777777" w:rsidTr="000A402C">
        <w:trPr>
          <w:trHeight w:val="300"/>
        </w:trPr>
        <w:tc>
          <w:tcPr>
            <w:cnfStyle w:val="001000000000" w:firstRow="0" w:lastRow="0" w:firstColumn="1" w:lastColumn="0" w:oddVBand="0" w:evenVBand="0" w:oddHBand="0" w:evenHBand="0" w:firstRowFirstColumn="0" w:firstRowLastColumn="0" w:lastRowFirstColumn="0" w:lastRowLastColumn="0"/>
            <w:tcW w:w="2694" w:type="dxa"/>
            <w:hideMark/>
          </w:tcPr>
          <w:p w14:paraId="706B6558" w14:textId="77777777" w:rsidR="005F0D80" w:rsidRPr="005F0D80" w:rsidRDefault="005F0D80" w:rsidP="00841E9D">
            <w:pPr>
              <w:spacing w:before="0" w:after="0" w:line="240" w:lineRule="auto"/>
              <w:rPr>
                <w:b w:val="0"/>
                <w:sz w:val="18"/>
                <w:szCs w:val="18"/>
              </w:rPr>
            </w:pPr>
            <w:r w:rsidRPr="005F0D80">
              <w:rPr>
                <w:b w:val="0"/>
                <w:sz w:val="18"/>
                <w:szCs w:val="18"/>
              </w:rPr>
              <w:t>Chamagne Foundation</w:t>
            </w:r>
          </w:p>
        </w:tc>
        <w:tc>
          <w:tcPr>
            <w:tcW w:w="1701" w:type="dxa"/>
            <w:tcBorders>
              <w:right w:val="single" w:sz="4" w:space="0" w:color="auto"/>
            </w:tcBorders>
            <w:noWrap/>
            <w:hideMark/>
          </w:tcPr>
          <w:p w14:paraId="631BC18D" w14:textId="77777777" w:rsidR="005F0D80" w:rsidRPr="005F0D80" w:rsidRDefault="005F0D80" w:rsidP="00841E9D">
            <w:pPr>
              <w:spacing w:before="0"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5F0D80">
              <w:rPr>
                <w:sz w:val="18"/>
                <w:szCs w:val="18"/>
              </w:rPr>
              <w:t>Lagos/Agege</w:t>
            </w:r>
          </w:p>
        </w:tc>
        <w:tc>
          <w:tcPr>
            <w:tcW w:w="1134" w:type="dxa"/>
            <w:tcBorders>
              <w:left w:val="single" w:sz="4" w:space="0" w:color="auto"/>
            </w:tcBorders>
            <w:noWrap/>
            <w:hideMark/>
          </w:tcPr>
          <w:p w14:paraId="3ADD1D4F" w14:textId="77777777" w:rsidR="005F0D80" w:rsidRPr="005F0D80" w:rsidRDefault="005F0D80" w:rsidP="00841E9D">
            <w:pPr>
              <w:spacing w:before="0"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5F0D80">
              <w:rPr>
                <w:sz w:val="18"/>
                <w:szCs w:val="18"/>
              </w:rPr>
              <w:t>33</w:t>
            </w:r>
          </w:p>
        </w:tc>
        <w:tc>
          <w:tcPr>
            <w:tcW w:w="1417" w:type="dxa"/>
            <w:noWrap/>
            <w:hideMark/>
          </w:tcPr>
          <w:p w14:paraId="4FBA266E" w14:textId="77777777" w:rsidR="005F0D80" w:rsidRPr="005F0D80" w:rsidRDefault="005F0D80" w:rsidP="00841E9D">
            <w:pPr>
              <w:spacing w:before="0"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5F0D80">
              <w:rPr>
                <w:sz w:val="18"/>
                <w:szCs w:val="18"/>
              </w:rPr>
              <w:t>6022</w:t>
            </w:r>
          </w:p>
        </w:tc>
        <w:tc>
          <w:tcPr>
            <w:tcW w:w="1134" w:type="dxa"/>
            <w:noWrap/>
            <w:hideMark/>
          </w:tcPr>
          <w:p w14:paraId="336135C9" w14:textId="77777777" w:rsidR="005F0D80" w:rsidRPr="005F0D80" w:rsidRDefault="005F0D80" w:rsidP="00841E9D">
            <w:pPr>
              <w:spacing w:before="0"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5F0D80">
              <w:rPr>
                <w:sz w:val="18"/>
                <w:szCs w:val="18"/>
              </w:rPr>
              <w:t>0</w:t>
            </w:r>
          </w:p>
        </w:tc>
        <w:tc>
          <w:tcPr>
            <w:tcW w:w="851" w:type="dxa"/>
            <w:tcBorders>
              <w:right w:val="single" w:sz="4" w:space="0" w:color="auto"/>
            </w:tcBorders>
            <w:noWrap/>
            <w:hideMark/>
          </w:tcPr>
          <w:p w14:paraId="3359221B" w14:textId="77777777" w:rsidR="005F0D80" w:rsidRPr="005F0D80" w:rsidRDefault="005F0D80" w:rsidP="00841E9D">
            <w:pPr>
              <w:spacing w:before="0"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5F0D80">
              <w:rPr>
                <w:sz w:val="18"/>
                <w:szCs w:val="18"/>
              </w:rPr>
              <w:t>6,012</w:t>
            </w:r>
          </w:p>
        </w:tc>
        <w:tc>
          <w:tcPr>
            <w:tcW w:w="1276" w:type="dxa"/>
            <w:tcBorders>
              <w:left w:val="single" w:sz="4" w:space="0" w:color="auto"/>
            </w:tcBorders>
            <w:noWrap/>
            <w:hideMark/>
          </w:tcPr>
          <w:p w14:paraId="7D7E4796" w14:textId="77777777" w:rsidR="005F0D80" w:rsidRPr="005F0D80" w:rsidRDefault="005F0D80" w:rsidP="00841E9D">
            <w:pPr>
              <w:spacing w:before="0"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5F0D80">
              <w:rPr>
                <w:sz w:val="18"/>
                <w:szCs w:val="18"/>
              </w:rPr>
              <w:t>33</w:t>
            </w:r>
          </w:p>
        </w:tc>
        <w:tc>
          <w:tcPr>
            <w:tcW w:w="1134" w:type="dxa"/>
            <w:noWrap/>
            <w:hideMark/>
          </w:tcPr>
          <w:p w14:paraId="708D4744" w14:textId="77777777" w:rsidR="005F0D80" w:rsidRPr="005F0D80" w:rsidRDefault="005F0D80" w:rsidP="00841E9D">
            <w:pPr>
              <w:spacing w:before="0"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5F0D80">
              <w:rPr>
                <w:sz w:val="18"/>
                <w:szCs w:val="18"/>
              </w:rPr>
              <w:t>6055</w:t>
            </w:r>
          </w:p>
        </w:tc>
        <w:tc>
          <w:tcPr>
            <w:tcW w:w="1275" w:type="dxa"/>
            <w:noWrap/>
            <w:hideMark/>
          </w:tcPr>
          <w:p w14:paraId="76F3EC9E" w14:textId="77777777" w:rsidR="005F0D80" w:rsidRPr="005F0D80" w:rsidRDefault="005F0D80" w:rsidP="00841E9D">
            <w:pPr>
              <w:spacing w:before="0"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5F0D80">
              <w:rPr>
                <w:sz w:val="18"/>
                <w:szCs w:val="18"/>
              </w:rPr>
              <w:t>0</w:t>
            </w:r>
          </w:p>
        </w:tc>
        <w:tc>
          <w:tcPr>
            <w:tcW w:w="851" w:type="dxa"/>
            <w:tcBorders>
              <w:right w:val="single" w:sz="4" w:space="0" w:color="auto"/>
            </w:tcBorders>
            <w:hideMark/>
          </w:tcPr>
          <w:p w14:paraId="06C95F6A" w14:textId="77777777" w:rsidR="005F0D80" w:rsidRPr="005F0D80" w:rsidRDefault="005F0D80" w:rsidP="00841E9D">
            <w:pPr>
              <w:spacing w:before="0"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5F0D80">
              <w:rPr>
                <w:sz w:val="18"/>
                <w:szCs w:val="18"/>
              </w:rPr>
              <w:t>6,088</w:t>
            </w:r>
          </w:p>
        </w:tc>
      </w:tr>
      <w:tr w:rsidR="000A402C" w:rsidRPr="00E71DF4" w14:paraId="1D91A1FC" w14:textId="77777777" w:rsidTr="000A402C">
        <w:trPr>
          <w:cnfStyle w:val="000000100000" w:firstRow="0" w:lastRow="0" w:firstColumn="0" w:lastColumn="0" w:oddVBand="0" w:evenVBand="0" w:oddHBand="1" w:evenHBand="0" w:firstRowFirstColumn="0" w:firstRowLastColumn="0" w:lastRowFirstColumn="0" w:lastRowLastColumn="0"/>
          <w:trHeight w:val="605"/>
        </w:trPr>
        <w:tc>
          <w:tcPr>
            <w:cnfStyle w:val="001000000000" w:firstRow="0" w:lastRow="0" w:firstColumn="1" w:lastColumn="0" w:oddVBand="0" w:evenVBand="0" w:oddHBand="0" w:evenHBand="0" w:firstRowFirstColumn="0" w:firstRowLastColumn="0" w:lastRowFirstColumn="0" w:lastRowLastColumn="0"/>
            <w:tcW w:w="2694" w:type="dxa"/>
            <w:hideMark/>
          </w:tcPr>
          <w:p w14:paraId="136FC788" w14:textId="77777777" w:rsidR="005F0D80" w:rsidRPr="005F0D80" w:rsidRDefault="005F0D80" w:rsidP="00841E9D">
            <w:pPr>
              <w:spacing w:before="0" w:after="0" w:line="240" w:lineRule="auto"/>
              <w:rPr>
                <w:b w:val="0"/>
                <w:sz w:val="18"/>
                <w:szCs w:val="18"/>
              </w:rPr>
            </w:pPr>
            <w:r w:rsidRPr="005F0D80">
              <w:rPr>
                <w:b w:val="0"/>
                <w:sz w:val="18"/>
                <w:szCs w:val="18"/>
              </w:rPr>
              <w:t>Rhoda Haven Network for Women Living with HIV/AIDS (RHODA HAVEN)</w:t>
            </w:r>
          </w:p>
        </w:tc>
        <w:tc>
          <w:tcPr>
            <w:tcW w:w="1701" w:type="dxa"/>
            <w:tcBorders>
              <w:right w:val="single" w:sz="4" w:space="0" w:color="auto"/>
            </w:tcBorders>
            <w:noWrap/>
            <w:hideMark/>
          </w:tcPr>
          <w:p w14:paraId="42466A13" w14:textId="77777777" w:rsidR="005F0D80" w:rsidRPr="005F0D80" w:rsidRDefault="005F0D80" w:rsidP="00841E9D">
            <w:pPr>
              <w:spacing w:before="0"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5F0D80">
              <w:rPr>
                <w:sz w:val="18"/>
                <w:szCs w:val="18"/>
              </w:rPr>
              <w:t>Lagos/Ajeromi Ifelodun</w:t>
            </w:r>
          </w:p>
        </w:tc>
        <w:tc>
          <w:tcPr>
            <w:tcW w:w="1134" w:type="dxa"/>
            <w:tcBorders>
              <w:left w:val="single" w:sz="4" w:space="0" w:color="auto"/>
            </w:tcBorders>
            <w:noWrap/>
            <w:hideMark/>
          </w:tcPr>
          <w:p w14:paraId="22602130" w14:textId="77777777" w:rsidR="005F0D80" w:rsidRPr="005F0D80" w:rsidRDefault="005F0D80" w:rsidP="00841E9D">
            <w:pPr>
              <w:spacing w:before="0"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5F0D80">
              <w:rPr>
                <w:sz w:val="18"/>
                <w:szCs w:val="18"/>
              </w:rPr>
              <w:t>50</w:t>
            </w:r>
          </w:p>
        </w:tc>
        <w:tc>
          <w:tcPr>
            <w:tcW w:w="1417" w:type="dxa"/>
            <w:noWrap/>
            <w:hideMark/>
          </w:tcPr>
          <w:p w14:paraId="5CE5F073" w14:textId="77777777" w:rsidR="005F0D80" w:rsidRPr="005F0D80" w:rsidRDefault="005F0D80" w:rsidP="00841E9D">
            <w:pPr>
              <w:spacing w:before="0"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5F0D80">
              <w:rPr>
                <w:sz w:val="18"/>
                <w:szCs w:val="18"/>
              </w:rPr>
              <w:t>6285</w:t>
            </w:r>
          </w:p>
        </w:tc>
        <w:tc>
          <w:tcPr>
            <w:tcW w:w="1134" w:type="dxa"/>
            <w:noWrap/>
            <w:hideMark/>
          </w:tcPr>
          <w:p w14:paraId="7C464696" w14:textId="77777777" w:rsidR="005F0D80" w:rsidRPr="005F0D80" w:rsidRDefault="005F0D80" w:rsidP="00841E9D">
            <w:pPr>
              <w:spacing w:before="0"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5F0D80">
              <w:rPr>
                <w:sz w:val="18"/>
                <w:szCs w:val="18"/>
              </w:rPr>
              <w:t>0</w:t>
            </w:r>
          </w:p>
        </w:tc>
        <w:tc>
          <w:tcPr>
            <w:tcW w:w="851" w:type="dxa"/>
            <w:tcBorders>
              <w:right w:val="single" w:sz="4" w:space="0" w:color="auto"/>
            </w:tcBorders>
            <w:noWrap/>
            <w:hideMark/>
          </w:tcPr>
          <w:p w14:paraId="2F0EEE64" w14:textId="77777777" w:rsidR="005F0D80" w:rsidRPr="005F0D80" w:rsidRDefault="005F0D80" w:rsidP="00841E9D">
            <w:pPr>
              <w:spacing w:before="0"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5F0D80">
              <w:rPr>
                <w:sz w:val="18"/>
                <w:szCs w:val="18"/>
              </w:rPr>
              <w:t>6,335</w:t>
            </w:r>
          </w:p>
        </w:tc>
        <w:tc>
          <w:tcPr>
            <w:tcW w:w="1276" w:type="dxa"/>
            <w:tcBorders>
              <w:left w:val="single" w:sz="4" w:space="0" w:color="auto"/>
            </w:tcBorders>
            <w:noWrap/>
            <w:hideMark/>
          </w:tcPr>
          <w:p w14:paraId="6ADC3C94" w14:textId="77777777" w:rsidR="005F0D80" w:rsidRPr="005F0D80" w:rsidRDefault="005F0D80" w:rsidP="00841E9D">
            <w:pPr>
              <w:spacing w:before="0"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5F0D80">
              <w:rPr>
                <w:sz w:val="18"/>
                <w:szCs w:val="18"/>
              </w:rPr>
              <w:t>50</w:t>
            </w:r>
          </w:p>
        </w:tc>
        <w:tc>
          <w:tcPr>
            <w:tcW w:w="1134" w:type="dxa"/>
            <w:noWrap/>
            <w:hideMark/>
          </w:tcPr>
          <w:p w14:paraId="1E0CFA32" w14:textId="77777777" w:rsidR="005F0D80" w:rsidRPr="005F0D80" w:rsidRDefault="005F0D80" w:rsidP="00841E9D">
            <w:pPr>
              <w:spacing w:before="0"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5F0D80">
              <w:rPr>
                <w:sz w:val="18"/>
                <w:szCs w:val="18"/>
              </w:rPr>
              <w:t>6285</w:t>
            </w:r>
          </w:p>
        </w:tc>
        <w:tc>
          <w:tcPr>
            <w:tcW w:w="1275" w:type="dxa"/>
            <w:noWrap/>
            <w:hideMark/>
          </w:tcPr>
          <w:p w14:paraId="72E71086" w14:textId="77777777" w:rsidR="005F0D80" w:rsidRPr="005F0D80" w:rsidRDefault="005F0D80" w:rsidP="00841E9D">
            <w:pPr>
              <w:spacing w:before="0"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5F0D80">
              <w:rPr>
                <w:sz w:val="18"/>
                <w:szCs w:val="18"/>
              </w:rPr>
              <w:t>0</w:t>
            </w:r>
          </w:p>
        </w:tc>
        <w:tc>
          <w:tcPr>
            <w:tcW w:w="851" w:type="dxa"/>
            <w:tcBorders>
              <w:right w:val="single" w:sz="4" w:space="0" w:color="auto"/>
            </w:tcBorders>
            <w:hideMark/>
          </w:tcPr>
          <w:p w14:paraId="2571E602" w14:textId="77777777" w:rsidR="005F0D80" w:rsidRPr="005F0D80" w:rsidRDefault="005F0D80" w:rsidP="00841E9D">
            <w:pPr>
              <w:spacing w:before="0"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5F0D80">
              <w:rPr>
                <w:sz w:val="18"/>
                <w:szCs w:val="18"/>
              </w:rPr>
              <w:t>6,335</w:t>
            </w:r>
          </w:p>
        </w:tc>
      </w:tr>
      <w:tr w:rsidR="000A402C" w:rsidRPr="00E71DF4" w14:paraId="6F349E4B" w14:textId="77777777" w:rsidTr="000A402C">
        <w:trPr>
          <w:trHeight w:val="540"/>
        </w:trPr>
        <w:tc>
          <w:tcPr>
            <w:cnfStyle w:val="001000000000" w:firstRow="0" w:lastRow="0" w:firstColumn="1" w:lastColumn="0" w:oddVBand="0" w:evenVBand="0" w:oddHBand="0" w:evenHBand="0" w:firstRowFirstColumn="0" w:firstRowLastColumn="0" w:lastRowFirstColumn="0" w:lastRowLastColumn="0"/>
            <w:tcW w:w="2694" w:type="dxa"/>
            <w:hideMark/>
          </w:tcPr>
          <w:p w14:paraId="7700106B" w14:textId="77777777" w:rsidR="005F0D80" w:rsidRPr="005F0D80" w:rsidRDefault="005F0D80" w:rsidP="00841E9D">
            <w:pPr>
              <w:spacing w:before="0" w:after="0" w:line="240" w:lineRule="auto"/>
              <w:rPr>
                <w:b w:val="0"/>
                <w:sz w:val="18"/>
                <w:szCs w:val="18"/>
              </w:rPr>
            </w:pPr>
            <w:r w:rsidRPr="005F0D80">
              <w:rPr>
                <w:b w:val="0"/>
                <w:sz w:val="18"/>
                <w:szCs w:val="18"/>
              </w:rPr>
              <w:t>Arms of Comfort Foundation (AOCF)</w:t>
            </w:r>
          </w:p>
        </w:tc>
        <w:tc>
          <w:tcPr>
            <w:tcW w:w="1701" w:type="dxa"/>
            <w:tcBorders>
              <w:right w:val="single" w:sz="4" w:space="0" w:color="auto"/>
            </w:tcBorders>
            <w:noWrap/>
            <w:hideMark/>
          </w:tcPr>
          <w:p w14:paraId="5882CAD6" w14:textId="77777777" w:rsidR="005F0D80" w:rsidRPr="005F0D80" w:rsidRDefault="005F0D80" w:rsidP="00841E9D">
            <w:pPr>
              <w:spacing w:before="0"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5F0D80">
              <w:rPr>
                <w:sz w:val="18"/>
                <w:szCs w:val="18"/>
              </w:rPr>
              <w:t>Lagos/Kosofe</w:t>
            </w:r>
          </w:p>
        </w:tc>
        <w:tc>
          <w:tcPr>
            <w:tcW w:w="1134" w:type="dxa"/>
            <w:tcBorders>
              <w:left w:val="single" w:sz="4" w:space="0" w:color="auto"/>
            </w:tcBorders>
            <w:noWrap/>
            <w:hideMark/>
          </w:tcPr>
          <w:p w14:paraId="2CAC5839" w14:textId="77777777" w:rsidR="005F0D80" w:rsidRPr="005F0D80" w:rsidRDefault="005F0D80" w:rsidP="00841E9D">
            <w:pPr>
              <w:spacing w:before="0"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5F0D80">
              <w:rPr>
                <w:sz w:val="18"/>
                <w:szCs w:val="18"/>
              </w:rPr>
              <w:t>3</w:t>
            </w:r>
          </w:p>
        </w:tc>
        <w:tc>
          <w:tcPr>
            <w:tcW w:w="1417" w:type="dxa"/>
            <w:noWrap/>
            <w:hideMark/>
          </w:tcPr>
          <w:p w14:paraId="6AC14C6F" w14:textId="77777777" w:rsidR="005F0D80" w:rsidRPr="005F0D80" w:rsidRDefault="005F0D80" w:rsidP="00841E9D">
            <w:pPr>
              <w:spacing w:before="0"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5F0D80">
              <w:rPr>
                <w:sz w:val="18"/>
                <w:szCs w:val="18"/>
              </w:rPr>
              <w:t>2360</w:t>
            </w:r>
          </w:p>
        </w:tc>
        <w:tc>
          <w:tcPr>
            <w:tcW w:w="1134" w:type="dxa"/>
            <w:noWrap/>
            <w:hideMark/>
          </w:tcPr>
          <w:p w14:paraId="149E3457" w14:textId="77777777" w:rsidR="005F0D80" w:rsidRPr="005F0D80" w:rsidRDefault="005F0D80" w:rsidP="00841E9D">
            <w:pPr>
              <w:spacing w:before="0"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5F0D80">
              <w:rPr>
                <w:sz w:val="18"/>
                <w:szCs w:val="18"/>
              </w:rPr>
              <w:t>0</w:t>
            </w:r>
          </w:p>
        </w:tc>
        <w:tc>
          <w:tcPr>
            <w:tcW w:w="851" w:type="dxa"/>
            <w:tcBorders>
              <w:right w:val="single" w:sz="4" w:space="0" w:color="auto"/>
            </w:tcBorders>
            <w:noWrap/>
            <w:hideMark/>
          </w:tcPr>
          <w:p w14:paraId="144AA44E" w14:textId="77777777" w:rsidR="005F0D80" w:rsidRPr="005F0D80" w:rsidRDefault="005F0D80" w:rsidP="00841E9D">
            <w:pPr>
              <w:spacing w:before="0"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5F0D80">
              <w:rPr>
                <w:sz w:val="18"/>
                <w:szCs w:val="18"/>
              </w:rPr>
              <w:t>2,363</w:t>
            </w:r>
          </w:p>
        </w:tc>
        <w:tc>
          <w:tcPr>
            <w:tcW w:w="1276" w:type="dxa"/>
            <w:tcBorders>
              <w:left w:val="single" w:sz="4" w:space="0" w:color="auto"/>
            </w:tcBorders>
            <w:noWrap/>
            <w:hideMark/>
          </w:tcPr>
          <w:p w14:paraId="0E8E0EBE" w14:textId="77777777" w:rsidR="005F0D80" w:rsidRPr="005F0D80" w:rsidRDefault="005F0D80" w:rsidP="00841E9D">
            <w:pPr>
              <w:spacing w:before="0"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5F0D80">
              <w:rPr>
                <w:sz w:val="18"/>
                <w:szCs w:val="18"/>
              </w:rPr>
              <w:t>3</w:t>
            </w:r>
          </w:p>
        </w:tc>
        <w:tc>
          <w:tcPr>
            <w:tcW w:w="1134" w:type="dxa"/>
            <w:noWrap/>
            <w:hideMark/>
          </w:tcPr>
          <w:p w14:paraId="7AD850A8" w14:textId="77777777" w:rsidR="005F0D80" w:rsidRPr="005F0D80" w:rsidRDefault="005F0D80" w:rsidP="00841E9D">
            <w:pPr>
              <w:spacing w:before="0"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5F0D80">
              <w:rPr>
                <w:sz w:val="18"/>
                <w:szCs w:val="18"/>
              </w:rPr>
              <w:t>2388</w:t>
            </w:r>
          </w:p>
        </w:tc>
        <w:tc>
          <w:tcPr>
            <w:tcW w:w="1275" w:type="dxa"/>
            <w:noWrap/>
            <w:hideMark/>
          </w:tcPr>
          <w:p w14:paraId="579B41BA" w14:textId="77777777" w:rsidR="005F0D80" w:rsidRPr="005F0D80" w:rsidRDefault="005F0D80" w:rsidP="00841E9D">
            <w:pPr>
              <w:spacing w:before="0"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5F0D80">
              <w:rPr>
                <w:sz w:val="18"/>
                <w:szCs w:val="18"/>
              </w:rPr>
              <w:t>0</w:t>
            </w:r>
          </w:p>
        </w:tc>
        <w:tc>
          <w:tcPr>
            <w:tcW w:w="851" w:type="dxa"/>
            <w:tcBorders>
              <w:right w:val="single" w:sz="4" w:space="0" w:color="auto"/>
            </w:tcBorders>
            <w:hideMark/>
          </w:tcPr>
          <w:p w14:paraId="7A3570C8" w14:textId="77777777" w:rsidR="005F0D80" w:rsidRPr="005F0D80" w:rsidRDefault="005F0D80" w:rsidP="00841E9D">
            <w:pPr>
              <w:spacing w:before="0"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5F0D80">
              <w:rPr>
                <w:sz w:val="18"/>
                <w:szCs w:val="18"/>
              </w:rPr>
              <w:t>2,391</w:t>
            </w:r>
          </w:p>
        </w:tc>
      </w:tr>
      <w:tr w:rsidR="000A402C" w:rsidRPr="00E71DF4" w14:paraId="0D4343E7" w14:textId="77777777" w:rsidTr="000A402C">
        <w:trPr>
          <w:cnfStyle w:val="000000100000" w:firstRow="0" w:lastRow="0" w:firstColumn="0" w:lastColumn="0" w:oddVBand="0" w:evenVBand="0" w:oddHBand="1"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2694" w:type="dxa"/>
            <w:hideMark/>
          </w:tcPr>
          <w:p w14:paraId="50A983FA" w14:textId="77777777" w:rsidR="005F0D80" w:rsidRPr="005F0D80" w:rsidRDefault="005F0D80" w:rsidP="00841E9D">
            <w:pPr>
              <w:spacing w:before="0" w:after="0" w:line="240" w:lineRule="auto"/>
              <w:rPr>
                <w:b w:val="0"/>
                <w:sz w:val="18"/>
                <w:szCs w:val="18"/>
              </w:rPr>
            </w:pPr>
            <w:r w:rsidRPr="005F0D80">
              <w:rPr>
                <w:b w:val="0"/>
                <w:sz w:val="18"/>
                <w:szCs w:val="18"/>
              </w:rPr>
              <w:t>Lifetime Caring International Foundation</w:t>
            </w:r>
          </w:p>
        </w:tc>
        <w:tc>
          <w:tcPr>
            <w:tcW w:w="1701" w:type="dxa"/>
            <w:tcBorders>
              <w:right w:val="single" w:sz="4" w:space="0" w:color="auto"/>
            </w:tcBorders>
            <w:noWrap/>
            <w:hideMark/>
          </w:tcPr>
          <w:p w14:paraId="1238FAD8" w14:textId="77777777" w:rsidR="005F0D80" w:rsidRPr="005F0D80" w:rsidRDefault="005F0D80" w:rsidP="00841E9D">
            <w:pPr>
              <w:spacing w:before="0"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5F0D80">
              <w:rPr>
                <w:sz w:val="18"/>
                <w:szCs w:val="18"/>
              </w:rPr>
              <w:t>Rivers/Eleme</w:t>
            </w:r>
          </w:p>
        </w:tc>
        <w:tc>
          <w:tcPr>
            <w:tcW w:w="1134" w:type="dxa"/>
            <w:tcBorders>
              <w:left w:val="single" w:sz="4" w:space="0" w:color="auto"/>
            </w:tcBorders>
            <w:noWrap/>
            <w:hideMark/>
          </w:tcPr>
          <w:p w14:paraId="2EFBEEF6" w14:textId="77777777" w:rsidR="005F0D80" w:rsidRPr="005F0D80" w:rsidRDefault="005F0D80" w:rsidP="00841E9D">
            <w:pPr>
              <w:spacing w:before="0"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5F0D80">
              <w:rPr>
                <w:sz w:val="18"/>
                <w:szCs w:val="18"/>
              </w:rPr>
              <w:t>8</w:t>
            </w:r>
          </w:p>
        </w:tc>
        <w:tc>
          <w:tcPr>
            <w:tcW w:w="1417" w:type="dxa"/>
            <w:noWrap/>
            <w:hideMark/>
          </w:tcPr>
          <w:p w14:paraId="120B1994" w14:textId="77777777" w:rsidR="005F0D80" w:rsidRPr="005F0D80" w:rsidRDefault="005F0D80" w:rsidP="00841E9D">
            <w:pPr>
              <w:spacing w:before="0"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5F0D80">
              <w:rPr>
                <w:sz w:val="18"/>
                <w:szCs w:val="18"/>
              </w:rPr>
              <w:t>4063</w:t>
            </w:r>
          </w:p>
        </w:tc>
        <w:tc>
          <w:tcPr>
            <w:tcW w:w="1134" w:type="dxa"/>
            <w:noWrap/>
            <w:hideMark/>
          </w:tcPr>
          <w:p w14:paraId="4EE0FDCF" w14:textId="77777777" w:rsidR="005F0D80" w:rsidRPr="005F0D80" w:rsidRDefault="005F0D80" w:rsidP="00841E9D">
            <w:pPr>
              <w:spacing w:before="0"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5F0D80">
              <w:rPr>
                <w:sz w:val="18"/>
                <w:szCs w:val="18"/>
              </w:rPr>
              <w:t>2196</w:t>
            </w:r>
          </w:p>
        </w:tc>
        <w:tc>
          <w:tcPr>
            <w:tcW w:w="851" w:type="dxa"/>
            <w:tcBorders>
              <w:right w:val="single" w:sz="4" w:space="0" w:color="auto"/>
            </w:tcBorders>
            <w:noWrap/>
            <w:hideMark/>
          </w:tcPr>
          <w:p w14:paraId="2875CD23" w14:textId="77777777" w:rsidR="005F0D80" w:rsidRPr="005F0D80" w:rsidRDefault="005F0D80" w:rsidP="00841E9D">
            <w:pPr>
              <w:spacing w:before="0"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5F0D80">
              <w:rPr>
                <w:sz w:val="18"/>
                <w:szCs w:val="18"/>
              </w:rPr>
              <w:t>6,267</w:t>
            </w:r>
          </w:p>
        </w:tc>
        <w:tc>
          <w:tcPr>
            <w:tcW w:w="1276" w:type="dxa"/>
            <w:tcBorders>
              <w:left w:val="single" w:sz="4" w:space="0" w:color="auto"/>
            </w:tcBorders>
            <w:noWrap/>
            <w:hideMark/>
          </w:tcPr>
          <w:p w14:paraId="4A4B7083" w14:textId="77777777" w:rsidR="005F0D80" w:rsidRPr="005F0D80" w:rsidRDefault="005F0D80" w:rsidP="00841E9D">
            <w:pPr>
              <w:spacing w:before="0"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5F0D80">
              <w:rPr>
                <w:sz w:val="18"/>
                <w:szCs w:val="18"/>
              </w:rPr>
              <w:t>8</w:t>
            </w:r>
          </w:p>
        </w:tc>
        <w:tc>
          <w:tcPr>
            <w:tcW w:w="1134" w:type="dxa"/>
            <w:noWrap/>
            <w:hideMark/>
          </w:tcPr>
          <w:p w14:paraId="4B281F4A" w14:textId="77777777" w:rsidR="005F0D80" w:rsidRPr="005F0D80" w:rsidRDefault="005F0D80" w:rsidP="00841E9D">
            <w:pPr>
              <w:spacing w:before="0"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5F0D80">
              <w:rPr>
                <w:sz w:val="18"/>
                <w:szCs w:val="18"/>
              </w:rPr>
              <w:t>4063</w:t>
            </w:r>
          </w:p>
        </w:tc>
        <w:tc>
          <w:tcPr>
            <w:tcW w:w="1275" w:type="dxa"/>
            <w:noWrap/>
            <w:hideMark/>
          </w:tcPr>
          <w:p w14:paraId="5D454195" w14:textId="77777777" w:rsidR="005F0D80" w:rsidRPr="005F0D80" w:rsidRDefault="005F0D80" w:rsidP="00841E9D">
            <w:pPr>
              <w:spacing w:before="0"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5F0D80">
              <w:rPr>
                <w:sz w:val="18"/>
                <w:szCs w:val="18"/>
              </w:rPr>
              <w:t>2196</w:t>
            </w:r>
          </w:p>
        </w:tc>
        <w:tc>
          <w:tcPr>
            <w:tcW w:w="851" w:type="dxa"/>
            <w:tcBorders>
              <w:right w:val="single" w:sz="4" w:space="0" w:color="auto"/>
            </w:tcBorders>
            <w:hideMark/>
          </w:tcPr>
          <w:p w14:paraId="44F1D9F4" w14:textId="77777777" w:rsidR="005F0D80" w:rsidRPr="005F0D80" w:rsidRDefault="005F0D80" w:rsidP="00841E9D">
            <w:pPr>
              <w:spacing w:before="0"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5F0D80">
              <w:rPr>
                <w:sz w:val="18"/>
                <w:szCs w:val="18"/>
              </w:rPr>
              <w:t>6,267</w:t>
            </w:r>
          </w:p>
        </w:tc>
      </w:tr>
      <w:tr w:rsidR="000A402C" w:rsidRPr="00E71DF4" w14:paraId="39FDBF5C" w14:textId="77777777" w:rsidTr="000A402C">
        <w:trPr>
          <w:trHeight w:val="540"/>
        </w:trPr>
        <w:tc>
          <w:tcPr>
            <w:cnfStyle w:val="001000000000" w:firstRow="0" w:lastRow="0" w:firstColumn="1" w:lastColumn="0" w:oddVBand="0" w:evenVBand="0" w:oddHBand="0" w:evenHBand="0" w:firstRowFirstColumn="0" w:firstRowLastColumn="0" w:lastRowFirstColumn="0" w:lastRowLastColumn="0"/>
            <w:tcW w:w="2694" w:type="dxa"/>
            <w:hideMark/>
          </w:tcPr>
          <w:p w14:paraId="6890BBB9" w14:textId="77777777" w:rsidR="005F0D80" w:rsidRPr="005F0D80" w:rsidRDefault="005F0D80" w:rsidP="00841E9D">
            <w:pPr>
              <w:spacing w:before="0" w:after="0" w:line="240" w:lineRule="auto"/>
              <w:rPr>
                <w:b w:val="0"/>
                <w:sz w:val="18"/>
                <w:szCs w:val="18"/>
              </w:rPr>
            </w:pPr>
            <w:r w:rsidRPr="005F0D80">
              <w:rPr>
                <w:b w:val="0"/>
                <w:sz w:val="18"/>
                <w:szCs w:val="18"/>
              </w:rPr>
              <w:t>Rhemacare Integrated Development Centre (RIDEC)</w:t>
            </w:r>
          </w:p>
        </w:tc>
        <w:tc>
          <w:tcPr>
            <w:tcW w:w="1701" w:type="dxa"/>
            <w:tcBorders>
              <w:right w:val="single" w:sz="4" w:space="0" w:color="auto"/>
            </w:tcBorders>
            <w:noWrap/>
            <w:hideMark/>
          </w:tcPr>
          <w:p w14:paraId="137E9B00" w14:textId="77777777" w:rsidR="005F0D80" w:rsidRPr="005F0D80" w:rsidRDefault="005F0D80" w:rsidP="00841E9D">
            <w:pPr>
              <w:spacing w:before="0"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5F0D80">
              <w:rPr>
                <w:sz w:val="18"/>
                <w:szCs w:val="18"/>
              </w:rPr>
              <w:t>Rivers/Obio Akpor</w:t>
            </w:r>
          </w:p>
        </w:tc>
        <w:tc>
          <w:tcPr>
            <w:tcW w:w="1134" w:type="dxa"/>
            <w:tcBorders>
              <w:left w:val="single" w:sz="4" w:space="0" w:color="auto"/>
            </w:tcBorders>
            <w:noWrap/>
            <w:hideMark/>
          </w:tcPr>
          <w:p w14:paraId="7B0D0CF6" w14:textId="77777777" w:rsidR="005F0D80" w:rsidRPr="005F0D80" w:rsidRDefault="005F0D80" w:rsidP="00841E9D">
            <w:pPr>
              <w:spacing w:before="0"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5F0D80">
              <w:rPr>
                <w:sz w:val="18"/>
                <w:szCs w:val="18"/>
              </w:rPr>
              <w:t>11</w:t>
            </w:r>
          </w:p>
        </w:tc>
        <w:tc>
          <w:tcPr>
            <w:tcW w:w="1417" w:type="dxa"/>
            <w:noWrap/>
            <w:hideMark/>
          </w:tcPr>
          <w:p w14:paraId="3EB741E3" w14:textId="77777777" w:rsidR="005F0D80" w:rsidRPr="005F0D80" w:rsidRDefault="005F0D80" w:rsidP="00841E9D">
            <w:pPr>
              <w:spacing w:before="0"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5F0D80">
              <w:rPr>
                <w:sz w:val="18"/>
                <w:szCs w:val="18"/>
              </w:rPr>
              <w:t>4371</w:t>
            </w:r>
          </w:p>
        </w:tc>
        <w:tc>
          <w:tcPr>
            <w:tcW w:w="1134" w:type="dxa"/>
            <w:noWrap/>
            <w:hideMark/>
          </w:tcPr>
          <w:p w14:paraId="17677982" w14:textId="77777777" w:rsidR="005F0D80" w:rsidRPr="005F0D80" w:rsidRDefault="005F0D80" w:rsidP="00841E9D">
            <w:pPr>
              <w:spacing w:before="0"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5F0D80">
              <w:rPr>
                <w:sz w:val="18"/>
                <w:szCs w:val="18"/>
              </w:rPr>
              <w:t>4514</w:t>
            </w:r>
          </w:p>
        </w:tc>
        <w:tc>
          <w:tcPr>
            <w:tcW w:w="851" w:type="dxa"/>
            <w:tcBorders>
              <w:right w:val="single" w:sz="4" w:space="0" w:color="auto"/>
            </w:tcBorders>
            <w:noWrap/>
            <w:hideMark/>
          </w:tcPr>
          <w:p w14:paraId="77AD341C" w14:textId="77777777" w:rsidR="005F0D80" w:rsidRPr="005F0D80" w:rsidRDefault="005F0D80" w:rsidP="00841E9D">
            <w:pPr>
              <w:spacing w:before="0"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5F0D80">
              <w:rPr>
                <w:sz w:val="18"/>
                <w:szCs w:val="18"/>
              </w:rPr>
              <w:t>8,896</w:t>
            </w:r>
          </w:p>
        </w:tc>
        <w:tc>
          <w:tcPr>
            <w:tcW w:w="1276" w:type="dxa"/>
            <w:tcBorders>
              <w:left w:val="single" w:sz="4" w:space="0" w:color="auto"/>
            </w:tcBorders>
            <w:noWrap/>
            <w:hideMark/>
          </w:tcPr>
          <w:p w14:paraId="4AB505BD" w14:textId="77777777" w:rsidR="005F0D80" w:rsidRPr="005F0D80" w:rsidRDefault="005F0D80" w:rsidP="00841E9D">
            <w:pPr>
              <w:spacing w:before="0"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5F0D80">
              <w:rPr>
                <w:sz w:val="18"/>
                <w:szCs w:val="18"/>
              </w:rPr>
              <w:t>11</w:t>
            </w:r>
          </w:p>
        </w:tc>
        <w:tc>
          <w:tcPr>
            <w:tcW w:w="1134" w:type="dxa"/>
            <w:noWrap/>
            <w:hideMark/>
          </w:tcPr>
          <w:p w14:paraId="1DAA0F56" w14:textId="77777777" w:rsidR="005F0D80" w:rsidRPr="005F0D80" w:rsidRDefault="005F0D80" w:rsidP="00841E9D">
            <w:pPr>
              <w:spacing w:before="0"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5F0D80">
              <w:rPr>
                <w:sz w:val="18"/>
                <w:szCs w:val="18"/>
              </w:rPr>
              <w:t>4371</w:t>
            </w:r>
          </w:p>
        </w:tc>
        <w:tc>
          <w:tcPr>
            <w:tcW w:w="1275" w:type="dxa"/>
            <w:noWrap/>
            <w:hideMark/>
          </w:tcPr>
          <w:p w14:paraId="201B0A65" w14:textId="77777777" w:rsidR="005F0D80" w:rsidRPr="005F0D80" w:rsidRDefault="005F0D80" w:rsidP="00841E9D">
            <w:pPr>
              <w:spacing w:before="0"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5F0D80">
              <w:rPr>
                <w:sz w:val="18"/>
                <w:szCs w:val="18"/>
              </w:rPr>
              <w:t>4514</w:t>
            </w:r>
          </w:p>
        </w:tc>
        <w:tc>
          <w:tcPr>
            <w:tcW w:w="851" w:type="dxa"/>
            <w:tcBorders>
              <w:right w:val="single" w:sz="4" w:space="0" w:color="auto"/>
            </w:tcBorders>
            <w:hideMark/>
          </w:tcPr>
          <w:p w14:paraId="486A885A" w14:textId="77777777" w:rsidR="005F0D80" w:rsidRPr="005F0D80" w:rsidRDefault="005F0D80" w:rsidP="00841E9D">
            <w:pPr>
              <w:spacing w:before="0"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5F0D80">
              <w:rPr>
                <w:sz w:val="18"/>
                <w:szCs w:val="18"/>
              </w:rPr>
              <w:t>8,896</w:t>
            </w:r>
          </w:p>
        </w:tc>
      </w:tr>
      <w:tr w:rsidR="000A402C" w:rsidRPr="00E71DF4" w14:paraId="6C7686D8" w14:textId="77777777" w:rsidTr="000A402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4" w:type="dxa"/>
            <w:hideMark/>
          </w:tcPr>
          <w:p w14:paraId="56A2FE05" w14:textId="77777777" w:rsidR="005F0D80" w:rsidRPr="005F0D80" w:rsidRDefault="005F0D80" w:rsidP="00841E9D">
            <w:pPr>
              <w:spacing w:before="0" w:after="0" w:line="240" w:lineRule="auto"/>
              <w:rPr>
                <w:b w:val="0"/>
                <w:sz w:val="18"/>
                <w:szCs w:val="18"/>
              </w:rPr>
            </w:pPr>
            <w:r w:rsidRPr="005F0D80">
              <w:rPr>
                <w:b w:val="0"/>
                <w:sz w:val="18"/>
                <w:szCs w:val="18"/>
              </w:rPr>
              <w:t>Hope and Care Foundation</w:t>
            </w:r>
          </w:p>
        </w:tc>
        <w:tc>
          <w:tcPr>
            <w:tcW w:w="1701" w:type="dxa"/>
            <w:tcBorders>
              <w:right w:val="single" w:sz="4" w:space="0" w:color="auto"/>
            </w:tcBorders>
            <w:noWrap/>
            <w:hideMark/>
          </w:tcPr>
          <w:p w14:paraId="45F7D83D" w14:textId="77777777" w:rsidR="005F0D80" w:rsidRPr="005F0D80" w:rsidRDefault="005F0D80" w:rsidP="00841E9D">
            <w:pPr>
              <w:spacing w:before="0"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5F0D80">
              <w:rPr>
                <w:sz w:val="18"/>
                <w:szCs w:val="18"/>
              </w:rPr>
              <w:t>Rivers/Port Harcourt</w:t>
            </w:r>
          </w:p>
        </w:tc>
        <w:tc>
          <w:tcPr>
            <w:tcW w:w="1134" w:type="dxa"/>
            <w:tcBorders>
              <w:left w:val="single" w:sz="4" w:space="0" w:color="auto"/>
              <w:bottom w:val="single" w:sz="4" w:space="0" w:color="auto"/>
            </w:tcBorders>
            <w:noWrap/>
            <w:hideMark/>
          </w:tcPr>
          <w:p w14:paraId="502F6E81" w14:textId="77777777" w:rsidR="005F0D80" w:rsidRPr="005F0D80" w:rsidRDefault="005F0D80" w:rsidP="00841E9D">
            <w:pPr>
              <w:spacing w:before="0"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5F0D80">
              <w:rPr>
                <w:sz w:val="18"/>
                <w:szCs w:val="18"/>
              </w:rPr>
              <w:t>23</w:t>
            </w:r>
          </w:p>
        </w:tc>
        <w:tc>
          <w:tcPr>
            <w:tcW w:w="1417" w:type="dxa"/>
            <w:tcBorders>
              <w:bottom w:val="single" w:sz="4" w:space="0" w:color="auto"/>
            </w:tcBorders>
            <w:noWrap/>
            <w:hideMark/>
          </w:tcPr>
          <w:p w14:paraId="46AF3C9B" w14:textId="77777777" w:rsidR="005F0D80" w:rsidRPr="005F0D80" w:rsidRDefault="005F0D80" w:rsidP="00841E9D">
            <w:pPr>
              <w:spacing w:before="0"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5F0D80">
              <w:rPr>
                <w:sz w:val="18"/>
                <w:szCs w:val="18"/>
              </w:rPr>
              <w:t>5139</w:t>
            </w:r>
          </w:p>
        </w:tc>
        <w:tc>
          <w:tcPr>
            <w:tcW w:w="1134" w:type="dxa"/>
            <w:tcBorders>
              <w:bottom w:val="single" w:sz="4" w:space="0" w:color="auto"/>
            </w:tcBorders>
            <w:noWrap/>
            <w:hideMark/>
          </w:tcPr>
          <w:p w14:paraId="4BB4D5CF" w14:textId="77777777" w:rsidR="005F0D80" w:rsidRPr="005F0D80" w:rsidRDefault="005F0D80" w:rsidP="00841E9D">
            <w:pPr>
              <w:spacing w:before="0"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5F0D80">
              <w:rPr>
                <w:sz w:val="18"/>
                <w:szCs w:val="18"/>
              </w:rPr>
              <w:t>3855</w:t>
            </w:r>
          </w:p>
        </w:tc>
        <w:tc>
          <w:tcPr>
            <w:tcW w:w="851" w:type="dxa"/>
            <w:tcBorders>
              <w:bottom w:val="single" w:sz="4" w:space="0" w:color="auto"/>
              <w:right w:val="single" w:sz="4" w:space="0" w:color="auto"/>
            </w:tcBorders>
            <w:noWrap/>
            <w:hideMark/>
          </w:tcPr>
          <w:p w14:paraId="737B3552" w14:textId="77777777" w:rsidR="005F0D80" w:rsidRPr="005F0D80" w:rsidRDefault="005F0D80" w:rsidP="00841E9D">
            <w:pPr>
              <w:spacing w:before="0"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5F0D80">
              <w:rPr>
                <w:sz w:val="18"/>
                <w:szCs w:val="18"/>
              </w:rPr>
              <w:t>9,017</w:t>
            </w:r>
          </w:p>
        </w:tc>
        <w:tc>
          <w:tcPr>
            <w:tcW w:w="1276" w:type="dxa"/>
            <w:tcBorders>
              <w:left w:val="single" w:sz="4" w:space="0" w:color="auto"/>
              <w:bottom w:val="single" w:sz="4" w:space="0" w:color="auto"/>
            </w:tcBorders>
            <w:noWrap/>
            <w:hideMark/>
          </w:tcPr>
          <w:p w14:paraId="58B983CC" w14:textId="77777777" w:rsidR="005F0D80" w:rsidRPr="005F0D80" w:rsidRDefault="005F0D80" w:rsidP="00841E9D">
            <w:pPr>
              <w:spacing w:before="0"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5F0D80">
              <w:rPr>
                <w:sz w:val="18"/>
                <w:szCs w:val="18"/>
              </w:rPr>
              <w:t>23</w:t>
            </w:r>
          </w:p>
        </w:tc>
        <w:tc>
          <w:tcPr>
            <w:tcW w:w="1134" w:type="dxa"/>
            <w:tcBorders>
              <w:bottom w:val="single" w:sz="4" w:space="0" w:color="auto"/>
            </w:tcBorders>
            <w:noWrap/>
            <w:hideMark/>
          </w:tcPr>
          <w:p w14:paraId="6002106F" w14:textId="77777777" w:rsidR="005F0D80" w:rsidRPr="005F0D80" w:rsidRDefault="005F0D80" w:rsidP="00841E9D">
            <w:pPr>
              <w:spacing w:before="0"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5F0D80">
              <w:rPr>
                <w:sz w:val="18"/>
                <w:szCs w:val="18"/>
              </w:rPr>
              <w:t>5139</w:t>
            </w:r>
          </w:p>
        </w:tc>
        <w:tc>
          <w:tcPr>
            <w:tcW w:w="1275" w:type="dxa"/>
            <w:tcBorders>
              <w:bottom w:val="single" w:sz="4" w:space="0" w:color="auto"/>
            </w:tcBorders>
            <w:noWrap/>
            <w:hideMark/>
          </w:tcPr>
          <w:p w14:paraId="4A3D5EAC" w14:textId="77777777" w:rsidR="005F0D80" w:rsidRPr="005F0D80" w:rsidRDefault="005F0D80" w:rsidP="00841E9D">
            <w:pPr>
              <w:spacing w:before="0"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5F0D80">
              <w:rPr>
                <w:sz w:val="18"/>
                <w:szCs w:val="18"/>
              </w:rPr>
              <w:t>3855</w:t>
            </w:r>
          </w:p>
        </w:tc>
        <w:tc>
          <w:tcPr>
            <w:tcW w:w="851" w:type="dxa"/>
            <w:tcBorders>
              <w:bottom w:val="single" w:sz="4" w:space="0" w:color="auto"/>
              <w:right w:val="single" w:sz="4" w:space="0" w:color="auto"/>
            </w:tcBorders>
            <w:hideMark/>
          </w:tcPr>
          <w:p w14:paraId="2F65B8FD" w14:textId="77777777" w:rsidR="005F0D80" w:rsidRPr="005F0D80" w:rsidRDefault="005F0D80" w:rsidP="00841E9D">
            <w:pPr>
              <w:spacing w:before="0"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5F0D80">
              <w:rPr>
                <w:sz w:val="18"/>
                <w:szCs w:val="18"/>
              </w:rPr>
              <w:t>9,017</w:t>
            </w:r>
          </w:p>
        </w:tc>
      </w:tr>
    </w:tbl>
    <w:p w14:paraId="42EBC856" w14:textId="77777777" w:rsidR="00004C27" w:rsidRDefault="00004C27" w:rsidP="006812BB"/>
    <w:p w14:paraId="34BF6221" w14:textId="77777777" w:rsidR="001D02E5" w:rsidRDefault="001D02E5" w:rsidP="006812BB"/>
    <w:p w14:paraId="2237C3AA" w14:textId="77777777" w:rsidR="001D02E5" w:rsidRDefault="001D02E5" w:rsidP="006812BB"/>
    <w:p w14:paraId="505A16BD" w14:textId="77777777" w:rsidR="001D02E5" w:rsidRDefault="001D02E5" w:rsidP="006812BB"/>
    <w:p w14:paraId="5B9A5576" w14:textId="65B44343" w:rsidR="003D6AB4" w:rsidRDefault="003D6AB4" w:rsidP="003D6AB4">
      <w:pPr>
        <w:pStyle w:val="Caption"/>
      </w:pPr>
      <w:bookmarkStart w:id="322" w:name="_Ref525929906"/>
      <w:bookmarkStart w:id="323" w:name="_Toc525931027"/>
      <w:r>
        <w:lastRenderedPageBreak/>
        <w:t xml:space="preserve">Table </w:t>
      </w:r>
      <w:r w:rsidR="009137F7">
        <w:rPr>
          <w:noProof/>
        </w:rPr>
        <w:fldChar w:fldCharType="begin"/>
      </w:r>
      <w:r w:rsidR="009137F7">
        <w:rPr>
          <w:noProof/>
        </w:rPr>
        <w:instrText xml:space="preserve"> SEQ Table \* ARABIC </w:instrText>
      </w:r>
      <w:r w:rsidR="009137F7">
        <w:rPr>
          <w:noProof/>
        </w:rPr>
        <w:fldChar w:fldCharType="separate"/>
      </w:r>
      <w:r w:rsidR="00C66CA7">
        <w:rPr>
          <w:noProof/>
        </w:rPr>
        <w:t>15</w:t>
      </w:r>
      <w:r w:rsidR="009137F7">
        <w:rPr>
          <w:noProof/>
        </w:rPr>
        <w:fldChar w:fldCharType="end"/>
      </w:r>
      <w:bookmarkEnd w:id="322"/>
      <w:r>
        <w:t>. Verification Factors of OVC_HIVSTAT Numerator Disaggregates at the Central, State and CBO Level</w:t>
      </w:r>
      <w:r w:rsidR="001309C5">
        <w:t>s</w:t>
      </w:r>
      <w:bookmarkEnd w:id="323"/>
    </w:p>
    <w:tbl>
      <w:tblPr>
        <w:tblStyle w:val="GridTable4-Accent11"/>
        <w:tblW w:w="12334" w:type="dxa"/>
        <w:tblInd w:w="474" w:type="dxa"/>
        <w:tblLook w:val="04A0" w:firstRow="1" w:lastRow="0" w:firstColumn="1" w:lastColumn="0" w:noHBand="0" w:noVBand="1"/>
      </w:tblPr>
      <w:tblGrid>
        <w:gridCol w:w="3606"/>
        <w:gridCol w:w="3215"/>
        <w:gridCol w:w="1510"/>
        <w:gridCol w:w="1485"/>
        <w:gridCol w:w="1247"/>
        <w:gridCol w:w="1271"/>
      </w:tblGrid>
      <w:tr w:rsidR="00E71DF4" w:rsidRPr="005F0D80" w14:paraId="0ECA29D6" w14:textId="77777777" w:rsidTr="00E71DF4">
        <w:trPr>
          <w:cnfStyle w:val="100000000000" w:firstRow="1" w:lastRow="0" w:firstColumn="0" w:lastColumn="0" w:oddVBand="0" w:evenVBand="0" w:oddHBand="0" w:evenHBand="0" w:firstRowFirstColumn="0" w:firstRowLastColumn="0" w:lastRowFirstColumn="0" w:lastRowLastColumn="0"/>
          <w:trHeight w:val="582"/>
        </w:trPr>
        <w:tc>
          <w:tcPr>
            <w:cnfStyle w:val="001000000000" w:firstRow="0" w:lastRow="0" w:firstColumn="1" w:lastColumn="0" w:oddVBand="0" w:evenVBand="0" w:oddHBand="0" w:evenHBand="0" w:firstRowFirstColumn="0" w:firstRowLastColumn="0" w:lastRowFirstColumn="0" w:lastRowLastColumn="0"/>
            <w:tcW w:w="3606" w:type="dxa"/>
            <w:shd w:val="clear" w:color="auto" w:fill="002060"/>
            <w:noWrap/>
            <w:hideMark/>
          </w:tcPr>
          <w:p w14:paraId="52D9315B" w14:textId="77777777" w:rsidR="000A402C" w:rsidRPr="005F0D80" w:rsidRDefault="000A402C" w:rsidP="00841E9D">
            <w:pPr>
              <w:spacing w:before="0" w:after="0" w:line="240" w:lineRule="auto"/>
              <w:rPr>
                <w:rFonts w:eastAsia="Times New Roman" w:cs="Times New Roman"/>
                <w:color w:val="FFFFFF" w:themeColor="background1"/>
                <w:sz w:val="18"/>
                <w:szCs w:val="18"/>
              </w:rPr>
            </w:pPr>
            <w:r w:rsidRPr="008A7CB4">
              <w:rPr>
                <w:rFonts w:eastAsia="Times New Roman" w:cs="Times New Roman"/>
                <w:color w:val="FFFFFF" w:themeColor="background1"/>
                <w:sz w:val="18"/>
                <w:szCs w:val="18"/>
              </w:rPr>
              <w:t> </w:t>
            </w:r>
          </w:p>
        </w:tc>
        <w:tc>
          <w:tcPr>
            <w:tcW w:w="3215" w:type="dxa"/>
            <w:tcBorders>
              <w:right w:val="single" w:sz="4" w:space="0" w:color="auto"/>
            </w:tcBorders>
            <w:shd w:val="clear" w:color="auto" w:fill="002060"/>
            <w:noWrap/>
            <w:hideMark/>
          </w:tcPr>
          <w:p w14:paraId="71474D1E" w14:textId="77777777" w:rsidR="000A402C" w:rsidRPr="005F0D80" w:rsidRDefault="000A402C" w:rsidP="00841E9D">
            <w:pPr>
              <w:spacing w:before="0" w:after="0" w:line="240" w:lineRule="auto"/>
              <w:cnfStyle w:val="100000000000" w:firstRow="1" w:lastRow="0" w:firstColumn="0" w:lastColumn="0" w:oddVBand="0" w:evenVBand="0" w:oddHBand="0" w:evenHBand="0" w:firstRowFirstColumn="0" w:firstRowLastColumn="0" w:lastRowFirstColumn="0" w:lastRowLastColumn="0"/>
              <w:rPr>
                <w:rFonts w:eastAsia="Times New Roman" w:cs="Times New Roman"/>
                <w:color w:val="FFFFFF" w:themeColor="background1"/>
                <w:sz w:val="18"/>
                <w:szCs w:val="18"/>
              </w:rPr>
            </w:pPr>
            <w:r w:rsidRPr="008A7CB4">
              <w:rPr>
                <w:rFonts w:eastAsia="Times New Roman" w:cs="Times New Roman"/>
                <w:color w:val="FFFFFF" w:themeColor="background1"/>
                <w:sz w:val="18"/>
                <w:szCs w:val="18"/>
              </w:rPr>
              <w:t> </w:t>
            </w:r>
          </w:p>
        </w:tc>
        <w:tc>
          <w:tcPr>
            <w:tcW w:w="5513" w:type="dxa"/>
            <w:gridSpan w:val="4"/>
            <w:tcBorders>
              <w:top w:val="single" w:sz="4" w:space="0" w:color="auto"/>
              <w:left w:val="single" w:sz="4" w:space="0" w:color="auto"/>
              <w:right w:val="single" w:sz="4" w:space="0" w:color="auto"/>
            </w:tcBorders>
            <w:shd w:val="clear" w:color="auto" w:fill="002060"/>
            <w:hideMark/>
          </w:tcPr>
          <w:p w14:paraId="576668AA" w14:textId="3B0985C1" w:rsidR="000A402C" w:rsidRPr="005F0D80" w:rsidRDefault="000A402C" w:rsidP="00841E9D">
            <w:pPr>
              <w:spacing w:before="240" w:after="0" w:line="240" w:lineRule="auto"/>
              <w:cnfStyle w:val="100000000000" w:firstRow="1" w:lastRow="0" w:firstColumn="0" w:lastColumn="0" w:oddVBand="0" w:evenVBand="0" w:oddHBand="0" w:evenHBand="0" w:firstRowFirstColumn="0" w:firstRowLastColumn="0" w:lastRowFirstColumn="0" w:lastRowLastColumn="0"/>
              <w:rPr>
                <w:rFonts w:eastAsia="Times New Roman" w:cs="Times New Roman"/>
                <w:color w:val="FFFFFF" w:themeColor="background1"/>
                <w:sz w:val="18"/>
                <w:szCs w:val="18"/>
              </w:rPr>
            </w:pPr>
            <w:r w:rsidRPr="008A7CB4">
              <w:rPr>
                <w:rFonts w:eastAsia="Times New Roman" w:cs="Times New Roman"/>
                <w:color w:val="FFFFFF" w:themeColor="background1"/>
                <w:sz w:val="18"/>
                <w:szCs w:val="18"/>
              </w:rPr>
              <w:t>VERIF</w:t>
            </w:r>
            <w:r>
              <w:rPr>
                <w:rFonts w:eastAsia="Times New Roman" w:cs="Times New Roman"/>
                <w:color w:val="FFFFFF" w:themeColor="background1"/>
                <w:sz w:val="18"/>
                <w:szCs w:val="18"/>
              </w:rPr>
              <w:t>ICATION FACTORS</w:t>
            </w:r>
          </w:p>
        </w:tc>
      </w:tr>
      <w:tr w:rsidR="000A402C" w:rsidRPr="00477495" w14:paraId="78CBD6B6" w14:textId="77777777" w:rsidTr="00E71DF4">
        <w:trPr>
          <w:cnfStyle w:val="000000100000" w:firstRow="0" w:lastRow="0" w:firstColumn="0" w:lastColumn="0" w:oddVBand="0" w:evenVBand="0" w:oddHBand="1" w:evenHBand="0" w:firstRowFirstColumn="0" w:firstRowLastColumn="0" w:lastRowFirstColumn="0" w:lastRowLastColumn="0"/>
          <w:trHeight w:val="1066"/>
        </w:trPr>
        <w:tc>
          <w:tcPr>
            <w:cnfStyle w:val="001000000000" w:firstRow="0" w:lastRow="0" w:firstColumn="1" w:lastColumn="0" w:oddVBand="0" w:evenVBand="0" w:oddHBand="0" w:evenHBand="0" w:firstRowFirstColumn="0" w:firstRowLastColumn="0" w:lastRowFirstColumn="0" w:lastRowLastColumn="0"/>
            <w:tcW w:w="3606" w:type="dxa"/>
            <w:noWrap/>
            <w:hideMark/>
          </w:tcPr>
          <w:p w14:paraId="7CB3B5AE" w14:textId="77777777" w:rsidR="000A402C" w:rsidRPr="00FF3811" w:rsidRDefault="000A402C" w:rsidP="00841E9D">
            <w:pPr>
              <w:spacing w:before="0" w:after="0" w:line="240" w:lineRule="auto"/>
              <w:rPr>
                <w:sz w:val="18"/>
                <w:szCs w:val="18"/>
              </w:rPr>
            </w:pPr>
            <w:r w:rsidRPr="00FF3811">
              <w:rPr>
                <w:sz w:val="18"/>
                <w:szCs w:val="18"/>
              </w:rPr>
              <w:t>SITE NAME</w:t>
            </w:r>
          </w:p>
        </w:tc>
        <w:tc>
          <w:tcPr>
            <w:tcW w:w="3215" w:type="dxa"/>
            <w:tcBorders>
              <w:right w:val="single" w:sz="4" w:space="0" w:color="auto"/>
            </w:tcBorders>
            <w:noWrap/>
            <w:hideMark/>
          </w:tcPr>
          <w:p w14:paraId="154DC43B" w14:textId="77777777" w:rsidR="000A402C" w:rsidRPr="00FF3811" w:rsidRDefault="000A402C" w:rsidP="00841E9D">
            <w:pPr>
              <w:spacing w:before="0" w:after="0" w:line="240" w:lineRule="auto"/>
              <w:cnfStyle w:val="000000100000" w:firstRow="0" w:lastRow="0" w:firstColumn="0" w:lastColumn="0" w:oddVBand="0" w:evenVBand="0" w:oddHBand="1" w:evenHBand="0" w:firstRowFirstColumn="0" w:firstRowLastColumn="0" w:lastRowFirstColumn="0" w:lastRowLastColumn="0"/>
              <w:rPr>
                <w:b/>
                <w:sz w:val="18"/>
                <w:szCs w:val="18"/>
              </w:rPr>
            </w:pPr>
            <w:r w:rsidRPr="00FF3811">
              <w:rPr>
                <w:b/>
                <w:sz w:val="18"/>
                <w:szCs w:val="18"/>
              </w:rPr>
              <w:t xml:space="preserve">STATE/ LGA </w:t>
            </w:r>
          </w:p>
        </w:tc>
        <w:tc>
          <w:tcPr>
            <w:tcW w:w="1510" w:type="dxa"/>
            <w:tcBorders>
              <w:left w:val="single" w:sz="4" w:space="0" w:color="auto"/>
            </w:tcBorders>
            <w:hideMark/>
          </w:tcPr>
          <w:p w14:paraId="636DD430" w14:textId="77777777" w:rsidR="000A402C" w:rsidRPr="00FF3811" w:rsidRDefault="000A402C" w:rsidP="00841E9D">
            <w:pPr>
              <w:spacing w:before="0" w:after="0" w:line="240" w:lineRule="auto"/>
              <w:cnfStyle w:val="000000100000" w:firstRow="0" w:lastRow="0" w:firstColumn="0" w:lastColumn="0" w:oddVBand="0" w:evenVBand="0" w:oddHBand="1" w:evenHBand="0" w:firstRowFirstColumn="0" w:firstRowLastColumn="0" w:lastRowFirstColumn="0" w:lastRowLastColumn="0"/>
              <w:rPr>
                <w:b/>
                <w:sz w:val="18"/>
                <w:szCs w:val="18"/>
              </w:rPr>
            </w:pPr>
            <w:r w:rsidRPr="00FF3811">
              <w:rPr>
                <w:b/>
                <w:sz w:val="18"/>
                <w:szCs w:val="18"/>
              </w:rPr>
              <w:t>A: Reported HIV positive to IP</w:t>
            </w:r>
          </w:p>
        </w:tc>
        <w:tc>
          <w:tcPr>
            <w:tcW w:w="1485" w:type="dxa"/>
            <w:hideMark/>
          </w:tcPr>
          <w:p w14:paraId="07721D97" w14:textId="77777777" w:rsidR="000A402C" w:rsidRPr="00FF3811" w:rsidRDefault="000A402C" w:rsidP="00841E9D">
            <w:pPr>
              <w:spacing w:before="0" w:after="0" w:line="240" w:lineRule="auto"/>
              <w:cnfStyle w:val="000000100000" w:firstRow="0" w:lastRow="0" w:firstColumn="0" w:lastColumn="0" w:oddVBand="0" w:evenVBand="0" w:oddHBand="1" w:evenHBand="0" w:firstRowFirstColumn="0" w:firstRowLastColumn="0" w:lastRowFirstColumn="0" w:lastRowLastColumn="0"/>
              <w:rPr>
                <w:b/>
                <w:sz w:val="18"/>
                <w:szCs w:val="18"/>
              </w:rPr>
            </w:pPr>
            <w:r w:rsidRPr="00FF3811">
              <w:rPr>
                <w:b/>
                <w:sz w:val="18"/>
                <w:szCs w:val="18"/>
              </w:rPr>
              <w:t>B: Reported HIV negative to IP</w:t>
            </w:r>
          </w:p>
        </w:tc>
        <w:tc>
          <w:tcPr>
            <w:tcW w:w="1247" w:type="dxa"/>
            <w:hideMark/>
          </w:tcPr>
          <w:p w14:paraId="3FE5EFC4" w14:textId="77777777" w:rsidR="000A402C" w:rsidRPr="00FF3811" w:rsidRDefault="000A402C" w:rsidP="00841E9D">
            <w:pPr>
              <w:spacing w:before="0" w:after="0" w:line="240" w:lineRule="auto"/>
              <w:cnfStyle w:val="000000100000" w:firstRow="0" w:lastRow="0" w:firstColumn="0" w:lastColumn="0" w:oddVBand="0" w:evenVBand="0" w:oddHBand="1" w:evenHBand="0" w:firstRowFirstColumn="0" w:firstRowLastColumn="0" w:lastRowFirstColumn="0" w:lastRowLastColumn="0"/>
              <w:rPr>
                <w:b/>
                <w:sz w:val="18"/>
                <w:szCs w:val="18"/>
              </w:rPr>
            </w:pPr>
            <w:r w:rsidRPr="00FF3811">
              <w:rPr>
                <w:b/>
                <w:sz w:val="18"/>
                <w:szCs w:val="18"/>
              </w:rPr>
              <w:t>C: No HIV status reported to the IP</w:t>
            </w:r>
          </w:p>
        </w:tc>
        <w:tc>
          <w:tcPr>
            <w:tcW w:w="1271" w:type="dxa"/>
            <w:tcBorders>
              <w:right w:val="single" w:sz="4" w:space="0" w:color="auto"/>
            </w:tcBorders>
            <w:hideMark/>
          </w:tcPr>
          <w:p w14:paraId="732BF7BC" w14:textId="27EF2BE8" w:rsidR="000A402C" w:rsidRPr="00FF3811" w:rsidRDefault="00E71DF4" w:rsidP="00841E9D">
            <w:pPr>
              <w:spacing w:before="0" w:after="0" w:line="240" w:lineRule="auto"/>
              <w:cnfStyle w:val="000000100000" w:firstRow="0" w:lastRow="0" w:firstColumn="0" w:lastColumn="0" w:oddVBand="0" w:evenVBand="0" w:oddHBand="1" w:evenHBand="0" w:firstRowFirstColumn="0" w:firstRowLastColumn="0" w:lastRowFirstColumn="0" w:lastRowLastColumn="0"/>
              <w:rPr>
                <w:b/>
                <w:sz w:val="18"/>
                <w:szCs w:val="18"/>
              </w:rPr>
            </w:pPr>
            <w:r w:rsidRPr="00FF3811">
              <w:rPr>
                <w:b/>
                <w:sz w:val="18"/>
                <w:szCs w:val="18"/>
              </w:rPr>
              <w:t>Total</w:t>
            </w:r>
          </w:p>
        </w:tc>
      </w:tr>
      <w:tr w:rsidR="00E71DF4" w:rsidRPr="00477495" w14:paraId="0B76FFAD" w14:textId="77777777" w:rsidTr="00E71DF4">
        <w:trPr>
          <w:trHeight w:val="242"/>
        </w:trPr>
        <w:tc>
          <w:tcPr>
            <w:cnfStyle w:val="001000000000" w:firstRow="0" w:lastRow="0" w:firstColumn="1" w:lastColumn="0" w:oddVBand="0" w:evenVBand="0" w:oddHBand="0" w:evenHBand="0" w:firstRowFirstColumn="0" w:firstRowLastColumn="0" w:lastRowFirstColumn="0" w:lastRowLastColumn="0"/>
            <w:tcW w:w="3606" w:type="dxa"/>
            <w:hideMark/>
          </w:tcPr>
          <w:p w14:paraId="3EF90837" w14:textId="77777777" w:rsidR="00E71DF4" w:rsidRPr="00477495" w:rsidRDefault="00E71DF4" w:rsidP="00841E9D">
            <w:pPr>
              <w:spacing w:before="0" w:after="0" w:line="240" w:lineRule="auto"/>
              <w:rPr>
                <w:b w:val="0"/>
                <w:sz w:val="18"/>
                <w:szCs w:val="18"/>
              </w:rPr>
            </w:pPr>
            <w:r w:rsidRPr="00477495">
              <w:rPr>
                <w:b w:val="0"/>
                <w:sz w:val="18"/>
                <w:szCs w:val="18"/>
              </w:rPr>
              <w:t>ARFH LOPIN 1 HQ office</w:t>
            </w:r>
          </w:p>
        </w:tc>
        <w:tc>
          <w:tcPr>
            <w:tcW w:w="3215" w:type="dxa"/>
            <w:tcBorders>
              <w:right w:val="single" w:sz="4" w:space="0" w:color="auto"/>
            </w:tcBorders>
            <w:noWrap/>
            <w:hideMark/>
          </w:tcPr>
          <w:p w14:paraId="72BD08CF" w14:textId="71DF2734" w:rsidR="00E71DF4" w:rsidRPr="00477495" w:rsidRDefault="00E71DF4" w:rsidP="00841E9D">
            <w:pPr>
              <w:spacing w:before="0"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477495">
              <w:rPr>
                <w:sz w:val="18"/>
                <w:szCs w:val="18"/>
              </w:rPr>
              <w:t> Lagos</w:t>
            </w:r>
          </w:p>
        </w:tc>
        <w:tc>
          <w:tcPr>
            <w:tcW w:w="1510" w:type="dxa"/>
            <w:tcBorders>
              <w:left w:val="single" w:sz="4" w:space="0" w:color="auto"/>
            </w:tcBorders>
            <w:noWrap/>
            <w:hideMark/>
          </w:tcPr>
          <w:p w14:paraId="5907DD71" w14:textId="48F829F9" w:rsidR="00E71DF4" w:rsidRPr="00477495" w:rsidRDefault="00E71DF4" w:rsidP="00477495">
            <w:pPr>
              <w:spacing w:before="0"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477495">
              <w:rPr>
                <w:sz w:val="18"/>
                <w:szCs w:val="18"/>
              </w:rPr>
              <w:t>100%</w:t>
            </w:r>
          </w:p>
        </w:tc>
        <w:tc>
          <w:tcPr>
            <w:tcW w:w="1485" w:type="dxa"/>
            <w:noWrap/>
            <w:hideMark/>
          </w:tcPr>
          <w:p w14:paraId="1DC715CA" w14:textId="21A2F395" w:rsidR="00E71DF4" w:rsidRPr="00477495" w:rsidRDefault="00E71DF4" w:rsidP="00477495">
            <w:pPr>
              <w:spacing w:before="0"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477495">
              <w:rPr>
                <w:sz w:val="18"/>
                <w:szCs w:val="18"/>
              </w:rPr>
              <w:t>100%</w:t>
            </w:r>
          </w:p>
        </w:tc>
        <w:tc>
          <w:tcPr>
            <w:tcW w:w="1247" w:type="dxa"/>
            <w:noWrap/>
            <w:hideMark/>
          </w:tcPr>
          <w:p w14:paraId="799BA2C6" w14:textId="2E61B4EB" w:rsidR="00E71DF4" w:rsidRPr="00477495" w:rsidRDefault="00E71DF4" w:rsidP="00477495">
            <w:pPr>
              <w:spacing w:before="0"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477495">
              <w:rPr>
                <w:sz w:val="18"/>
                <w:szCs w:val="18"/>
              </w:rPr>
              <w:t>100%</w:t>
            </w:r>
          </w:p>
        </w:tc>
        <w:tc>
          <w:tcPr>
            <w:tcW w:w="1271" w:type="dxa"/>
            <w:tcBorders>
              <w:right w:val="single" w:sz="4" w:space="0" w:color="auto"/>
            </w:tcBorders>
            <w:noWrap/>
            <w:hideMark/>
          </w:tcPr>
          <w:p w14:paraId="62C06F34" w14:textId="7777811B" w:rsidR="00E71DF4" w:rsidRPr="00477495" w:rsidRDefault="00E71DF4" w:rsidP="00477495">
            <w:pPr>
              <w:spacing w:before="0"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477495">
              <w:rPr>
                <w:sz w:val="18"/>
                <w:szCs w:val="18"/>
              </w:rPr>
              <w:t>100%</w:t>
            </w:r>
          </w:p>
        </w:tc>
      </w:tr>
      <w:tr w:rsidR="00E71DF4" w:rsidRPr="00477495" w14:paraId="6CC685D5" w14:textId="77777777" w:rsidTr="00E71DF4">
        <w:trPr>
          <w:cnfStyle w:val="000000100000" w:firstRow="0" w:lastRow="0" w:firstColumn="0" w:lastColumn="0" w:oddVBand="0" w:evenVBand="0" w:oddHBand="1" w:evenHBand="0" w:firstRowFirstColumn="0" w:firstRowLastColumn="0" w:lastRowFirstColumn="0" w:lastRowLastColumn="0"/>
          <w:trHeight w:val="242"/>
        </w:trPr>
        <w:tc>
          <w:tcPr>
            <w:cnfStyle w:val="001000000000" w:firstRow="0" w:lastRow="0" w:firstColumn="1" w:lastColumn="0" w:oddVBand="0" w:evenVBand="0" w:oddHBand="0" w:evenHBand="0" w:firstRowFirstColumn="0" w:firstRowLastColumn="0" w:lastRowFirstColumn="0" w:lastRowLastColumn="0"/>
            <w:tcW w:w="3606" w:type="dxa"/>
            <w:hideMark/>
          </w:tcPr>
          <w:p w14:paraId="6F3B44E5" w14:textId="77777777" w:rsidR="00E71DF4" w:rsidRPr="00477495" w:rsidRDefault="00E71DF4" w:rsidP="00841E9D">
            <w:pPr>
              <w:spacing w:before="0" w:after="0" w:line="240" w:lineRule="auto"/>
              <w:rPr>
                <w:b w:val="0"/>
                <w:sz w:val="18"/>
                <w:szCs w:val="18"/>
              </w:rPr>
            </w:pPr>
            <w:r w:rsidRPr="00477495">
              <w:rPr>
                <w:b w:val="0"/>
                <w:sz w:val="18"/>
                <w:szCs w:val="18"/>
              </w:rPr>
              <w:t>Akwa Ibom IP State Office</w:t>
            </w:r>
          </w:p>
        </w:tc>
        <w:tc>
          <w:tcPr>
            <w:tcW w:w="3215" w:type="dxa"/>
            <w:tcBorders>
              <w:right w:val="single" w:sz="4" w:space="0" w:color="auto"/>
            </w:tcBorders>
            <w:noWrap/>
            <w:hideMark/>
          </w:tcPr>
          <w:p w14:paraId="4FCEF61C" w14:textId="48EEC665" w:rsidR="00E71DF4" w:rsidRPr="00477495" w:rsidRDefault="00E71DF4" w:rsidP="00841E9D">
            <w:pPr>
              <w:spacing w:before="0"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477495">
              <w:rPr>
                <w:sz w:val="18"/>
                <w:szCs w:val="18"/>
              </w:rPr>
              <w:t> Akwa Ibom</w:t>
            </w:r>
          </w:p>
        </w:tc>
        <w:tc>
          <w:tcPr>
            <w:tcW w:w="1510" w:type="dxa"/>
            <w:tcBorders>
              <w:left w:val="single" w:sz="4" w:space="0" w:color="auto"/>
            </w:tcBorders>
            <w:noWrap/>
            <w:hideMark/>
          </w:tcPr>
          <w:p w14:paraId="51C45FD2" w14:textId="4621859F" w:rsidR="00E71DF4" w:rsidRPr="00477495" w:rsidRDefault="00E71DF4" w:rsidP="00477495">
            <w:pPr>
              <w:spacing w:before="0"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477495">
              <w:rPr>
                <w:sz w:val="18"/>
                <w:szCs w:val="18"/>
              </w:rPr>
              <w:t>100%</w:t>
            </w:r>
          </w:p>
        </w:tc>
        <w:tc>
          <w:tcPr>
            <w:tcW w:w="1485" w:type="dxa"/>
            <w:noWrap/>
            <w:hideMark/>
          </w:tcPr>
          <w:p w14:paraId="759CD859" w14:textId="746AA2D2" w:rsidR="00E71DF4" w:rsidRPr="00477495" w:rsidRDefault="00E71DF4" w:rsidP="00477495">
            <w:pPr>
              <w:spacing w:before="0"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477495">
              <w:rPr>
                <w:sz w:val="18"/>
                <w:szCs w:val="18"/>
              </w:rPr>
              <w:t>100%</w:t>
            </w:r>
          </w:p>
        </w:tc>
        <w:tc>
          <w:tcPr>
            <w:tcW w:w="1247" w:type="dxa"/>
            <w:noWrap/>
            <w:hideMark/>
          </w:tcPr>
          <w:p w14:paraId="1D24BF1A" w14:textId="1198D279" w:rsidR="00E71DF4" w:rsidRPr="00477495" w:rsidRDefault="00E71DF4" w:rsidP="00477495">
            <w:pPr>
              <w:spacing w:before="0"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477495">
              <w:rPr>
                <w:sz w:val="18"/>
                <w:szCs w:val="18"/>
              </w:rPr>
              <w:t>100%</w:t>
            </w:r>
          </w:p>
        </w:tc>
        <w:tc>
          <w:tcPr>
            <w:tcW w:w="1271" w:type="dxa"/>
            <w:tcBorders>
              <w:right w:val="single" w:sz="4" w:space="0" w:color="auto"/>
            </w:tcBorders>
            <w:noWrap/>
            <w:hideMark/>
          </w:tcPr>
          <w:p w14:paraId="25C40A29" w14:textId="5E3FF11A" w:rsidR="00E71DF4" w:rsidRPr="00477495" w:rsidRDefault="00E71DF4" w:rsidP="00477495">
            <w:pPr>
              <w:spacing w:before="0"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477495">
              <w:rPr>
                <w:sz w:val="18"/>
                <w:szCs w:val="18"/>
              </w:rPr>
              <w:t>100%</w:t>
            </w:r>
          </w:p>
        </w:tc>
      </w:tr>
      <w:tr w:rsidR="00E71DF4" w:rsidRPr="00477495" w14:paraId="11402458" w14:textId="77777777" w:rsidTr="00E71DF4">
        <w:trPr>
          <w:trHeight w:val="242"/>
        </w:trPr>
        <w:tc>
          <w:tcPr>
            <w:cnfStyle w:val="001000000000" w:firstRow="0" w:lastRow="0" w:firstColumn="1" w:lastColumn="0" w:oddVBand="0" w:evenVBand="0" w:oddHBand="0" w:evenHBand="0" w:firstRowFirstColumn="0" w:firstRowLastColumn="0" w:lastRowFirstColumn="0" w:lastRowLastColumn="0"/>
            <w:tcW w:w="3606" w:type="dxa"/>
            <w:hideMark/>
          </w:tcPr>
          <w:p w14:paraId="17092C66" w14:textId="77777777" w:rsidR="00E71DF4" w:rsidRPr="00477495" w:rsidRDefault="00E71DF4" w:rsidP="00841E9D">
            <w:pPr>
              <w:spacing w:before="0" w:after="0" w:line="240" w:lineRule="auto"/>
              <w:rPr>
                <w:b w:val="0"/>
                <w:sz w:val="18"/>
                <w:szCs w:val="18"/>
              </w:rPr>
            </w:pPr>
            <w:r w:rsidRPr="00477495">
              <w:rPr>
                <w:b w:val="0"/>
                <w:sz w:val="18"/>
                <w:szCs w:val="18"/>
              </w:rPr>
              <w:t>Lagos IP State Office</w:t>
            </w:r>
          </w:p>
        </w:tc>
        <w:tc>
          <w:tcPr>
            <w:tcW w:w="3215" w:type="dxa"/>
            <w:tcBorders>
              <w:right w:val="single" w:sz="4" w:space="0" w:color="auto"/>
            </w:tcBorders>
            <w:noWrap/>
            <w:hideMark/>
          </w:tcPr>
          <w:p w14:paraId="55F90DCF" w14:textId="63F33734" w:rsidR="00E71DF4" w:rsidRPr="00477495" w:rsidRDefault="00E71DF4" w:rsidP="00841E9D">
            <w:pPr>
              <w:spacing w:before="0"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477495">
              <w:rPr>
                <w:sz w:val="18"/>
                <w:szCs w:val="18"/>
              </w:rPr>
              <w:t> Lagos</w:t>
            </w:r>
          </w:p>
        </w:tc>
        <w:tc>
          <w:tcPr>
            <w:tcW w:w="1510" w:type="dxa"/>
            <w:tcBorders>
              <w:left w:val="single" w:sz="4" w:space="0" w:color="auto"/>
            </w:tcBorders>
            <w:noWrap/>
            <w:hideMark/>
          </w:tcPr>
          <w:p w14:paraId="4E93A659" w14:textId="0311ECFC" w:rsidR="00E71DF4" w:rsidRPr="00477495" w:rsidRDefault="00E71DF4" w:rsidP="00477495">
            <w:pPr>
              <w:spacing w:before="0"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477495">
              <w:rPr>
                <w:sz w:val="18"/>
                <w:szCs w:val="18"/>
              </w:rPr>
              <w:t>100%</w:t>
            </w:r>
          </w:p>
        </w:tc>
        <w:tc>
          <w:tcPr>
            <w:tcW w:w="1485" w:type="dxa"/>
            <w:noWrap/>
            <w:hideMark/>
          </w:tcPr>
          <w:p w14:paraId="1161909B" w14:textId="32809D2C" w:rsidR="00E71DF4" w:rsidRPr="00477495" w:rsidRDefault="00E71DF4" w:rsidP="00477495">
            <w:pPr>
              <w:spacing w:before="0"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477495">
              <w:rPr>
                <w:sz w:val="18"/>
                <w:szCs w:val="18"/>
              </w:rPr>
              <w:t>100%</w:t>
            </w:r>
          </w:p>
        </w:tc>
        <w:tc>
          <w:tcPr>
            <w:tcW w:w="1247" w:type="dxa"/>
            <w:noWrap/>
            <w:hideMark/>
          </w:tcPr>
          <w:p w14:paraId="66F54FD7" w14:textId="130075A7" w:rsidR="00E71DF4" w:rsidRPr="00477495" w:rsidRDefault="00E71DF4" w:rsidP="00477495">
            <w:pPr>
              <w:spacing w:before="0"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477495">
              <w:rPr>
                <w:sz w:val="18"/>
                <w:szCs w:val="18"/>
              </w:rPr>
              <w:t>87%</w:t>
            </w:r>
          </w:p>
        </w:tc>
        <w:tc>
          <w:tcPr>
            <w:tcW w:w="1271" w:type="dxa"/>
            <w:tcBorders>
              <w:right w:val="single" w:sz="4" w:space="0" w:color="auto"/>
            </w:tcBorders>
            <w:noWrap/>
            <w:hideMark/>
          </w:tcPr>
          <w:p w14:paraId="6C04DA85" w14:textId="20C62D98" w:rsidR="00E71DF4" w:rsidRPr="00477495" w:rsidRDefault="00E71DF4" w:rsidP="00477495">
            <w:pPr>
              <w:spacing w:before="0"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477495">
              <w:rPr>
                <w:sz w:val="18"/>
                <w:szCs w:val="18"/>
              </w:rPr>
              <w:t>99%</w:t>
            </w:r>
          </w:p>
        </w:tc>
      </w:tr>
      <w:tr w:rsidR="00E71DF4" w:rsidRPr="00477495" w14:paraId="0804D6B5" w14:textId="77777777" w:rsidTr="00E71DF4">
        <w:trPr>
          <w:cnfStyle w:val="000000100000" w:firstRow="0" w:lastRow="0" w:firstColumn="0" w:lastColumn="0" w:oddVBand="0" w:evenVBand="0" w:oddHBand="1" w:evenHBand="0" w:firstRowFirstColumn="0" w:firstRowLastColumn="0" w:lastRowFirstColumn="0" w:lastRowLastColumn="0"/>
          <w:trHeight w:val="242"/>
        </w:trPr>
        <w:tc>
          <w:tcPr>
            <w:cnfStyle w:val="001000000000" w:firstRow="0" w:lastRow="0" w:firstColumn="1" w:lastColumn="0" w:oddVBand="0" w:evenVBand="0" w:oddHBand="0" w:evenHBand="0" w:firstRowFirstColumn="0" w:firstRowLastColumn="0" w:lastRowFirstColumn="0" w:lastRowLastColumn="0"/>
            <w:tcW w:w="3606" w:type="dxa"/>
            <w:hideMark/>
          </w:tcPr>
          <w:p w14:paraId="64BEF98A" w14:textId="77777777" w:rsidR="00E71DF4" w:rsidRPr="00477495" w:rsidRDefault="00E71DF4" w:rsidP="00841E9D">
            <w:pPr>
              <w:spacing w:before="0" w:after="0" w:line="240" w:lineRule="auto"/>
              <w:rPr>
                <w:b w:val="0"/>
                <w:sz w:val="18"/>
                <w:szCs w:val="18"/>
              </w:rPr>
            </w:pPr>
            <w:r w:rsidRPr="00477495">
              <w:rPr>
                <w:b w:val="0"/>
                <w:sz w:val="18"/>
                <w:szCs w:val="18"/>
              </w:rPr>
              <w:t>Rivers IP State Office</w:t>
            </w:r>
          </w:p>
        </w:tc>
        <w:tc>
          <w:tcPr>
            <w:tcW w:w="3215" w:type="dxa"/>
            <w:tcBorders>
              <w:right w:val="single" w:sz="4" w:space="0" w:color="auto"/>
            </w:tcBorders>
            <w:noWrap/>
            <w:hideMark/>
          </w:tcPr>
          <w:p w14:paraId="0D781E78" w14:textId="075FD5F9" w:rsidR="00E71DF4" w:rsidRPr="00477495" w:rsidRDefault="00E71DF4" w:rsidP="00841E9D">
            <w:pPr>
              <w:spacing w:before="0"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477495">
              <w:rPr>
                <w:sz w:val="18"/>
                <w:szCs w:val="18"/>
              </w:rPr>
              <w:t>Rivers</w:t>
            </w:r>
          </w:p>
        </w:tc>
        <w:tc>
          <w:tcPr>
            <w:tcW w:w="1510" w:type="dxa"/>
            <w:tcBorders>
              <w:left w:val="single" w:sz="4" w:space="0" w:color="auto"/>
            </w:tcBorders>
            <w:noWrap/>
            <w:hideMark/>
          </w:tcPr>
          <w:p w14:paraId="54359452" w14:textId="11183AA9" w:rsidR="00E71DF4" w:rsidRPr="00477495" w:rsidRDefault="00E71DF4" w:rsidP="00477495">
            <w:pPr>
              <w:spacing w:before="0"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477495">
              <w:rPr>
                <w:sz w:val="18"/>
                <w:szCs w:val="18"/>
              </w:rPr>
              <w:t>100%</w:t>
            </w:r>
          </w:p>
        </w:tc>
        <w:tc>
          <w:tcPr>
            <w:tcW w:w="1485" w:type="dxa"/>
            <w:noWrap/>
            <w:hideMark/>
          </w:tcPr>
          <w:p w14:paraId="2687E682" w14:textId="32E7C71B" w:rsidR="00E71DF4" w:rsidRPr="00477495" w:rsidRDefault="00E71DF4" w:rsidP="00477495">
            <w:pPr>
              <w:spacing w:before="0"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477495">
              <w:rPr>
                <w:sz w:val="18"/>
                <w:szCs w:val="18"/>
              </w:rPr>
              <w:t>100%</w:t>
            </w:r>
          </w:p>
        </w:tc>
        <w:tc>
          <w:tcPr>
            <w:tcW w:w="1247" w:type="dxa"/>
            <w:noWrap/>
            <w:hideMark/>
          </w:tcPr>
          <w:p w14:paraId="46A2BF1A" w14:textId="7F80D53E" w:rsidR="00E71DF4" w:rsidRPr="00477495" w:rsidRDefault="00E71DF4" w:rsidP="00477495">
            <w:pPr>
              <w:spacing w:before="0"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477495">
              <w:rPr>
                <w:sz w:val="18"/>
                <w:szCs w:val="18"/>
              </w:rPr>
              <w:t>100%</w:t>
            </w:r>
          </w:p>
        </w:tc>
        <w:tc>
          <w:tcPr>
            <w:tcW w:w="1271" w:type="dxa"/>
            <w:tcBorders>
              <w:right w:val="single" w:sz="4" w:space="0" w:color="auto"/>
            </w:tcBorders>
            <w:noWrap/>
            <w:hideMark/>
          </w:tcPr>
          <w:p w14:paraId="6C8A12EC" w14:textId="659D3C2B" w:rsidR="00E71DF4" w:rsidRPr="00477495" w:rsidRDefault="00E71DF4" w:rsidP="00477495">
            <w:pPr>
              <w:spacing w:before="0"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477495">
              <w:rPr>
                <w:sz w:val="18"/>
                <w:szCs w:val="18"/>
              </w:rPr>
              <w:t>100%</w:t>
            </w:r>
          </w:p>
        </w:tc>
      </w:tr>
      <w:tr w:rsidR="00E71DF4" w:rsidRPr="00477495" w14:paraId="78E9A7EE" w14:textId="77777777" w:rsidTr="00E71DF4">
        <w:trPr>
          <w:trHeight w:val="242"/>
        </w:trPr>
        <w:tc>
          <w:tcPr>
            <w:cnfStyle w:val="001000000000" w:firstRow="0" w:lastRow="0" w:firstColumn="1" w:lastColumn="0" w:oddVBand="0" w:evenVBand="0" w:oddHBand="0" w:evenHBand="0" w:firstRowFirstColumn="0" w:firstRowLastColumn="0" w:lastRowFirstColumn="0" w:lastRowLastColumn="0"/>
            <w:tcW w:w="3606" w:type="dxa"/>
            <w:hideMark/>
          </w:tcPr>
          <w:p w14:paraId="3CAD91AE" w14:textId="77777777" w:rsidR="00E71DF4" w:rsidRPr="00477495" w:rsidRDefault="00E71DF4" w:rsidP="00841E9D">
            <w:pPr>
              <w:spacing w:before="0" w:after="0" w:line="240" w:lineRule="auto"/>
              <w:rPr>
                <w:b w:val="0"/>
                <w:sz w:val="18"/>
                <w:szCs w:val="18"/>
              </w:rPr>
            </w:pPr>
            <w:r w:rsidRPr="00477495">
              <w:rPr>
                <w:b w:val="0"/>
                <w:sz w:val="18"/>
                <w:szCs w:val="18"/>
              </w:rPr>
              <w:t>Heal the Land Initiative (HELIN)</w:t>
            </w:r>
          </w:p>
        </w:tc>
        <w:tc>
          <w:tcPr>
            <w:tcW w:w="3215" w:type="dxa"/>
            <w:tcBorders>
              <w:right w:val="single" w:sz="4" w:space="0" w:color="auto"/>
            </w:tcBorders>
            <w:noWrap/>
            <w:hideMark/>
          </w:tcPr>
          <w:p w14:paraId="69BA9554" w14:textId="77777777" w:rsidR="00E71DF4" w:rsidRPr="00477495" w:rsidRDefault="00E71DF4" w:rsidP="00841E9D">
            <w:pPr>
              <w:spacing w:before="0"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477495">
              <w:rPr>
                <w:sz w:val="18"/>
                <w:szCs w:val="18"/>
              </w:rPr>
              <w:t>Akwa Ibom/Uyo</w:t>
            </w:r>
          </w:p>
        </w:tc>
        <w:tc>
          <w:tcPr>
            <w:tcW w:w="1510" w:type="dxa"/>
            <w:tcBorders>
              <w:left w:val="single" w:sz="4" w:space="0" w:color="auto"/>
            </w:tcBorders>
            <w:noWrap/>
            <w:hideMark/>
          </w:tcPr>
          <w:p w14:paraId="35FF9E8B" w14:textId="116B0E77" w:rsidR="00E71DF4" w:rsidRPr="00477495" w:rsidRDefault="00E71DF4" w:rsidP="00477495">
            <w:pPr>
              <w:spacing w:before="0"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477495">
              <w:rPr>
                <w:sz w:val="18"/>
                <w:szCs w:val="18"/>
              </w:rPr>
              <w:t>100%</w:t>
            </w:r>
          </w:p>
        </w:tc>
        <w:tc>
          <w:tcPr>
            <w:tcW w:w="1485" w:type="dxa"/>
            <w:noWrap/>
            <w:hideMark/>
          </w:tcPr>
          <w:p w14:paraId="2A720AF9" w14:textId="277424AD" w:rsidR="00E71DF4" w:rsidRPr="00477495" w:rsidRDefault="00E71DF4" w:rsidP="00477495">
            <w:pPr>
              <w:spacing w:before="0"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477495">
              <w:rPr>
                <w:sz w:val="18"/>
                <w:szCs w:val="18"/>
              </w:rPr>
              <w:t>100%</w:t>
            </w:r>
          </w:p>
        </w:tc>
        <w:tc>
          <w:tcPr>
            <w:tcW w:w="1247" w:type="dxa"/>
            <w:noWrap/>
            <w:hideMark/>
          </w:tcPr>
          <w:p w14:paraId="741BA914" w14:textId="4B042A89" w:rsidR="00E71DF4" w:rsidRPr="00477495" w:rsidRDefault="00E71DF4" w:rsidP="00477495">
            <w:pPr>
              <w:spacing w:before="0"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477495">
              <w:rPr>
                <w:sz w:val="18"/>
                <w:szCs w:val="18"/>
              </w:rPr>
              <w:t>100%</w:t>
            </w:r>
          </w:p>
        </w:tc>
        <w:tc>
          <w:tcPr>
            <w:tcW w:w="1271" w:type="dxa"/>
            <w:tcBorders>
              <w:right w:val="single" w:sz="4" w:space="0" w:color="auto"/>
            </w:tcBorders>
            <w:noWrap/>
            <w:hideMark/>
          </w:tcPr>
          <w:p w14:paraId="64324E10" w14:textId="3BCBB401" w:rsidR="00E71DF4" w:rsidRPr="00477495" w:rsidRDefault="00E71DF4" w:rsidP="00477495">
            <w:pPr>
              <w:spacing w:before="0"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477495">
              <w:rPr>
                <w:sz w:val="18"/>
                <w:szCs w:val="18"/>
              </w:rPr>
              <w:t>100%</w:t>
            </w:r>
          </w:p>
        </w:tc>
      </w:tr>
      <w:tr w:rsidR="00E71DF4" w:rsidRPr="00477495" w14:paraId="0A3E906B" w14:textId="77777777" w:rsidTr="00E71DF4">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3606" w:type="dxa"/>
            <w:hideMark/>
          </w:tcPr>
          <w:p w14:paraId="36DC59C9" w14:textId="3DC8998D" w:rsidR="00E71DF4" w:rsidRPr="00477495" w:rsidRDefault="00E71DF4" w:rsidP="00841E9D">
            <w:pPr>
              <w:spacing w:before="0" w:after="0" w:line="240" w:lineRule="auto"/>
              <w:rPr>
                <w:b w:val="0"/>
                <w:sz w:val="18"/>
                <w:szCs w:val="18"/>
              </w:rPr>
            </w:pPr>
            <w:r w:rsidRPr="00477495">
              <w:rPr>
                <w:b w:val="0"/>
                <w:sz w:val="18"/>
                <w:szCs w:val="18"/>
              </w:rPr>
              <w:t>B</w:t>
            </w:r>
            <w:r w:rsidR="00A607E8">
              <w:rPr>
                <w:b w:val="0"/>
                <w:sz w:val="18"/>
                <w:szCs w:val="18"/>
              </w:rPr>
              <w:t>ROKLINE Foundation</w:t>
            </w:r>
          </w:p>
        </w:tc>
        <w:tc>
          <w:tcPr>
            <w:tcW w:w="3215" w:type="dxa"/>
            <w:tcBorders>
              <w:right w:val="single" w:sz="4" w:space="0" w:color="auto"/>
            </w:tcBorders>
            <w:noWrap/>
            <w:hideMark/>
          </w:tcPr>
          <w:p w14:paraId="3E6D4578" w14:textId="77777777" w:rsidR="00E71DF4" w:rsidRPr="00477495" w:rsidRDefault="00E71DF4" w:rsidP="00841E9D">
            <w:pPr>
              <w:spacing w:before="0"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477495">
              <w:rPr>
                <w:sz w:val="18"/>
                <w:szCs w:val="18"/>
              </w:rPr>
              <w:t>Akwa Ibom/Ikot Ekpene</w:t>
            </w:r>
          </w:p>
        </w:tc>
        <w:tc>
          <w:tcPr>
            <w:tcW w:w="1510" w:type="dxa"/>
            <w:tcBorders>
              <w:left w:val="single" w:sz="4" w:space="0" w:color="auto"/>
            </w:tcBorders>
            <w:noWrap/>
            <w:hideMark/>
          </w:tcPr>
          <w:p w14:paraId="010ED115" w14:textId="2114B092" w:rsidR="00E71DF4" w:rsidRPr="00477495" w:rsidRDefault="00E71DF4" w:rsidP="00477495">
            <w:pPr>
              <w:spacing w:before="0"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477495">
              <w:rPr>
                <w:sz w:val="18"/>
                <w:szCs w:val="18"/>
              </w:rPr>
              <w:t>100%</w:t>
            </w:r>
          </w:p>
        </w:tc>
        <w:tc>
          <w:tcPr>
            <w:tcW w:w="1485" w:type="dxa"/>
            <w:noWrap/>
            <w:hideMark/>
          </w:tcPr>
          <w:p w14:paraId="3077C6DB" w14:textId="2CA1F668" w:rsidR="00E71DF4" w:rsidRPr="00477495" w:rsidRDefault="00E71DF4" w:rsidP="00477495">
            <w:pPr>
              <w:spacing w:before="0"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477495">
              <w:rPr>
                <w:sz w:val="18"/>
                <w:szCs w:val="18"/>
              </w:rPr>
              <w:t>100%</w:t>
            </w:r>
          </w:p>
        </w:tc>
        <w:tc>
          <w:tcPr>
            <w:tcW w:w="1247" w:type="dxa"/>
            <w:noWrap/>
            <w:hideMark/>
          </w:tcPr>
          <w:p w14:paraId="7E148A2F" w14:textId="4FAAB8C2" w:rsidR="00E71DF4" w:rsidRPr="00477495" w:rsidRDefault="00E71DF4" w:rsidP="00477495">
            <w:pPr>
              <w:spacing w:before="0"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477495">
              <w:rPr>
                <w:sz w:val="18"/>
                <w:szCs w:val="18"/>
              </w:rPr>
              <w:t>86%</w:t>
            </w:r>
          </w:p>
        </w:tc>
        <w:tc>
          <w:tcPr>
            <w:tcW w:w="1271" w:type="dxa"/>
            <w:tcBorders>
              <w:right w:val="single" w:sz="4" w:space="0" w:color="auto"/>
            </w:tcBorders>
            <w:noWrap/>
            <w:hideMark/>
          </w:tcPr>
          <w:p w14:paraId="7506357A" w14:textId="23057822" w:rsidR="00E71DF4" w:rsidRPr="00477495" w:rsidRDefault="00E71DF4" w:rsidP="00477495">
            <w:pPr>
              <w:spacing w:before="0"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477495">
              <w:rPr>
                <w:sz w:val="18"/>
                <w:szCs w:val="18"/>
              </w:rPr>
              <w:t>96%</w:t>
            </w:r>
          </w:p>
        </w:tc>
      </w:tr>
      <w:tr w:rsidR="000A402C" w:rsidRPr="00477495" w14:paraId="2B38B47B" w14:textId="77777777" w:rsidTr="00E71DF4">
        <w:trPr>
          <w:trHeight w:val="352"/>
        </w:trPr>
        <w:tc>
          <w:tcPr>
            <w:cnfStyle w:val="001000000000" w:firstRow="0" w:lastRow="0" w:firstColumn="1" w:lastColumn="0" w:oddVBand="0" w:evenVBand="0" w:oddHBand="0" w:evenHBand="0" w:firstRowFirstColumn="0" w:firstRowLastColumn="0" w:lastRowFirstColumn="0" w:lastRowLastColumn="0"/>
            <w:tcW w:w="3606" w:type="dxa"/>
            <w:hideMark/>
          </w:tcPr>
          <w:p w14:paraId="1D371F88" w14:textId="77777777" w:rsidR="000A402C" w:rsidRPr="00477495" w:rsidRDefault="000A402C" w:rsidP="00841E9D">
            <w:pPr>
              <w:spacing w:before="0" w:after="0" w:line="240" w:lineRule="auto"/>
              <w:rPr>
                <w:b w:val="0"/>
                <w:sz w:val="18"/>
                <w:szCs w:val="18"/>
              </w:rPr>
            </w:pPr>
            <w:r w:rsidRPr="00477495">
              <w:rPr>
                <w:b w:val="0"/>
                <w:sz w:val="18"/>
                <w:szCs w:val="18"/>
              </w:rPr>
              <w:t>Chamagne Foundation</w:t>
            </w:r>
          </w:p>
        </w:tc>
        <w:tc>
          <w:tcPr>
            <w:tcW w:w="3215" w:type="dxa"/>
            <w:tcBorders>
              <w:right w:val="single" w:sz="4" w:space="0" w:color="auto"/>
            </w:tcBorders>
            <w:noWrap/>
            <w:hideMark/>
          </w:tcPr>
          <w:p w14:paraId="66C162E5" w14:textId="77777777" w:rsidR="000A402C" w:rsidRPr="00477495" w:rsidRDefault="000A402C" w:rsidP="00841E9D">
            <w:pPr>
              <w:spacing w:before="0"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477495">
              <w:rPr>
                <w:sz w:val="18"/>
                <w:szCs w:val="18"/>
              </w:rPr>
              <w:t>Lagos/Agege</w:t>
            </w:r>
          </w:p>
        </w:tc>
        <w:tc>
          <w:tcPr>
            <w:tcW w:w="1510" w:type="dxa"/>
            <w:tcBorders>
              <w:left w:val="single" w:sz="4" w:space="0" w:color="auto"/>
            </w:tcBorders>
            <w:noWrap/>
            <w:hideMark/>
          </w:tcPr>
          <w:p w14:paraId="23FBD7C4" w14:textId="236E12CD" w:rsidR="000A402C" w:rsidRPr="00477495" w:rsidRDefault="00E71DF4" w:rsidP="00477495">
            <w:pPr>
              <w:spacing w:before="0"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477495">
              <w:rPr>
                <w:sz w:val="18"/>
                <w:szCs w:val="18"/>
              </w:rPr>
              <w:t>100%</w:t>
            </w:r>
          </w:p>
        </w:tc>
        <w:tc>
          <w:tcPr>
            <w:tcW w:w="1485" w:type="dxa"/>
            <w:noWrap/>
            <w:hideMark/>
          </w:tcPr>
          <w:p w14:paraId="0F913540" w14:textId="05C85BD3" w:rsidR="000A402C" w:rsidRPr="00477495" w:rsidRDefault="00E71DF4" w:rsidP="00477495">
            <w:pPr>
              <w:spacing w:before="0"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477495">
              <w:rPr>
                <w:sz w:val="18"/>
                <w:szCs w:val="18"/>
              </w:rPr>
              <w:t>99%</w:t>
            </w:r>
          </w:p>
        </w:tc>
        <w:tc>
          <w:tcPr>
            <w:tcW w:w="1247" w:type="dxa"/>
            <w:noWrap/>
            <w:hideMark/>
          </w:tcPr>
          <w:p w14:paraId="50B490D2" w14:textId="6FE26DB0" w:rsidR="000A402C" w:rsidRPr="00477495" w:rsidRDefault="00E71DF4" w:rsidP="00477495">
            <w:pPr>
              <w:spacing w:before="0"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477495">
              <w:rPr>
                <w:sz w:val="18"/>
                <w:szCs w:val="18"/>
              </w:rPr>
              <w:t>100%</w:t>
            </w:r>
          </w:p>
        </w:tc>
        <w:tc>
          <w:tcPr>
            <w:tcW w:w="1271" w:type="dxa"/>
            <w:tcBorders>
              <w:right w:val="single" w:sz="4" w:space="0" w:color="auto"/>
            </w:tcBorders>
            <w:noWrap/>
            <w:hideMark/>
          </w:tcPr>
          <w:p w14:paraId="3A24A773" w14:textId="6896C381" w:rsidR="000A402C" w:rsidRPr="00477495" w:rsidRDefault="00E71DF4" w:rsidP="00477495">
            <w:pPr>
              <w:spacing w:before="0"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477495">
              <w:rPr>
                <w:sz w:val="18"/>
                <w:szCs w:val="18"/>
              </w:rPr>
              <w:t>99%</w:t>
            </w:r>
          </w:p>
        </w:tc>
      </w:tr>
      <w:tr w:rsidR="00E71DF4" w:rsidRPr="00477495" w14:paraId="061D4ED4" w14:textId="77777777" w:rsidTr="00E71DF4">
        <w:trPr>
          <w:cnfStyle w:val="000000100000" w:firstRow="0" w:lastRow="0" w:firstColumn="0" w:lastColumn="0" w:oddVBand="0" w:evenVBand="0" w:oddHBand="1" w:evenHBand="0" w:firstRowFirstColumn="0" w:firstRowLastColumn="0" w:lastRowFirstColumn="0" w:lastRowLastColumn="0"/>
          <w:trHeight w:val="647"/>
        </w:trPr>
        <w:tc>
          <w:tcPr>
            <w:cnfStyle w:val="001000000000" w:firstRow="0" w:lastRow="0" w:firstColumn="1" w:lastColumn="0" w:oddVBand="0" w:evenVBand="0" w:oddHBand="0" w:evenHBand="0" w:firstRowFirstColumn="0" w:firstRowLastColumn="0" w:lastRowFirstColumn="0" w:lastRowLastColumn="0"/>
            <w:tcW w:w="3606" w:type="dxa"/>
            <w:hideMark/>
          </w:tcPr>
          <w:p w14:paraId="39709406" w14:textId="77777777" w:rsidR="00E71DF4" w:rsidRPr="00477495" w:rsidRDefault="00E71DF4" w:rsidP="00841E9D">
            <w:pPr>
              <w:spacing w:before="0" w:after="0" w:line="240" w:lineRule="auto"/>
              <w:rPr>
                <w:b w:val="0"/>
                <w:sz w:val="18"/>
                <w:szCs w:val="18"/>
              </w:rPr>
            </w:pPr>
            <w:r w:rsidRPr="00477495">
              <w:rPr>
                <w:b w:val="0"/>
                <w:sz w:val="18"/>
                <w:szCs w:val="18"/>
              </w:rPr>
              <w:t>Rhoda Haven Network for Women Living with HIV/AIDS (RHODA HAVEN)</w:t>
            </w:r>
          </w:p>
        </w:tc>
        <w:tc>
          <w:tcPr>
            <w:tcW w:w="3215" w:type="dxa"/>
            <w:tcBorders>
              <w:right w:val="single" w:sz="4" w:space="0" w:color="auto"/>
            </w:tcBorders>
            <w:noWrap/>
            <w:hideMark/>
          </w:tcPr>
          <w:p w14:paraId="2EEB6CA4" w14:textId="77777777" w:rsidR="00E71DF4" w:rsidRPr="00477495" w:rsidRDefault="00E71DF4" w:rsidP="00841E9D">
            <w:pPr>
              <w:spacing w:before="0"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477495">
              <w:rPr>
                <w:sz w:val="18"/>
                <w:szCs w:val="18"/>
              </w:rPr>
              <w:t>Lagos/Ajeromi Ifelodun</w:t>
            </w:r>
          </w:p>
        </w:tc>
        <w:tc>
          <w:tcPr>
            <w:tcW w:w="1510" w:type="dxa"/>
            <w:tcBorders>
              <w:left w:val="single" w:sz="4" w:space="0" w:color="auto"/>
            </w:tcBorders>
            <w:noWrap/>
            <w:hideMark/>
          </w:tcPr>
          <w:p w14:paraId="18B3ADD7" w14:textId="6C6AB556" w:rsidR="00E71DF4" w:rsidRPr="00477495" w:rsidRDefault="00E71DF4" w:rsidP="00477495">
            <w:pPr>
              <w:spacing w:before="0"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477495">
              <w:rPr>
                <w:sz w:val="18"/>
                <w:szCs w:val="18"/>
              </w:rPr>
              <w:t>100%</w:t>
            </w:r>
          </w:p>
        </w:tc>
        <w:tc>
          <w:tcPr>
            <w:tcW w:w="1485" w:type="dxa"/>
            <w:noWrap/>
            <w:hideMark/>
          </w:tcPr>
          <w:p w14:paraId="4020D7EA" w14:textId="3964D762" w:rsidR="00E71DF4" w:rsidRPr="00477495" w:rsidRDefault="00E71DF4" w:rsidP="00477495">
            <w:pPr>
              <w:spacing w:before="0"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477495">
              <w:rPr>
                <w:sz w:val="18"/>
                <w:szCs w:val="18"/>
              </w:rPr>
              <w:t>100%</w:t>
            </w:r>
          </w:p>
        </w:tc>
        <w:tc>
          <w:tcPr>
            <w:tcW w:w="1247" w:type="dxa"/>
            <w:noWrap/>
            <w:hideMark/>
          </w:tcPr>
          <w:p w14:paraId="4707F86F" w14:textId="7340188B" w:rsidR="00E71DF4" w:rsidRPr="00477495" w:rsidRDefault="00E71DF4" w:rsidP="00477495">
            <w:pPr>
              <w:spacing w:before="0"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477495">
              <w:rPr>
                <w:sz w:val="18"/>
                <w:szCs w:val="18"/>
              </w:rPr>
              <w:t>100%</w:t>
            </w:r>
          </w:p>
        </w:tc>
        <w:tc>
          <w:tcPr>
            <w:tcW w:w="1271" w:type="dxa"/>
            <w:tcBorders>
              <w:right w:val="single" w:sz="4" w:space="0" w:color="auto"/>
            </w:tcBorders>
            <w:noWrap/>
            <w:hideMark/>
          </w:tcPr>
          <w:p w14:paraId="17D29EA8" w14:textId="317ED196" w:rsidR="00E71DF4" w:rsidRPr="00477495" w:rsidRDefault="00E71DF4" w:rsidP="00477495">
            <w:pPr>
              <w:spacing w:before="0"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477495">
              <w:rPr>
                <w:sz w:val="18"/>
                <w:szCs w:val="18"/>
              </w:rPr>
              <w:t>100%</w:t>
            </w:r>
          </w:p>
        </w:tc>
      </w:tr>
      <w:tr w:rsidR="00E71DF4" w:rsidRPr="00477495" w14:paraId="5E71E250" w14:textId="77777777" w:rsidTr="00E71DF4">
        <w:trPr>
          <w:trHeight w:val="434"/>
        </w:trPr>
        <w:tc>
          <w:tcPr>
            <w:cnfStyle w:val="001000000000" w:firstRow="0" w:lastRow="0" w:firstColumn="1" w:lastColumn="0" w:oddVBand="0" w:evenVBand="0" w:oddHBand="0" w:evenHBand="0" w:firstRowFirstColumn="0" w:firstRowLastColumn="0" w:lastRowFirstColumn="0" w:lastRowLastColumn="0"/>
            <w:tcW w:w="3606" w:type="dxa"/>
            <w:hideMark/>
          </w:tcPr>
          <w:p w14:paraId="2D65CC8B" w14:textId="77777777" w:rsidR="00E71DF4" w:rsidRPr="00477495" w:rsidRDefault="00E71DF4" w:rsidP="00841E9D">
            <w:pPr>
              <w:spacing w:before="0" w:after="0" w:line="240" w:lineRule="auto"/>
              <w:rPr>
                <w:b w:val="0"/>
                <w:sz w:val="18"/>
                <w:szCs w:val="18"/>
              </w:rPr>
            </w:pPr>
            <w:r w:rsidRPr="00477495">
              <w:rPr>
                <w:b w:val="0"/>
                <w:sz w:val="18"/>
                <w:szCs w:val="18"/>
              </w:rPr>
              <w:t>Arms of Comfort Foundation (AOCF)</w:t>
            </w:r>
          </w:p>
        </w:tc>
        <w:tc>
          <w:tcPr>
            <w:tcW w:w="3215" w:type="dxa"/>
            <w:tcBorders>
              <w:right w:val="single" w:sz="4" w:space="0" w:color="auto"/>
            </w:tcBorders>
            <w:noWrap/>
            <w:hideMark/>
          </w:tcPr>
          <w:p w14:paraId="3564CCCF" w14:textId="77777777" w:rsidR="00E71DF4" w:rsidRPr="00477495" w:rsidRDefault="00E71DF4" w:rsidP="00841E9D">
            <w:pPr>
              <w:spacing w:before="0"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477495">
              <w:rPr>
                <w:sz w:val="18"/>
                <w:szCs w:val="18"/>
              </w:rPr>
              <w:t>Lagos/Kosofe</w:t>
            </w:r>
          </w:p>
        </w:tc>
        <w:tc>
          <w:tcPr>
            <w:tcW w:w="1510" w:type="dxa"/>
            <w:tcBorders>
              <w:left w:val="single" w:sz="4" w:space="0" w:color="auto"/>
            </w:tcBorders>
            <w:noWrap/>
            <w:hideMark/>
          </w:tcPr>
          <w:p w14:paraId="7711F2A5" w14:textId="15EE283A" w:rsidR="00E71DF4" w:rsidRPr="00477495" w:rsidRDefault="00E71DF4" w:rsidP="00477495">
            <w:pPr>
              <w:spacing w:before="0"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477495">
              <w:rPr>
                <w:sz w:val="18"/>
                <w:szCs w:val="18"/>
              </w:rPr>
              <w:t>100%</w:t>
            </w:r>
          </w:p>
        </w:tc>
        <w:tc>
          <w:tcPr>
            <w:tcW w:w="1485" w:type="dxa"/>
            <w:noWrap/>
            <w:hideMark/>
          </w:tcPr>
          <w:p w14:paraId="06968ECB" w14:textId="6FCC3EB8" w:rsidR="00E71DF4" w:rsidRPr="00477495" w:rsidRDefault="00E71DF4" w:rsidP="00477495">
            <w:pPr>
              <w:spacing w:before="0"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477495">
              <w:rPr>
                <w:sz w:val="18"/>
                <w:szCs w:val="18"/>
              </w:rPr>
              <w:t>99%</w:t>
            </w:r>
          </w:p>
        </w:tc>
        <w:tc>
          <w:tcPr>
            <w:tcW w:w="1247" w:type="dxa"/>
            <w:noWrap/>
            <w:hideMark/>
          </w:tcPr>
          <w:p w14:paraId="58F0B61F" w14:textId="50CC5E2C" w:rsidR="00E71DF4" w:rsidRPr="00477495" w:rsidRDefault="00E71DF4" w:rsidP="00477495">
            <w:pPr>
              <w:spacing w:before="0"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477495">
              <w:rPr>
                <w:sz w:val="18"/>
                <w:szCs w:val="18"/>
              </w:rPr>
              <w:t>99%</w:t>
            </w:r>
          </w:p>
        </w:tc>
        <w:tc>
          <w:tcPr>
            <w:tcW w:w="1271" w:type="dxa"/>
            <w:tcBorders>
              <w:right w:val="single" w:sz="4" w:space="0" w:color="auto"/>
            </w:tcBorders>
            <w:noWrap/>
            <w:hideMark/>
          </w:tcPr>
          <w:p w14:paraId="25879BD4" w14:textId="4AA44B61" w:rsidR="00E71DF4" w:rsidRPr="00477495" w:rsidRDefault="00E71DF4" w:rsidP="00477495">
            <w:pPr>
              <w:spacing w:before="0"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477495">
              <w:rPr>
                <w:sz w:val="18"/>
                <w:szCs w:val="18"/>
              </w:rPr>
              <w:t>99%</w:t>
            </w:r>
          </w:p>
        </w:tc>
      </w:tr>
      <w:tr w:rsidR="00E71DF4" w:rsidRPr="00477495" w14:paraId="33163CC6" w14:textId="77777777" w:rsidTr="00E71DF4">
        <w:trPr>
          <w:cnfStyle w:val="000000100000" w:firstRow="0" w:lastRow="0" w:firstColumn="0" w:lastColumn="0" w:oddVBand="0" w:evenVBand="0" w:oddHBand="1" w:evenHBand="0" w:firstRowFirstColumn="0" w:firstRowLastColumn="0" w:lastRowFirstColumn="0" w:lastRowLastColumn="0"/>
          <w:trHeight w:val="434"/>
        </w:trPr>
        <w:tc>
          <w:tcPr>
            <w:cnfStyle w:val="001000000000" w:firstRow="0" w:lastRow="0" w:firstColumn="1" w:lastColumn="0" w:oddVBand="0" w:evenVBand="0" w:oddHBand="0" w:evenHBand="0" w:firstRowFirstColumn="0" w:firstRowLastColumn="0" w:lastRowFirstColumn="0" w:lastRowLastColumn="0"/>
            <w:tcW w:w="3606" w:type="dxa"/>
            <w:hideMark/>
          </w:tcPr>
          <w:p w14:paraId="52041025" w14:textId="77777777" w:rsidR="00E71DF4" w:rsidRPr="00477495" w:rsidRDefault="00E71DF4" w:rsidP="00841E9D">
            <w:pPr>
              <w:spacing w:before="0" w:after="0" w:line="240" w:lineRule="auto"/>
              <w:rPr>
                <w:b w:val="0"/>
                <w:sz w:val="18"/>
                <w:szCs w:val="18"/>
              </w:rPr>
            </w:pPr>
            <w:r w:rsidRPr="00477495">
              <w:rPr>
                <w:b w:val="0"/>
                <w:sz w:val="18"/>
                <w:szCs w:val="18"/>
              </w:rPr>
              <w:t>Lifetime Caring International Foundation</w:t>
            </w:r>
          </w:p>
        </w:tc>
        <w:tc>
          <w:tcPr>
            <w:tcW w:w="3215" w:type="dxa"/>
            <w:tcBorders>
              <w:right w:val="single" w:sz="4" w:space="0" w:color="auto"/>
            </w:tcBorders>
            <w:noWrap/>
            <w:hideMark/>
          </w:tcPr>
          <w:p w14:paraId="00EC49AA" w14:textId="77777777" w:rsidR="00E71DF4" w:rsidRPr="00477495" w:rsidRDefault="00E71DF4" w:rsidP="00841E9D">
            <w:pPr>
              <w:spacing w:before="0"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477495">
              <w:rPr>
                <w:sz w:val="18"/>
                <w:szCs w:val="18"/>
              </w:rPr>
              <w:t>Rivers/Eleme</w:t>
            </w:r>
          </w:p>
        </w:tc>
        <w:tc>
          <w:tcPr>
            <w:tcW w:w="1510" w:type="dxa"/>
            <w:tcBorders>
              <w:left w:val="single" w:sz="4" w:space="0" w:color="auto"/>
            </w:tcBorders>
            <w:noWrap/>
            <w:hideMark/>
          </w:tcPr>
          <w:p w14:paraId="03D2B9A8" w14:textId="09294F69" w:rsidR="00E71DF4" w:rsidRPr="00477495" w:rsidRDefault="00E71DF4" w:rsidP="00477495">
            <w:pPr>
              <w:spacing w:before="0"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477495">
              <w:rPr>
                <w:sz w:val="18"/>
                <w:szCs w:val="18"/>
              </w:rPr>
              <w:t>100%</w:t>
            </w:r>
          </w:p>
        </w:tc>
        <w:tc>
          <w:tcPr>
            <w:tcW w:w="1485" w:type="dxa"/>
            <w:noWrap/>
            <w:hideMark/>
          </w:tcPr>
          <w:p w14:paraId="46290CAB" w14:textId="4E42049B" w:rsidR="00E71DF4" w:rsidRPr="00477495" w:rsidRDefault="00E71DF4" w:rsidP="00477495">
            <w:pPr>
              <w:spacing w:before="0"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477495">
              <w:rPr>
                <w:sz w:val="18"/>
                <w:szCs w:val="18"/>
              </w:rPr>
              <w:t>100%</w:t>
            </w:r>
          </w:p>
        </w:tc>
        <w:tc>
          <w:tcPr>
            <w:tcW w:w="1247" w:type="dxa"/>
            <w:noWrap/>
            <w:hideMark/>
          </w:tcPr>
          <w:p w14:paraId="2FD7C8A8" w14:textId="7E929897" w:rsidR="00E71DF4" w:rsidRPr="00477495" w:rsidRDefault="00E71DF4" w:rsidP="00477495">
            <w:pPr>
              <w:spacing w:before="0"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477495">
              <w:rPr>
                <w:sz w:val="18"/>
                <w:szCs w:val="18"/>
              </w:rPr>
              <w:t>100%</w:t>
            </w:r>
          </w:p>
        </w:tc>
        <w:tc>
          <w:tcPr>
            <w:tcW w:w="1271" w:type="dxa"/>
            <w:tcBorders>
              <w:right w:val="single" w:sz="4" w:space="0" w:color="auto"/>
            </w:tcBorders>
            <w:noWrap/>
            <w:hideMark/>
          </w:tcPr>
          <w:p w14:paraId="0439A908" w14:textId="45F85205" w:rsidR="00E71DF4" w:rsidRPr="00477495" w:rsidRDefault="00E71DF4" w:rsidP="00477495">
            <w:pPr>
              <w:spacing w:before="0"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477495">
              <w:rPr>
                <w:sz w:val="18"/>
                <w:szCs w:val="18"/>
              </w:rPr>
              <w:t>100%</w:t>
            </w:r>
          </w:p>
        </w:tc>
      </w:tr>
      <w:tr w:rsidR="00E71DF4" w:rsidRPr="00477495" w14:paraId="0BE564F6" w14:textId="77777777" w:rsidTr="00E71DF4">
        <w:trPr>
          <w:trHeight w:val="434"/>
        </w:trPr>
        <w:tc>
          <w:tcPr>
            <w:cnfStyle w:val="001000000000" w:firstRow="0" w:lastRow="0" w:firstColumn="1" w:lastColumn="0" w:oddVBand="0" w:evenVBand="0" w:oddHBand="0" w:evenHBand="0" w:firstRowFirstColumn="0" w:firstRowLastColumn="0" w:lastRowFirstColumn="0" w:lastRowLastColumn="0"/>
            <w:tcW w:w="3606" w:type="dxa"/>
            <w:hideMark/>
          </w:tcPr>
          <w:p w14:paraId="7726397D" w14:textId="77777777" w:rsidR="00E71DF4" w:rsidRPr="00477495" w:rsidRDefault="00E71DF4" w:rsidP="00841E9D">
            <w:pPr>
              <w:spacing w:before="0" w:after="0" w:line="240" w:lineRule="auto"/>
              <w:rPr>
                <w:b w:val="0"/>
                <w:sz w:val="18"/>
                <w:szCs w:val="18"/>
              </w:rPr>
            </w:pPr>
            <w:r w:rsidRPr="00477495">
              <w:rPr>
                <w:b w:val="0"/>
                <w:sz w:val="18"/>
                <w:szCs w:val="18"/>
              </w:rPr>
              <w:t>Rhemacare Integrated Development Centre (RIDEC)</w:t>
            </w:r>
          </w:p>
        </w:tc>
        <w:tc>
          <w:tcPr>
            <w:tcW w:w="3215" w:type="dxa"/>
            <w:tcBorders>
              <w:right w:val="single" w:sz="4" w:space="0" w:color="auto"/>
            </w:tcBorders>
            <w:noWrap/>
            <w:hideMark/>
          </w:tcPr>
          <w:p w14:paraId="10786E25" w14:textId="77777777" w:rsidR="00E71DF4" w:rsidRPr="00477495" w:rsidRDefault="00E71DF4" w:rsidP="00841E9D">
            <w:pPr>
              <w:spacing w:before="0"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477495">
              <w:rPr>
                <w:sz w:val="18"/>
                <w:szCs w:val="18"/>
              </w:rPr>
              <w:t>Rivers/Obio Akpor</w:t>
            </w:r>
          </w:p>
        </w:tc>
        <w:tc>
          <w:tcPr>
            <w:tcW w:w="1510" w:type="dxa"/>
            <w:tcBorders>
              <w:left w:val="single" w:sz="4" w:space="0" w:color="auto"/>
            </w:tcBorders>
            <w:noWrap/>
            <w:hideMark/>
          </w:tcPr>
          <w:p w14:paraId="77262D1F" w14:textId="68AD7A6A" w:rsidR="00E71DF4" w:rsidRPr="00477495" w:rsidRDefault="00E71DF4" w:rsidP="00477495">
            <w:pPr>
              <w:spacing w:before="0"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477495">
              <w:rPr>
                <w:sz w:val="18"/>
                <w:szCs w:val="18"/>
              </w:rPr>
              <w:t>100%</w:t>
            </w:r>
          </w:p>
        </w:tc>
        <w:tc>
          <w:tcPr>
            <w:tcW w:w="1485" w:type="dxa"/>
            <w:noWrap/>
            <w:hideMark/>
          </w:tcPr>
          <w:p w14:paraId="0E9DFA7F" w14:textId="039388AB" w:rsidR="00E71DF4" w:rsidRPr="00477495" w:rsidRDefault="00E71DF4" w:rsidP="00477495">
            <w:pPr>
              <w:spacing w:before="0"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477495">
              <w:rPr>
                <w:sz w:val="18"/>
                <w:szCs w:val="18"/>
              </w:rPr>
              <w:t>100%</w:t>
            </w:r>
          </w:p>
        </w:tc>
        <w:tc>
          <w:tcPr>
            <w:tcW w:w="1247" w:type="dxa"/>
            <w:noWrap/>
            <w:hideMark/>
          </w:tcPr>
          <w:p w14:paraId="5D9F93E8" w14:textId="5C23BCCB" w:rsidR="00E71DF4" w:rsidRPr="00477495" w:rsidRDefault="00E71DF4" w:rsidP="00477495">
            <w:pPr>
              <w:spacing w:before="0"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477495">
              <w:rPr>
                <w:sz w:val="18"/>
                <w:szCs w:val="18"/>
              </w:rPr>
              <w:t>100%</w:t>
            </w:r>
          </w:p>
        </w:tc>
        <w:tc>
          <w:tcPr>
            <w:tcW w:w="1271" w:type="dxa"/>
            <w:tcBorders>
              <w:right w:val="single" w:sz="4" w:space="0" w:color="auto"/>
            </w:tcBorders>
            <w:noWrap/>
            <w:hideMark/>
          </w:tcPr>
          <w:p w14:paraId="4DFA06D8" w14:textId="66BFB8F6" w:rsidR="00E71DF4" w:rsidRPr="00477495" w:rsidRDefault="00E71DF4" w:rsidP="00477495">
            <w:pPr>
              <w:spacing w:before="0"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477495">
              <w:rPr>
                <w:sz w:val="18"/>
                <w:szCs w:val="18"/>
              </w:rPr>
              <w:t>100%</w:t>
            </w:r>
          </w:p>
        </w:tc>
      </w:tr>
      <w:tr w:rsidR="00E71DF4" w:rsidRPr="00477495" w14:paraId="2C5AA1A4" w14:textId="77777777" w:rsidTr="00E71DF4">
        <w:trPr>
          <w:cnfStyle w:val="000000100000" w:firstRow="0" w:lastRow="0" w:firstColumn="0" w:lastColumn="0" w:oddVBand="0" w:evenVBand="0" w:oddHBand="1" w:evenHBand="0" w:firstRowFirstColumn="0" w:firstRowLastColumn="0" w:lastRowFirstColumn="0" w:lastRowLastColumn="0"/>
          <w:trHeight w:val="242"/>
        </w:trPr>
        <w:tc>
          <w:tcPr>
            <w:cnfStyle w:val="001000000000" w:firstRow="0" w:lastRow="0" w:firstColumn="1" w:lastColumn="0" w:oddVBand="0" w:evenVBand="0" w:oddHBand="0" w:evenHBand="0" w:firstRowFirstColumn="0" w:firstRowLastColumn="0" w:lastRowFirstColumn="0" w:lastRowLastColumn="0"/>
            <w:tcW w:w="3606" w:type="dxa"/>
            <w:hideMark/>
          </w:tcPr>
          <w:p w14:paraId="7A5EF8B2" w14:textId="77777777" w:rsidR="00E71DF4" w:rsidRPr="00477495" w:rsidRDefault="00E71DF4" w:rsidP="00841E9D">
            <w:pPr>
              <w:spacing w:before="0" w:after="0" w:line="240" w:lineRule="auto"/>
              <w:rPr>
                <w:b w:val="0"/>
                <w:sz w:val="18"/>
                <w:szCs w:val="18"/>
              </w:rPr>
            </w:pPr>
            <w:r w:rsidRPr="00477495">
              <w:rPr>
                <w:b w:val="0"/>
                <w:sz w:val="18"/>
                <w:szCs w:val="18"/>
              </w:rPr>
              <w:t>Hope and Care Foundation</w:t>
            </w:r>
          </w:p>
        </w:tc>
        <w:tc>
          <w:tcPr>
            <w:tcW w:w="3215" w:type="dxa"/>
            <w:tcBorders>
              <w:right w:val="single" w:sz="4" w:space="0" w:color="auto"/>
            </w:tcBorders>
            <w:noWrap/>
            <w:hideMark/>
          </w:tcPr>
          <w:p w14:paraId="2877C1DF" w14:textId="77777777" w:rsidR="00E71DF4" w:rsidRPr="00477495" w:rsidRDefault="00E71DF4" w:rsidP="00841E9D">
            <w:pPr>
              <w:spacing w:before="0"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477495">
              <w:rPr>
                <w:sz w:val="18"/>
                <w:szCs w:val="18"/>
              </w:rPr>
              <w:t>Rivers/Port Harcourt</w:t>
            </w:r>
          </w:p>
        </w:tc>
        <w:tc>
          <w:tcPr>
            <w:tcW w:w="1510" w:type="dxa"/>
            <w:tcBorders>
              <w:left w:val="single" w:sz="4" w:space="0" w:color="auto"/>
              <w:bottom w:val="single" w:sz="4" w:space="0" w:color="auto"/>
            </w:tcBorders>
            <w:noWrap/>
            <w:hideMark/>
          </w:tcPr>
          <w:p w14:paraId="15554F92" w14:textId="5E0F4604" w:rsidR="00E71DF4" w:rsidRPr="00477495" w:rsidRDefault="00E71DF4" w:rsidP="00477495">
            <w:pPr>
              <w:spacing w:before="0"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477495">
              <w:rPr>
                <w:sz w:val="18"/>
                <w:szCs w:val="18"/>
              </w:rPr>
              <w:t>100%</w:t>
            </w:r>
          </w:p>
        </w:tc>
        <w:tc>
          <w:tcPr>
            <w:tcW w:w="1485" w:type="dxa"/>
            <w:tcBorders>
              <w:bottom w:val="single" w:sz="4" w:space="0" w:color="auto"/>
            </w:tcBorders>
            <w:noWrap/>
            <w:hideMark/>
          </w:tcPr>
          <w:p w14:paraId="04DA596D" w14:textId="4D2DF893" w:rsidR="00E71DF4" w:rsidRPr="00477495" w:rsidRDefault="00E71DF4" w:rsidP="00477495">
            <w:pPr>
              <w:spacing w:before="0"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477495">
              <w:rPr>
                <w:sz w:val="18"/>
                <w:szCs w:val="18"/>
              </w:rPr>
              <w:t>100%</w:t>
            </w:r>
          </w:p>
        </w:tc>
        <w:tc>
          <w:tcPr>
            <w:tcW w:w="1247" w:type="dxa"/>
            <w:tcBorders>
              <w:bottom w:val="single" w:sz="4" w:space="0" w:color="auto"/>
            </w:tcBorders>
            <w:noWrap/>
            <w:hideMark/>
          </w:tcPr>
          <w:p w14:paraId="47A565B7" w14:textId="374E9A90" w:rsidR="00E71DF4" w:rsidRPr="00477495" w:rsidRDefault="00E71DF4" w:rsidP="00477495">
            <w:pPr>
              <w:spacing w:before="0"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477495">
              <w:rPr>
                <w:sz w:val="18"/>
                <w:szCs w:val="18"/>
              </w:rPr>
              <w:t>100%</w:t>
            </w:r>
          </w:p>
        </w:tc>
        <w:tc>
          <w:tcPr>
            <w:tcW w:w="1271" w:type="dxa"/>
            <w:tcBorders>
              <w:bottom w:val="single" w:sz="4" w:space="0" w:color="auto"/>
              <w:right w:val="single" w:sz="4" w:space="0" w:color="auto"/>
            </w:tcBorders>
            <w:noWrap/>
            <w:hideMark/>
          </w:tcPr>
          <w:p w14:paraId="2F3C0362" w14:textId="6E6B3D2A" w:rsidR="00E71DF4" w:rsidRPr="00477495" w:rsidRDefault="00E71DF4" w:rsidP="00477495">
            <w:pPr>
              <w:spacing w:before="0"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477495">
              <w:rPr>
                <w:sz w:val="18"/>
                <w:szCs w:val="18"/>
              </w:rPr>
              <w:t>100%</w:t>
            </w:r>
          </w:p>
        </w:tc>
      </w:tr>
    </w:tbl>
    <w:p w14:paraId="7A21CC3F" w14:textId="77777777" w:rsidR="00004C27" w:rsidRPr="00477495" w:rsidRDefault="00004C27" w:rsidP="00477495">
      <w:pPr>
        <w:spacing w:before="0" w:after="0" w:line="240" w:lineRule="auto"/>
        <w:jc w:val="both"/>
        <w:rPr>
          <w:bCs/>
          <w:sz w:val="18"/>
          <w:szCs w:val="18"/>
        </w:rPr>
      </w:pPr>
    </w:p>
    <w:p w14:paraId="2B274387" w14:textId="77777777" w:rsidR="001D02E5" w:rsidRDefault="001D02E5" w:rsidP="006812BB"/>
    <w:p w14:paraId="1C5656FB" w14:textId="77777777" w:rsidR="001D02E5" w:rsidRPr="006812BB" w:rsidRDefault="001D02E5" w:rsidP="006812BB">
      <w:pPr>
        <w:sectPr w:rsidR="001D02E5" w:rsidRPr="006812BB" w:rsidSect="00767503">
          <w:pgSz w:w="15840" w:h="12240" w:orient="landscape"/>
          <w:pgMar w:top="1440" w:right="1440" w:bottom="1440" w:left="1440" w:header="720" w:footer="720" w:gutter="0"/>
          <w:cols w:space="720"/>
          <w:docGrid w:linePitch="299"/>
        </w:sectPr>
      </w:pPr>
    </w:p>
    <w:p w14:paraId="7E1E13D3" w14:textId="0F58F0DD" w:rsidR="009B3D26" w:rsidRPr="00AF0E66" w:rsidRDefault="00FF3F3D" w:rsidP="00942C1E">
      <w:pPr>
        <w:pStyle w:val="Heading2"/>
      </w:pPr>
      <w:bookmarkStart w:id="324" w:name="_Ref496824212"/>
      <w:bookmarkStart w:id="325" w:name="_Toc496885707"/>
      <w:bookmarkStart w:id="326" w:name="_Toc497344323"/>
      <w:bookmarkStart w:id="327" w:name="_Toc525931003"/>
      <w:r>
        <w:lastRenderedPageBreak/>
        <w:t xml:space="preserve">8.5 </w:t>
      </w:r>
      <w:bookmarkStart w:id="328" w:name="_Hlk521529353"/>
      <w:r w:rsidR="009B3D26" w:rsidRPr="00AF0E66">
        <w:t>DIAGRAMMATIC REPRESENTATION OF CROSS-CHECKS AT CBO LEVEL</w:t>
      </w:r>
      <w:bookmarkEnd w:id="324"/>
      <w:bookmarkEnd w:id="325"/>
      <w:bookmarkEnd w:id="326"/>
      <w:bookmarkEnd w:id="327"/>
    </w:p>
    <w:p w14:paraId="62EB719F" w14:textId="37915441" w:rsidR="009B3D26" w:rsidRPr="00AF0E66" w:rsidRDefault="0040269D" w:rsidP="009B3D26">
      <w:pPr>
        <w:keepNext/>
        <w:spacing w:before="240" w:after="200" w:line="240" w:lineRule="auto"/>
        <w:jc w:val="center"/>
        <w:rPr>
          <w:i/>
          <w:iCs/>
          <w:color w:val="1F497D" w:themeColor="text2"/>
          <w:sz w:val="18"/>
          <w:szCs w:val="18"/>
        </w:rPr>
      </w:pPr>
      <w:bookmarkStart w:id="329" w:name="_Ref496876502"/>
      <w:bookmarkStart w:id="330" w:name="_Toc496885742"/>
      <w:bookmarkStart w:id="331" w:name="_Toc497344362"/>
      <w:bookmarkStart w:id="332" w:name="_Ref520921404"/>
      <w:bookmarkStart w:id="333" w:name="_Toc525931046"/>
      <w:r w:rsidRPr="00AF0E66">
        <w:rPr>
          <w:noProof/>
        </w:rPr>
        <mc:AlternateContent>
          <mc:Choice Requires="wpg">
            <w:drawing>
              <wp:anchor distT="0" distB="0" distL="114300" distR="114300" simplePos="0" relativeHeight="251680768" behindDoc="0" locked="0" layoutInCell="1" allowOverlap="1" wp14:anchorId="09E1F0D7" wp14:editId="7911FC18">
                <wp:simplePos x="0" y="0"/>
                <wp:positionH relativeFrom="margin">
                  <wp:posOffset>-31750</wp:posOffset>
                </wp:positionH>
                <wp:positionV relativeFrom="paragraph">
                  <wp:posOffset>317500</wp:posOffset>
                </wp:positionV>
                <wp:extent cx="6220792" cy="4220232"/>
                <wp:effectExtent l="0" t="0" r="27940" b="27940"/>
                <wp:wrapNone/>
                <wp:docPr id="8" name="Group 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20792" cy="4220232"/>
                          <a:chOff x="604" y="1066"/>
                          <a:chExt cx="10838" cy="7531"/>
                        </a:xfrm>
                      </wpg:grpSpPr>
                      <wpg:grpSp>
                        <wpg:cNvPr id="26" name="Group 67"/>
                        <wpg:cNvGrpSpPr>
                          <a:grpSpLocks/>
                        </wpg:cNvGrpSpPr>
                        <wpg:grpSpPr bwMode="auto">
                          <a:xfrm>
                            <a:off x="604" y="1066"/>
                            <a:ext cx="10838" cy="7531"/>
                            <a:chOff x="846" y="1066"/>
                            <a:chExt cx="10838" cy="7531"/>
                          </a:xfrm>
                        </wpg:grpSpPr>
                        <wps:wsp>
                          <wps:cNvPr id="28" name="Rectangle 40"/>
                          <wps:cNvSpPr>
                            <a:spLocks noChangeArrowheads="1"/>
                          </wps:cNvSpPr>
                          <wps:spPr bwMode="auto">
                            <a:xfrm>
                              <a:off x="3857" y="1066"/>
                              <a:ext cx="5400" cy="619"/>
                            </a:xfrm>
                            <a:prstGeom prst="rect">
                              <a:avLst/>
                            </a:prstGeom>
                            <a:solidFill>
                              <a:srgbClr val="FFFFFF"/>
                            </a:solidFill>
                            <a:ln w="9525">
                              <a:solidFill>
                                <a:schemeClr val="tx1"/>
                              </a:solidFill>
                              <a:miter lim="800000"/>
                              <a:headEnd/>
                              <a:tailEnd/>
                            </a:ln>
                          </wps:spPr>
                          <wps:txbx>
                            <w:txbxContent>
                              <w:p w14:paraId="24131DF0" w14:textId="77777777" w:rsidR="001309C5" w:rsidRPr="0040269D" w:rsidRDefault="001309C5" w:rsidP="003B064B">
                                <w:pPr>
                                  <w:jc w:val="center"/>
                                  <w:rPr>
                                    <w:b/>
                                    <w:sz w:val="24"/>
                                    <w:szCs w:val="24"/>
                                  </w:rPr>
                                </w:pPr>
                                <w:r w:rsidRPr="0040269D">
                                  <w:rPr>
                                    <w:b/>
                                    <w:sz w:val="24"/>
                                    <w:szCs w:val="24"/>
                                  </w:rPr>
                                  <w:t>OVC CROSS CHECK AT CBO</w:t>
                                </w:r>
                              </w:p>
                            </w:txbxContent>
                          </wps:txbx>
                          <wps:bodyPr rot="0" vert="horz" wrap="square" lIns="91440" tIns="45720" rIns="91440" bIns="45720" anchor="t" anchorCtr="0" upright="1">
                            <a:noAutofit/>
                          </wps:bodyPr>
                        </wps:wsp>
                        <wps:wsp>
                          <wps:cNvPr id="29" name="Rectangle 41"/>
                          <wps:cNvSpPr>
                            <a:spLocks noChangeArrowheads="1"/>
                          </wps:cNvSpPr>
                          <wps:spPr bwMode="auto">
                            <a:xfrm>
                              <a:off x="1580" y="2537"/>
                              <a:ext cx="2580" cy="619"/>
                            </a:xfrm>
                            <a:prstGeom prst="rect">
                              <a:avLst/>
                            </a:prstGeom>
                            <a:solidFill>
                              <a:srgbClr val="FFFFFF"/>
                            </a:solidFill>
                            <a:ln w="9525">
                              <a:solidFill>
                                <a:srgbClr val="000000"/>
                              </a:solidFill>
                              <a:miter lim="800000"/>
                              <a:headEnd/>
                              <a:tailEnd/>
                            </a:ln>
                          </wps:spPr>
                          <wps:txbx>
                            <w:txbxContent>
                              <w:p w14:paraId="0C703B16" w14:textId="77777777" w:rsidR="001309C5" w:rsidRPr="0040269D" w:rsidRDefault="001309C5" w:rsidP="003B064B">
                                <w:pPr>
                                  <w:rPr>
                                    <w:sz w:val="24"/>
                                    <w:szCs w:val="24"/>
                                  </w:rPr>
                                </w:pPr>
                                <w:r w:rsidRPr="0040269D">
                                  <w:rPr>
                                    <w:sz w:val="24"/>
                                    <w:szCs w:val="24"/>
                                  </w:rPr>
                                  <w:t>CROSS CHECK 1</w:t>
                                </w:r>
                              </w:p>
                            </w:txbxContent>
                          </wps:txbx>
                          <wps:bodyPr rot="0" vert="horz" wrap="square" lIns="91440" tIns="45720" rIns="91440" bIns="45720" anchor="t" anchorCtr="0" upright="1">
                            <a:noAutofit/>
                          </wps:bodyPr>
                        </wps:wsp>
                        <wps:wsp>
                          <wps:cNvPr id="30" name="Rectangle 42"/>
                          <wps:cNvSpPr>
                            <a:spLocks noChangeArrowheads="1"/>
                          </wps:cNvSpPr>
                          <wps:spPr bwMode="auto">
                            <a:xfrm>
                              <a:off x="8115" y="2537"/>
                              <a:ext cx="3096" cy="680"/>
                            </a:xfrm>
                            <a:prstGeom prst="rect">
                              <a:avLst/>
                            </a:prstGeom>
                            <a:solidFill>
                              <a:srgbClr val="FFFFFF"/>
                            </a:solidFill>
                            <a:ln w="9525">
                              <a:solidFill>
                                <a:srgbClr val="000000"/>
                              </a:solidFill>
                              <a:miter lim="800000"/>
                              <a:headEnd/>
                              <a:tailEnd/>
                            </a:ln>
                          </wps:spPr>
                          <wps:txbx>
                            <w:txbxContent>
                              <w:p w14:paraId="489765A0" w14:textId="77777777" w:rsidR="001309C5" w:rsidRPr="0040269D" w:rsidRDefault="001309C5" w:rsidP="003B064B">
                                <w:pPr>
                                  <w:rPr>
                                    <w:sz w:val="24"/>
                                    <w:szCs w:val="24"/>
                                  </w:rPr>
                                </w:pPr>
                                <w:r w:rsidRPr="0040269D">
                                  <w:rPr>
                                    <w:sz w:val="24"/>
                                    <w:szCs w:val="24"/>
                                  </w:rPr>
                                  <w:t>CROSS CHECK 2</w:t>
                                </w:r>
                              </w:p>
                            </w:txbxContent>
                          </wps:txbx>
                          <wps:bodyPr rot="0" vert="horz" wrap="square" lIns="91440" tIns="45720" rIns="91440" bIns="45720" anchor="t" anchorCtr="0" upright="1">
                            <a:noAutofit/>
                          </wps:bodyPr>
                        </wps:wsp>
                        <wps:wsp>
                          <wps:cNvPr id="31" name="Rectangle 43"/>
                          <wps:cNvSpPr>
                            <a:spLocks noChangeArrowheads="1"/>
                          </wps:cNvSpPr>
                          <wps:spPr bwMode="auto">
                            <a:xfrm>
                              <a:off x="7177" y="3783"/>
                              <a:ext cx="4297" cy="1430"/>
                            </a:xfrm>
                            <a:prstGeom prst="rect">
                              <a:avLst/>
                            </a:prstGeom>
                            <a:solidFill>
                              <a:srgbClr val="FFFFFF"/>
                            </a:solidFill>
                            <a:ln w="9525">
                              <a:solidFill>
                                <a:srgbClr val="000000"/>
                              </a:solidFill>
                              <a:miter lim="800000"/>
                              <a:headEnd/>
                              <a:tailEnd/>
                            </a:ln>
                          </wps:spPr>
                          <wps:txbx>
                            <w:txbxContent>
                              <w:p w14:paraId="73229286" w14:textId="5D162046" w:rsidR="001309C5" w:rsidRPr="00EC087C" w:rsidRDefault="001309C5" w:rsidP="00C26D8F">
                                <w:pPr>
                                  <w:rPr>
                                    <w:sz w:val="20"/>
                                    <w:szCs w:val="20"/>
                                  </w:rPr>
                                </w:pPr>
                                <w:r w:rsidRPr="00EC087C">
                                  <w:rPr>
                                    <w:sz w:val="20"/>
                                    <w:szCs w:val="20"/>
                                  </w:rPr>
                                  <w:t>Select 10 Enrol</w:t>
                                </w:r>
                                <w:r>
                                  <w:rPr>
                                    <w:sz w:val="20"/>
                                    <w:szCs w:val="20"/>
                                  </w:rPr>
                                  <w:t>l</w:t>
                                </w:r>
                                <w:r w:rsidRPr="00EC087C">
                                  <w:rPr>
                                    <w:sz w:val="20"/>
                                    <w:szCs w:val="20"/>
                                  </w:rPr>
                                  <w:t xml:space="preserve">ment </w:t>
                                </w:r>
                                <w:r>
                                  <w:rPr>
                                    <w:sz w:val="20"/>
                                    <w:szCs w:val="20"/>
                                  </w:rPr>
                                  <w:t>n</w:t>
                                </w:r>
                                <w:r w:rsidRPr="00EC087C">
                                  <w:rPr>
                                    <w:sz w:val="20"/>
                                    <w:szCs w:val="20"/>
                                  </w:rPr>
                                  <w:t>umber</w:t>
                                </w:r>
                                <w:r>
                                  <w:rPr>
                                    <w:sz w:val="20"/>
                                    <w:szCs w:val="20"/>
                                  </w:rPr>
                                  <w:t>s</w:t>
                                </w:r>
                                <w:r w:rsidRPr="00EC087C">
                                  <w:rPr>
                                    <w:sz w:val="20"/>
                                    <w:szCs w:val="20"/>
                                  </w:rPr>
                                  <w:t xml:space="preserve"> </w:t>
                                </w:r>
                                <w:r>
                                  <w:rPr>
                                    <w:sz w:val="20"/>
                                    <w:szCs w:val="20"/>
                                  </w:rPr>
                                  <w:t>a</w:t>
                                </w:r>
                                <w:r w:rsidRPr="00EC087C">
                                  <w:rPr>
                                    <w:sz w:val="20"/>
                                    <w:szCs w:val="20"/>
                                  </w:rPr>
                                  <w:t xml:space="preserve">nd </w:t>
                                </w:r>
                                <w:r>
                                  <w:rPr>
                                    <w:sz w:val="20"/>
                                    <w:szCs w:val="20"/>
                                  </w:rPr>
                                  <w:t>u</w:t>
                                </w:r>
                                <w:r w:rsidRPr="00EC087C">
                                  <w:rPr>
                                    <w:sz w:val="20"/>
                                    <w:szCs w:val="20"/>
                                  </w:rPr>
                                  <w:t xml:space="preserve">nique </w:t>
                                </w:r>
                                <w:r>
                                  <w:rPr>
                                    <w:sz w:val="20"/>
                                    <w:szCs w:val="20"/>
                                  </w:rPr>
                                  <w:t>i</w:t>
                                </w:r>
                                <w:r w:rsidRPr="00EC087C">
                                  <w:rPr>
                                    <w:sz w:val="20"/>
                                    <w:szCs w:val="20"/>
                                  </w:rPr>
                                  <w:t xml:space="preserve">dentifiers </w:t>
                                </w:r>
                                <w:r>
                                  <w:rPr>
                                    <w:sz w:val="20"/>
                                    <w:szCs w:val="20"/>
                                  </w:rPr>
                                  <w:t xml:space="preserve">within the </w:t>
                                </w:r>
                                <w:r w:rsidRPr="00EC087C">
                                  <w:rPr>
                                    <w:sz w:val="20"/>
                                    <w:szCs w:val="20"/>
                                  </w:rPr>
                                  <w:t xml:space="preserve">Reporting Period </w:t>
                                </w:r>
                                <w:r>
                                  <w:rPr>
                                    <w:sz w:val="20"/>
                                    <w:szCs w:val="20"/>
                                  </w:rPr>
                                  <w:t>f</w:t>
                                </w:r>
                                <w:r w:rsidRPr="00EC087C">
                                  <w:rPr>
                                    <w:sz w:val="20"/>
                                    <w:szCs w:val="20"/>
                                  </w:rPr>
                                  <w:t xml:space="preserve">rom </w:t>
                                </w:r>
                                <w:r w:rsidRPr="00E221F8">
                                  <w:rPr>
                                    <w:bCs/>
                                    <w:sz w:val="20"/>
                                    <w:szCs w:val="20"/>
                                  </w:rPr>
                                  <w:t>NOMIS</w:t>
                                </w:r>
                              </w:p>
                              <w:p w14:paraId="105C11FF" w14:textId="77777777" w:rsidR="001309C5" w:rsidRDefault="001309C5" w:rsidP="003B064B"/>
                            </w:txbxContent>
                          </wps:txbx>
                          <wps:bodyPr rot="0" vert="horz" wrap="square" lIns="91440" tIns="45720" rIns="91440" bIns="45720" anchor="t" anchorCtr="0" upright="1">
                            <a:noAutofit/>
                          </wps:bodyPr>
                        </wps:wsp>
                        <wps:wsp>
                          <wps:cNvPr id="32" name="Rectangle 44"/>
                          <wps:cNvSpPr>
                            <a:spLocks noChangeArrowheads="1"/>
                          </wps:cNvSpPr>
                          <wps:spPr bwMode="auto">
                            <a:xfrm>
                              <a:off x="1060" y="3684"/>
                              <a:ext cx="4341" cy="1793"/>
                            </a:xfrm>
                            <a:prstGeom prst="rect">
                              <a:avLst/>
                            </a:prstGeom>
                            <a:solidFill>
                              <a:srgbClr val="FFFFFF"/>
                            </a:solidFill>
                            <a:ln w="9525">
                              <a:solidFill>
                                <a:srgbClr val="000000"/>
                              </a:solidFill>
                              <a:miter lim="800000"/>
                              <a:headEnd/>
                              <a:tailEnd/>
                            </a:ln>
                          </wps:spPr>
                          <wps:txbx>
                            <w:txbxContent>
                              <w:p w14:paraId="372B2C18" w14:textId="1925E02F" w:rsidR="001309C5" w:rsidRDefault="001309C5" w:rsidP="00C572FC">
                                <w:r w:rsidRPr="00EC087C">
                                  <w:rPr>
                                    <w:sz w:val="20"/>
                                    <w:szCs w:val="20"/>
                                  </w:rPr>
                                  <w:t xml:space="preserve">Select 10 Beneficiary Service Forms </w:t>
                                </w:r>
                                <w:r>
                                  <w:rPr>
                                    <w:sz w:val="20"/>
                                    <w:szCs w:val="20"/>
                                  </w:rPr>
                                  <w:t>(r</w:t>
                                </w:r>
                                <w:r w:rsidRPr="00EC087C">
                                  <w:rPr>
                                    <w:sz w:val="20"/>
                                    <w:szCs w:val="20"/>
                                  </w:rPr>
                                  <w:t xml:space="preserve">andomly </w:t>
                                </w:r>
                                <w:r>
                                  <w:rPr>
                                    <w:sz w:val="20"/>
                                    <w:szCs w:val="20"/>
                                  </w:rPr>
                                  <w:t>where feasible) w</w:t>
                                </w:r>
                                <w:r w:rsidRPr="00EC087C">
                                  <w:rPr>
                                    <w:sz w:val="20"/>
                                    <w:szCs w:val="20"/>
                                  </w:rPr>
                                  <w:t xml:space="preserve">ithin </w:t>
                                </w:r>
                                <w:r>
                                  <w:rPr>
                                    <w:sz w:val="20"/>
                                    <w:szCs w:val="20"/>
                                  </w:rPr>
                                  <w:t>t</w:t>
                                </w:r>
                                <w:r w:rsidRPr="00EC087C">
                                  <w:rPr>
                                    <w:sz w:val="20"/>
                                    <w:szCs w:val="20"/>
                                  </w:rPr>
                                  <w:t xml:space="preserve">he Reporting Period </w:t>
                                </w:r>
                                <w:r>
                                  <w:rPr>
                                    <w:sz w:val="20"/>
                                    <w:szCs w:val="20"/>
                                  </w:rPr>
                                  <w:t>f</w:t>
                                </w:r>
                                <w:r w:rsidRPr="00EC087C">
                                  <w:rPr>
                                    <w:sz w:val="20"/>
                                    <w:szCs w:val="20"/>
                                  </w:rPr>
                                  <w:t>rom 10 Folders (</w:t>
                                </w:r>
                                <w:r>
                                  <w:rPr>
                                    <w:sz w:val="20"/>
                                    <w:szCs w:val="20"/>
                                  </w:rPr>
                                  <w:t xml:space="preserve">Using </w:t>
                                </w:r>
                                <w:r w:rsidRPr="00EC087C">
                                  <w:rPr>
                                    <w:sz w:val="20"/>
                                    <w:szCs w:val="20"/>
                                  </w:rPr>
                                  <w:t>Enro</w:t>
                                </w:r>
                                <w:r>
                                  <w:rPr>
                                    <w:sz w:val="20"/>
                                    <w:szCs w:val="20"/>
                                  </w:rPr>
                                  <w:t>l</w:t>
                                </w:r>
                                <w:r w:rsidRPr="00EC087C">
                                  <w:rPr>
                                    <w:sz w:val="20"/>
                                    <w:szCs w:val="20"/>
                                  </w:rPr>
                                  <w:t>lment Number</w:t>
                                </w:r>
                                <w:r>
                                  <w:t xml:space="preserve"> a</w:t>
                                </w:r>
                                <w:r w:rsidRPr="00EC087C">
                                  <w:rPr>
                                    <w:sz w:val="20"/>
                                    <w:szCs w:val="20"/>
                                  </w:rPr>
                                  <w:t>nd Unique Identifiers)</w:t>
                                </w:r>
                              </w:p>
                            </w:txbxContent>
                          </wps:txbx>
                          <wps:bodyPr rot="0" vert="horz" wrap="square" lIns="91440" tIns="45720" rIns="91440" bIns="45720" anchor="t" anchorCtr="0" upright="1">
                            <a:noAutofit/>
                          </wps:bodyPr>
                        </wps:wsp>
                        <wps:wsp>
                          <wps:cNvPr id="33" name="AutoShape 46"/>
                          <wps:cNvSpPr>
                            <a:spLocks noChangeArrowheads="1"/>
                          </wps:cNvSpPr>
                          <wps:spPr bwMode="auto">
                            <a:xfrm>
                              <a:off x="7061" y="7598"/>
                              <a:ext cx="4304" cy="999"/>
                            </a:xfrm>
                            <a:prstGeom prst="roundRect">
                              <a:avLst>
                                <a:gd name="adj" fmla="val 16667"/>
                              </a:avLst>
                            </a:prstGeom>
                            <a:solidFill>
                              <a:srgbClr val="FFFFFF"/>
                            </a:solidFill>
                            <a:ln w="9525">
                              <a:solidFill>
                                <a:srgbClr val="000000"/>
                              </a:solidFill>
                              <a:round/>
                              <a:headEnd/>
                              <a:tailEnd/>
                            </a:ln>
                          </wps:spPr>
                          <wps:txbx>
                            <w:txbxContent>
                              <w:p w14:paraId="0E476100" w14:textId="179BEA68" w:rsidR="001309C5" w:rsidRPr="00EC087C" w:rsidRDefault="001309C5" w:rsidP="00C26D8F">
                                <w:pPr>
                                  <w:rPr>
                                    <w:sz w:val="20"/>
                                    <w:szCs w:val="20"/>
                                  </w:rPr>
                                </w:pPr>
                                <w:r w:rsidRPr="00EC087C">
                                  <w:rPr>
                                    <w:sz w:val="20"/>
                                    <w:szCs w:val="20"/>
                                  </w:rPr>
                                  <w:t xml:space="preserve">Confirm enrollees in </w:t>
                                </w:r>
                                <w:r>
                                  <w:rPr>
                                    <w:sz w:val="20"/>
                                    <w:szCs w:val="20"/>
                                  </w:rPr>
                                  <w:t xml:space="preserve">NOMIS </w:t>
                                </w:r>
                                <w:r w:rsidRPr="00EC087C">
                                  <w:rPr>
                                    <w:sz w:val="20"/>
                                    <w:szCs w:val="20"/>
                                  </w:rPr>
                                  <w:t>have 10 corresponding service forms</w:t>
                                </w:r>
                              </w:p>
                            </w:txbxContent>
                          </wps:txbx>
                          <wps:bodyPr rot="0" vert="horz" wrap="square" lIns="91440" tIns="45720" rIns="91440" bIns="45720" anchor="t" anchorCtr="0" upright="1">
                            <a:noAutofit/>
                          </wps:bodyPr>
                        </wps:wsp>
                        <wps:wsp>
                          <wps:cNvPr id="34" name="AutoShape 48"/>
                          <wps:cNvSpPr>
                            <a:spLocks noChangeArrowheads="1"/>
                          </wps:cNvSpPr>
                          <wps:spPr bwMode="auto">
                            <a:xfrm>
                              <a:off x="846" y="7609"/>
                              <a:ext cx="5194" cy="924"/>
                            </a:xfrm>
                            <a:prstGeom prst="roundRect">
                              <a:avLst>
                                <a:gd name="adj" fmla="val 16667"/>
                              </a:avLst>
                            </a:prstGeom>
                            <a:solidFill>
                              <a:srgbClr val="FFFFFF"/>
                            </a:solidFill>
                            <a:ln w="9525">
                              <a:solidFill>
                                <a:srgbClr val="000000"/>
                              </a:solidFill>
                              <a:round/>
                              <a:headEnd/>
                              <a:tailEnd/>
                            </a:ln>
                          </wps:spPr>
                          <wps:txbx>
                            <w:txbxContent>
                              <w:p w14:paraId="18720FF2" w14:textId="78A13B41" w:rsidR="001309C5" w:rsidRPr="00EC087C" w:rsidRDefault="001309C5" w:rsidP="00C26D8F">
                                <w:pPr>
                                  <w:rPr>
                                    <w:sz w:val="20"/>
                                    <w:szCs w:val="20"/>
                                  </w:rPr>
                                </w:pPr>
                                <w:r w:rsidRPr="00EC087C">
                                  <w:rPr>
                                    <w:sz w:val="20"/>
                                    <w:szCs w:val="20"/>
                                  </w:rPr>
                                  <w:t xml:space="preserve">Confirm 10 enrollees are present on the </w:t>
                                </w:r>
                                <w:r>
                                  <w:rPr>
                                    <w:sz w:val="20"/>
                                    <w:szCs w:val="20"/>
                                  </w:rPr>
                                  <w:t>NOMIS</w:t>
                                </w:r>
                              </w:p>
                            </w:txbxContent>
                          </wps:txbx>
                          <wps:bodyPr rot="0" vert="horz" wrap="square" lIns="91440" tIns="45720" rIns="91440" bIns="45720" anchor="t" anchorCtr="0" upright="1">
                            <a:noAutofit/>
                          </wps:bodyPr>
                        </wps:wsp>
                        <wps:wsp>
                          <wps:cNvPr id="35" name="AutoShape 57"/>
                          <wps:cNvCnPr>
                            <a:cxnSpLocks noChangeShapeType="1"/>
                          </wps:cNvCnPr>
                          <wps:spPr bwMode="auto">
                            <a:xfrm flipH="1">
                              <a:off x="3857" y="1685"/>
                              <a:ext cx="682" cy="85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6" name="AutoShape 58"/>
                          <wps:cNvCnPr>
                            <a:cxnSpLocks noChangeShapeType="1"/>
                          </wps:cNvCnPr>
                          <wps:spPr bwMode="auto">
                            <a:xfrm>
                              <a:off x="8567" y="1685"/>
                              <a:ext cx="690" cy="85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7" name="AutoShape 63"/>
                          <wps:cNvSpPr>
                            <a:spLocks noChangeArrowheads="1"/>
                          </wps:cNvSpPr>
                          <wps:spPr bwMode="auto">
                            <a:xfrm>
                              <a:off x="3380" y="5615"/>
                              <a:ext cx="3507" cy="1741"/>
                            </a:xfrm>
                            <a:prstGeom prst="wedgeEllipseCallout">
                              <a:avLst>
                                <a:gd name="adj1" fmla="val -46704"/>
                                <a:gd name="adj2" fmla="val 29750"/>
                              </a:avLst>
                            </a:prstGeom>
                            <a:solidFill>
                              <a:srgbClr val="FFFFFF"/>
                            </a:solidFill>
                            <a:ln w="9525">
                              <a:solidFill>
                                <a:schemeClr val="bg1">
                                  <a:lumMod val="100000"/>
                                  <a:lumOff val="0"/>
                                </a:schemeClr>
                              </a:solidFill>
                              <a:miter lim="800000"/>
                              <a:headEnd/>
                              <a:tailEnd/>
                            </a:ln>
                          </wps:spPr>
                          <wps:txbx>
                            <w:txbxContent>
                              <w:p w14:paraId="57C8D4A8" w14:textId="2CB3523E" w:rsidR="001309C5" w:rsidRPr="007E3135" w:rsidRDefault="001309C5" w:rsidP="00E221F8">
                                <w:pPr>
                                  <w:rPr>
                                    <w:sz w:val="20"/>
                                    <w:szCs w:val="18"/>
                                  </w:rPr>
                                </w:pPr>
                                <w:r w:rsidRPr="007E3135">
                                  <w:rPr>
                                    <w:sz w:val="20"/>
                                    <w:szCs w:val="20"/>
                                  </w:rPr>
                                  <w:t xml:space="preserve">Trace and Find Corresponding </w:t>
                                </w:r>
                                <w:r w:rsidRPr="007E3135">
                                  <w:rPr>
                                    <w:sz w:val="20"/>
                                    <w:szCs w:val="18"/>
                                  </w:rPr>
                                  <w:t>Entries and Compare in the NOMIS</w:t>
                                </w:r>
                              </w:p>
                            </w:txbxContent>
                          </wps:txbx>
                          <wps:bodyPr rot="0" vert="horz" wrap="square" lIns="0" tIns="0" rIns="0" bIns="0" anchor="t" anchorCtr="0" upright="1">
                            <a:noAutofit/>
                          </wps:bodyPr>
                        </wps:wsp>
                        <wps:wsp>
                          <wps:cNvPr id="38" name="AutoShape 65"/>
                          <wps:cNvSpPr>
                            <a:spLocks noChangeArrowheads="1"/>
                          </wps:cNvSpPr>
                          <wps:spPr bwMode="auto">
                            <a:xfrm>
                              <a:off x="8933" y="5422"/>
                              <a:ext cx="2751" cy="2075"/>
                            </a:xfrm>
                            <a:prstGeom prst="wedgeEllipseCallout">
                              <a:avLst>
                                <a:gd name="adj1" fmla="val -23259"/>
                                <a:gd name="adj2" fmla="val 3907"/>
                              </a:avLst>
                            </a:prstGeom>
                            <a:solidFill>
                              <a:srgbClr val="FFFFFF"/>
                            </a:solidFill>
                            <a:ln w="9525">
                              <a:solidFill>
                                <a:schemeClr val="bg1">
                                  <a:lumMod val="100000"/>
                                  <a:lumOff val="0"/>
                                </a:schemeClr>
                              </a:solidFill>
                              <a:miter lim="800000"/>
                              <a:headEnd/>
                              <a:tailEnd/>
                            </a:ln>
                          </wps:spPr>
                          <wps:txbx>
                            <w:txbxContent>
                              <w:p w14:paraId="4E93057A" w14:textId="2F217C81" w:rsidR="001309C5" w:rsidRPr="00D80AD2" w:rsidRDefault="001309C5" w:rsidP="0040269D">
                                <w:pPr>
                                  <w:rPr>
                                    <w:sz w:val="20"/>
                                    <w:szCs w:val="20"/>
                                  </w:rPr>
                                </w:pPr>
                                <w:r w:rsidRPr="00D80AD2">
                                  <w:rPr>
                                    <w:sz w:val="20"/>
                                    <w:szCs w:val="20"/>
                                  </w:rPr>
                                  <w:t xml:space="preserve">Trace </w:t>
                                </w:r>
                                <w:r>
                                  <w:rPr>
                                    <w:sz w:val="20"/>
                                    <w:szCs w:val="20"/>
                                  </w:rPr>
                                  <w:t>a</w:t>
                                </w:r>
                                <w:r w:rsidRPr="00D80AD2">
                                  <w:rPr>
                                    <w:sz w:val="20"/>
                                    <w:szCs w:val="20"/>
                                  </w:rPr>
                                  <w:t xml:space="preserve">nd Find Corresponding Entries </w:t>
                                </w:r>
                                <w:r>
                                  <w:rPr>
                                    <w:sz w:val="20"/>
                                    <w:szCs w:val="20"/>
                                  </w:rPr>
                                  <w:t>a</w:t>
                                </w:r>
                                <w:r w:rsidRPr="00D80AD2">
                                  <w:rPr>
                                    <w:sz w:val="20"/>
                                    <w:szCs w:val="20"/>
                                  </w:rPr>
                                  <w:t xml:space="preserve">nd Compare </w:t>
                                </w:r>
                                <w:r>
                                  <w:rPr>
                                    <w:sz w:val="20"/>
                                    <w:szCs w:val="20"/>
                                  </w:rPr>
                                  <w:t>i</w:t>
                                </w:r>
                                <w:r w:rsidRPr="00D80AD2">
                                  <w:rPr>
                                    <w:sz w:val="20"/>
                                    <w:szCs w:val="20"/>
                                  </w:rPr>
                                  <w:t xml:space="preserve">n </w:t>
                                </w:r>
                                <w:r>
                                  <w:rPr>
                                    <w:sz w:val="20"/>
                                    <w:szCs w:val="20"/>
                                  </w:rPr>
                                  <w:t>t</w:t>
                                </w:r>
                                <w:r w:rsidRPr="00D80AD2">
                                  <w:rPr>
                                    <w:sz w:val="20"/>
                                    <w:szCs w:val="20"/>
                                  </w:rPr>
                                  <w:t>he Service Forms</w:t>
                                </w:r>
                              </w:p>
                            </w:txbxContent>
                          </wps:txbx>
                          <wps:bodyPr rot="0" vert="horz" wrap="square" lIns="0" tIns="0" rIns="0" bIns="0" anchor="t" anchorCtr="0" upright="1">
                            <a:noAutofit/>
                          </wps:bodyPr>
                        </wps:wsp>
                      </wpg:grpSp>
                      <wps:wsp>
                        <wps:cNvPr id="39" name="AutoShape 71"/>
                        <wps:cNvSpPr>
                          <a:spLocks noChangeArrowheads="1"/>
                        </wps:cNvSpPr>
                        <wps:spPr bwMode="auto">
                          <a:xfrm>
                            <a:off x="2151" y="5468"/>
                            <a:ext cx="503" cy="2011"/>
                          </a:xfrm>
                          <a:prstGeom prst="downArrow">
                            <a:avLst>
                              <a:gd name="adj1" fmla="val 50000"/>
                              <a:gd name="adj2" fmla="val 99950"/>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40" name="AutoShape 72"/>
                        <wps:cNvSpPr>
                          <a:spLocks noChangeArrowheads="1"/>
                        </wps:cNvSpPr>
                        <wps:spPr bwMode="auto">
                          <a:xfrm>
                            <a:off x="7945" y="5442"/>
                            <a:ext cx="503" cy="2037"/>
                          </a:xfrm>
                          <a:prstGeom prst="downArrow">
                            <a:avLst>
                              <a:gd name="adj1" fmla="val 50000"/>
                              <a:gd name="adj2" fmla="val 113569"/>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124" name="AutoShape 71"/>
                        <wps:cNvSpPr>
                          <a:spLocks noChangeArrowheads="1"/>
                        </wps:cNvSpPr>
                        <wps:spPr bwMode="auto">
                          <a:xfrm>
                            <a:off x="9116" y="3238"/>
                            <a:ext cx="227" cy="475"/>
                          </a:xfrm>
                          <a:prstGeom prst="downArrow">
                            <a:avLst>
                              <a:gd name="adj1" fmla="val 50000"/>
                              <a:gd name="adj2" fmla="val 99950"/>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125" name="AutoShape 71"/>
                        <wps:cNvSpPr>
                          <a:spLocks noChangeArrowheads="1"/>
                        </wps:cNvSpPr>
                        <wps:spPr bwMode="auto">
                          <a:xfrm>
                            <a:off x="2498" y="3212"/>
                            <a:ext cx="227" cy="475"/>
                          </a:xfrm>
                          <a:prstGeom prst="downArrow">
                            <a:avLst>
                              <a:gd name="adj1" fmla="val 50000"/>
                              <a:gd name="adj2" fmla="val 99950"/>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9E1F0D7" id="Group 75" o:spid="_x0000_s1027" style="position:absolute;left:0;text-align:left;margin-left:-2.5pt;margin-top:25pt;width:489.85pt;height:332.3pt;z-index:251680768;mso-position-horizontal-relative:margin" coordorigin="604,1066" coordsize="10838,75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">
                <v:group id="Group 67" o:spid="_x0000_s1028" style="position:absolute;left:604;top:1066;width:10838;height:7531" coordorigin="846,1066" coordsize="10838,7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rect id="Rectangle 40" o:spid="_x0000_s1029" style="position:absolute;left:3857;top:1066;width:5400;height: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" strokecolor="black [3213]">
                    <v:textbox>
                      <w:txbxContent>
                        <w:p w14:paraId="24131DF0" w14:textId="77777777" w:rsidR="001309C5" w:rsidRPr="0040269D" w:rsidRDefault="001309C5" w:rsidP="003B064B">
                          <w:pPr>
                            <w:jc w:val="center"/>
                            <w:rPr>
                              <w:b/>
                              <w:sz w:val="24"/>
                              <w:szCs w:val="24"/>
                            </w:rPr>
                          </w:pPr>
                          <w:r w:rsidRPr="0040269D">
                            <w:rPr>
                              <w:b/>
                              <w:sz w:val="24"/>
                              <w:szCs w:val="24"/>
                            </w:rPr>
                            <w:t>OVC CROSS CHECK AT CBO</w:t>
                          </w:r>
                        </w:p>
                      </w:txbxContent>
                    </v:textbox>
                  </v:rect>
                  <v:rect id="Rectangle 41" o:spid="_x0000_s1030" style="position:absolute;left:1580;top:2537;width:2580;height: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">
                    <v:textbox>
                      <w:txbxContent>
                        <w:p w14:paraId="0C703B16" w14:textId="77777777" w:rsidR="001309C5" w:rsidRPr="0040269D" w:rsidRDefault="001309C5" w:rsidP="003B064B">
                          <w:pPr>
                            <w:rPr>
                              <w:sz w:val="24"/>
                              <w:szCs w:val="24"/>
                            </w:rPr>
                          </w:pPr>
                          <w:r w:rsidRPr="0040269D">
                            <w:rPr>
                              <w:sz w:val="24"/>
                              <w:szCs w:val="24"/>
                            </w:rPr>
                            <w:t>CROSS CHECK 1</w:t>
                          </w:r>
                        </w:p>
                      </w:txbxContent>
                    </v:textbox>
                  </v:rect>
                  <v:rect id="Rectangle 42" o:spid="_x0000_s1031" style="position:absolute;left:8115;top:2537;width:3096;height: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">
                    <v:textbox>
                      <w:txbxContent>
                        <w:p w14:paraId="489765A0" w14:textId="77777777" w:rsidR="001309C5" w:rsidRPr="0040269D" w:rsidRDefault="001309C5" w:rsidP="003B064B">
                          <w:pPr>
                            <w:rPr>
                              <w:sz w:val="24"/>
                              <w:szCs w:val="24"/>
                            </w:rPr>
                          </w:pPr>
                          <w:r w:rsidRPr="0040269D">
                            <w:rPr>
                              <w:sz w:val="24"/>
                              <w:szCs w:val="24"/>
                            </w:rPr>
                            <w:t>CROSS CHECK 2</w:t>
                          </w:r>
                        </w:p>
                      </w:txbxContent>
                    </v:textbox>
                  </v:rect>
                  <v:rect id="Rectangle 43" o:spid="_x0000_s1032" style="position:absolute;left:7177;top:3783;width:4297;height:1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">
                    <v:textbox>
                      <w:txbxContent>
                        <w:p w14:paraId="73229286" w14:textId="5D162046" w:rsidR="001309C5" w:rsidRPr="00EC087C" w:rsidRDefault="001309C5" w:rsidP="00C26D8F">
                          <w:pPr>
                            <w:rPr>
                              <w:sz w:val="20"/>
                              <w:szCs w:val="20"/>
                            </w:rPr>
                          </w:pPr>
                          <w:r w:rsidRPr="00EC087C">
                            <w:rPr>
                              <w:sz w:val="20"/>
                              <w:szCs w:val="20"/>
                            </w:rPr>
                            <w:t>Select 10 Enrol</w:t>
                          </w:r>
                          <w:r>
                            <w:rPr>
                              <w:sz w:val="20"/>
                              <w:szCs w:val="20"/>
                            </w:rPr>
                            <w:t>l</w:t>
                          </w:r>
                          <w:r w:rsidRPr="00EC087C">
                            <w:rPr>
                              <w:sz w:val="20"/>
                              <w:szCs w:val="20"/>
                            </w:rPr>
                            <w:t xml:space="preserve">ment </w:t>
                          </w:r>
                          <w:r>
                            <w:rPr>
                              <w:sz w:val="20"/>
                              <w:szCs w:val="20"/>
                            </w:rPr>
                            <w:t>n</w:t>
                          </w:r>
                          <w:r w:rsidRPr="00EC087C">
                            <w:rPr>
                              <w:sz w:val="20"/>
                              <w:szCs w:val="20"/>
                            </w:rPr>
                            <w:t>umber</w:t>
                          </w:r>
                          <w:r>
                            <w:rPr>
                              <w:sz w:val="20"/>
                              <w:szCs w:val="20"/>
                            </w:rPr>
                            <w:t>s</w:t>
                          </w:r>
                          <w:r w:rsidRPr="00EC087C">
                            <w:rPr>
                              <w:sz w:val="20"/>
                              <w:szCs w:val="20"/>
                            </w:rPr>
                            <w:t xml:space="preserve"> </w:t>
                          </w:r>
                          <w:r>
                            <w:rPr>
                              <w:sz w:val="20"/>
                              <w:szCs w:val="20"/>
                            </w:rPr>
                            <w:t>a</w:t>
                          </w:r>
                          <w:r w:rsidRPr="00EC087C">
                            <w:rPr>
                              <w:sz w:val="20"/>
                              <w:szCs w:val="20"/>
                            </w:rPr>
                            <w:t xml:space="preserve">nd </w:t>
                          </w:r>
                          <w:r>
                            <w:rPr>
                              <w:sz w:val="20"/>
                              <w:szCs w:val="20"/>
                            </w:rPr>
                            <w:t>u</w:t>
                          </w:r>
                          <w:r w:rsidRPr="00EC087C">
                            <w:rPr>
                              <w:sz w:val="20"/>
                              <w:szCs w:val="20"/>
                            </w:rPr>
                            <w:t xml:space="preserve">nique </w:t>
                          </w:r>
                          <w:r>
                            <w:rPr>
                              <w:sz w:val="20"/>
                              <w:szCs w:val="20"/>
                            </w:rPr>
                            <w:t>i</w:t>
                          </w:r>
                          <w:r w:rsidRPr="00EC087C">
                            <w:rPr>
                              <w:sz w:val="20"/>
                              <w:szCs w:val="20"/>
                            </w:rPr>
                            <w:t xml:space="preserve">dentifiers </w:t>
                          </w:r>
                          <w:r>
                            <w:rPr>
                              <w:sz w:val="20"/>
                              <w:szCs w:val="20"/>
                            </w:rPr>
                            <w:t xml:space="preserve">within the </w:t>
                          </w:r>
                          <w:r w:rsidRPr="00EC087C">
                            <w:rPr>
                              <w:sz w:val="20"/>
                              <w:szCs w:val="20"/>
                            </w:rPr>
                            <w:t xml:space="preserve">Reporting Period </w:t>
                          </w:r>
                          <w:r>
                            <w:rPr>
                              <w:sz w:val="20"/>
                              <w:szCs w:val="20"/>
                            </w:rPr>
                            <w:t>f</w:t>
                          </w:r>
                          <w:r w:rsidRPr="00EC087C">
                            <w:rPr>
                              <w:sz w:val="20"/>
                              <w:szCs w:val="20"/>
                            </w:rPr>
                            <w:t xml:space="preserve">rom </w:t>
                          </w:r>
                          <w:r w:rsidRPr="00E221F8">
                            <w:rPr>
                              <w:bCs/>
                              <w:sz w:val="20"/>
                              <w:szCs w:val="20"/>
                            </w:rPr>
                            <w:t>NOMIS</w:t>
                          </w:r>
                        </w:p>
                        <w:p w14:paraId="105C11FF" w14:textId="77777777" w:rsidR="001309C5" w:rsidRDefault="001309C5" w:rsidP="003B064B"/>
                      </w:txbxContent>
                    </v:textbox>
                  </v:rect>
                  <v:rect id="Rectangle 44" o:spid="_x0000_s1033" style="position:absolute;left:1060;top:3684;width:4341;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">
                    <v:textbox>
                      <w:txbxContent>
                        <w:p w14:paraId="372B2C18" w14:textId="1925E02F" w:rsidR="001309C5" w:rsidRDefault="001309C5" w:rsidP="00C572FC">
                          <w:r w:rsidRPr="00EC087C">
                            <w:rPr>
                              <w:sz w:val="20"/>
                              <w:szCs w:val="20"/>
                            </w:rPr>
                            <w:t xml:space="preserve">Select 10 Beneficiary Service Forms </w:t>
                          </w:r>
                          <w:r>
                            <w:rPr>
                              <w:sz w:val="20"/>
                              <w:szCs w:val="20"/>
                            </w:rPr>
                            <w:t>(r</w:t>
                          </w:r>
                          <w:r w:rsidRPr="00EC087C">
                            <w:rPr>
                              <w:sz w:val="20"/>
                              <w:szCs w:val="20"/>
                            </w:rPr>
                            <w:t xml:space="preserve">andomly </w:t>
                          </w:r>
                          <w:r>
                            <w:rPr>
                              <w:sz w:val="20"/>
                              <w:szCs w:val="20"/>
                            </w:rPr>
                            <w:t>where feasible) w</w:t>
                          </w:r>
                          <w:r w:rsidRPr="00EC087C">
                            <w:rPr>
                              <w:sz w:val="20"/>
                              <w:szCs w:val="20"/>
                            </w:rPr>
                            <w:t xml:space="preserve">ithin </w:t>
                          </w:r>
                          <w:r>
                            <w:rPr>
                              <w:sz w:val="20"/>
                              <w:szCs w:val="20"/>
                            </w:rPr>
                            <w:t>t</w:t>
                          </w:r>
                          <w:r w:rsidRPr="00EC087C">
                            <w:rPr>
                              <w:sz w:val="20"/>
                              <w:szCs w:val="20"/>
                            </w:rPr>
                            <w:t xml:space="preserve">he Reporting Period </w:t>
                          </w:r>
                          <w:r>
                            <w:rPr>
                              <w:sz w:val="20"/>
                              <w:szCs w:val="20"/>
                            </w:rPr>
                            <w:t>f</w:t>
                          </w:r>
                          <w:r w:rsidRPr="00EC087C">
                            <w:rPr>
                              <w:sz w:val="20"/>
                              <w:szCs w:val="20"/>
                            </w:rPr>
                            <w:t>rom 10 Folders (</w:t>
                          </w:r>
                          <w:r>
                            <w:rPr>
                              <w:sz w:val="20"/>
                              <w:szCs w:val="20"/>
                            </w:rPr>
                            <w:t xml:space="preserve">Using </w:t>
                          </w:r>
                          <w:r w:rsidRPr="00EC087C">
                            <w:rPr>
                              <w:sz w:val="20"/>
                              <w:szCs w:val="20"/>
                            </w:rPr>
                            <w:t>Enro</w:t>
                          </w:r>
                          <w:r>
                            <w:rPr>
                              <w:sz w:val="20"/>
                              <w:szCs w:val="20"/>
                            </w:rPr>
                            <w:t>l</w:t>
                          </w:r>
                          <w:r w:rsidRPr="00EC087C">
                            <w:rPr>
                              <w:sz w:val="20"/>
                              <w:szCs w:val="20"/>
                            </w:rPr>
                            <w:t>lment Number</w:t>
                          </w:r>
                          <w:r>
                            <w:t xml:space="preserve"> a</w:t>
                          </w:r>
                          <w:r w:rsidRPr="00EC087C">
                            <w:rPr>
                              <w:sz w:val="20"/>
                              <w:szCs w:val="20"/>
                            </w:rPr>
                            <w:t>nd Unique Identifiers)</w:t>
                          </w:r>
                        </w:p>
                      </w:txbxContent>
                    </v:textbox>
                  </v:rect>
                  <v:roundrect id="AutoShape 46" o:spid="_x0000_s1034" style="position:absolute;left:7061;top:7598;width:4304;height:999;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">
                    <v:textbox>
                      <w:txbxContent>
                        <w:p w14:paraId="0E476100" w14:textId="179BEA68" w:rsidR="001309C5" w:rsidRPr="00EC087C" w:rsidRDefault="001309C5" w:rsidP="00C26D8F">
                          <w:pPr>
                            <w:rPr>
                              <w:sz w:val="20"/>
                              <w:szCs w:val="20"/>
                            </w:rPr>
                          </w:pPr>
                          <w:r w:rsidRPr="00EC087C">
                            <w:rPr>
                              <w:sz w:val="20"/>
                              <w:szCs w:val="20"/>
                            </w:rPr>
                            <w:t xml:space="preserve">Confirm enrollees in </w:t>
                          </w:r>
                          <w:r>
                            <w:rPr>
                              <w:sz w:val="20"/>
                              <w:szCs w:val="20"/>
                            </w:rPr>
                            <w:t xml:space="preserve">NOMIS </w:t>
                          </w:r>
                          <w:r w:rsidRPr="00EC087C">
                            <w:rPr>
                              <w:sz w:val="20"/>
                              <w:szCs w:val="20"/>
                            </w:rPr>
                            <w:t>have 10 corresponding service forms</w:t>
                          </w:r>
                        </w:p>
                      </w:txbxContent>
                    </v:textbox>
                  </v:roundrect>
                  <v:roundrect id="AutoShape 48" o:spid="_x0000_s1035" style="position:absolute;left:846;top:7609;width:5194;height:92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">
                    <v:textbox>
                      <w:txbxContent>
                        <w:p w14:paraId="18720FF2" w14:textId="78A13B41" w:rsidR="001309C5" w:rsidRPr="00EC087C" w:rsidRDefault="001309C5" w:rsidP="00C26D8F">
                          <w:pPr>
                            <w:rPr>
                              <w:sz w:val="20"/>
                              <w:szCs w:val="20"/>
                            </w:rPr>
                          </w:pPr>
                          <w:r w:rsidRPr="00EC087C">
                            <w:rPr>
                              <w:sz w:val="20"/>
                              <w:szCs w:val="20"/>
                            </w:rPr>
                            <w:t xml:space="preserve">Confirm 10 enrollees are present on the </w:t>
                          </w:r>
                          <w:r>
                            <w:rPr>
                              <w:sz w:val="20"/>
                              <w:szCs w:val="20"/>
                            </w:rPr>
                            <w:t>NOMIS</w:t>
                          </w:r>
                        </w:p>
                      </w:txbxContent>
                    </v:textbox>
                  </v:roundrect>
                  <v:shapetype id="_x0000_t32" coordsize="21600,21600" o:spt="32" o:oned="t" path="m,l21600,21600e" filled="f">
                    <v:path arrowok="t" fillok="f" o:connecttype="none"/>
                    <o:lock v:ext="edit" shapetype="t"/>
                  </v:shapetype>
                  <v:shape id="AutoShape 57" o:spid="_x0000_s1036" type="#_x0000_t32" style="position:absolute;left:3857;top:1685;width:682;height:85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">
                    <v:stroke endarrow="block"/>
                  </v:shape>
                  <v:shape id="AutoShape 58" o:spid="_x0000_s1037" type="#_x0000_t32" style="position:absolute;left:8567;top:1685;width:690;height:8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">
                    <v:stroke endarrow="block"/>
                  </v:shape>
                  <v:shapetype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AutoShape 63" o:spid="_x0000_s1038" type="#_x0000_t63" style="position:absolute;left:3380;top:5615;width:3507;height:17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" adj="712,17226" strokecolor="white [3212]">
                    <v:textbox inset="0,0,0,0">
                      <w:txbxContent>
                        <w:p w14:paraId="57C8D4A8" w14:textId="2CB3523E" w:rsidR="001309C5" w:rsidRPr="007E3135" w:rsidRDefault="001309C5" w:rsidP="00E221F8">
                          <w:pPr>
                            <w:rPr>
                              <w:sz w:val="20"/>
                              <w:szCs w:val="18"/>
                            </w:rPr>
                          </w:pPr>
                          <w:r w:rsidRPr="007E3135">
                            <w:rPr>
                              <w:sz w:val="20"/>
                              <w:szCs w:val="20"/>
                            </w:rPr>
                            <w:t xml:space="preserve">Trace and Find Corresponding </w:t>
                          </w:r>
                          <w:r w:rsidRPr="007E3135">
                            <w:rPr>
                              <w:sz w:val="20"/>
                              <w:szCs w:val="18"/>
                            </w:rPr>
                            <w:t>Entries and Compare in the NOMIS</w:t>
                          </w:r>
                        </w:p>
                      </w:txbxContent>
                    </v:textbox>
                  </v:shape>
                  <v:shape id="AutoShape 65" o:spid="_x0000_s1039" type="#_x0000_t63" style="position:absolute;left:8933;top:5422;width:2751;height:20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" adj="5776,11644" strokecolor="white [3212]">
                    <v:textbox inset="0,0,0,0">
                      <w:txbxContent>
                        <w:p w14:paraId="4E93057A" w14:textId="2F217C81" w:rsidR="001309C5" w:rsidRPr="00D80AD2" w:rsidRDefault="001309C5" w:rsidP="0040269D">
                          <w:pPr>
                            <w:rPr>
                              <w:sz w:val="20"/>
                              <w:szCs w:val="20"/>
                            </w:rPr>
                          </w:pPr>
                          <w:r w:rsidRPr="00D80AD2">
                            <w:rPr>
                              <w:sz w:val="20"/>
                              <w:szCs w:val="20"/>
                            </w:rPr>
                            <w:t xml:space="preserve">Trace </w:t>
                          </w:r>
                          <w:r>
                            <w:rPr>
                              <w:sz w:val="20"/>
                              <w:szCs w:val="20"/>
                            </w:rPr>
                            <w:t>a</w:t>
                          </w:r>
                          <w:r w:rsidRPr="00D80AD2">
                            <w:rPr>
                              <w:sz w:val="20"/>
                              <w:szCs w:val="20"/>
                            </w:rPr>
                            <w:t xml:space="preserve">nd Find Corresponding Entries </w:t>
                          </w:r>
                          <w:r>
                            <w:rPr>
                              <w:sz w:val="20"/>
                              <w:szCs w:val="20"/>
                            </w:rPr>
                            <w:t>a</w:t>
                          </w:r>
                          <w:r w:rsidRPr="00D80AD2">
                            <w:rPr>
                              <w:sz w:val="20"/>
                              <w:szCs w:val="20"/>
                            </w:rPr>
                            <w:t xml:space="preserve">nd Compare </w:t>
                          </w:r>
                          <w:r>
                            <w:rPr>
                              <w:sz w:val="20"/>
                              <w:szCs w:val="20"/>
                            </w:rPr>
                            <w:t>i</w:t>
                          </w:r>
                          <w:r w:rsidRPr="00D80AD2">
                            <w:rPr>
                              <w:sz w:val="20"/>
                              <w:szCs w:val="20"/>
                            </w:rPr>
                            <w:t xml:space="preserve">n </w:t>
                          </w:r>
                          <w:r>
                            <w:rPr>
                              <w:sz w:val="20"/>
                              <w:szCs w:val="20"/>
                            </w:rPr>
                            <w:t>t</w:t>
                          </w:r>
                          <w:r w:rsidRPr="00D80AD2">
                            <w:rPr>
                              <w:sz w:val="20"/>
                              <w:szCs w:val="20"/>
                            </w:rPr>
                            <w:t>he Service Forms</w:t>
                          </w:r>
                        </w:p>
                      </w:txbxContent>
                    </v:textbox>
                  </v:shape>
                </v:group>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utoShape 71" o:spid="_x0000_s1040" type="#_x0000_t67" style="position:absolute;left:2151;top:5468;width:503;height:2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">
                  <v:textbox style="layout-flow:vertical-ideographic"/>
                </v:shape>
                <v:shape id="AutoShape 72" o:spid="_x0000_s1041" type="#_x0000_t67" style="position:absolute;left:7945;top:5442;width:503;height:20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" adj="15543">
                  <v:textbox style="layout-flow:vertical-ideographic"/>
                </v:shape>
                <v:shape id="AutoShape 71" o:spid="_x0000_s1042" type="#_x0000_t67" style="position:absolute;left:9116;top:3238;width:227;height: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" adj="11283">
                  <v:textbox style="layout-flow:vertical-ideographic"/>
                </v:shape>
                <v:shape id="AutoShape 71" o:spid="_x0000_s1043" type="#_x0000_t67" style="position:absolute;left:2498;top:3212;width:227;height: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" adj="11283">
                  <v:textbox style="layout-flow:vertical-ideographic"/>
                </v:shape>
                <w10:wrap anchorx="margin"/>
              </v:group>
            </w:pict>
          </mc:Fallback>
        </mc:AlternateContent>
      </w:r>
      <w:r w:rsidR="009B3D26" w:rsidRPr="00AF0E66">
        <w:rPr>
          <w:i/>
          <w:iCs/>
          <w:color w:val="1F497D" w:themeColor="text2"/>
          <w:sz w:val="18"/>
          <w:szCs w:val="18"/>
        </w:rPr>
        <w:t xml:space="preserve">Figure </w:t>
      </w:r>
      <w:r w:rsidR="00040294">
        <w:rPr>
          <w:i/>
          <w:iCs/>
          <w:color w:val="1F497D" w:themeColor="text2"/>
          <w:sz w:val="18"/>
          <w:szCs w:val="18"/>
        </w:rPr>
        <w:fldChar w:fldCharType="begin"/>
      </w:r>
      <w:r w:rsidR="00040294">
        <w:rPr>
          <w:i/>
          <w:iCs/>
          <w:color w:val="1F497D" w:themeColor="text2"/>
          <w:sz w:val="18"/>
          <w:szCs w:val="18"/>
        </w:rPr>
        <w:instrText xml:space="preserve"> SEQ Figure \* ARABIC </w:instrText>
      </w:r>
      <w:r w:rsidR="00040294">
        <w:rPr>
          <w:i/>
          <w:iCs/>
          <w:color w:val="1F497D" w:themeColor="text2"/>
          <w:sz w:val="18"/>
          <w:szCs w:val="18"/>
        </w:rPr>
        <w:fldChar w:fldCharType="separate"/>
      </w:r>
      <w:r w:rsidR="00C66CA7">
        <w:rPr>
          <w:i/>
          <w:iCs/>
          <w:noProof/>
          <w:color w:val="1F497D" w:themeColor="text2"/>
          <w:sz w:val="18"/>
          <w:szCs w:val="18"/>
        </w:rPr>
        <w:t>13</w:t>
      </w:r>
      <w:r w:rsidR="00040294">
        <w:rPr>
          <w:i/>
          <w:iCs/>
          <w:color w:val="1F497D" w:themeColor="text2"/>
          <w:sz w:val="18"/>
          <w:szCs w:val="18"/>
        </w:rPr>
        <w:fldChar w:fldCharType="end"/>
      </w:r>
      <w:bookmarkEnd w:id="329"/>
      <w:r w:rsidR="009B3D26" w:rsidRPr="00AF0E66">
        <w:rPr>
          <w:i/>
          <w:iCs/>
          <w:color w:val="1F497D" w:themeColor="text2"/>
          <w:sz w:val="18"/>
          <w:szCs w:val="18"/>
        </w:rPr>
        <w:t>. Methodology for Cross-Checks at</w:t>
      </w:r>
      <w:r w:rsidR="005538C3">
        <w:rPr>
          <w:i/>
          <w:iCs/>
          <w:color w:val="1F497D" w:themeColor="text2"/>
          <w:sz w:val="18"/>
          <w:szCs w:val="18"/>
        </w:rPr>
        <w:t xml:space="preserve"> CBO</w:t>
      </w:r>
      <w:r w:rsidR="009B3D26" w:rsidRPr="00AF0E66">
        <w:rPr>
          <w:i/>
          <w:iCs/>
          <w:color w:val="1F497D" w:themeColor="text2"/>
          <w:sz w:val="18"/>
          <w:szCs w:val="18"/>
        </w:rPr>
        <w:t xml:space="preserve"> Level</w:t>
      </w:r>
      <w:bookmarkEnd w:id="330"/>
      <w:bookmarkEnd w:id="331"/>
      <w:bookmarkEnd w:id="332"/>
      <w:bookmarkEnd w:id="333"/>
    </w:p>
    <w:p w14:paraId="7D72D738" w14:textId="2C7AC984" w:rsidR="009B3D26" w:rsidRPr="00AF0E66" w:rsidRDefault="009B3D26" w:rsidP="009B3D26">
      <w:pPr>
        <w:spacing w:before="240" w:line="240" w:lineRule="auto"/>
        <w:jc w:val="both"/>
      </w:pPr>
    </w:p>
    <w:p w14:paraId="39B78637" w14:textId="77777777" w:rsidR="009B3D26" w:rsidRPr="00AF0E66" w:rsidRDefault="009B3D26" w:rsidP="009B3D26">
      <w:pPr>
        <w:spacing w:before="240" w:line="240" w:lineRule="auto"/>
        <w:jc w:val="both"/>
      </w:pPr>
    </w:p>
    <w:p w14:paraId="50A4C405" w14:textId="77777777" w:rsidR="009B3D26" w:rsidRPr="00AF0E66" w:rsidRDefault="009B3D26" w:rsidP="009B3D26">
      <w:pPr>
        <w:spacing w:before="240" w:line="240" w:lineRule="auto"/>
        <w:jc w:val="both"/>
      </w:pPr>
    </w:p>
    <w:p w14:paraId="5C00DE10" w14:textId="77777777" w:rsidR="009B3D26" w:rsidRPr="00AF0E66" w:rsidRDefault="009B3D26" w:rsidP="009B3D26">
      <w:pPr>
        <w:spacing w:before="240" w:line="240" w:lineRule="auto"/>
        <w:jc w:val="both"/>
      </w:pPr>
    </w:p>
    <w:p w14:paraId="2853FB62" w14:textId="77777777" w:rsidR="009B3D26" w:rsidRPr="00AF0E66" w:rsidRDefault="009B3D26" w:rsidP="009B3D26">
      <w:pPr>
        <w:spacing w:before="240" w:line="240" w:lineRule="auto"/>
        <w:jc w:val="both"/>
      </w:pPr>
    </w:p>
    <w:p w14:paraId="38DFA3D6" w14:textId="77777777" w:rsidR="009B3D26" w:rsidRPr="00AF0E66" w:rsidRDefault="009B3D26" w:rsidP="009B3D26">
      <w:pPr>
        <w:spacing w:before="240" w:line="240" w:lineRule="auto"/>
        <w:jc w:val="both"/>
      </w:pPr>
    </w:p>
    <w:p w14:paraId="769D1C49" w14:textId="77777777" w:rsidR="009B3D26" w:rsidRPr="00AF0E66" w:rsidRDefault="009B3D26" w:rsidP="009B3D26">
      <w:pPr>
        <w:spacing w:before="240" w:line="240" w:lineRule="auto"/>
        <w:jc w:val="both"/>
      </w:pPr>
    </w:p>
    <w:p w14:paraId="04530AAB" w14:textId="77777777" w:rsidR="009B3D26" w:rsidRPr="00AF0E66" w:rsidRDefault="009B3D26" w:rsidP="009B3D26">
      <w:pPr>
        <w:spacing w:before="240" w:line="240" w:lineRule="auto"/>
        <w:jc w:val="both"/>
      </w:pPr>
    </w:p>
    <w:p w14:paraId="00CCF633" w14:textId="77777777" w:rsidR="009B3D26" w:rsidRPr="00AF0E66" w:rsidRDefault="009B3D26" w:rsidP="009B3D26">
      <w:pPr>
        <w:spacing w:before="240" w:line="240" w:lineRule="auto"/>
        <w:jc w:val="both"/>
      </w:pPr>
    </w:p>
    <w:p w14:paraId="520DBF38" w14:textId="77777777" w:rsidR="009B3D26" w:rsidRPr="00AF0E66" w:rsidRDefault="009B3D26" w:rsidP="009B3D26">
      <w:pPr>
        <w:spacing w:before="240" w:line="240" w:lineRule="auto"/>
        <w:jc w:val="both"/>
      </w:pPr>
    </w:p>
    <w:p w14:paraId="746DA620" w14:textId="77777777" w:rsidR="009B3D26" w:rsidRPr="00AF0E66" w:rsidRDefault="009B3D26" w:rsidP="009B3D26">
      <w:pPr>
        <w:spacing w:before="240" w:line="240" w:lineRule="auto"/>
        <w:jc w:val="both"/>
      </w:pPr>
    </w:p>
    <w:p w14:paraId="2D8B1CAD" w14:textId="77777777" w:rsidR="009B3D26" w:rsidRPr="00AF0E66" w:rsidRDefault="009B3D26" w:rsidP="009B3D26">
      <w:pPr>
        <w:spacing w:before="240" w:line="240" w:lineRule="auto"/>
        <w:jc w:val="both"/>
      </w:pPr>
    </w:p>
    <w:p w14:paraId="4CD7E6D9" w14:textId="77777777" w:rsidR="009B3D26" w:rsidRPr="00AF0E66" w:rsidRDefault="009B3D26" w:rsidP="009B3D26">
      <w:pPr>
        <w:spacing w:before="240" w:line="240" w:lineRule="auto"/>
        <w:jc w:val="both"/>
      </w:pPr>
    </w:p>
    <w:p w14:paraId="11BFF00C" w14:textId="77777777" w:rsidR="009B3D26" w:rsidRPr="00AF0E66" w:rsidRDefault="009B3D26" w:rsidP="009B3D26">
      <w:pPr>
        <w:spacing w:before="240" w:line="240" w:lineRule="auto"/>
        <w:jc w:val="both"/>
      </w:pPr>
    </w:p>
    <w:p w14:paraId="7FDEABFD" w14:textId="77777777" w:rsidR="009B3D26" w:rsidRPr="00AF0E66" w:rsidRDefault="009B3D26" w:rsidP="009B3D26">
      <w:pPr>
        <w:spacing w:before="240" w:line="240" w:lineRule="auto"/>
        <w:jc w:val="both"/>
      </w:pPr>
    </w:p>
    <w:bookmarkEnd w:id="328"/>
    <w:p w14:paraId="1C79110F" w14:textId="77777777" w:rsidR="009B3D26" w:rsidRPr="00AF0E66" w:rsidRDefault="009B3D26" w:rsidP="009B3D26">
      <w:pPr>
        <w:spacing w:before="240" w:line="240" w:lineRule="auto"/>
        <w:jc w:val="both"/>
        <w:sectPr w:rsidR="009B3D26" w:rsidRPr="00AF0E66" w:rsidSect="000B0565">
          <w:pgSz w:w="12240" w:h="15840"/>
          <w:pgMar w:top="1440" w:right="1440" w:bottom="1440" w:left="1440" w:header="720" w:footer="720" w:gutter="0"/>
          <w:cols w:space="720"/>
        </w:sectPr>
      </w:pPr>
    </w:p>
    <w:p w14:paraId="6B902D1C" w14:textId="18CC390A" w:rsidR="009B3D26" w:rsidRPr="00AF0E66" w:rsidRDefault="00FF3F3D" w:rsidP="00942C1E">
      <w:pPr>
        <w:pStyle w:val="Heading2"/>
      </w:pPr>
      <w:bookmarkStart w:id="334" w:name="_Toc493946701"/>
      <w:bookmarkStart w:id="335" w:name="_Toc497344324"/>
      <w:bookmarkStart w:id="336" w:name="_Toc525931004"/>
      <w:r>
        <w:lastRenderedPageBreak/>
        <w:t xml:space="preserve">8.6 </w:t>
      </w:r>
      <w:r w:rsidR="009B3D26" w:rsidRPr="00AF0E66">
        <w:t>DATA BACKUP MECHANISM</w:t>
      </w:r>
      <w:r w:rsidR="00F13AAA">
        <w:t>S IN AKWA IBOM STATE CBO</w:t>
      </w:r>
      <w:bookmarkEnd w:id="334"/>
      <w:bookmarkEnd w:id="335"/>
      <w:r w:rsidR="00F13AAA">
        <w:t>s</w:t>
      </w:r>
      <w:bookmarkEnd w:id="336"/>
    </w:p>
    <w:p w14:paraId="151F8203" w14:textId="58F937B5" w:rsidR="009B3D26" w:rsidRPr="00FF3F3D" w:rsidRDefault="00FF3F3D" w:rsidP="00FF3F3D">
      <w:pPr>
        <w:pStyle w:val="Caption"/>
        <w:rPr>
          <w:rFonts w:cs="Arial"/>
          <w:iCs w:val="0"/>
        </w:rPr>
      </w:pPr>
      <w:bookmarkStart w:id="337" w:name="_Ref493258181"/>
      <w:bookmarkStart w:id="338" w:name="_Ref493258200"/>
      <w:bookmarkStart w:id="339" w:name="_Toc493946712"/>
      <w:bookmarkStart w:id="340" w:name="_Toc497344352"/>
      <w:bookmarkStart w:id="341" w:name="_Toc525931028"/>
      <w:r w:rsidRPr="00FF3F3D">
        <w:t xml:space="preserve">Table </w:t>
      </w:r>
      <w:r w:rsidR="00833952">
        <w:rPr>
          <w:noProof/>
        </w:rPr>
        <w:fldChar w:fldCharType="begin"/>
      </w:r>
      <w:r w:rsidR="00833952">
        <w:rPr>
          <w:noProof/>
        </w:rPr>
        <w:instrText xml:space="preserve"> SEQ Table \* ARABIC </w:instrText>
      </w:r>
      <w:r w:rsidR="00833952">
        <w:rPr>
          <w:noProof/>
        </w:rPr>
        <w:fldChar w:fldCharType="separate"/>
      </w:r>
      <w:r w:rsidR="00C66CA7">
        <w:rPr>
          <w:noProof/>
        </w:rPr>
        <w:t>16</w:t>
      </w:r>
      <w:r w:rsidR="00833952">
        <w:rPr>
          <w:noProof/>
        </w:rPr>
        <w:fldChar w:fldCharType="end"/>
      </w:r>
      <w:bookmarkEnd w:id="337"/>
      <w:r w:rsidR="009B3D26" w:rsidRPr="00FF3F3D">
        <w:rPr>
          <w:iCs w:val="0"/>
        </w:rPr>
        <w:t xml:space="preserve">. </w:t>
      </w:r>
      <w:r w:rsidR="009B3D26" w:rsidRPr="00FF3F3D">
        <w:rPr>
          <w:rFonts w:cs="Arial"/>
          <w:iCs w:val="0"/>
        </w:rPr>
        <w:t xml:space="preserve">Backup Mechanisms Utilized in </w:t>
      </w:r>
      <w:r w:rsidR="00B66B81" w:rsidRPr="00FF3F3D">
        <w:rPr>
          <w:rFonts w:cs="Arial"/>
          <w:iCs w:val="0"/>
        </w:rPr>
        <w:t xml:space="preserve">Akwa Ibom </w:t>
      </w:r>
      <w:r w:rsidR="009B3D26" w:rsidRPr="00FF3F3D">
        <w:rPr>
          <w:rFonts w:cs="Arial"/>
          <w:iCs w:val="0"/>
        </w:rPr>
        <w:t>State CBOs Visited</w:t>
      </w:r>
      <w:bookmarkEnd w:id="338"/>
      <w:bookmarkEnd w:id="339"/>
      <w:bookmarkEnd w:id="340"/>
      <w:bookmarkEnd w:id="341"/>
    </w:p>
    <w:tbl>
      <w:tblPr>
        <w:tblStyle w:val="GridTable4-Accent1"/>
        <w:tblW w:w="10207" w:type="dxa"/>
        <w:jc w:val="center"/>
        <w:tblLook w:val="04A0" w:firstRow="1" w:lastRow="0" w:firstColumn="1" w:lastColumn="0" w:noHBand="0" w:noVBand="1"/>
      </w:tblPr>
      <w:tblGrid>
        <w:gridCol w:w="1399"/>
        <w:gridCol w:w="1060"/>
        <w:gridCol w:w="952"/>
        <w:gridCol w:w="752"/>
        <w:gridCol w:w="613"/>
        <w:gridCol w:w="681"/>
        <w:gridCol w:w="681"/>
        <w:gridCol w:w="889"/>
        <w:gridCol w:w="948"/>
        <w:gridCol w:w="642"/>
        <w:gridCol w:w="606"/>
        <w:gridCol w:w="984"/>
      </w:tblGrid>
      <w:tr w:rsidR="00F730DB" w:rsidRPr="00FF3F3D" w14:paraId="763DEF18" w14:textId="77777777" w:rsidTr="00FF3F3D">
        <w:trPr>
          <w:cnfStyle w:val="100000000000" w:firstRow="1" w:lastRow="0" w:firstColumn="0" w:lastColumn="0" w:oddVBand="0" w:evenVBand="0" w:oddHBand="0" w:evenHBand="0" w:firstRowFirstColumn="0" w:firstRowLastColumn="0" w:lastRowFirstColumn="0" w:lastRowLastColumn="0"/>
          <w:trHeight w:val="402"/>
          <w:jc w:val="center"/>
        </w:trPr>
        <w:tc>
          <w:tcPr>
            <w:cnfStyle w:val="001000000000" w:firstRow="0" w:lastRow="0" w:firstColumn="1" w:lastColumn="0" w:oddVBand="0" w:evenVBand="0" w:oddHBand="0" w:evenHBand="0" w:firstRowFirstColumn="0" w:firstRowLastColumn="0" w:lastRowFirstColumn="0" w:lastRowLastColumn="0"/>
            <w:tcW w:w="1734" w:type="dxa"/>
            <w:vMerge w:val="restart"/>
            <w:shd w:val="clear" w:color="auto" w:fill="002060"/>
          </w:tcPr>
          <w:p w14:paraId="74CB63DC" w14:textId="4940FD0B" w:rsidR="00F730DB" w:rsidRPr="00FF3F3D" w:rsidRDefault="00F730DB" w:rsidP="000201BE">
            <w:pPr>
              <w:spacing w:after="0" w:line="240" w:lineRule="auto"/>
              <w:jc w:val="both"/>
              <w:rPr>
                <w:color w:val="FFFFFF" w:themeColor="background1"/>
                <w:sz w:val="18"/>
                <w:szCs w:val="18"/>
              </w:rPr>
            </w:pPr>
            <w:bookmarkStart w:id="342" w:name="_Hlk493151745"/>
            <w:r w:rsidRPr="00FF3F3D">
              <w:rPr>
                <w:color w:val="FFFFFF" w:themeColor="background1"/>
                <w:sz w:val="18"/>
                <w:szCs w:val="18"/>
              </w:rPr>
              <w:t xml:space="preserve">Name of CBO </w:t>
            </w:r>
          </w:p>
        </w:tc>
        <w:tc>
          <w:tcPr>
            <w:tcW w:w="6272" w:type="dxa"/>
            <w:gridSpan w:val="8"/>
            <w:shd w:val="clear" w:color="auto" w:fill="002060"/>
          </w:tcPr>
          <w:p w14:paraId="39C2E6A8" w14:textId="77777777" w:rsidR="00F730DB" w:rsidRPr="00FF3F3D" w:rsidRDefault="00F730DB" w:rsidP="000201BE">
            <w:pPr>
              <w:spacing w:after="0" w:line="240" w:lineRule="auto"/>
              <w:jc w:val="both"/>
              <w:cnfStyle w:val="100000000000" w:firstRow="1" w:lastRow="0" w:firstColumn="0" w:lastColumn="0" w:oddVBand="0" w:evenVBand="0" w:oddHBand="0" w:evenHBand="0" w:firstRowFirstColumn="0" w:firstRowLastColumn="0" w:lastRowFirstColumn="0" w:lastRowLastColumn="0"/>
              <w:rPr>
                <w:color w:val="FFFFFF" w:themeColor="background1"/>
                <w:sz w:val="18"/>
                <w:szCs w:val="18"/>
              </w:rPr>
            </w:pPr>
            <w:r w:rsidRPr="00FF3F3D">
              <w:rPr>
                <w:color w:val="FFFFFF" w:themeColor="background1"/>
                <w:sz w:val="18"/>
                <w:szCs w:val="18"/>
              </w:rPr>
              <w:t>Backup Mechanism Utilized</w:t>
            </w:r>
          </w:p>
        </w:tc>
        <w:tc>
          <w:tcPr>
            <w:tcW w:w="585" w:type="dxa"/>
            <w:shd w:val="clear" w:color="auto" w:fill="002060"/>
          </w:tcPr>
          <w:p w14:paraId="108F6FFF" w14:textId="77777777" w:rsidR="00F730DB" w:rsidRPr="00FF3F3D" w:rsidRDefault="00F730DB" w:rsidP="000201BE">
            <w:pPr>
              <w:spacing w:after="0" w:line="240" w:lineRule="auto"/>
              <w:jc w:val="both"/>
              <w:cnfStyle w:val="100000000000" w:firstRow="1" w:lastRow="0" w:firstColumn="0" w:lastColumn="0" w:oddVBand="0" w:evenVBand="0" w:oddHBand="0" w:evenHBand="0" w:firstRowFirstColumn="0" w:firstRowLastColumn="0" w:lastRowFirstColumn="0" w:lastRowLastColumn="0"/>
              <w:rPr>
                <w:color w:val="FFFFFF" w:themeColor="background1"/>
                <w:sz w:val="18"/>
                <w:szCs w:val="18"/>
              </w:rPr>
            </w:pPr>
          </w:p>
        </w:tc>
        <w:tc>
          <w:tcPr>
            <w:tcW w:w="624" w:type="dxa"/>
            <w:shd w:val="clear" w:color="auto" w:fill="002060"/>
          </w:tcPr>
          <w:p w14:paraId="436A71DE" w14:textId="77777777" w:rsidR="00F730DB" w:rsidRPr="00FF3F3D" w:rsidRDefault="00F730DB" w:rsidP="000201BE">
            <w:pPr>
              <w:spacing w:after="0" w:line="240" w:lineRule="auto"/>
              <w:jc w:val="both"/>
              <w:cnfStyle w:val="100000000000" w:firstRow="1" w:lastRow="0" w:firstColumn="0" w:lastColumn="0" w:oddVBand="0" w:evenVBand="0" w:oddHBand="0" w:evenHBand="0" w:firstRowFirstColumn="0" w:firstRowLastColumn="0" w:lastRowFirstColumn="0" w:lastRowLastColumn="0"/>
              <w:rPr>
                <w:color w:val="FFFFFF" w:themeColor="background1"/>
                <w:sz w:val="18"/>
                <w:szCs w:val="18"/>
              </w:rPr>
            </w:pPr>
          </w:p>
        </w:tc>
        <w:tc>
          <w:tcPr>
            <w:tcW w:w="992" w:type="dxa"/>
            <w:shd w:val="clear" w:color="auto" w:fill="002060"/>
          </w:tcPr>
          <w:p w14:paraId="05179F10" w14:textId="7154205D" w:rsidR="00F730DB" w:rsidRPr="00FF3F3D" w:rsidRDefault="00F730DB" w:rsidP="000201BE">
            <w:pPr>
              <w:spacing w:after="0" w:line="240" w:lineRule="auto"/>
              <w:jc w:val="both"/>
              <w:cnfStyle w:val="100000000000" w:firstRow="1" w:lastRow="0" w:firstColumn="0" w:lastColumn="0" w:oddVBand="0" w:evenVBand="0" w:oddHBand="0" w:evenHBand="0" w:firstRowFirstColumn="0" w:firstRowLastColumn="0" w:lastRowFirstColumn="0" w:lastRowLastColumn="0"/>
              <w:rPr>
                <w:color w:val="FFFFFF" w:themeColor="background1"/>
                <w:sz w:val="18"/>
                <w:szCs w:val="18"/>
              </w:rPr>
            </w:pPr>
            <w:r w:rsidRPr="00FF3F3D">
              <w:rPr>
                <w:color w:val="FFFFFF" w:themeColor="background1"/>
                <w:sz w:val="18"/>
                <w:szCs w:val="18"/>
              </w:rPr>
              <w:t>Timeline</w:t>
            </w:r>
          </w:p>
        </w:tc>
      </w:tr>
      <w:tr w:rsidR="00F730DB" w:rsidRPr="00FF3F3D" w14:paraId="66B4CE5F" w14:textId="77777777" w:rsidTr="00FF3F3D">
        <w:trPr>
          <w:cnfStyle w:val="000000100000" w:firstRow="0" w:lastRow="0" w:firstColumn="0" w:lastColumn="0" w:oddVBand="0" w:evenVBand="0" w:oddHBand="1" w:evenHBand="0" w:firstRowFirstColumn="0" w:firstRowLastColumn="0" w:lastRowFirstColumn="0" w:lastRowLastColumn="0"/>
          <w:trHeight w:val="353"/>
          <w:jc w:val="center"/>
        </w:trPr>
        <w:tc>
          <w:tcPr>
            <w:cnfStyle w:val="001000000000" w:firstRow="0" w:lastRow="0" w:firstColumn="1" w:lastColumn="0" w:oddVBand="0" w:evenVBand="0" w:oddHBand="0" w:evenHBand="0" w:firstRowFirstColumn="0" w:firstRowLastColumn="0" w:lastRowFirstColumn="0" w:lastRowLastColumn="0"/>
            <w:tcW w:w="1734" w:type="dxa"/>
            <w:vMerge/>
            <w:shd w:val="clear" w:color="auto" w:fill="002060"/>
          </w:tcPr>
          <w:p w14:paraId="410A5418" w14:textId="77777777" w:rsidR="00F730DB" w:rsidRPr="00FF3F3D" w:rsidRDefault="00F730DB" w:rsidP="000201BE">
            <w:pPr>
              <w:spacing w:after="0" w:line="240" w:lineRule="auto"/>
              <w:jc w:val="both"/>
              <w:rPr>
                <w:color w:val="FFFFFF" w:themeColor="background1"/>
                <w:sz w:val="18"/>
                <w:szCs w:val="18"/>
              </w:rPr>
            </w:pPr>
          </w:p>
        </w:tc>
        <w:tc>
          <w:tcPr>
            <w:tcW w:w="3378" w:type="dxa"/>
            <w:gridSpan w:val="4"/>
            <w:shd w:val="clear" w:color="auto" w:fill="002060"/>
          </w:tcPr>
          <w:p w14:paraId="4448F79B" w14:textId="77777777" w:rsidR="00F730DB" w:rsidRPr="00FF3F3D" w:rsidRDefault="00F730DB" w:rsidP="000201BE">
            <w:pPr>
              <w:spacing w:after="0" w:line="240" w:lineRule="auto"/>
              <w:jc w:val="center"/>
              <w:cnfStyle w:val="000000100000" w:firstRow="0" w:lastRow="0" w:firstColumn="0" w:lastColumn="0" w:oddVBand="0" w:evenVBand="0" w:oddHBand="1" w:evenHBand="0" w:firstRowFirstColumn="0" w:firstRowLastColumn="0" w:lastRowFirstColumn="0" w:lastRowLastColumn="0"/>
              <w:rPr>
                <w:b/>
                <w:color w:val="FFFFFF" w:themeColor="background1"/>
                <w:sz w:val="18"/>
                <w:szCs w:val="18"/>
              </w:rPr>
            </w:pPr>
            <w:r w:rsidRPr="00FF3F3D">
              <w:rPr>
                <w:b/>
                <w:color w:val="FFFFFF" w:themeColor="background1"/>
                <w:sz w:val="18"/>
                <w:szCs w:val="18"/>
              </w:rPr>
              <w:t>Cloud Based</w:t>
            </w:r>
          </w:p>
        </w:tc>
        <w:tc>
          <w:tcPr>
            <w:tcW w:w="629" w:type="dxa"/>
            <w:shd w:val="clear" w:color="auto" w:fill="002060"/>
          </w:tcPr>
          <w:p w14:paraId="3E4FDBD0" w14:textId="77777777" w:rsidR="00F730DB" w:rsidRPr="00FF3F3D" w:rsidRDefault="00F730DB" w:rsidP="000201BE">
            <w:pPr>
              <w:spacing w:after="0" w:line="240" w:lineRule="auto"/>
              <w:jc w:val="both"/>
              <w:cnfStyle w:val="000000100000" w:firstRow="0" w:lastRow="0" w:firstColumn="0" w:lastColumn="0" w:oddVBand="0" w:evenVBand="0" w:oddHBand="1" w:evenHBand="0" w:firstRowFirstColumn="0" w:firstRowLastColumn="0" w:lastRowFirstColumn="0" w:lastRowLastColumn="0"/>
              <w:rPr>
                <w:b/>
                <w:color w:val="FFFFFF" w:themeColor="background1"/>
                <w:sz w:val="18"/>
                <w:szCs w:val="18"/>
              </w:rPr>
            </w:pPr>
            <w:r w:rsidRPr="00FF3F3D">
              <w:rPr>
                <w:b/>
                <w:color w:val="FFFFFF" w:themeColor="background1"/>
                <w:sz w:val="18"/>
                <w:szCs w:val="18"/>
              </w:rPr>
              <w:t>Hard Drive</w:t>
            </w:r>
          </w:p>
        </w:tc>
        <w:tc>
          <w:tcPr>
            <w:tcW w:w="629" w:type="dxa"/>
            <w:shd w:val="clear" w:color="auto" w:fill="002060"/>
          </w:tcPr>
          <w:p w14:paraId="18B080A0" w14:textId="77777777" w:rsidR="00F730DB" w:rsidRPr="00FF3F3D" w:rsidRDefault="00F730DB" w:rsidP="000201BE">
            <w:pPr>
              <w:spacing w:after="0" w:line="240" w:lineRule="auto"/>
              <w:jc w:val="both"/>
              <w:cnfStyle w:val="000000100000" w:firstRow="0" w:lastRow="0" w:firstColumn="0" w:lastColumn="0" w:oddVBand="0" w:evenVBand="0" w:oddHBand="1" w:evenHBand="0" w:firstRowFirstColumn="0" w:firstRowLastColumn="0" w:lastRowFirstColumn="0" w:lastRowLastColumn="0"/>
              <w:rPr>
                <w:b/>
                <w:color w:val="FFFFFF" w:themeColor="background1"/>
                <w:sz w:val="18"/>
                <w:szCs w:val="18"/>
              </w:rPr>
            </w:pPr>
            <w:r w:rsidRPr="00FF3F3D">
              <w:rPr>
                <w:b/>
                <w:color w:val="FFFFFF" w:themeColor="background1"/>
                <w:sz w:val="18"/>
                <w:szCs w:val="18"/>
              </w:rPr>
              <w:t>Flash Drive</w:t>
            </w:r>
          </w:p>
        </w:tc>
        <w:tc>
          <w:tcPr>
            <w:tcW w:w="792" w:type="dxa"/>
            <w:shd w:val="clear" w:color="auto" w:fill="002060"/>
          </w:tcPr>
          <w:p w14:paraId="4643273B" w14:textId="77777777" w:rsidR="00F730DB" w:rsidRPr="00FF3F3D" w:rsidRDefault="00F730DB" w:rsidP="000201BE">
            <w:pPr>
              <w:spacing w:after="0" w:line="240" w:lineRule="auto"/>
              <w:jc w:val="both"/>
              <w:cnfStyle w:val="000000100000" w:firstRow="0" w:lastRow="0" w:firstColumn="0" w:lastColumn="0" w:oddVBand="0" w:evenVBand="0" w:oddHBand="1" w:evenHBand="0" w:firstRowFirstColumn="0" w:firstRowLastColumn="0" w:lastRowFirstColumn="0" w:lastRowLastColumn="0"/>
              <w:rPr>
                <w:b/>
                <w:color w:val="FFFFFF" w:themeColor="background1"/>
                <w:sz w:val="18"/>
                <w:szCs w:val="18"/>
              </w:rPr>
            </w:pPr>
            <w:r w:rsidRPr="00FF3F3D">
              <w:rPr>
                <w:b/>
                <w:color w:val="FFFFFF" w:themeColor="background1"/>
                <w:sz w:val="18"/>
                <w:szCs w:val="18"/>
              </w:rPr>
              <w:t xml:space="preserve">Official Laptops </w:t>
            </w:r>
          </w:p>
        </w:tc>
        <w:tc>
          <w:tcPr>
            <w:tcW w:w="844" w:type="dxa"/>
            <w:shd w:val="clear" w:color="auto" w:fill="002060"/>
          </w:tcPr>
          <w:p w14:paraId="1944E99D" w14:textId="77777777" w:rsidR="00F730DB" w:rsidRPr="00FF3F3D" w:rsidRDefault="00F730DB" w:rsidP="000201BE">
            <w:pPr>
              <w:spacing w:after="0" w:line="240" w:lineRule="auto"/>
              <w:jc w:val="both"/>
              <w:cnfStyle w:val="000000100000" w:firstRow="0" w:lastRow="0" w:firstColumn="0" w:lastColumn="0" w:oddVBand="0" w:evenVBand="0" w:oddHBand="1" w:evenHBand="0" w:firstRowFirstColumn="0" w:firstRowLastColumn="0" w:lastRowFirstColumn="0" w:lastRowLastColumn="0"/>
              <w:rPr>
                <w:b/>
                <w:color w:val="FFFFFF" w:themeColor="background1"/>
                <w:sz w:val="18"/>
                <w:szCs w:val="18"/>
              </w:rPr>
            </w:pPr>
            <w:r w:rsidRPr="00FF3F3D">
              <w:rPr>
                <w:b/>
                <w:color w:val="FFFFFF" w:themeColor="background1"/>
                <w:sz w:val="18"/>
                <w:szCs w:val="18"/>
              </w:rPr>
              <w:t>Personal devices</w:t>
            </w:r>
          </w:p>
        </w:tc>
        <w:tc>
          <w:tcPr>
            <w:tcW w:w="585" w:type="dxa"/>
            <w:shd w:val="clear" w:color="auto" w:fill="002060"/>
          </w:tcPr>
          <w:p w14:paraId="43BD5D9C" w14:textId="0F3AB0EC" w:rsidR="00F730DB" w:rsidRPr="00FF3F3D" w:rsidRDefault="00F730DB" w:rsidP="000201BE">
            <w:pPr>
              <w:spacing w:after="0" w:line="240" w:lineRule="auto"/>
              <w:jc w:val="both"/>
              <w:cnfStyle w:val="000000100000" w:firstRow="0" w:lastRow="0" w:firstColumn="0" w:lastColumn="0" w:oddVBand="0" w:evenVBand="0" w:oddHBand="1" w:evenHBand="0" w:firstRowFirstColumn="0" w:firstRowLastColumn="0" w:lastRowFirstColumn="0" w:lastRowLastColumn="0"/>
              <w:rPr>
                <w:b/>
                <w:color w:val="FFFFFF" w:themeColor="background1"/>
                <w:sz w:val="18"/>
                <w:szCs w:val="18"/>
              </w:rPr>
            </w:pPr>
            <w:r w:rsidRPr="00FF3F3D">
              <w:rPr>
                <w:b/>
                <w:color w:val="FFFFFF" w:themeColor="background1"/>
                <w:sz w:val="18"/>
                <w:szCs w:val="18"/>
              </w:rPr>
              <w:t>C. drive</w:t>
            </w:r>
          </w:p>
        </w:tc>
        <w:tc>
          <w:tcPr>
            <w:tcW w:w="624" w:type="dxa"/>
            <w:shd w:val="clear" w:color="auto" w:fill="002060"/>
          </w:tcPr>
          <w:p w14:paraId="2500FB58" w14:textId="56E7AE36" w:rsidR="00F730DB" w:rsidRPr="00FF3F3D" w:rsidRDefault="00F730DB" w:rsidP="000201BE">
            <w:pPr>
              <w:spacing w:after="0" w:line="240" w:lineRule="auto"/>
              <w:jc w:val="both"/>
              <w:cnfStyle w:val="000000100000" w:firstRow="0" w:lastRow="0" w:firstColumn="0" w:lastColumn="0" w:oddVBand="0" w:evenVBand="0" w:oddHBand="1" w:evenHBand="0" w:firstRowFirstColumn="0" w:firstRowLastColumn="0" w:lastRowFirstColumn="0" w:lastRowLastColumn="0"/>
              <w:rPr>
                <w:b/>
                <w:color w:val="FFFFFF" w:themeColor="background1"/>
                <w:sz w:val="18"/>
                <w:szCs w:val="18"/>
              </w:rPr>
            </w:pPr>
            <w:r w:rsidRPr="00FF3F3D">
              <w:rPr>
                <w:b/>
                <w:color w:val="FFFFFF" w:themeColor="background1"/>
                <w:sz w:val="18"/>
                <w:szCs w:val="18"/>
              </w:rPr>
              <w:t>E-Mail</w:t>
            </w:r>
          </w:p>
        </w:tc>
        <w:tc>
          <w:tcPr>
            <w:tcW w:w="992" w:type="dxa"/>
            <w:shd w:val="clear" w:color="auto" w:fill="002060"/>
          </w:tcPr>
          <w:p w14:paraId="03C2E416" w14:textId="659F22A5" w:rsidR="00F730DB" w:rsidRPr="00FF3F3D" w:rsidRDefault="00F730DB" w:rsidP="000201BE">
            <w:pPr>
              <w:spacing w:after="0" w:line="240" w:lineRule="auto"/>
              <w:jc w:val="both"/>
              <w:cnfStyle w:val="000000100000" w:firstRow="0" w:lastRow="0" w:firstColumn="0" w:lastColumn="0" w:oddVBand="0" w:evenVBand="0" w:oddHBand="1" w:evenHBand="0" w:firstRowFirstColumn="0" w:firstRowLastColumn="0" w:lastRowFirstColumn="0" w:lastRowLastColumn="0"/>
              <w:rPr>
                <w:b/>
                <w:color w:val="FFFFFF" w:themeColor="background1"/>
                <w:sz w:val="18"/>
                <w:szCs w:val="18"/>
              </w:rPr>
            </w:pPr>
          </w:p>
        </w:tc>
      </w:tr>
      <w:tr w:rsidR="00F730DB" w:rsidRPr="00FF3F3D" w14:paraId="24AD321F" w14:textId="77777777" w:rsidTr="00FF3F3D">
        <w:trPr>
          <w:trHeight w:val="203"/>
          <w:jc w:val="center"/>
        </w:trPr>
        <w:tc>
          <w:tcPr>
            <w:cnfStyle w:val="001000000000" w:firstRow="0" w:lastRow="0" w:firstColumn="1" w:lastColumn="0" w:oddVBand="0" w:evenVBand="0" w:oddHBand="0" w:evenHBand="0" w:firstRowFirstColumn="0" w:firstRowLastColumn="0" w:lastRowFirstColumn="0" w:lastRowLastColumn="0"/>
            <w:tcW w:w="1734" w:type="dxa"/>
            <w:vMerge/>
          </w:tcPr>
          <w:p w14:paraId="415DFD0F" w14:textId="77777777" w:rsidR="00F730DB" w:rsidRPr="00FF3F3D" w:rsidRDefault="00F730DB" w:rsidP="000201BE">
            <w:pPr>
              <w:spacing w:after="0" w:line="240" w:lineRule="auto"/>
              <w:jc w:val="both"/>
              <w:rPr>
                <w:sz w:val="18"/>
                <w:szCs w:val="18"/>
              </w:rPr>
            </w:pPr>
          </w:p>
        </w:tc>
        <w:tc>
          <w:tcPr>
            <w:tcW w:w="1060" w:type="dxa"/>
          </w:tcPr>
          <w:p w14:paraId="4DC20D87" w14:textId="77777777" w:rsidR="00F730DB" w:rsidRPr="00FF3F3D" w:rsidRDefault="00F730DB" w:rsidP="000201BE">
            <w:pPr>
              <w:spacing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FF3F3D">
              <w:rPr>
                <w:sz w:val="18"/>
                <w:szCs w:val="18"/>
              </w:rPr>
              <w:t>Unspecified</w:t>
            </w:r>
          </w:p>
        </w:tc>
        <w:tc>
          <w:tcPr>
            <w:tcW w:w="952" w:type="dxa"/>
          </w:tcPr>
          <w:p w14:paraId="288DCF28" w14:textId="77777777" w:rsidR="00F730DB" w:rsidRPr="00FF3F3D" w:rsidRDefault="00F730DB" w:rsidP="000201BE">
            <w:pPr>
              <w:spacing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FF3F3D">
              <w:rPr>
                <w:sz w:val="18"/>
                <w:szCs w:val="18"/>
              </w:rPr>
              <w:t>OneDrive</w:t>
            </w:r>
          </w:p>
        </w:tc>
        <w:tc>
          <w:tcPr>
            <w:tcW w:w="753" w:type="dxa"/>
          </w:tcPr>
          <w:p w14:paraId="63510693" w14:textId="77777777" w:rsidR="00F730DB" w:rsidRPr="00FF3F3D" w:rsidRDefault="00F730DB" w:rsidP="000201BE">
            <w:pPr>
              <w:spacing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FF3F3D">
              <w:rPr>
                <w:sz w:val="18"/>
                <w:szCs w:val="18"/>
              </w:rPr>
              <w:t>Google Drive</w:t>
            </w:r>
          </w:p>
        </w:tc>
        <w:tc>
          <w:tcPr>
            <w:tcW w:w="613" w:type="dxa"/>
          </w:tcPr>
          <w:p w14:paraId="36761576" w14:textId="77777777" w:rsidR="00F730DB" w:rsidRPr="00FF3F3D" w:rsidRDefault="00F730DB" w:rsidP="000201BE">
            <w:pPr>
              <w:spacing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FF3F3D">
              <w:rPr>
                <w:sz w:val="18"/>
                <w:szCs w:val="18"/>
              </w:rPr>
              <w:t>Drop Box</w:t>
            </w:r>
          </w:p>
        </w:tc>
        <w:tc>
          <w:tcPr>
            <w:tcW w:w="629" w:type="dxa"/>
          </w:tcPr>
          <w:p w14:paraId="6B222475" w14:textId="77777777" w:rsidR="00F730DB" w:rsidRPr="00FF3F3D" w:rsidRDefault="00F730DB" w:rsidP="000201BE">
            <w:pPr>
              <w:spacing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p>
        </w:tc>
        <w:tc>
          <w:tcPr>
            <w:tcW w:w="629" w:type="dxa"/>
          </w:tcPr>
          <w:p w14:paraId="17DD9F7B" w14:textId="77777777" w:rsidR="00F730DB" w:rsidRPr="00FF3F3D" w:rsidRDefault="00F730DB" w:rsidP="000201BE">
            <w:pPr>
              <w:spacing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p>
        </w:tc>
        <w:tc>
          <w:tcPr>
            <w:tcW w:w="792" w:type="dxa"/>
          </w:tcPr>
          <w:p w14:paraId="2C3BF8A4" w14:textId="77777777" w:rsidR="00F730DB" w:rsidRPr="00FF3F3D" w:rsidRDefault="00F730DB" w:rsidP="000201BE">
            <w:pPr>
              <w:spacing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p>
        </w:tc>
        <w:tc>
          <w:tcPr>
            <w:tcW w:w="844" w:type="dxa"/>
          </w:tcPr>
          <w:p w14:paraId="13BE85F2" w14:textId="77777777" w:rsidR="00F730DB" w:rsidRPr="00FF3F3D" w:rsidRDefault="00F730DB" w:rsidP="000201BE">
            <w:pPr>
              <w:spacing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p>
        </w:tc>
        <w:tc>
          <w:tcPr>
            <w:tcW w:w="585" w:type="dxa"/>
          </w:tcPr>
          <w:p w14:paraId="38846708" w14:textId="77777777" w:rsidR="00F730DB" w:rsidRPr="00FF3F3D" w:rsidRDefault="00F730DB" w:rsidP="000201BE">
            <w:pPr>
              <w:spacing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p>
        </w:tc>
        <w:tc>
          <w:tcPr>
            <w:tcW w:w="624" w:type="dxa"/>
          </w:tcPr>
          <w:p w14:paraId="5B1CC51D" w14:textId="77777777" w:rsidR="00F730DB" w:rsidRPr="00FF3F3D" w:rsidRDefault="00F730DB" w:rsidP="000201BE">
            <w:pPr>
              <w:spacing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p>
        </w:tc>
        <w:tc>
          <w:tcPr>
            <w:tcW w:w="992" w:type="dxa"/>
          </w:tcPr>
          <w:p w14:paraId="0F254AA4" w14:textId="31B72BEC" w:rsidR="00F730DB" w:rsidRPr="00FF3F3D" w:rsidRDefault="00F730DB" w:rsidP="000201BE">
            <w:pPr>
              <w:spacing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p>
        </w:tc>
      </w:tr>
      <w:bookmarkEnd w:id="342"/>
      <w:tr w:rsidR="00F730DB" w:rsidRPr="00FF3F3D" w14:paraId="238248B0" w14:textId="77777777" w:rsidTr="00FF3F3D">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734" w:type="dxa"/>
          </w:tcPr>
          <w:p w14:paraId="2368A01D" w14:textId="3BA55DC1" w:rsidR="00F730DB" w:rsidRPr="00FF3F3D" w:rsidRDefault="00F730DB" w:rsidP="00B66B81">
            <w:pPr>
              <w:spacing w:after="0" w:line="240" w:lineRule="auto"/>
              <w:jc w:val="both"/>
              <w:rPr>
                <w:b w:val="0"/>
                <w:bCs w:val="0"/>
                <w:sz w:val="18"/>
                <w:szCs w:val="18"/>
              </w:rPr>
            </w:pPr>
            <w:r w:rsidRPr="00FF3F3D">
              <w:rPr>
                <w:b w:val="0"/>
                <w:bCs w:val="0"/>
                <w:sz w:val="18"/>
                <w:szCs w:val="18"/>
              </w:rPr>
              <w:t>HELIN</w:t>
            </w:r>
          </w:p>
        </w:tc>
        <w:tc>
          <w:tcPr>
            <w:tcW w:w="1060" w:type="dxa"/>
          </w:tcPr>
          <w:p w14:paraId="7FD32BA2" w14:textId="55F663A1" w:rsidR="00F730DB" w:rsidRPr="00FF3F3D" w:rsidRDefault="00F730DB" w:rsidP="00B66B81">
            <w:pPr>
              <w:tabs>
                <w:tab w:val="left" w:pos="750"/>
              </w:tabs>
              <w:spacing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p>
        </w:tc>
        <w:tc>
          <w:tcPr>
            <w:tcW w:w="952" w:type="dxa"/>
          </w:tcPr>
          <w:p w14:paraId="633DE168" w14:textId="77777777" w:rsidR="00F730DB" w:rsidRPr="00FF3F3D" w:rsidRDefault="00F730DB" w:rsidP="00B66B81">
            <w:pPr>
              <w:spacing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p>
        </w:tc>
        <w:tc>
          <w:tcPr>
            <w:tcW w:w="753" w:type="dxa"/>
          </w:tcPr>
          <w:p w14:paraId="57FD40DA" w14:textId="45B899F0" w:rsidR="00F730DB" w:rsidRPr="00FF3F3D" w:rsidRDefault="00F730DB" w:rsidP="00B66B81">
            <w:pPr>
              <w:spacing w:after="0" w:line="240" w:lineRule="auto"/>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613" w:type="dxa"/>
          </w:tcPr>
          <w:p w14:paraId="29ADBE84" w14:textId="77777777" w:rsidR="00F730DB" w:rsidRPr="00FF3F3D" w:rsidRDefault="00F730DB" w:rsidP="00B66B81">
            <w:pPr>
              <w:spacing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p>
        </w:tc>
        <w:tc>
          <w:tcPr>
            <w:tcW w:w="629" w:type="dxa"/>
          </w:tcPr>
          <w:p w14:paraId="0972A732" w14:textId="4E36D102" w:rsidR="00F730DB" w:rsidRPr="00FF3F3D" w:rsidRDefault="00F730DB" w:rsidP="00B66B81">
            <w:pPr>
              <w:spacing w:after="0" w:line="240" w:lineRule="auto"/>
              <w:jc w:val="center"/>
              <w:cnfStyle w:val="000000100000" w:firstRow="0" w:lastRow="0" w:firstColumn="0" w:lastColumn="0" w:oddVBand="0" w:evenVBand="0" w:oddHBand="1" w:evenHBand="0" w:firstRowFirstColumn="0" w:firstRowLastColumn="0" w:lastRowFirstColumn="0" w:lastRowLastColumn="0"/>
              <w:rPr>
                <w:sz w:val="18"/>
                <w:szCs w:val="18"/>
              </w:rPr>
            </w:pPr>
            <w:r w:rsidRPr="00FF3F3D">
              <w:rPr>
                <w:sz w:val="18"/>
                <w:szCs w:val="18"/>
              </w:rPr>
              <w:t>√</w:t>
            </w:r>
          </w:p>
        </w:tc>
        <w:tc>
          <w:tcPr>
            <w:tcW w:w="629" w:type="dxa"/>
          </w:tcPr>
          <w:p w14:paraId="0E84E975" w14:textId="77777777" w:rsidR="00F730DB" w:rsidRPr="00FF3F3D" w:rsidRDefault="00F730DB" w:rsidP="00B66B81">
            <w:pPr>
              <w:spacing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p>
        </w:tc>
        <w:tc>
          <w:tcPr>
            <w:tcW w:w="792" w:type="dxa"/>
          </w:tcPr>
          <w:p w14:paraId="1BFCDB23" w14:textId="77777777" w:rsidR="00F730DB" w:rsidRPr="00FF3F3D" w:rsidRDefault="00F730DB" w:rsidP="00B66B81">
            <w:pPr>
              <w:spacing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p>
        </w:tc>
        <w:tc>
          <w:tcPr>
            <w:tcW w:w="844" w:type="dxa"/>
          </w:tcPr>
          <w:p w14:paraId="4E6F98F1" w14:textId="77777777" w:rsidR="00F730DB" w:rsidRPr="00FF3F3D" w:rsidRDefault="00F730DB" w:rsidP="00B66B81">
            <w:pPr>
              <w:spacing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p>
        </w:tc>
        <w:tc>
          <w:tcPr>
            <w:tcW w:w="585" w:type="dxa"/>
          </w:tcPr>
          <w:p w14:paraId="7A097A3A" w14:textId="77777777" w:rsidR="00F730DB" w:rsidRPr="00FF3F3D" w:rsidRDefault="00F730DB" w:rsidP="00B66B81">
            <w:pPr>
              <w:spacing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p>
        </w:tc>
        <w:tc>
          <w:tcPr>
            <w:tcW w:w="624" w:type="dxa"/>
          </w:tcPr>
          <w:p w14:paraId="427A2CC4" w14:textId="77777777" w:rsidR="00F730DB" w:rsidRPr="00FF3F3D" w:rsidRDefault="00F730DB" w:rsidP="00B66B81">
            <w:pPr>
              <w:spacing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p>
        </w:tc>
        <w:tc>
          <w:tcPr>
            <w:tcW w:w="992" w:type="dxa"/>
          </w:tcPr>
          <w:p w14:paraId="2A4B3D7A" w14:textId="79C2D534" w:rsidR="00F730DB" w:rsidRPr="00FF3F3D" w:rsidRDefault="00F730DB" w:rsidP="00B66B81">
            <w:pPr>
              <w:spacing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FF3F3D">
              <w:rPr>
                <w:sz w:val="18"/>
                <w:szCs w:val="18"/>
              </w:rPr>
              <w:t>Monthly</w:t>
            </w:r>
          </w:p>
        </w:tc>
      </w:tr>
      <w:tr w:rsidR="00F730DB" w:rsidRPr="00FF3F3D" w14:paraId="5FC78ED4" w14:textId="77777777" w:rsidTr="00FF3F3D">
        <w:trPr>
          <w:trHeight w:val="288"/>
          <w:jc w:val="center"/>
        </w:trPr>
        <w:tc>
          <w:tcPr>
            <w:cnfStyle w:val="001000000000" w:firstRow="0" w:lastRow="0" w:firstColumn="1" w:lastColumn="0" w:oddVBand="0" w:evenVBand="0" w:oddHBand="0" w:evenHBand="0" w:firstRowFirstColumn="0" w:firstRowLastColumn="0" w:lastRowFirstColumn="0" w:lastRowLastColumn="0"/>
            <w:tcW w:w="1734" w:type="dxa"/>
          </w:tcPr>
          <w:p w14:paraId="582B59D5" w14:textId="7B68694F" w:rsidR="00F730DB" w:rsidRPr="00FF3F3D" w:rsidRDefault="00F730DB" w:rsidP="00B66B81">
            <w:pPr>
              <w:spacing w:after="0" w:line="240" w:lineRule="auto"/>
              <w:jc w:val="both"/>
              <w:rPr>
                <w:b w:val="0"/>
                <w:bCs w:val="0"/>
                <w:sz w:val="18"/>
                <w:szCs w:val="18"/>
              </w:rPr>
            </w:pPr>
            <w:r w:rsidRPr="00FF3F3D">
              <w:rPr>
                <w:b w:val="0"/>
                <w:bCs w:val="0"/>
                <w:sz w:val="18"/>
                <w:szCs w:val="18"/>
              </w:rPr>
              <w:t>BF</w:t>
            </w:r>
          </w:p>
        </w:tc>
        <w:tc>
          <w:tcPr>
            <w:tcW w:w="1060" w:type="dxa"/>
          </w:tcPr>
          <w:p w14:paraId="12222EAD" w14:textId="09CF7F9C" w:rsidR="00F730DB" w:rsidRPr="00FF3F3D" w:rsidRDefault="00F730DB" w:rsidP="00B66B81">
            <w:pPr>
              <w:spacing w:after="0" w:line="240" w:lineRule="auto"/>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952" w:type="dxa"/>
          </w:tcPr>
          <w:p w14:paraId="446564B6" w14:textId="07877E0D" w:rsidR="00F730DB" w:rsidRPr="00FF3F3D" w:rsidRDefault="00F730DB" w:rsidP="00B66B81">
            <w:pPr>
              <w:spacing w:after="0" w:line="240" w:lineRule="auto"/>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753" w:type="dxa"/>
          </w:tcPr>
          <w:p w14:paraId="00D566FF" w14:textId="77777777" w:rsidR="00F730DB" w:rsidRPr="00FF3F3D" w:rsidRDefault="00F730DB" w:rsidP="00B66B81">
            <w:pPr>
              <w:spacing w:after="0" w:line="240" w:lineRule="auto"/>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613" w:type="dxa"/>
          </w:tcPr>
          <w:p w14:paraId="15DD060D" w14:textId="77777777" w:rsidR="00F730DB" w:rsidRPr="00FF3F3D" w:rsidRDefault="00F730DB" w:rsidP="00B66B81">
            <w:pPr>
              <w:spacing w:after="0" w:line="240" w:lineRule="auto"/>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629" w:type="dxa"/>
          </w:tcPr>
          <w:p w14:paraId="5B3DEA27" w14:textId="62A346D2" w:rsidR="00F730DB" w:rsidRPr="00FF3F3D" w:rsidRDefault="00F730DB" w:rsidP="00B66B81">
            <w:pPr>
              <w:spacing w:after="0" w:line="240" w:lineRule="auto"/>
              <w:jc w:val="center"/>
              <w:cnfStyle w:val="000000000000" w:firstRow="0" w:lastRow="0" w:firstColumn="0" w:lastColumn="0" w:oddVBand="0" w:evenVBand="0" w:oddHBand="0" w:evenHBand="0" w:firstRowFirstColumn="0" w:firstRowLastColumn="0" w:lastRowFirstColumn="0" w:lastRowLastColumn="0"/>
              <w:rPr>
                <w:sz w:val="18"/>
                <w:szCs w:val="18"/>
              </w:rPr>
            </w:pPr>
            <w:r w:rsidRPr="00FF3F3D">
              <w:rPr>
                <w:sz w:val="18"/>
                <w:szCs w:val="18"/>
              </w:rPr>
              <w:t>√</w:t>
            </w:r>
          </w:p>
        </w:tc>
        <w:tc>
          <w:tcPr>
            <w:tcW w:w="629" w:type="dxa"/>
          </w:tcPr>
          <w:p w14:paraId="714CBFCE" w14:textId="77777777" w:rsidR="00F730DB" w:rsidRPr="00FF3F3D" w:rsidRDefault="00F730DB" w:rsidP="00B66B81">
            <w:pPr>
              <w:spacing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p>
        </w:tc>
        <w:tc>
          <w:tcPr>
            <w:tcW w:w="792" w:type="dxa"/>
          </w:tcPr>
          <w:p w14:paraId="28673E12" w14:textId="77777777" w:rsidR="00F730DB" w:rsidRPr="00FF3F3D" w:rsidRDefault="00F730DB" w:rsidP="00B66B81">
            <w:pPr>
              <w:spacing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p>
        </w:tc>
        <w:tc>
          <w:tcPr>
            <w:tcW w:w="844" w:type="dxa"/>
          </w:tcPr>
          <w:p w14:paraId="1BC4F250" w14:textId="6C7960E7" w:rsidR="00F730DB" w:rsidRPr="00FF3F3D" w:rsidRDefault="00F730DB" w:rsidP="00B66B81">
            <w:pPr>
              <w:spacing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p>
        </w:tc>
        <w:tc>
          <w:tcPr>
            <w:tcW w:w="585" w:type="dxa"/>
          </w:tcPr>
          <w:p w14:paraId="7CF2F1F1" w14:textId="77777777" w:rsidR="00F730DB" w:rsidRPr="00FF3F3D" w:rsidRDefault="00F730DB" w:rsidP="00B66B81">
            <w:pPr>
              <w:spacing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p>
        </w:tc>
        <w:tc>
          <w:tcPr>
            <w:tcW w:w="624" w:type="dxa"/>
          </w:tcPr>
          <w:p w14:paraId="78B09CBB" w14:textId="5E253ED5" w:rsidR="00F730DB" w:rsidRPr="00FF3F3D" w:rsidRDefault="00F730DB" w:rsidP="00B66B81">
            <w:pPr>
              <w:spacing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FF3F3D">
              <w:rPr>
                <w:sz w:val="18"/>
                <w:szCs w:val="18"/>
              </w:rPr>
              <w:t>√</w:t>
            </w:r>
          </w:p>
        </w:tc>
        <w:tc>
          <w:tcPr>
            <w:tcW w:w="992" w:type="dxa"/>
          </w:tcPr>
          <w:p w14:paraId="6D909C42" w14:textId="4B0A328D" w:rsidR="00F730DB" w:rsidRPr="00FF3F3D" w:rsidRDefault="00F730DB" w:rsidP="00B66B81">
            <w:pPr>
              <w:spacing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FF3F3D">
              <w:rPr>
                <w:sz w:val="18"/>
                <w:szCs w:val="18"/>
              </w:rPr>
              <w:t>Monthly</w:t>
            </w:r>
          </w:p>
        </w:tc>
      </w:tr>
    </w:tbl>
    <w:p w14:paraId="5C2F7C53" w14:textId="13D96320" w:rsidR="009B3D26" w:rsidRDefault="00FF3F3D" w:rsidP="00942C1E">
      <w:pPr>
        <w:pStyle w:val="Heading2"/>
        <w:rPr>
          <w:caps w:val="0"/>
        </w:rPr>
      </w:pPr>
      <w:bookmarkStart w:id="343" w:name="_Toc493946702"/>
      <w:bookmarkStart w:id="344" w:name="_Toc497344325"/>
      <w:bookmarkStart w:id="345" w:name="_Toc525931005"/>
      <w:r>
        <w:t xml:space="preserve">8.7 </w:t>
      </w:r>
      <w:r w:rsidR="009B3D26" w:rsidRPr="00AF0E66">
        <w:t>DATA BACKUP MECHANI</w:t>
      </w:r>
      <w:r w:rsidR="00F13AAA">
        <w:t>SMS IN LAGOS STATE CBOS</w:t>
      </w:r>
      <w:bookmarkEnd w:id="343"/>
      <w:bookmarkEnd w:id="344"/>
      <w:bookmarkEnd w:id="345"/>
    </w:p>
    <w:p w14:paraId="24C16E58" w14:textId="0AF135CB" w:rsidR="009B3D26" w:rsidRPr="00FF3F3D" w:rsidRDefault="00FF3F3D" w:rsidP="00FF3F3D">
      <w:pPr>
        <w:pStyle w:val="Caption"/>
        <w:rPr>
          <w:i w:val="0"/>
          <w:iCs w:val="0"/>
        </w:rPr>
      </w:pPr>
      <w:bookmarkStart w:id="346" w:name="_Ref493258184"/>
      <w:bookmarkStart w:id="347" w:name="_Ref493258240"/>
      <w:bookmarkStart w:id="348" w:name="_Toc493946713"/>
      <w:bookmarkStart w:id="349" w:name="_Toc497344353"/>
      <w:bookmarkStart w:id="350" w:name="_Toc525931029"/>
      <w:r w:rsidRPr="00FF3F3D">
        <w:rPr>
          <w:i w:val="0"/>
        </w:rPr>
        <w:t xml:space="preserve">Table </w:t>
      </w:r>
      <w:r w:rsidRPr="00FF3F3D">
        <w:rPr>
          <w:i w:val="0"/>
        </w:rPr>
        <w:fldChar w:fldCharType="begin"/>
      </w:r>
      <w:r w:rsidRPr="00FF3F3D">
        <w:rPr>
          <w:i w:val="0"/>
        </w:rPr>
        <w:instrText xml:space="preserve"> SEQ Table \* ARABIC </w:instrText>
      </w:r>
      <w:r w:rsidRPr="00FF3F3D">
        <w:rPr>
          <w:i w:val="0"/>
        </w:rPr>
        <w:fldChar w:fldCharType="separate"/>
      </w:r>
      <w:r w:rsidR="00C66CA7">
        <w:rPr>
          <w:i w:val="0"/>
          <w:noProof/>
        </w:rPr>
        <w:t>17</w:t>
      </w:r>
      <w:r w:rsidRPr="00FF3F3D">
        <w:rPr>
          <w:i w:val="0"/>
        </w:rPr>
        <w:fldChar w:fldCharType="end"/>
      </w:r>
      <w:bookmarkEnd w:id="346"/>
      <w:r w:rsidR="009B3D26" w:rsidRPr="00FF3F3D">
        <w:rPr>
          <w:i w:val="0"/>
          <w:iCs w:val="0"/>
        </w:rPr>
        <w:t xml:space="preserve">. Backup Mechanisms Utilized in </w:t>
      </w:r>
      <w:r w:rsidR="00B66B81" w:rsidRPr="00FF3F3D">
        <w:rPr>
          <w:i w:val="0"/>
          <w:iCs w:val="0"/>
        </w:rPr>
        <w:t>Lagos</w:t>
      </w:r>
      <w:r w:rsidR="009B3D26" w:rsidRPr="00FF3F3D">
        <w:rPr>
          <w:i w:val="0"/>
          <w:iCs w:val="0"/>
        </w:rPr>
        <w:t xml:space="preserve"> State CBOs Visited</w:t>
      </w:r>
      <w:bookmarkEnd w:id="347"/>
      <w:bookmarkEnd w:id="348"/>
      <w:bookmarkEnd w:id="349"/>
      <w:bookmarkEnd w:id="350"/>
    </w:p>
    <w:tbl>
      <w:tblPr>
        <w:tblStyle w:val="GridTable4-Accent1"/>
        <w:tblW w:w="5000" w:type="pct"/>
        <w:jc w:val="center"/>
        <w:tblLook w:val="04A0" w:firstRow="1" w:lastRow="0" w:firstColumn="1" w:lastColumn="0" w:noHBand="0" w:noVBand="1"/>
      </w:tblPr>
      <w:tblGrid>
        <w:gridCol w:w="836"/>
        <w:gridCol w:w="1060"/>
        <w:gridCol w:w="681"/>
        <w:gridCol w:w="817"/>
        <w:gridCol w:w="662"/>
        <w:gridCol w:w="752"/>
        <w:gridCol w:w="752"/>
        <w:gridCol w:w="984"/>
        <w:gridCol w:w="1043"/>
        <w:gridCol w:w="684"/>
        <w:gridCol w:w="1079"/>
      </w:tblGrid>
      <w:tr w:rsidR="00557822" w:rsidRPr="00FF3F3D" w14:paraId="64B61FFD" w14:textId="77777777" w:rsidTr="008834A2">
        <w:trPr>
          <w:cnfStyle w:val="100000000000" w:firstRow="1" w:lastRow="0" w:firstColumn="0" w:lastColumn="0" w:oddVBand="0" w:evenVBand="0" w:oddHBand="0" w:evenHBand="0" w:firstRowFirstColumn="0" w:firstRowLastColumn="0" w:lastRowFirstColumn="0" w:lastRowLastColumn="0"/>
          <w:trHeight w:val="361"/>
          <w:jc w:val="center"/>
        </w:trPr>
        <w:tc>
          <w:tcPr>
            <w:cnfStyle w:val="001000000000" w:firstRow="0" w:lastRow="0" w:firstColumn="1" w:lastColumn="0" w:oddVBand="0" w:evenVBand="0" w:oddHBand="0" w:evenHBand="0" w:firstRowFirstColumn="0" w:firstRowLastColumn="0" w:lastRowFirstColumn="0" w:lastRowLastColumn="0"/>
            <w:tcW w:w="447" w:type="pct"/>
            <w:vMerge w:val="restart"/>
            <w:shd w:val="clear" w:color="auto" w:fill="002060"/>
          </w:tcPr>
          <w:p w14:paraId="2BB2F8EA" w14:textId="77777777" w:rsidR="00557822" w:rsidRPr="00FF3F3D" w:rsidRDefault="00557822" w:rsidP="00B66B81">
            <w:pPr>
              <w:spacing w:before="0" w:after="0" w:line="240" w:lineRule="auto"/>
              <w:jc w:val="both"/>
              <w:rPr>
                <w:rFonts w:cs="Arial"/>
                <w:color w:val="FFFFFF" w:themeColor="background1"/>
                <w:sz w:val="18"/>
                <w:szCs w:val="18"/>
              </w:rPr>
            </w:pPr>
            <w:r w:rsidRPr="00FF3F3D">
              <w:rPr>
                <w:rFonts w:cs="Arial"/>
                <w:color w:val="FFFFFF" w:themeColor="background1"/>
                <w:sz w:val="18"/>
                <w:szCs w:val="18"/>
              </w:rPr>
              <w:t>Name of CBO</w:t>
            </w:r>
          </w:p>
        </w:tc>
        <w:tc>
          <w:tcPr>
            <w:tcW w:w="3610" w:type="pct"/>
            <w:gridSpan w:val="8"/>
            <w:shd w:val="clear" w:color="auto" w:fill="002060"/>
          </w:tcPr>
          <w:p w14:paraId="0C0405C6" w14:textId="77777777" w:rsidR="00557822" w:rsidRPr="00FF3F3D" w:rsidRDefault="00557822" w:rsidP="00B66B81">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cs="Arial"/>
                <w:color w:val="FFFFFF" w:themeColor="background1"/>
                <w:sz w:val="18"/>
                <w:szCs w:val="18"/>
              </w:rPr>
            </w:pPr>
            <w:r w:rsidRPr="00FF3F3D">
              <w:rPr>
                <w:rFonts w:cs="Arial"/>
                <w:color w:val="FFFFFF" w:themeColor="background1"/>
                <w:sz w:val="18"/>
                <w:szCs w:val="18"/>
              </w:rPr>
              <w:t>Backup Mechanism Utilized</w:t>
            </w:r>
          </w:p>
        </w:tc>
        <w:tc>
          <w:tcPr>
            <w:tcW w:w="366" w:type="pct"/>
            <w:shd w:val="clear" w:color="auto" w:fill="002060"/>
          </w:tcPr>
          <w:p w14:paraId="000FD1F6" w14:textId="77777777" w:rsidR="00557822" w:rsidRPr="00FF3F3D" w:rsidRDefault="00557822" w:rsidP="00B66B81">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cs="Arial"/>
                <w:color w:val="FFFFFF" w:themeColor="background1"/>
                <w:sz w:val="18"/>
                <w:szCs w:val="18"/>
              </w:rPr>
            </w:pPr>
          </w:p>
        </w:tc>
        <w:tc>
          <w:tcPr>
            <w:tcW w:w="577" w:type="pct"/>
            <w:shd w:val="clear" w:color="auto" w:fill="002060"/>
          </w:tcPr>
          <w:p w14:paraId="115E2B77" w14:textId="776886FF" w:rsidR="00557822" w:rsidRPr="00FF3F3D" w:rsidRDefault="00557822" w:rsidP="00B66B81">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cs="Arial"/>
                <w:color w:val="FFFFFF" w:themeColor="background1"/>
                <w:sz w:val="18"/>
                <w:szCs w:val="18"/>
              </w:rPr>
            </w:pPr>
            <w:r w:rsidRPr="00FF3F3D">
              <w:rPr>
                <w:rFonts w:cs="Arial"/>
                <w:color w:val="FFFFFF" w:themeColor="background1"/>
                <w:sz w:val="18"/>
                <w:szCs w:val="18"/>
              </w:rPr>
              <w:t>Timeline</w:t>
            </w:r>
          </w:p>
        </w:tc>
      </w:tr>
      <w:tr w:rsidR="00557822" w:rsidRPr="00FF3F3D" w14:paraId="61A70014" w14:textId="77777777" w:rsidTr="008834A2">
        <w:trPr>
          <w:cnfStyle w:val="000000100000" w:firstRow="0" w:lastRow="0" w:firstColumn="0" w:lastColumn="0" w:oddVBand="0" w:evenVBand="0" w:oddHBand="1" w:evenHBand="0" w:firstRowFirstColumn="0" w:firstRowLastColumn="0" w:lastRowFirstColumn="0" w:lastRowLastColumn="0"/>
          <w:trHeight w:val="341"/>
          <w:jc w:val="center"/>
        </w:trPr>
        <w:tc>
          <w:tcPr>
            <w:cnfStyle w:val="001000000000" w:firstRow="0" w:lastRow="0" w:firstColumn="1" w:lastColumn="0" w:oddVBand="0" w:evenVBand="0" w:oddHBand="0" w:evenHBand="0" w:firstRowFirstColumn="0" w:firstRowLastColumn="0" w:lastRowFirstColumn="0" w:lastRowLastColumn="0"/>
            <w:tcW w:w="447" w:type="pct"/>
            <w:vMerge/>
            <w:shd w:val="clear" w:color="auto" w:fill="002060"/>
          </w:tcPr>
          <w:p w14:paraId="39F609BF" w14:textId="77777777" w:rsidR="00557822" w:rsidRPr="00FF3F3D" w:rsidRDefault="00557822" w:rsidP="00B66B81">
            <w:pPr>
              <w:spacing w:before="0" w:after="0" w:line="240" w:lineRule="auto"/>
              <w:jc w:val="both"/>
              <w:rPr>
                <w:rFonts w:cs="Arial"/>
                <w:color w:val="FFFFFF" w:themeColor="background1"/>
                <w:sz w:val="18"/>
                <w:szCs w:val="18"/>
              </w:rPr>
            </w:pPr>
          </w:p>
        </w:tc>
        <w:tc>
          <w:tcPr>
            <w:tcW w:w="1722" w:type="pct"/>
            <w:gridSpan w:val="4"/>
            <w:shd w:val="clear" w:color="auto" w:fill="002060"/>
          </w:tcPr>
          <w:p w14:paraId="2EE0C040" w14:textId="77777777" w:rsidR="00557822" w:rsidRPr="00FF3F3D" w:rsidRDefault="00557822" w:rsidP="00B66B81">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cs="Arial"/>
                <w:b/>
                <w:color w:val="FFFFFF" w:themeColor="background1"/>
                <w:sz w:val="18"/>
                <w:szCs w:val="18"/>
              </w:rPr>
            </w:pPr>
            <w:r w:rsidRPr="00FF3F3D">
              <w:rPr>
                <w:rFonts w:cs="Arial"/>
                <w:b/>
                <w:color w:val="FFFFFF" w:themeColor="background1"/>
                <w:sz w:val="18"/>
                <w:szCs w:val="18"/>
              </w:rPr>
              <w:t>Cloud Based</w:t>
            </w:r>
          </w:p>
        </w:tc>
        <w:tc>
          <w:tcPr>
            <w:tcW w:w="402" w:type="pct"/>
            <w:shd w:val="clear" w:color="auto" w:fill="002060"/>
          </w:tcPr>
          <w:p w14:paraId="7F3C253F" w14:textId="77777777" w:rsidR="00557822" w:rsidRPr="00FF3F3D" w:rsidRDefault="00557822" w:rsidP="00B66B81">
            <w:pPr>
              <w:spacing w:before="0" w:after="0" w:line="240" w:lineRule="auto"/>
              <w:jc w:val="both"/>
              <w:cnfStyle w:val="000000100000" w:firstRow="0" w:lastRow="0" w:firstColumn="0" w:lastColumn="0" w:oddVBand="0" w:evenVBand="0" w:oddHBand="1" w:evenHBand="0" w:firstRowFirstColumn="0" w:firstRowLastColumn="0" w:lastRowFirstColumn="0" w:lastRowLastColumn="0"/>
              <w:rPr>
                <w:rFonts w:cs="Arial"/>
                <w:b/>
                <w:color w:val="FFFFFF" w:themeColor="background1"/>
                <w:sz w:val="18"/>
                <w:szCs w:val="18"/>
              </w:rPr>
            </w:pPr>
            <w:r w:rsidRPr="00FF3F3D">
              <w:rPr>
                <w:rFonts w:cs="Arial"/>
                <w:b/>
                <w:color w:val="FFFFFF" w:themeColor="background1"/>
                <w:sz w:val="18"/>
                <w:szCs w:val="18"/>
              </w:rPr>
              <w:t>Hard Drive</w:t>
            </w:r>
          </w:p>
        </w:tc>
        <w:tc>
          <w:tcPr>
            <w:tcW w:w="402" w:type="pct"/>
            <w:shd w:val="clear" w:color="auto" w:fill="002060"/>
          </w:tcPr>
          <w:p w14:paraId="416DE576" w14:textId="77777777" w:rsidR="00557822" w:rsidRPr="00FF3F3D" w:rsidRDefault="00557822" w:rsidP="00B66B81">
            <w:pPr>
              <w:spacing w:before="0" w:after="0" w:line="240" w:lineRule="auto"/>
              <w:jc w:val="both"/>
              <w:cnfStyle w:val="000000100000" w:firstRow="0" w:lastRow="0" w:firstColumn="0" w:lastColumn="0" w:oddVBand="0" w:evenVBand="0" w:oddHBand="1" w:evenHBand="0" w:firstRowFirstColumn="0" w:firstRowLastColumn="0" w:lastRowFirstColumn="0" w:lastRowLastColumn="0"/>
              <w:rPr>
                <w:rFonts w:cs="Arial"/>
                <w:b/>
                <w:color w:val="FFFFFF" w:themeColor="background1"/>
                <w:sz w:val="18"/>
                <w:szCs w:val="18"/>
              </w:rPr>
            </w:pPr>
            <w:r w:rsidRPr="00FF3F3D">
              <w:rPr>
                <w:rFonts w:cs="Arial"/>
                <w:b/>
                <w:color w:val="FFFFFF" w:themeColor="background1"/>
                <w:sz w:val="18"/>
                <w:szCs w:val="18"/>
              </w:rPr>
              <w:t>Flash Drive</w:t>
            </w:r>
          </w:p>
        </w:tc>
        <w:tc>
          <w:tcPr>
            <w:tcW w:w="526" w:type="pct"/>
            <w:shd w:val="clear" w:color="auto" w:fill="002060"/>
          </w:tcPr>
          <w:p w14:paraId="3008B835" w14:textId="77777777" w:rsidR="00557822" w:rsidRPr="00FF3F3D" w:rsidRDefault="00557822" w:rsidP="00B66B81">
            <w:pPr>
              <w:spacing w:before="0" w:after="0" w:line="240" w:lineRule="auto"/>
              <w:jc w:val="both"/>
              <w:cnfStyle w:val="000000100000" w:firstRow="0" w:lastRow="0" w:firstColumn="0" w:lastColumn="0" w:oddVBand="0" w:evenVBand="0" w:oddHBand="1" w:evenHBand="0" w:firstRowFirstColumn="0" w:firstRowLastColumn="0" w:lastRowFirstColumn="0" w:lastRowLastColumn="0"/>
              <w:rPr>
                <w:rFonts w:cs="Arial"/>
                <w:b/>
                <w:color w:val="FFFFFF" w:themeColor="background1"/>
                <w:sz w:val="18"/>
                <w:szCs w:val="18"/>
              </w:rPr>
            </w:pPr>
            <w:r w:rsidRPr="00FF3F3D">
              <w:rPr>
                <w:rFonts w:cs="Arial"/>
                <w:b/>
                <w:color w:val="FFFFFF" w:themeColor="background1"/>
                <w:sz w:val="18"/>
                <w:szCs w:val="18"/>
              </w:rPr>
              <w:t xml:space="preserve">Official Laptops </w:t>
            </w:r>
          </w:p>
        </w:tc>
        <w:tc>
          <w:tcPr>
            <w:tcW w:w="558" w:type="pct"/>
            <w:shd w:val="clear" w:color="auto" w:fill="002060"/>
          </w:tcPr>
          <w:p w14:paraId="598FA903" w14:textId="77777777" w:rsidR="00557822" w:rsidRPr="00FF3F3D" w:rsidRDefault="00557822" w:rsidP="00B66B81">
            <w:pPr>
              <w:spacing w:before="0" w:after="0" w:line="240" w:lineRule="auto"/>
              <w:jc w:val="both"/>
              <w:cnfStyle w:val="000000100000" w:firstRow="0" w:lastRow="0" w:firstColumn="0" w:lastColumn="0" w:oddVBand="0" w:evenVBand="0" w:oddHBand="1" w:evenHBand="0" w:firstRowFirstColumn="0" w:firstRowLastColumn="0" w:lastRowFirstColumn="0" w:lastRowLastColumn="0"/>
              <w:rPr>
                <w:rFonts w:cs="Arial"/>
                <w:b/>
                <w:color w:val="FFFFFF" w:themeColor="background1"/>
                <w:sz w:val="18"/>
                <w:szCs w:val="18"/>
              </w:rPr>
            </w:pPr>
            <w:r w:rsidRPr="00FF3F3D">
              <w:rPr>
                <w:rFonts w:cs="Arial"/>
                <w:b/>
                <w:color w:val="FFFFFF" w:themeColor="background1"/>
                <w:sz w:val="18"/>
                <w:szCs w:val="18"/>
              </w:rPr>
              <w:t>Personal devices</w:t>
            </w:r>
          </w:p>
        </w:tc>
        <w:tc>
          <w:tcPr>
            <w:tcW w:w="366" w:type="pct"/>
            <w:shd w:val="clear" w:color="auto" w:fill="002060"/>
          </w:tcPr>
          <w:p w14:paraId="005D981D" w14:textId="4207733E" w:rsidR="00557822" w:rsidRPr="00FF3F3D" w:rsidRDefault="00BF2C21" w:rsidP="00B66B81">
            <w:pPr>
              <w:spacing w:before="0" w:after="0" w:line="240" w:lineRule="auto"/>
              <w:ind w:right="-104"/>
              <w:jc w:val="both"/>
              <w:cnfStyle w:val="000000100000" w:firstRow="0" w:lastRow="0" w:firstColumn="0" w:lastColumn="0" w:oddVBand="0" w:evenVBand="0" w:oddHBand="1" w:evenHBand="0" w:firstRowFirstColumn="0" w:firstRowLastColumn="0" w:lastRowFirstColumn="0" w:lastRowLastColumn="0"/>
              <w:rPr>
                <w:rFonts w:cs="Arial"/>
                <w:b/>
                <w:color w:val="FFFFFF" w:themeColor="background1"/>
                <w:sz w:val="18"/>
                <w:szCs w:val="18"/>
              </w:rPr>
            </w:pPr>
            <w:r w:rsidRPr="00FF3F3D">
              <w:rPr>
                <w:rFonts w:cs="Arial"/>
                <w:b/>
                <w:color w:val="FFFFFF" w:themeColor="background1"/>
                <w:sz w:val="18"/>
                <w:szCs w:val="18"/>
              </w:rPr>
              <w:t>E-mails</w:t>
            </w:r>
          </w:p>
        </w:tc>
        <w:tc>
          <w:tcPr>
            <w:tcW w:w="577" w:type="pct"/>
            <w:shd w:val="clear" w:color="auto" w:fill="002060"/>
          </w:tcPr>
          <w:p w14:paraId="7753B72C" w14:textId="79F67E70" w:rsidR="00557822" w:rsidRPr="00FF3F3D" w:rsidRDefault="00557822" w:rsidP="00B66B81">
            <w:pPr>
              <w:spacing w:before="0" w:after="0" w:line="240" w:lineRule="auto"/>
              <w:ind w:right="-104"/>
              <w:jc w:val="both"/>
              <w:cnfStyle w:val="000000100000" w:firstRow="0" w:lastRow="0" w:firstColumn="0" w:lastColumn="0" w:oddVBand="0" w:evenVBand="0" w:oddHBand="1" w:evenHBand="0" w:firstRowFirstColumn="0" w:firstRowLastColumn="0" w:lastRowFirstColumn="0" w:lastRowLastColumn="0"/>
              <w:rPr>
                <w:rFonts w:cs="Arial"/>
                <w:b/>
                <w:color w:val="FFFFFF" w:themeColor="background1"/>
                <w:sz w:val="18"/>
                <w:szCs w:val="18"/>
              </w:rPr>
            </w:pPr>
          </w:p>
        </w:tc>
      </w:tr>
      <w:tr w:rsidR="00557822" w:rsidRPr="00FF3F3D" w14:paraId="3F35F60E" w14:textId="77777777" w:rsidTr="008834A2">
        <w:trPr>
          <w:trHeight w:val="277"/>
          <w:jc w:val="center"/>
        </w:trPr>
        <w:tc>
          <w:tcPr>
            <w:cnfStyle w:val="001000000000" w:firstRow="0" w:lastRow="0" w:firstColumn="1" w:lastColumn="0" w:oddVBand="0" w:evenVBand="0" w:oddHBand="0" w:evenHBand="0" w:firstRowFirstColumn="0" w:firstRowLastColumn="0" w:lastRowFirstColumn="0" w:lastRowLastColumn="0"/>
            <w:tcW w:w="447" w:type="pct"/>
            <w:vMerge/>
          </w:tcPr>
          <w:p w14:paraId="5EBAEB16" w14:textId="77777777" w:rsidR="00557822" w:rsidRPr="00FF3F3D" w:rsidRDefault="00557822" w:rsidP="00B66B81">
            <w:pPr>
              <w:spacing w:before="0" w:after="0" w:line="240" w:lineRule="auto"/>
              <w:jc w:val="both"/>
              <w:rPr>
                <w:rFonts w:cs="Arial"/>
                <w:b w:val="0"/>
                <w:sz w:val="18"/>
                <w:szCs w:val="18"/>
              </w:rPr>
            </w:pPr>
          </w:p>
        </w:tc>
        <w:tc>
          <w:tcPr>
            <w:tcW w:w="567" w:type="pct"/>
          </w:tcPr>
          <w:p w14:paraId="43D99371" w14:textId="77777777" w:rsidR="00557822" w:rsidRPr="00FF3F3D" w:rsidRDefault="00557822" w:rsidP="00B66B81">
            <w:pPr>
              <w:spacing w:before="0" w:after="0" w:line="240" w:lineRule="auto"/>
              <w:jc w:val="both"/>
              <w:cnfStyle w:val="000000000000" w:firstRow="0" w:lastRow="0" w:firstColumn="0" w:lastColumn="0" w:oddVBand="0" w:evenVBand="0" w:oddHBand="0" w:evenHBand="0" w:firstRowFirstColumn="0" w:firstRowLastColumn="0" w:lastRowFirstColumn="0" w:lastRowLastColumn="0"/>
              <w:rPr>
                <w:rFonts w:cs="Arial"/>
                <w:sz w:val="18"/>
                <w:szCs w:val="18"/>
              </w:rPr>
            </w:pPr>
            <w:r w:rsidRPr="00FF3F3D">
              <w:rPr>
                <w:rFonts w:cs="Arial"/>
                <w:sz w:val="18"/>
                <w:szCs w:val="18"/>
              </w:rPr>
              <w:t>Unspecified</w:t>
            </w:r>
          </w:p>
        </w:tc>
        <w:tc>
          <w:tcPr>
            <w:tcW w:w="364" w:type="pct"/>
          </w:tcPr>
          <w:p w14:paraId="0CFA37D6" w14:textId="77777777" w:rsidR="00557822" w:rsidRPr="00FF3F3D" w:rsidRDefault="00557822" w:rsidP="00B66B81">
            <w:pPr>
              <w:spacing w:before="0" w:after="0" w:line="240" w:lineRule="auto"/>
              <w:jc w:val="both"/>
              <w:cnfStyle w:val="000000000000" w:firstRow="0" w:lastRow="0" w:firstColumn="0" w:lastColumn="0" w:oddVBand="0" w:evenVBand="0" w:oddHBand="0" w:evenHBand="0" w:firstRowFirstColumn="0" w:firstRowLastColumn="0" w:lastRowFirstColumn="0" w:lastRowLastColumn="0"/>
              <w:rPr>
                <w:rFonts w:cs="Arial"/>
                <w:sz w:val="18"/>
                <w:szCs w:val="18"/>
              </w:rPr>
            </w:pPr>
            <w:r w:rsidRPr="00FF3F3D">
              <w:rPr>
                <w:rFonts w:cs="Arial"/>
                <w:sz w:val="18"/>
                <w:szCs w:val="18"/>
              </w:rPr>
              <w:t>One Drive</w:t>
            </w:r>
          </w:p>
        </w:tc>
        <w:tc>
          <w:tcPr>
            <w:tcW w:w="437" w:type="pct"/>
          </w:tcPr>
          <w:p w14:paraId="763CC1CA" w14:textId="77777777" w:rsidR="00557822" w:rsidRPr="00FF3F3D" w:rsidRDefault="00557822" w:rsidP="00B66B81">
            <w:pPr>
              <w:spacing w:before="0" w:after="0" w:line="240" w:lineRule="auto"/>
              <w:jc w:val="both"/>
              <w:cnfStyle w:val="000000000000" w:firstRow="0" w:lastRow="0" w:firstColumn="0" w:lastColumn="0" w:oddVBand="0" w:evenVBand="0" w:oddHBand="0" w:evenHBand="0" w:firstRowFirstColumn="0" w:firstRowLastColumn="0" w:lastRowFirstColumn="0" w:lastRowLastColumn="0"/>
              <w:rPr>
                <w:rFonts w:cs="Arial"/>
                <w:sz w:val="18"/>
                <w:szCs w:val="18"/>
              </w:rPr>
            </w:pPr>
            <w:r w:rsidRPr="00FF3F3D">
              <w:rPr>
                <w:rFonts w:cs="Arial"/>
                <w:sz w:val="18"/>
                <w:szCs w:val="18"/>
              </w:rPr>
              <w:t>Google Drive</w:t>
            </w:r>
          </w:p>
        </w:tc>
        <w:tc>
          <w:tcPr>
            <w:tcW w:w="354" w:type="pct"/>
          </w:tcPr>
          <w:p w14:paraId="13E3534E" w14:textId="77777777" w:rsidR="00557822" w:rsidRPr="00FF3F3D" w:rsidRDefault="00557822" w:rsidP="00B66B81">
            <w:pPr>
              <w:spacing w:before="0" w:after="0" w:line="240" w:lineRule="auto"/>
              <w:jc w:val="both"/>
              <w:cnfStyle w:val="000000000000" w:firstRow="0" w:lastRow="0" w:firstColumn="0" w:lastColumn="0" w:oddVBand="0" w:evenVBand="0" w:oddHBand="0" w:evenHBand="0" w:firstRowFirstColumn="0" w:firstRowLastColumn="0" w:lastRowFirstColumn="0" w:lastRowLastColumn="0"/>
              <w:rPr>
                <w:rFonts w:cs="Arial"/>
                <w:sz w:val="18"/>
                <w:szCs w:val="18"/>
              </w:rPr>
            </w:pPr>
            <w:r w:rsidRPr="00FF3F3D">
              <w:rPr>
                <w:rFonts w:cs="Arial"/>
                <w:sz w:val="18"/>
                <w:szCs w:val="18"/>
              </w:rPr>
              <w:t>Drop Box</w:t>
            </w:r>
          </w:p>
        </w:tc>
        <w:tc>
          <w:tcPr>
            <w:tcW w:w="402" w:type="pct"/>
          </w:tcPr>
          <w:p w14:paraId="12FF80A0" w14:textId="77777777" w:rsidR="00557822" w:rsidRPr="00FF3F3D" w:rsidRDefault="00557822" w:rsidP="00B66B81">
            <w:pPr>
              <w:spacing w:before="0" w:after="0" w:line="240" w:lineRule="auto"/>
              <w:jc w:val="both"/>
              <w:cnfStyle w:val="000000000000" w:firstRow="0" w:lastRow="0" w:firstColumn="0" w:lastColumn="0" w:oddVBand="0" w:evenVBand="0" w:oddHBand="0" w:evenHBand="0" w:firstRowFirstColumn="0" w:firstRowLastColumn="0" w:lastRowFirstColumn="0" w:lastRowLastColumn="0"/>
              <w:rPr>
                <w:rFonts w:cs="Arial"/>
                <w:sz w:val="18"/>
                <w:szCs w:val="18"/>
              </w:rPr>
            </w:pPr>
          </w:p>
        </w:tc>
        <w:tc>
          <w:tcPr>
            <w:tcW w:w="402" w:type="pct"/>
          </w:tcPr>
          <w:p w14:paraId="6EF630D2" w14:textId="77777777" w:rsidR="00557822" w:rsidRPr="00FF3F3D" w:rsidRDefault="00557822" w:rsidP="00B66B81">
            <w:pPr>
              <w:spacing w:before="0" w:after="0" w:line="240" w:lineRule="auto"/>
              <w:jc w:val="both"/>
              <w:cnfStyle w:val="000000000000" w:firstRow="0" w:lastRow="0" w:firstColumn="0" w:lastColumn="0" w:oddVBand="0" w:evenVBand="0" w:oddHBand="0" w:evenHBand="0" w:firstRowFirstColumn="0" w:firstRowLastColumn="0" w:lastRowFirstColumn="0" w:lastRowLastColumn="0"/>
              <w:rPr>
                <w:rFonts w:cs="Arial"/>
                <w:sz w:val="18"/>
                <w:szCs w:val="18"/>
              </w:rPr>
            </w:pPr>
          </w:p>
        </w:tc>
        <w:tc>
          <w:tcPr>
            <w:tcW w:w="526" w:type="pct"/>
          </w:tcPr>
          <w:p w14:paraId="75BBD90E" w14:textId="77777777" w:rsidR="00557822" w:rsidRPr="00FF3F3D" w:rsidRDefault="00557822" w:rsidP="00B66B81">
            <w:pPr>
              <w:spacing w:before="0" w:after="0" w:line="240" w:lineRule="auto"/>
              <w:jc w:val="both"/>
              <w:cnfStyle w:val="000000000000" w:firstRow="0" w:lastRow="0" w:firstColumn="0" w:lastColumn="0" w:oddVBand="0" w:evenVBand="0" w:oddHBand="0" w:evenHBand="0" w:firstRowFirstColumn="0" w:firstRowLastColumn="0" w:lastRowFirstColumn="0" w:lastRowLastColumn="0"/>
              <w:rPr>
                <w:rFonts w:cs="Arial"/>
                <w:sz w:val="18"/>
                <w:szCs w:val="18"/>
              </w:rPr>
            </w:pPr>
          </w:p>
        </w:tc>
        <w:tc>
          <w:tcPr>
            <w:tcW w:w="558" w:type="pct"/>
          </w:tcPr>
          <w:p w14:paraId="4282D629" w14:textId="77777777" w:rsidR="00557822" w:rsidRPr="00FF3F3D" w:rsidRDefault="00557822" w:rsidP="00B66B81">
            <w:pPr>
              <w:spacing w:before="0" w:after="0" w:line="240" w:lineRule="auto"/>
              <w:jc w:val="both"/>
              <w:cnfStyle w:val="000000000000" w:firstRow="0" w:lastRow="0" w:firstColumn="0" w:lastColumn="0" w:oddVBand="0" w:evenVBand="0" w:oddHBand="0" w:evenHBand="0" w:firstRowFirstColumn="0" w:firstRowLastColumn="0" w:lastRowFirstColumn="0" w:lastRowLastColumn="0"/>
              <w:rPr>
                <w:rFonts w:cs="Arial"/>
                <w:sz w:val="18"/>
                <w:szCs w:val="18"/>
              </w:rPr>
            </w:pPr>
          </w:p>
        </w:tc>
        <w:tc>
          <w:tcPr>
            <w:tcW w:w="366" w:type="pct"/>
          </w:tcPr>
          <w:p w14:paraId="3FC9DAA6" w14:textId="77777777" w:rsidR="00557822" w:rsidRPr="00FF3F3D" w:rsidRDefault="00557822" w:rsidP="00B66B81">
            <w:pPr>
              <w:spacing w:before="0" w:after="0" w:line="240" w:lineRule="auto"/>
              <w:jc w:val="both"/>
              <w:cnfStyle w:val="000000000000" w:firstRow="0" w:lastRow="0" w:firstColumn="0" w:lastColumn="0" w:oddVBand="0" w:evenVBand="0" w:oddHBand="0" w:evenHBand="0" w:firstRowFirstColumn="0" w:firstRowLastColumn="0" w:lastRowFirstColumn="0" w:lastRowLastColumn="0"/>
              <w:rPr>
                <w:rFonts w:cs="Arial"/>
                <w:sz w:val="18"/>
                <w:szCs w:val="18"/>
              </w:rPr>
            </w:pPr>
          </w:p>
        </w:tc>
        <w:tc>
          <w:tcPr>
            <w:tcW w:w="577" w:type="pct"/>
          </w:tcPr>
          <w:p w14:paraId="305EC846" w14:textId="21A13062" w:rsidR="00557822" w:rsidRPr="00FF3F3D" w:rsidRDefault="00557822" w:rsidP="00B66B81">
            <w:pPr>
              <w:spacing w:before="0" w:after="0" w:line="240" w:lineRule="auto"/>
              <w:jc w:val="both"/>
              <w:cnfStyle w:val="000000000000" w:firstRow="0" w:lastRow="0" w:firstColumn="0" w:lastColumn="0" w:oddVBand="0" w:evenVBand="0" w:oddHBand="0" w:evenHBand="0" w:firstRowFirstColumn="0" w:firstRowLastColumn="0" w:lastRowFirstColumn="0" w:lastRowLastColumn="0"/>
              <w:rPr>
                <w:rFonts w:cs="Arial"/>
                <w:sz w:val="18"/>
                <w:szCs w:val="18"/>
              </w:rPr>
            </w:pPr>
          </w:p>
        </w:tc>
      </w:tr>
      <w:tr w:rsidR="00BF2C21" w:rsidRPr="00FF3F3D" w14:paraId="21CBB54D" w14:textId="77777777" w:rsidTr="008834A2">
        <w:trPr>
          <w:cnfStyle w:val="000000100000" w:firstRow="0" w:lastRow="0" w:firstColumn="0" w:lastColumn="0" w:oddVBand="0" w:evenVBand="0" w:oddHBand="1" w:evenHBand="0" w:firstRowFirstColumn="0" w:firstRowLastColumn="0" w:lastRowFirstColumn="0" w:lastRowLastColumn="0"/>
          <w:trHeight w:val="447"/>
          <w:jc w:val="center"/>
        </w:trPr>
        <w:tc>
          <w:tcPr>
            <w:cnfStyle w:val="001000000000" w:firstRow="0" w:lastRow="0" w:firstColumn="1" w:lastColumn="0" w:oddVBand="0" w:evenVBand="0" w:oddHBand="0" w:evenHBand="0" w:firstRowFirstColumn="0" w:firstRowLastColumn="0" w:lastRowFirstColumn="0" w:lastRowLastColumn="0"/>
            <w:tcW w:w="447" w:type="pct"/>
          </w:tcPr>
          <w:p w14:paraId="142D3BA6" w14:textId="13DBA6A7" w:rsidR="00BF2C21" w:rsidRPr="00FF3F3D" w:rsidRDefault="00E37B03" w:rsidP="00FF3F3D">
            <w:pPr>
              <w:spacing w:after="0" w:line="240" w:lineRule="auto"/>
              <w:jc w:val="both"/>
              <w:rPr>
                <w:b w:val="0"/>
                <w:bCs w:val="0"/>
                <w:sz w:val="18"/>
                <w:szCs w:val="18"/>
              </w:rPr>
            </w:pPr>
            <w:r w:rsidRPr="00FF3F3D">
              <w:rPr>
                <w:b w:val="0"/>
                <w:bCs w:val="0"/>
                <w:sz w:val="18"/>
                <w:szCs w:val="18"/>
              </w:rPr>
              <w:t>CF</w:t>
            </w:r>
          </w:p>
        </w:tc>
        <w:tc>
          <w:tcPr>
            <w:tcW w:w="567" w:type="pct"/>
          </w:tcPr>
          <w:p w14:paraId="26560A80" w14:textId="61422F07" w:rsidR="00BF2C21" w:rsidRPr="00FF3F3D" w:rsidRDefault="00BF2C21" w:rsidP="00BA4E97">
            <w:pPr>
              <w:spacing w:after="0" w:line="240" w:lineRule="auto"/>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FF3F3D">
              <w:rPr>
                <w:b/>
                <w:bCs/>
                <w:sz w:val="18"/>
                <w:szCs w:val="18"/>
              </w:rPr>
              <w:t>√</w:t>
            </w:r>
          </w:p>
        </w:tc>
        <w:tc>
          <w:tcPr>
            <w:tcW w:w="364" w:type="pct"/>
          </w:tcPr>
          <w:p w14:paraId="4DDD9702" w14:textId="77777777" w:rsidR="00BF2C21" w:rsidRPr="00FF3F3D" w:rsidRDefault="00BF2C21" w:rsidP="00BA4E97">
            <w:pPr>
              <w:spacing w:after="0" w:line="240" w:lineRule="auto"/>
              <w:jc w:val="center"/>
              <w:cnfStyle w:val="000000100000" w:firstRow="0" w:lastRow="0" w:firstColumn="0" w:lastColumn="0" w:oddVBand="0" w:evenVBand="0" w:oddHBand="1" w:evenHBand="0" w:firstRowFirstColumn="0" w:firstRowLastColumn="0" w:lastRowFirstColumn="0" w:lastRowLastColumn="0"/>
              <w:rPr>
                <w:b/>
                <w:bCs/>
                <w:sz w:val="18"/>
                <w:szCs w:val="18"/>
              </w:rPr>
            </w:pPr>
          </w:p>
        </w:tc>
        <w:tc>
          <w:tcPr>
            <w:tcW w:w="437" w:type="pct"/>
          </w:tcPr>
          <w:p w14:paraId="48F6FEA5" w14:textId="7D2AD876" w:rsidR="00BF2C21" w:rsidRPr="00FF3F3D" w:rsidRDefault="00BF2C21" w:rsidP="00BA4E97">
            <w:pPr>
              <w:spacing w:after="0" w:line="240" w:lineRule="auto"/>
              <w:jc w:val="center"/>
              <w:cnfStyle w:val="000000100000" w:firstRow="0" w:lastRow="0" w:firstColumn="0" w:lastColumn="0" w:oddVBand="0" w:evenVBand="0" w:oddHBand="1" w:evenHBand="0" w:firstRowFirstColumn="0" w:firstRowLastColumn="0" w:lastRowFirstColumn="0" w:lastRowLastColumn="0"/>
              <w:rPr>
                <w:b/>
                <w:bCs/>
                <w:sz w:val="18"/>
                <w:szCs w:val="18"/>
              </w:rPr>
            </w:pPr>
          </w:p>
        </w:tc>
        <w:tc>
          <w:tcPr>
            <w:tcW w:w="354" w:type="pct"/>
          </w:tcPr>
          <w:p w14:paraId="4693CE64" w14:textId="77777777" w:rsidR="00BF2C21" w:rsidRPr="00FF3F3D" w:rsidRDefault="00BF2C21" w:rsidP="00BA4E97">
            <w:pPr>
              <w:spacing w:after="0" w:line="240" w:lineRule="auto"/>
              <w:jc w:val="center"/>
              <w:cnfStyle w:val="000000100000" w:firstRow="0" w:lastRow="0" w:firstColumn="0" w:lastColumn="0" w:oddVBand="0" w:evenVBand="0" w:oddHBand="1" w:evenHBand="0" w:firstRowFirstColumn="0" w:firstRowLastColumn="0" w:lastRowFirstColumn="0" w:lastRowLastColumn="0"/>
              <w:rPr>
                <w:b/>
                <w:bCs/>
                <w:sz w:val="18"/>
                <w:szCs w:val="18"/>
              </w:rPr>
            </w:pPr>
          </w:p>
        </w:tc>
        <w:tc>
          <w:tcPr>
            <w:tcW w:w="402" w:type="pct"/>
          </w:tcPr>
          <w:p w14:paraId="2F61B2FD" w14:textId="4312F749" w:rsidR="00BF2C21" w:rsidRPr="00FF3F3D" w:rsidRDefault="00BF2C21" w:rsidP="00BA4E97">
            <w:pPr>
              <w:spacing w:after="0" w:line="240" w:lineRule="auto"/>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FF3F3D">
              <w:rPr>
                <w:b/>
                <w:bCs/>
                <w:sz w:val="18"/>
                <w:szCs w:val="18"/>
              </w:rPr>
              <w:t>√</w:t>
            </w:r>
          </w:p>
        </w:tc>
        <w:tc>
          <w:tcPr>
            <w:tcW w:w="402" w:type="pct"/>
          </w:tcPr>
          <w:p w14:paraId="521C5386" w14:textId="77777777" w:rsidR="00BF2C21" w:rsidRPr="00FF3F3D" w:rsidRDefault="00BF2C21" w:rsidP="00BA4E97">
            <w:pPr>
              <w:spacing w:after="0" w:line="240" w:lineRule="auto"/>
              <w:jc w:val="center"/>
              <w:cnfStyle w:val="000000100000" w:firstRow="0" w:lastRow="0" w:firstColumn="0" w:lastColumn="0" w:oddVBand="0" w:evenVBand="0" w:oddHBand="1" w:evenHBand="0" w:firstRowFirstColumn="0" w:firstRowLastColumn="0" w:lastRowFirstColumn="0" w:lastRowLastColumn="0"/>
              <w:rPr>
                <w:b/>
                <w:bCs/>
                <w:sz w:val="18"/>
                <w:szCs w:val="18"/>
              </w:rPr>
            </w:pPr>
          </w:p>
        </w:tc>
        <w:tc>
          <w:tcPr>
            <w:tcW w:w="526" w:type="pct"/>
          </w:tcPr>
          <w:p w14:paraId="23BD1DB0" w14:textId="77777777" w:rsidR="00BF2C21" w:rsidRPr="00FF3F3D" w:rsidRDefault="00BF2C21" w:rsidP="00BA4E97">
            <w:pPr>
              <w:spacing w:after="0" w:line="240" w:lineRule="auto"/>
              <w:jc w:val="center"/>
              <w:cnfStyle w:val="000000100000" w:firstRow="0" w:lastRow="0" w:firstColumn="0" w:lastColumn="0" w:oddVBand="0" w:evenVBand="0" w:oddHBand="1" w:evenHBand="0" w:firstRowFirstColumn="0" w:firstRowLastColumn="0" w:lastRowFirstColumn="0" w:lastRowLastColumn="0"/>
              <w:rPr>
                <w:b/>
                <w:bCs/>
                <w:sz w:val="18"/>
                <w:szCs w:val="18"/>
              </w:rPr>
            </w:pPr>
          </w:p>
        </w:tc>
        <w:tc>
          <w:tcPr>
            <w:tcW w:w="558" w:type="pct"/>
          </w:tcPr>
          <w:p w14:paraId="2928B2E5" w14:textId="77777777" w:rsidR="00BF2C21" w:rsidRPr="00FF3F3D" w:rsidRDefault="00BF2C21" w:rsidP="00BA4E97">
            <w:pPr>
              <w:spacing w:after="0" w:line="240" w:lineRule="auto"/>
              <w:jc w:val="center"/>
              <w:cnfStyle w:val="000000100000" w:firstRow="0" w:lastRow="0" w:firstColumn="0" w:lastColumn="0" w:oddVBand="0" w:evenVBand="0" w:oddHBand="1" w:evenHBand="0" w:firstRowFirstColumn="0" w:firstRowLastColumn="0" w:lastRowFirstColumn="0" w:lastRowLastColumn="0"/>
              <w:rPr>
                <w:b/>
                <w:bCs/>
                <w:sz w:val="18"/>
                <w:szCs w:val="18"/>
              </w:rPr>
            </w:pPr>
          </w:p>
        </w:tc>
        <w:tc>
          <w:tcPr>
            <w:tcW w:w="366" w:type="pct"/>
          </w:tcPr>
          <w:p w14:paraId="4FFCB9B4" w14:textId="1644365D" w:rsidR="00BF2C21" w:rsidRPr="00FF3F3D" w:rsidRDefault="00BF2C21" w:rsidP="00BA4E97">
            <w:pPr>
              <w:spacing w:after="0" w:line="240" w:lineRule="auto"/>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FF3F3D">
              <w:rPr>
                <w:b/>
                <w:bCs/>
                <w:sz w:val="18"/>
                <w:szCs w:val="18"/>
              </w:rPr>
              <w:t>√</w:t>
            </w:r>
          </w:p>
        </w:tc>
        <w:tc>
          <w:tcPr>
            <w:tcW w:w="577" w:type="pct"/>
          </w:tcPr>
          <w:p w14:paraId="1963B962" w14:textId="3DD5D943" w:rsidR="00BF2C21" w:rsidRPr="00FF3F3D" w:rsidRDefault="00BF2C21" w:rsidP="00FF3F3D">
            <w:pPr>
              <w:spacing w:after="0" w:line="240" w:lineRule="auto"/>
              <w:jc w:val="both"/>
              <w:cnfStyle w:val="000000100000" w:firstRow="0" w:lastRow="0" w:firstColumn="0" w:lastColumn="0" w:oddVBand="0" w:evenVBand="0" w:oddHBand="1" w:evenHBand="0" w:firstRowFirstColumn="0" w:firstRowLastColumn="0" w:lastRowFirstColumn="0" w:lastRowLastColumn="0"/>
              <w:rPr>
                <w:bCs/>
                <w:sz w:val="18"/>
                <w:szCs w:val="18"/>
              </w:rPr>
            </w:pPr>
            <w:r w:rsidRPr="00FF3F3D">
              <w:rPr>
                <w:bCs/>
                <w:sz w:val="18"/>
                <w:szCs w:val="18"/>
              </w:rPr>
              <w:t>Weekly</w:t>
            </w:r>
          </w:p>
        </w:tc>
      </w:tr>
      <w:tr w:rsidR="00BF2C21" w:rsidRPr="00FF3F3D" w14:paraId="74236BF9" w14:textId="77777777" w:rsidTr="008834A2">
        <w:trPr>
          <w:trHeight w:val="611"/>
          <w:jc w:val="center"/>
        </w:trPr>
        <w:tc>
          <w:tcPr>
            <w:cnfStyle w:val="001000000000" w:firstRow="0" w:lastRow="0" w:firstColumn="1" w:lastColumn="0" w:oddVBand="0" w:evenVBand="0" w:oddHBand="0" w:evenHBand="0" w:firstRowFirstColumn="0" w:firstRowLastColumn="0" w:lastRowFirstColumn="0" w:lastRowLastColumn="0"/>
            <w:tcW w:w="447" w:type="pct"/>
          </w:tcPr>
          <w:p w14:paraId="1EF71681" w14:textId="0A8C16E8" w:rsidR="00BF2C21" w:rsidRPr="00FF3F3D" w:rsidRDefault="00BF2C21" w:rsidP="00FF3F3D">
            <w:pPr>
              <w:spacing w:after="0" w:line="240" w:lineRule="auto"/>
              <w:jc w:val="both"/>
              <w:rPr>
                <w:b w:val="0"/>
                <w:bCs w:val="0"/>
                <w:sz w:val="18"/>
                <w:szCs w:val="18"/>
              </w:rPr>
            </w:pPr>
            <w:r w:rsidRPr="00FF3F3D">
              <w:rPr>
                <w:b w:val="0"/>
                <w:bCs w:val="0"/>
                <w:sz w:val="18"/>
                <w:szCs w:val="18"/>
              </w:rPr>
              <w:t>RHN</w:t>
            </w:r>
          </w:p>
        </w:tc>
        <w:tc>
          <w:tcPr>
            <w:tcW w:w="567" w:type="pct"/>
          </w:tcPr>
          <w:p w14:paraId="082709F0" w14:textId="59BF0B93" w:rsidR="00BF2C21" w:rsidRPr="00FF3F3D" w:rsidRDefault="00BF2C21" w:rsidP="00BA4E97">
            <w:pPr>
              <w:spacing w:after="0" w:line="240" w:lineRule="auto"/>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364" w:type="pct"/>
          </w:tcPr>
          <w:p w14:paraId="5CB50311" w14:textId="77777777" w:rsidR="00BF2C21" w:rsidRPr="00FF3F3D" w:rsidRDefault="00BF2C21" w:rsidP="00BA4E97">
            <w:pPr>
              <w:spacing w:after="0" w:line="240" w:lineRule="auto"/>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437" w:type="pct"/>
          </w:tcPr>
          <w:p w14:paraId="27439CF0" w14:textId="11C6A0AC" w:rsidR="00BF2C21" w:rsidRPr="00FF3F3D" w:rsidRDefault="00BF2C21" w:rsidP="00BA4E97">
            <w:pPr>
              <w:spacing w:after="0" w:line="240" w:lineRule="auto"/>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354" w:type="pct"/>
          </w:tcPr>
          <w:p w14:paraId="67E85D08" w14:textId="77777777" w:rsidR="00BF2C21" w:rsidRPr="00FF3F3D" w:rsidRDefault="00BF2C21" w:rsidP="00BA4E97">
            <w:pPr>
              <w:spacing w:after="0" w:line="240" w:lineRule="auto"/>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402" w:type="pct"/>
          </w:tcPr>
          <w:p w14:paraId="5845DE70" w14:textId="591FEC37" w:rsidR="00BF2C21" w:rsidRPr="00FF3F3D" w:rsidRDefault="00BF2C21" w:rsidP="00BA4E97">
            <w:pPr>
              <w:spacing w:after="0" w:line="240" w:lineRule="auto"/>
              <w:jc w:val="center"/>
              <w:cnfStyle w:val="000000000000" w:firstRow="0" w:lastRow="0" w:firstColumn="0" w:lastColumn="0" w:oddVBand="0" w:evenVBand="0" w:oddHBand="0" w:evenHBand="0" w:firstRowFirstColumn="0" w:firstRowLastColumn="0" w:lastRowFirstColumn="0" w:lastRowLastColumn="0"/>
              <w:rPr>
                <w:sz w:val="18"/>
                <w:szCs w:val="18"/>
              </w:rPr>
            </w:pPr>
            <w:r w:rsidRPr="00FF3F3D">
              <w:rPr>
                <w:sz w:val="18"/>
                <w:szCs w:val="18"/>
              </w:rPr>
              <w:t>√</w:t>
            </w:r>
          </w:p>
        </w:tc>
        <w:tc>
          <w:tcPr>
            <w:tcW w:w="402" w:type="pct"/>
          </w:tcPr>
          <w:p w14:paraId="0B73430F" w14:textId="77777777" w:rsidR="00BF2C21" w:rsidRPr="00FF3F3D" w:rsidRDefault="00BF2C21" w:rsidP="00BA4E97">
            <w:pPr>
              <w:spacing w:after="0" w:line="240" w:lineRule="auto"/>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526" w:type="pct"/>
          </w:tcPr>
          <w:p w14:paraId="5FE05E27" w14:textId="77777777" w:rsidR="00BF2C21" w:rsidRPr="00FF3F3D" w:rsidRDefault="00BF2C21" w:rsidP="00BA4E97">
            <w:pPr>
              <w:spacing w:after="0" w:line="240" w:lineRule="auto"/>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558" w:type="pct"/>
          </w:tcPr>
          <w:p w14:paraId="3D88F7DA" w14:textId="77777777" w:rsidR="00BF2C21" w:rsidRPr="00FF3F3D" w:rsidRDefault="00BF2C21" w:rsidP="00BA4E97">
            <w:pPr>
              <w:spacing w:after="0" w:line="240" w:lineRule="auto"/>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366" w:type="pct"/>
          </w:tcPr>
          <w:p w14:paraId="4B37CD3A" w14:textId="51E6459B" w:rsidR="00BF2C21" w:rsidRPr="00FF3F3D" w:rsidRDefault="00BF2C21" w:rsidP="00BA4E97">
            <w:pPr>
              <w:spacing w:after="0" w:line="240" w:lineRule="auto"/>
              <w:jc w:val="center"/>
              <w:cnfStyle w:val="000000000000" w:firstRow="0" w:lastRow="0" w:firstColumn="0" w:lastColumn="0" w:oddVBand="0" w:evenVBand="0" w:oddHBand="0" w:evenHBand="0" w:firstRowFirstColumn="0" w:firstRowLastColumn="0" w:lastRowFirstColumn="0" w:lastRowLastColumn="0"/>
              <w:rPr>
                <w:sz w:val="18"/>
                <w:szCs w:val="18"/>
              </w:rPr>
            </w:pPr>
            <w:r w:rsidRPr="00FF3F3D">
              <w:rPr>
                <w:sz w:val="18"/>
                <w:szCs w:val="18"/>
              </w:rPr>
              <w:t>√</w:t>
            </w:r>
          </w:p>
        </w:tc>
        <w:tc>
          <w:tcPr>
            <w:tcW w:w="577" w:type="pct"/>
          </w:tcPr>
          <w:p w14:paraId="4A993F6F" w14:textId="2D6D0A7B" w:rsidR="00BF2C21" w:rsidRPr="00FF3F3D" w:rsidRDefault="00BF2C21" w:rsidP="00FF3F3D">
            <w:pPr>
              <w:spacing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FF3F3D">
              <w:rPr>
                <w:sz w:val="18"/>
                <w:szCs w:val="18"/>
              </w:rPr>
              <w:t>Weekly and Monthly</w:t>
            </w:r>
          </w:p>
        </w:tc>
      </w:tr>
      <w:tr w:rsidR="00BF2C21" w:rsidRPr="00FF3F3D" w14:paraId="1FAC791E" w14:textId="77777777" w:rsidTr="008834A2">
        <w:trPr>
          <w:cnfStyle w:val="000000100000" w:firstRow="0" w:lastRow="0" w:firstColumn="0" w:lastColumn="0" w:oddVBand="0" w:evenVBand="0" w:oddHBand="1" w:evenHBand="0" w:firstRowFirstColumn="0" w:firstRowLastColumn="0" w:lastRowFirstColumn="0" w:lastRowLastColumn="0"/>
          <w:trHeight w:val="576"/>
          <w:jc w:val="center"/>
        </w:trPr>
        <w:tc>
          <w:tcPr>
            <w:cnfStyle w:val="001000000000" w:firstRow="0" w:lastRow="0" w:firstColumn="1" w:lastColumn="0" w:oddVBand="0" w:evenVBand="0" w:oddHBand="0" w:evenHBand="0" w:firstRowFirstColumn="0" w:firstRowLastColumn="0" w:lastRowFirstColumn="0" w:lastRowLastColumn="0"/>
            <w:tcW w:w="447" w:type="pct"/>
          </w:tcPr>
          <w:p w14:paraId="36AD661A" w14:textId="42B59D3D" w:rsidR="00BF2C21" w:rsidRPr="00FF3F3D" w:rsidRDefault="00E37B03" w:rsidP="00FF3F3D">
            <w:pPr>
              <w:spacing w:after="0" w:line="240" w:lineRule="auto"/>
              <w:jc w:val="both"/>
              <w:rPr>
                <w:b w:val="0"/>
                <w:bCs w:val="0"/>
                <w:sz w:val="18"/>
                <w:szCs w:val="18"/>
              </w:rPr>
            </w:pPr>
            <w:r w:rsidRPr="00FF3F3D">
              <w:rPr>
                <w:b w:val="0"/>
                <w:bCs w:val="0"/>
                <w:sz w:val="18"/>
                <w:szCs w:val="18"/>
              </w:rPr>
              <w:t>AOCF</w:t>
            </w:r>
          </w:p>
        </w:tc>
        <w:tc>
          <w:tcPr>
            <w:tcW w:w="567" w:type="pct"/>
          </w:tcPr>
          <w:p w14:paraId="3532BAC7" w14:textId="61644EE3" w:rsidR="00BF2C21" w:rsidRPr="00FF3F3D" w:rsidRDefault="00BF2C21" w:rsidP="00BA4E97">
            <w:pPr>
              <w:spacing w:after="0" w:line="240" w:lineRule="auto"/>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FF3F3D">
              <w:rPr>
                <w:b/>
                <w:bCs/>
                <w:sz w:val="18"/>
                <w:szCs w:val="18"/>
              </w:rPr>
              <w:t>√</w:t>
            </w:r>
          </w:p>
        </w:tc>
        <w:tc>
          <w:tcPr>
            <w:tcW w:w="364" w:type="pct"/>
          </w:tcPr>
          <w:p w14:paraId="76343B22" w14:textId="77777777" w:rsidR="00BF2C21" w:rsidRPr="00FF3F3D" w:rsidRDefault="00BF2C21" w:rsidP="00BA4E97">
            <w:pPr>
              <w:spacing w:after="0" w:line="240" w:lineRule="auto"/>
              <w:jc w:val="center"/>
              <w:cnfStyle w:val="000000100000" w:firstRow="0" w:lastRow="0" w:firstColumn="0" w:lastColumn="0" w:oddVBand="0" w:evenVBand="0" w:oddHBand="1" w:evenHBand="0" w:firstRowFirstColumn="0" w:firstRowLastColumn="0" w:lastRowFirstColumn="0" w:lastRowLastColumn="0"/>
              <w:rPr>
                <w:b/>
                <w:bCs/>
                <w:sz w:val="18"/>
                <w:szCs w:val="18"/>
              </w:rPr>
            </w:pPr>
          </w:p>
        </w:tc>
        <w:tc>
          <w:tcPr>
            <w:tcW w:w="437" w:type="pct"/>
          </w:tcPr>
          <w:p w14:paraId="4CCD7532" w14:textId="77777777" w:rsidR="00BF2C21" w:rsidRPr="00FF3F3D" w:rsidRDefault="00BF2C21" w:rsidP="00BA4E97">
            <w:pPr>
              <w:spacing w:after="0" w:line="240" w:lineRule="auto"/>
              <w:jc w:val="center"/>
              <w:cnfStyle w:val="000000100000" w:firstRow="0" w:lastRow="0" w:firstColumn="0" w:lastColumn="0" w:oddVBand="0" w:evenVBand="0" w:oddHBand="1" w:evenHBand="0" w:firstRowFirstColumn="0" w:firstRowLastColumn="0" w:lastRowFirstColumn="0" w:lastRowLastColumn="0"/>
              <w:rPr>
                <w:b/>
                <w:bCs/>
                <w:sz w:val="18"/>
                <w:szCs w:val="18"/>
              </w:rPr>
            </w:pPr>
          </w:p>
        </w:tc>
        <w:tc>
          <w:tcPr>
            <w:tcW w:w="354" w:type="pct"/>
          </w:tcPr>
          <w:p w14:paraId="0115E419" w14:textId="77777777" w:rsidR="00BF2C21" w:rsidRPr="00FF3F3D" w:rsidRDefault="00BF2C21" w:rsidP="00BA4E97">
            <w:pPr>
              <w:spacing w:after="0" w:line="240" w:lineRule="auto"/>
              <w:jc w:val="center"/>
              <w:cnfStyle w:val="000000100000" w:firstRow="0" w:lastRow="0" w:firstColumn="0" w:lastColumn="0" w:oddVBand="0" w:evenVBand="0" w:oddHBand="1" w:evenHBand="0" w:firstRowFirstColumn="0" w:firstRowLastColumn="0" w:lastRowFirstColumn="0" w:lastRowLastColumn="0"/>
              <w:rPr>
                <w:b/>
                <w:bCs/>
                <w:sz w:val="18"/>
                <w:szCs w:val="18"/>
              </w:rPr>
            </w:pPr>
          </w:p>
        </w:tc>
        <w:tc>
          <w:tcPr>
            <w:tcW w:w="402" w:type="pct"/>
          </w:tcPr>
          <w:p w14:paraId="3FDC39E5" w14:textId="603335CD" w:rsidR="00BF2C21" w:rsidRPr="00FF3F3D" w:rsidRDefault="00BF2C21" w:rsidP="00BA4E97">
            <w:pPr>
              <w:spacing w:after="0" w:line="240" w:lineRule="auto"/>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FF3F3D">
              <w:rPr>
                <w:b/>
                <w:bCs/>
                <w:sz w:val="18"/>
                <w:szCs w:val="18"/>
              </w:rPr>
              <w:t>√</w:t>
            </w:r>
          </w:p>
        </w:tc>
        <w:tc>
          <w:tcPr>
            <w:tcW w:w="402" w:type="pct"/>
          </w:tcPr>
          <w:p w14:paraId="7EA5E37A" w14:textId="77777777" w:rsidR="00BF2C21" w:rsidRPr="00FF3F3D" w:rsidRDefault="00BF2C21" w:rsidP="00BA4E97">
            <w:pPr>
              <w:spacing w:after="0" w:line="240" w:lineRule="auto"/>
              <w:jc w:val="center"/>
              <w:cnfStyle w:val="000000100000" w:firstRow="0" w:lastRow="0" w:firstColumn="0" w:lastColumn="0" w:oddVBand="0" w:evenVBand="0" w:oddHBand="1" w:evenHBand="0" w:firstRowFirstColumn="0" w:firstRowLastColumn="0" w:lastRowFirstColumn="0" w:lastRowLastColumn="0"/>
              <w:rPr>
                <w:b/>
                <w:bCs/>
                <w:sz w:val="18"/>
                <w:szCs w:val="18"/>
              </w:rPr>
            </w:pPr>
          </w:p>
        </w:tc>
        <w:tc>
          <w:tcPr>
            <w:tcW w:w="526" w:type="pct"/>
          </w:tcPr>
          <w:p w14:paraId="3D14AA18" w14:textId="77777777" w:rsidR="00BF2C21" w:rsidRPr="00FF3F3D" w:rsidRDefault="00BF2C21" w:rsidP="00BA4E97">
            <w:pPr>
              <w:spacing w:after="0" w:line="240" w:lineRule="auto"/>
              <w:jc w:val="center"/>
              <w:cnfStyle w:val="000000100000" w:firstRow="0" w:lastRow="0" w:firstColumn="0" w:lastColumn="0" w:oddVBand="0" w:evenVBand="0" w:oddHBand="1" w:evenHBand="0" w:firstRowFirstColumn="0" w:firstRowLastColumn="0" w:lastRowFirstColumn="0" w:lastRowLastColumn="0"/>
              <w:rPr>
                <w:b/>
                <w:bCs/>
                <w:sz w:val="18"/>
                <w:szCs w:val="18"/>
              </w:rPr>
            </w:pPr>
          </w:p>
        </w:tc>
        <w:tc>
          <w:tcPr>
            <w:tcW w:w="558" w:type="pct"/>
          </w:tcPr>
          <w:p w14:paraId="5CCE2E6A" w14:textId="77777777" w:rsidR="00BF2C21" w:rsidRPr="00FF3F3D" w:rsidRDefault="00BF2C21" w:rsidP="00BA4E97">
            <w:pPr>
              <w:spacing w:after="0" w:line="240" w:lineRule="auto"/>
              <w:jc w:val="center"/>
              <w:cnfStyle w:val="000000100000" w:firstRow="0" w:lastRow="0" w:firstColumn="0" w:lastColumn="0" w:oddVBand="0" w:evenVBand="0" w:oddHBand="1" w:evenHBand="0" w:firstRowFirstColumn="0" w:firstRowLastColumn="0" w:lastRowFirstColumn="0" w:lastRowLastColumn="0"/>
              <w:rPr>
                <w:b/>
                <w:bCs/>
                <w:sz w:val="18"/>
                <w:szCs w:val="18"/>
              </w:rPr>
            </w:pPr>
          </w:p>
        </w:tc>
        <w:tc>
          <w:tcPr>
            <w:tcW w:w="366" w:type="pct"/>
          </w:tcPr>
          <w:p w14:paraId="574EE2D6" w14:textId="0A093184" w:rsidR="00BF2C21" w:rsidRPr="00FF3F3D" w:rsidRDefault="00BF2C21" w:rsidP="00BA4E97">
            <w:pPr>
              <w:spacing w:after="0" w:line="240" w:lineRule="auto"/>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FF3F3D">
              <w:rPr>
                <w:b/>
                <w:bCs/>
                <w:sz w:val="18"/>
                <w:szCs w:val="18"/>
              </w:rPr>
              <w:t>√</w:t>
            </w:r>
          </w:p>
        </w:tc>
        <w:tc>
          <w:tcPr>
            <w:tcW w:w="577" w:type="pct"/>
          </w:tcPr>
          <w:p w14:paraId="6CD76E39" w14:textId="36C8FAEB" w:rsidR="00BF2C21" w:rsidRPr="00FF3F3D" w:rsidRDefault="00BF2C21" w:rsidP="00FF3F3D">
            <w:pPr>
              <w:spacing w:after="0" w:line="240" w:lineRule="auto"/>
              <w:jc w:val="both"/>
              <w:cnfStyle w:val="000000100000" w:firstRow="0" w:lastRow="0" w:firstColumn="0" w:lastColumn="0" w:oddVBand="0" w:evenVBand="0" w:oddHBand="1" w:evenHBand="0" w:firstRowFirstColumn="0" w:firstRowLastColumn="0" w:lastRowFirstColumn="0" w:lastRowLastColumn="0"/>
              <w:rPr>
                <w:bCs/>
                <w:sz w:val="18"/>
                <w:szCs w:val="18"/>
              </w:rPr>
            </w:pPr>
            <w:r w:rsidRPr="00FF3F3D">
              <w:rPr>
                <w:bCs/>
                <w:sz w:val="18"/>
                <w:szCs w:val="18"/>
              </w:rPr>
              <w:t>Monthly</w:t>
            </w:r>
          </w:p>
        </w:tc>
      </w:tr>
    </w:tbl>
    <w:p w14:paraId="6FEC7F5A" w14:textId="7C247D42" w:rsidR="00B66B81" w:rsidRDefault="00FF3F3D" w:rsidP="00B66B81">
      <w:pPr>
        <w:pStyle w:val="Heading2"/>
      </w:pPr>
      <w:bookmarkStart w:id="351" w:name="_Toc525931006"/>
      <w:r>
        <w:t>8.8.</w:t>
      </w:r>
      <w:r w:rsidR="00B66B81" w:rsidRPr="00AF0E66">
        <w:t xml:space="preserve">DATA BACKUP MECHANISMS IN </w:t>
      </w:r>
      <w:r w:rsidR="00B66B81">
        <w:t xml:space="preserve">RIVERS </w:t>
      </w:r>
      <w:r w:rsidR="00B66B81" w:rsidRPr="00AF0E66">
        <w:t>STATE CBO</w:t>
      </w:r>
      <w:r w:rsidR="00B66B81" w:rsidRPr="00AF0E66">
        <w:rPr>
          <w:caps w:val="0"/>
        </w:rPr>
        <w:t>s</w:t>
      </w:r>
      <w:bookmarkEnd w:id="351"/>
    </w:p>
    <w:p w14:paraId="5EDE9E19" w14:textId="489E3375" w:rsidR="00B66B81" w:rsidRPr="00FF3F3D" w:rsidRDefault="00FF3F3D" w:rsidP="00FF3F3D">
      <w:pPr>
        <w:pStyle w:val="Caption"/>
      </w:pPr>
      <w:bookmarkStart w:id="352" w:name="_Ref520928911"/>
      <w:bookmarkStart w:id="353" w:name="_Toc525931030"/>
      <w:r w:rsidRPr="00FF3F3D">
        <w:t xml:space="preserve">Table </w:t>
      </w:r>
      <w:r w:rsidR="00833952">
        <w:rPr>
          <w:noProof/>
        </w:rPr>
        <w:fldChar w:fldCharType="begin"/>
      </w:r>
      <w:r w:rsidR="00833952">
        <w:rPr>
          <w:noProof/>
        </w:rPr>
        <w:instrText xml:space="preserve"> SEQ Table \* ARABIC </w:instrText>
      </w:r>
      <w:r w:rsidR="00833952">
        <w:rPr>
          <w:noProof/>
        </w:rPr>
        <w:fldChar w:fldCharType="separate"/>
      </w:r>
      <w:r w:rsidR="00C66CA7">
        <w:rPr>
          <w:noProof/>
        </w:rPr>
        <w:t>18</w:t>
      </w:r>
      <w:r w:rsidR="00833952">
        <w:rPr>
          <w:noProof/>
        </w:rPr>
        <w:fldChar w:fldCharType="end"/>
      </w:r>
      <w:bookmarkEnd w:id="352"/>
      <w:r w:rsidR="00B66B81" w:rsidRPr="00FF3F3D">
        <w:t xml:space="preserve">. Backup Mechanisms Utilized in </w:t>
      </w:r>
      <w:r w:rsidR="007A1B25" w:rsidRPr="00FF3F3D">
        <w:t>Rivers</w:t>
      </w:r>
      <w:r w:rsidR="00B66B81" w:rsidRPr="00FF3F3D">
        <w:t xml:space="preserve"> State CBOs Visited</w:t>
      </w:r>
      <w:bookmarkEnd w:id="353"/>
    </w:p>
    <w:tbl>
      <w:tblPr>
        <w:tblStyle w:val="GridTable4-Accent1"/>
        <w:tblW w:w="0" w:type="auto"/>
        <w:jc w:val="center"/>
        <w:tblLook w:val="04A0" w:firstRow="1" w:lastRow="0" w:firstColumn="1" w:lastColumn="0" w:noHBand="0" w:noVBand="1"/>
      </w:tblPr>
      <w:tblGrid>
        <w:gridCol w:w="1014"/>
        <w:gridCol w:w="967"/>
        <w:gridCol w:w="753"/>
        <w:gridCol w:w="903"/>
        <w:gridCol w:w="724"/>
        <w:gridCol w:w="850"/>
        <w:gridCol w:w="852"/>
        <w:gridCol w:w="1112"/>
        <w:gridCol w:w="1169"/>
        <w:gridCol w:w="1006"/>
      </w:tblGrid>
      <w:tr w:rsidR="00B66B81" w:rsidRPr="008834A2" w14:paraId="0A6282D2" w14:textId="77777777" w:rsidTr="00BA4E97">
        <w:trPr>
          <w:cnfStyle w:val="100000000000" w:firstRow="1" w:lastRow="0" w:firstColumn="0" w:lastColumn="0" w:oddVBand="0" w:evenVBand="0" w:oddHBand="0" w:evenHBand="0" w:firstRowFirstColumn="0" w:firstRowLastColumn="0" w:lastRowFirstColumn="0" w:lastRowLastColumn="0"/>
          <w:trHeight w:val="361"/>
          <w:jc w:val="center"/>
        </w:trPr>
        <w:tc>
          <w:tcPr>
            <w:cnfStyle w:val="001000000000" w:firstRow="0" w:lastRow="0" w:firstColumn="1" w:lastColumn="0" w:oddVBand="0" w:evenVBand="0" w:oddHBand="0" w:evenHBand="0" w:firstRowFirstColumn="0" w:firstRowLastColumn="0" w:lastRowFirstColumn="0" w:lastRowLastColumn="0"/>
            <w:tcW w:w="0" w:type="auto"/>
            <w:vMerge w:val="restart"/>
            <w:shd w:val="clear" w:color="auto" w:fill="002060"/>
          </w:tcPr>
          <w:p w14:paraId="1D640F68" w14:textId="77777777" w:rsidR="00B66B81" w:rsidRPr="008834A2" w:rsidRDefault="00B66B81" w:rsidP="000B4476">
            <w:pPr>
              <w:spacing w:before="0" w:after="0" w:line="240" w:lineRule="auto"/>
              <w:jc w:val="both"/>
              <w:rPr>
                <w:rFonts w:cs="Arial"/>
                <w:color w:val="FFFFFF" w:themeColor="background1"/>
                <w:sz w:val="16"/>
                <w:szCs w:val="16"/>
              </w:rPr>
            </w:pPr>
            <w:r w:rsidRPr="008834A2">
              <w:rPr>
                <w:rFonts w:cs="Arial"/>
                <w:color w:val="FFFFFF" w:themeColor="background1"/>
                <w:sz w:val="16"/>
                <w:szCs w:val="16"/>
              </w:rPr>
              <w:t>Name of CBO</w:t>
            </w:r>
          </w:p>
        </w:tc>
        <w:tc>
          <w:tcPr>
            <w:tcW w:w="0" w:type="auto"/>
            <w:gridSpan w:val="8"/>
            <w:shd w:val="clear" w:color="auto" w:fill="002060"/>
          </w:tcPr>
          <w:p w14:paraId="22AFD8F5" w14:textId="77777777" w:rsidR="00B66B81" w:rsidRPr="008834A2" w:rsidRDefault="00B66B81" w:rsidP="000B4476">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cs="Arial"/>
                <w:color w:val="FFFFFF" w:themeColor="background1"/>
                <w:sz w:val="16"/>
                <w:szCs w:val="16"/>
              </w:rPr>
            </w:pPr>
            <w:r w:rsidRPr="008834A2">
              <w:rPr>
                <w:rFonts w:cs="Arial"/>
                <w:color w:val="FFFFFF" w:themeColor="background1"/>
                <w:sz w:val="16"/>
                <w:szCs w:val="16"/>
              </w:rPr>
              <w:t>Backup Mechanism Utilized</w:t>
            </w:r>
          </w:p>
        </w:tc>
        <w:tc>
          <w:tcPr>
            <w:tcW w:w="0" w:type="auto"/>
            <w:shd w:val="clear" w:color="auto" w:fill="002060"/>
          </w:tcPr>
          <w:p w14:paraId="4F22F01E" w14:textId="77777777" w:rsidR="00B66B81" w:rsidRPr="008834A2" w:rsidRDefault="00B66B81" w:rsidP="000B4476">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cs="Arial"/>
                <w:color w:val="FFFFFF" w:themeColor="background1"/>
                <w:sz w:val="16"/>
                <w:szCs w:val="16"/>
              </w:rPr>
            </w:pPr>
            <w:r w:rsidRPr="008834A2">
              <w:rPr>
                <w:rFonts w:cs="Arial"/>
                <w:color w:val="FFFFFF" w:themeColor="background1"/>
                <w:sz w:val="16"/>
                <w:szCs w:val="16"/>
              </w:rPr>
              <w:t>Timeline</w:t>
            </w:r>
          </w:p>
        </w:tc>
      </w:tr>
      <w:tr w:rsidR="00B66B81" w:rsidRPr="008834A2" w14:paraId="7A1397D8" w14:textId="77777777" w:rsidTr="00BA4E97">
        <w:trPr>
          <w:cnfStyle w:val="000000100000" w:firstRow="0" w:lastRow="0" w:firstColumn="0" w:lastColumn="0" w:oddVBand="0" w:evenVBand="0" w:oddHBand="1" w:evenHBand="0" w:firstRowFirstColumn="0" w:firstRowLastColumn="0" w:lastRowFirstColumn="0" w:lastRowLastColumn="0"/>
          <w:trHeight w:val="341"/>
          <w:jc w:val="center"/>
        </w:trPr>
        <w:tc>
          <w:tcPr>
            <w:cnfStyle w:val="001000000000" w:firstRow="0" w:lastRow="0" w:firstColumn="1" w:lastColumn="0" w:oddVBand="0" w:evenVBand="0" w:oddHBand="0" w:evenHBand="0" w:firstRowFirstColumn="0" w:firstRowLastColumn="0" w:lastRowFirstColumn="0" w:lastRowLastColumn="0"/>
            <w:tcW w:w="0" w:type="auto"/>
            <w:vMerge/>
            <w:shd w:val="clear" w:color="auto" w:fill="002060"/>
          </w:tcPr>
          <w:p w14:paraId="0041768E" w14:textId="77777777" w:rsidR="00B66B81" w:rsidRPr="008834A2" w:rsidRDefault="00B66B81" w:rsidP="000B4476">
            <w:pPr>
              <w:spacing w:before="0" w:after="0" w:line="240" w:lineRule="auto"/>
              <w:jc w:val="both"/>
              <w:rPr>
                <w:rFonts w:cs="Arial"/>
                <w:color w:val="FFFFFF" w:themeColor="background1"/>
                <w:sz w:val="16"/>
                <w:szCs w:val="16"/>
              </w:rPr>
            </w:pPr>
          </w:p>
        </w:tc>
        <w:tc>
          <w:tcPr>
            <w:tcW w:w="0" w:type="auto"/>
            <w:gridSpan w:val="4"/>
            <w:shd w:val="clear" w:color="auto" w:fill="002060"/>
          </w:tcPr>
          <w:p w14:paraId="6A6DC4E7" w14:textId="77777777" w:rsidR="00B66B81" w:rsidRPr="008834A2" w:rsidRDefault="00B66B81" w:rsidP="000B4476">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cs="Arial"/>
                <w:b/>
                <w:color w:val="FFFFFF" w:themeColor="background1"/>
                <w:sz w:val="16"/>
                <w:szCs w:val="16"/>
              </w:rPr>
            </w:pPr>
            <w:r w:rsidRPr="008834A2">
              <w:rPr>
                <w:rFonts w:cs="Arial"/>
                <w:b/>
                <w:color w:val="FFFFFF" w:themeColor="background1"/>
                <w:sz w:val="16"/>
                <w:szCs w:val="16"/>
              </w:rPr>
              <w:t>Cloud Based</w:t>
            </w:r>
          </w:p>
        </w:tc>
        <w:tc>
          <w:tcPr>
            <w:tcW w:w="0" w:type="auto"/>
            <w:shd w:val="clear" w:color="auto" w:fill="002060"/>
          </w:tcPr>
          <w:p w14:paraId="1027CF47" w14:textId="77777777" w:rsidR="00B66B81" w:rsidRPr="008834A2" w:rsidRDefault="00B66B81" w:rsidP="000B4476">
            <w:pPr>
              <w:spacing w:before="0" w:after="0" w:line="240" w:lineRule="auto"/>
              <w:jc w:val="both"/>
              <w:cnfStyle w:val="000000100000" w:firstRow="0" w:lastRow="0" w:firstColumn="0" w:lastColumn="0" w:oddVBand="0" w:evenVBand="0" w:oddHBand="1" w:evenHBand="0" w:firstRowFirstColumn="0" w:firstRowLastColumn="0" w:lastRowFirstColumn="0" w:lastRowLastColumn="0"/>
              <w:rPr>
                <w:rFonts w:cs="Arial"/>
                <w:b/>
                <w:color w:val="FFFFFF" w:themeColor="background1"/>
                <w:sz w:val="16"/>
                <w:szCs w:val="16"/>
              </w:rPr>
            </w:pPr>
            <w:r w:rsidRPr="008834A2">
              <w:rPr>
                <w:rFonts w:cs="Arial"/>
                <w:b/>
                <w:color w:val="FFFFFF" w:themeColor="background1"/>
                <w:sz w:val="16"/>
                <w:szCs w:val="16"/>
              </w:rPr>
              <w:t>Hard Drive</w:t>
            </w:r>
          </w:p>
        </w:tc>
        <w:tc>
          <w:tcPr>
            <w:tcW w:w="0" w:type="auto"/>
            <w:shd w:val="clear" w:color="auto" w:fill="002060"/>
          </w:tcPr>
          <w:p w14:paraId="6247943B" w14:textId="77777777" w:rsidR="00B66B81" w:rsidRPr="008834A2" w:rsidRDefault="00B66B81" w:rsidP="000B4476">
            <w:pPr>
              <w:spacing w:before="0" w:after="0" w:line="240" w:lineRule="auto"/>
              <w:jc w:val="both"/>
              <w:cnfStyle w:val="000000100000" w:firstRow="0" w:lastRow="0" w:firstColumn="0" w:lastColumn="0" w:oddVBand="0" w:evenVBand="0" w:oddHBand="1" w:evenHBand="0" w:firstRowFirstColumn="0" w:firstRowLastColumn="0" w:lastRowFirstColumn="0" w:lastRowLastColumn="0"/>
              <w:rPr>
                <w:rFonts w:cs="Arial"/>
                <w:b/>
                <w:color w:val="FFFFFF" w:themeColor="background1"/>
                <w:sz w:val="16"/>
                <w:szCs w:val="16"/>
              </w:rPr>
            </w:pPr>
            <w:r w:rsidRPr="008834A2">
              <w:rPr>
                <w:rFonts w:cs="Arial"/>
                <w:b/>
                <w:color w:val="FFFFFF" w:themeColor="background1"/>
                <w:sz w:val="16"/>
                <w:szCs w:val="16"/>
              </w:rPr>
              <w:t>Flash Drive</w:t>
            </w:r>
          </w:p>
        </w:tc>
        <w:tc>
          <w:tcPr>
            <w:tcW w:w="0" w:type="auto"/>
            <w:shd w:val="clear" w:color="auto" w:fill="002060"/>
          </w:tcPr>
          <w:p w14:paraId="6F0E9989" w14:textId="77777777" w:rsidR="00B66B81" w:rsidRPr="008834A2" w:rsidRDefault="00B66B81" w:rsidP="000B4476">
            <w:pPr>
              <w:spacing w:before="0" w:after="0" w:line="240" w:lineRule="auto"/>
              <w:jc w:val="both"/>
              <w:cnfStyle w:val="000000100000" w:firstRow="0" w:lastRow="0" w:firstColumn="0" w:lastColumn="0" w:oddVBand="0" w:evenVBand="0" w:oddHBand="1" w:evenHBand="0" w:firstRowFirstColumn="0" w:firstRowLastColumn="0" w:lastRowFirstColumn="0" w:lastRowLastColumn="0"/>
              <w:rPr>
                <w:rFonts w:cs="Arial"/>
                <w:b/>
                <w:color w:val="FFFFFF" w:themeColor="background1"/>
                <w:sz w:val="16"/>
                <w:szCs w:val="16"/>
              </w:rPr>
            </w:pPr>
            <w:r w:rsidRPr="008834A2">
              <w:rPr>
                <w:rFonts w:cs="Arial"/>
                <w:b/>
                <w:color w:val="FFFFFF" w:themeColor="background1"/>
                <w:sz w:val="16"/>
                <w:szCs w:val="16"/>
              </w:rPr>
              <w:t xml:space="preserve">Official Laptops </w:t>
            </w:r>
          </w:p>
        </w:tc>
        <w:tc>
          <w:tcPr>
            <w:tcW w:w="0" w:type="auto"/>
            <w:shd w:val="clear" w:color="auto" w:fill="002060"/>
          </w:tcPr>
          <w:p w14:paraId="1E251183" w14:textId="77777777" w:rsidR="00B66B81" w:rsidRPr="008834A2" w:rsidRDefault="00B66B81" w:rsidP="000B4476">
            <w:pPr>
              <w:spacing w:before="0" w:after="0" w:line="240" w:lineRule="auto"/>
              <w:jc w:val="both"/>
              <w:cnfStyle w:val="000000100000" w:firstRow="0" w:lastRow="0" w:firstColumn="0" w:lastColumn="0" w:oddVBand="0" w:evenVBand="0" w:oddHBand="1" w:evenHBand="0" w:firstRowFirstColumn="0" w:firstRowLastColumn="0" w:lastRowFirstColumn="0" w:lastRowLastColumn="0"/>
              <w:rPr>
                <w:rFonts w:cs="Arial"/>
                <w:b/>
                <w:color w:val="FFFFFF" w:themeColor="background1"/>
                <w:sz w:val="16"/>
                <w:szCs w:val="16"/>
              </w:rPr>
            </w:pPr>
            <w:r w:rsidRPr="008834A2">
              <w:rPr>
                <w:rFonts w:cs="Arial"/>
                <w:b/>
                <w:color w:val="FFFFFF" w:themeColor="background1"/>
                <w:sz w:val="16"/>
                <w:szCs w:val="16"/>
              </w:rPr>
              <w:t>Personal devices</w:t>
            </w:r>
          </w:p>
        </w:tc>
        <w:tc>
          <w:tcPr>
            <w:tcW w:w="0" w:type="auto"/>
            <w:shd w:val="clear" w:color="auto" w:fill="002060"/>
          </w:tcPr>
          <w:p w14:paraId="0F1D8212" w14:textId="77777777" w:rsidR="00B66B81" w:rsidRPr="008834A2" w:rsidRDefault="00B66B81" w:rsidP="000B4476">
            <w:pPr>
              <w:spacing w:before="0" w:after="0" w:line="240" w:lineRule="auto"/>
              <w:ind w:right="-104"/>
              <w:jc w:val="both"/>
              <w:cnfStyle w:val="000000100000" w:firstRow="0" w:lastRow="0" w:firstColumn="0" w:lastColumn="0" w:oddVBand="0" w:evenVBand="0" w:oddHBand="1" w:evenHBand="0" w:firstRowFirstColumn="0" w:firstRowLastColumn="0" w:lastRowFirstColumn="0" w:lastRowLastColumn="0"/>
              <w:rPr>
                <w:rFonts w:cs="Arial"/>
                <w:b/>
                <w:color w:val="FFFFFF" w:themeColor="background1"/>
                <w:sz w:val="16"/>
                <w:szCs w:val="16"/>
              </w:rPr>
            </w:pPr>
          </w:p>
        </w:tc>
      </w:tr>
      <w:tr w:rsidR="00B66B81" w:rsidRPr="008834A2" w14:paraId="5383AC90" w14:textId="77777777" w:rsidTr="00BA4E97">
        <w:trPr>
          <w:trHeight w:val="277"/>
          <w:jc w:val="center"/>
        </w:trPr>
        <w:tc>
          <w:tcPr>
            <w:cnfStyle w:val="001000000000" w:firstRow="0" w:lastRow="0" w:firstColumn="1" w:lastColumn="0" w:oddVBand="0" w:evenVBand="0" w:oddHBand="0" w:evenHBand="0" w:firstRowFirstColumn="0" w:firstRowLastColumn="0" w:lastRowFirstColumn="0" w:lastRowLastColumn="0"/>
            <w:tcW w:w="0" w:type="auto"/>
            <w:vMerge/>
          </w:tcPr>
          <w:p w14:paraId="5CB53938" w14:textId="77777777" w:rsidR="00B66B81" w:rsidRPr="008834A2" w:rsidRDefault="00B66B81" w:rsidP="000B4476">
            <w:pPr>
              <w:spacing w:before="0" w:after="0" w:line="240" w:lineRule="auto"/>
              <w:jc w:val="both"/>
              <w:rPr>
                <w:rFonts w:cs="Arial"/>
                <w:sz w:val="16"/>
                <w:szCs w:val="16"/>
              </w:rPr>
            </w:pPr>
          </w:p>
        </w:tc>
        <w:tc>
          <w:tcPr>
            <w:tcW w:w="0" w:type="auto"/>
          </w:tcPr>
          <w:p w14:paraId="2F610E02" w14:textId="77777777" w:rsidR="00B66B81" w:rsidRPr="008834A2" w:rsidRDefault="00B66B81" w:rsidP="000B4476">
            <w:pPr>
              <w:spacing w:before="0" w:after="0" w:line="240" w:lineRule="auto"/>
              <w:jc w:val="both"/>
              <w:cnfStyle w:val="000000000000" w:firstRow="0" w:lastRow="0" w:firstColumn="0" w:lastColumn="0" w:oddVBand="0" w:evenVBand="0" w:oddHBand="0" w:evenHBand="0" w:firstRowFirstColumn="0" w:firstRowLastColumn="0" w:lastRowFirstColumn="0" w:lastRowLastColumn="0"/>
              <w:rPr>
                <w:rFonts w:cs="Arial"/>
                <w:sz w:val="16"/>
                <w:szCs w:val="16"/>
              </w:rPr>
            </w:pPr>
            <w:r w:rsidRPr="008834A2">
              <w:rPr>
                <w:rFonts w:cs="Arial"/>
                <w:sz w:val="16"/>
                <w:szCs w:val="16"/>
              </w:rPr>
              <w:t>Unspecified</w:t>
            </w:r>
          </w:p>
        </w:tc>
        <w:tc>
          <w:tcPr>
            <w:tcW w:w="0" w:type="auto"/>
          </w:tcPr>
          <w:p w14:paraId="39633573" w14:textId="77777777" w:rsidR="00B66B81" w:rsidRPr="008834A2" w:rsidRDefault="00B66B81" w:rsidP="000B4476">
            <w:pPr>
              <w:spacing w:before="0" w:after="0" w:line="240" w:lineRule="auto"/>
              <w:jc w:val="both"/>
              <w:cnfStyle w:val="000000000000" w:firstRow="0" w:lastRow="0" w:firstColumn="0" w:lastColumn="0" w:oddVBand="0" w:evenVBand="0" w:oddHBand="0" w:evenHBand="0" w:firstRowFirstColumn="0" w:firstRowLastColumn="0" w:lastRowFirstColumn="0" w:lastRowLastColumn="0"/>
              <w:rPr>
                <w:rFonts w:cs="Arial"/>
                <w:sz w:val="16"/>
                <w:szCs w:val="16"/>
              </w:rPr>
            </w:pPr>
            <w:r w:rsidRPr="008834A2">
              <w:rPr>
                <w:rFonts w:cs="Arial"/>
                <w:sz w:val="16"/>
                <w:szCs w:val="16"/>
              </w:rPr>
              <w:t>One Drive</w:t>
            </w:r>
          </w:p>
        </w:tc>
        <w:tc>
          <w:tcPr>
            <w:tcW w:w="0" w:type="auto"/>
          </w:tcPr>
          <w:p w14:paraId="2E0644A3" w14:textId="77777777" w:rsidR="00B66B81" w:rsidRPr="008834A2" w:rsidRDefault="00B66B81" w:rsidP="000B4476">
            <w:pPr>
              <w:spacing w:before="0" w:after="0" w:line="240" w:lineRule="auto"/>
              <w:jc w:val="both"/>
              <w:cnfStyle w:val="000000000000" w:firstRow="0" w:lastRow="0" w:firstColumn="0" w:lastColumn="0" w:oddVBand="0" w:evenVBand="0" w:oddHBand="0" w:evenHBand="0" w:firstRowFirstColumn="0" w:firstRowLastColumn="0" w:lastRowFirstColumn="0" w:lastRowLastColumn="0"/>
              <w:rPr>
                <w:rFonts w:cs="Arial"/>
                <w:sz w:val="16"/>
                <w:szCs w:val="16"/>
              </w:rPr>
            </w:pPr>
            <w:r w:rsidRPr="008834A2">
              <w:rPr>
                <w:rFonts w:cs="Arial"/>
                <w:sz w:val="16"/>
                <w:szCs w:val="16"/>
              </w:rPr>
              <w:t>Google Drive</w:t>
            </w:r>
          </w:p>
        </w:tc>
        <w:tc>
          <w:tcPr>
            <w:tcW w:w="0" w:type="auto"/>
          </w:tcPr>
          <w:p w14:paraId="4183DC1C" w14:textId="77777777" w:rsidR="00B66B81" w:rsidRPr="008834A2" w:rsidRDefault="00B66B81" w:rsidP="000B4476">
            <w:pPr>
              <w:spacing w:before="0" w:after="0" w:line="240" w:lineRule="auto"/>
              <w:jc w:val="both"/>
              <w:cnfStyle w:val="000000000000" w:firstRow="0" w:lastRow="0" w:firstColumn="0" w:lastColumn="0" w:oddVBand="0" w:evenVBand="0" w:oddHBand="0" w:evenHBand="0" w:firstRowFirstColumn="0" w:firstRowLastColumn="0" w:lastRowFirstColumn="0" w:lastRowLastColumn="0"/>
              <w:rPr>
                <w:rFonts w:cs="Arial"/>
                <w:sz w:val="16"/>
                <w:szCs w:val="16"/>
              </w:rPr>
            </w:pPr>
            <w:r w:rsidRPr="008834A2">
              <w:rPr>
                <w:rFonts w:cs="Arial"/>
                <w:sz w:val="16"/>
                <w:szCs w:val="16"/>
              </w:rPr>
              <w:t>Drop Box</w:t>
            </w:r>
          </w:p>
        </w:tc>
        <w:tc>
          <w:tcPr>
            <w:tcW w:w="0" w:type="auto"/>
          </w:tcPr>
          <w:p w14:paraId="7A9FEF2B" w14:textId="77777777" w:rsidR="00B66B81" w:rsidRPr="008834A2" w:rsidRDefault="00B66B81" w:rsidP="000B4476">
            <w:pPr>
              <w:spacing w:before="0" w:after="0" w:line="240" w:lineRule="auto"/>
              <w:jc w:val="both"/>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0" w:type="auto"/>
          </w:tcPr>
          <w:p w14:paraId="64A72C05" w14:textId="77777777" w:rsidR="00B66B81" w:rsidRPr="008834A2" w:rsidRDefault="00B66B81" w:rsidP="000B4476">
            <w:pPr>
              <w:spacing w:before="0" w:after="0" w:line="240" w:lineRule="auto"/>
              <w:jc w:val="both"/>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0" w:type="auto"/>
          </w:tcPr>
          <w:p w14:paraId="7C50AF21" w14:textId="77777777" w:rsidR="00B66B81" w:rsidRPr="008834A2" w:rsidRDefault="00B66B81" w:rsidP="000B4476">
            <w:pPr>
              <w:spacing w:before="0" w:after="0" w:line="240" w:lineRule="auto"/>
              <w:jc w:val="both"/>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0" w:type="auto"/>
          </w:tcPr>
          <w:p w14:paraId="3E5B73BC" w14:textId="77777777" w:rsidR="00B66B81" w:rsidRPr="008834A2" w:rsidRDefault="00B66B81" w:rsidP="000B4476">
            <w:pPr>
              <w:spacing w:before="0" w:after="0" w:line="240" w:lineRule="auto"/>
              <w:jc w:val="both"/>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0" w:type="auto"/>
          </w:tcPr>
          <w:p w14:paraId="5573B8C1" w14:textId="77777777" w:rsidR="00B66B81" w:rsidRPr="008834A2" w:rsidRDefault="00B66B81" w:rsidP="000B4476">
            <w:pPr>
              <w:spacing w:before="0" w:after="0" w:line="240" w:lineRule="auto"/>
              <w:jc w:val="both"/>
              <w:cnfStyle w:val="000000000000" w:firstRow="0" w:lastRow="0" w:firstColumn="0" w:lastColumn="0" w:oddVBand="0" w:evenVBand="0" w:oddHBand="0" w:evenHBand="0" w:firstRowFirstColumn="0" w:firstRowLastColumn="0" w:lastRowFirstColumn="0" w:lastRowLastColumn="0"/>
              <w:rPr>
                <w:rFonts w:cs="Arial"/>
                <w:sz w:val="16"/>
                <w:szCs w:val="16"/>
              </w:rPr>
            </w:pPr>
          </w:p>
        </w:tc>
      </w:tr>
      <w:tr w:rsidR="007A1B25" w:rsidRPr="008834A2" w14:paraId="5AF1B4CB" w14:textId="77777777" w:rsidTr="00BA4E97">
        <w:trPr>
          <w:cnfStyle w:val="000000100000" w:firstRow="0" w:lastRow="0" w:firstColumn="0" w:lastColumn="0" w:oddVBand="0" w:evenVBand="0" w:oddHBand="1" w:evenHBand="0" w:firstRowFirstColumn="0" w:firstRowLastColumn="0" w:lastRowFirstColumn="0" w:lastRowLastColumn="0"/>
          <w:trHeight w:val="447"/>
          <w:jc w:val="center"/>
        </w:trPr>
        <w:tc>
          <w:tcPr>
            <w:cnfStyle w:val="001000000000" w:firstRow="0" w:lastRow="0" w:firstColumn="1" w:lastColumn="0" w:oddVBand="0" w:evenVBand="0" w:oddHBand="0" w:evenHBand="0" w:firstRowFirstColumn="0" w:firstRowLastColumn="0" w:lastRowFirstColumn="0" w:lastRowLastColumn="0"/>
            <w:tcW w:w="0" w:type="auto"/>
          </w:tcPr>
          <w:p w14:paraId="7D7FF217" w14:textId="26D762EE" w:rsidR="007A1B25" w:rsidRPr="008834A2" w:rsidRDefault="00E37B03" w:rsidP="00BA4E97">
            <w:pPr>
              <w:spacing w:after="0" w:line="240" w:lineRule="auto"/>
              <w:jc w:val="both"/>
              <w:rPr>
                <w:b w:val="0"/>
                <w:bCs w:val="0"/>
                <w:sz w:val="18"/>
                <w:szCs w:val="18"/>
              </w:rPr>
            </w:pPr>
            <w:r w:rsidRPr="008834A2">
              <w:rPr>
                <w:b w:val="0"/>
                <w:bCs w:val="0"/>
                <w:sz w:val="18"/>
                <w:szCs w:val="18"/>
              </w:rPr>
              <w:t>LCIF</w:t>
            </w:r>
          </w:p>
        </w:tc>
        <w:tc>
          <w:tcPr>
            <w:tcW w:w="0" w:type="auto"/>
          </w:tcPr>
          <w:p w14:paraId="30775E22" w14:textId="3409A6F8" w:rsidR="007A1B25" w:rsidRPr="008834A2" w:rsidRDefault="00F730DB" w:rsidP="00BA4E97">
            <w:pPr>
              <w:spacing w:after="0" w:line="240" w:lineRule="auto"/>
              <w:jc w:val="center"/>
              <w:cnfStyle w:val="000000100000" w:firstRow="0" w:lastRow="0" w:firstColumn="0" w:lastColumn="0" w:oddVBand="0" w:evenVBand="0" w:oddHBand="1" w:evenHBand="0" w:firstRowFirstColumn="0" w:firstRowLastColumn="0" w:lastRowFirstColumn="0" w:lastRowLastColumn="0"/>
              <w:rPr>
                <w:sz w:val="18"/>
                <w:szCs w:val="18"/>
              </w:rPr>
            </w:pPr>
            <w:r w:rsidRPr="008834A2">
              <w:rPr>
                <w:sz w:val="18"/>
                <w:szCs w:val="18"/>
              </w:rPr>
              <w:t>√</w:t>
            </w:r>
          </w:p>
        </w:tc>
        <w:tc>
          <w:tcPr>
            <w:tcW w:w="0" w:type="auto"/>
          </w:tcPr>
          <w:p w14:paraId="6E6308E7" w14:textId="77777777" w:rsidR="007A1B25" w:rsidRPr="008834A2" w:rsidRDefault="007A1B25" w:rsidP="00BA4E97">
            <w:pPr>
              <w:spacing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68597BDA" w14:textId="77777777" w:rsidR="007A1B25" w:rsidRPr="008834A2" w:rsidRDefault="007A1B25" w:rsidP="00BA4E97">
            <w:pPr>
              <w:spacing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4BF156CD" w14:textId="77777777" w:rsidR="007A1B25" w:rsidRPr="008834A2" w:rsidRDefault="007A1B25" w:rsidP="00BA4E97">
            <w:pPr>
              <w:spacing w:after="0" w:line="240" w:lineRule="auto"/>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049BD2F0" w14:textId="2AC06D70" w:rsidR="007A1B25" w:rsidRPr="008834A2" w:rsidRDefault="00F730DB" w:rsidP="00BA4E97">
            <w:pPr>
              <w:spacing w:after="0" w:line="240" w:lineRule="auto"/>
              <w:jc w:val="center"/>
              <w:cnfStyle w:val="000000100000" w:firstRow="0" w:lastRow="0" w:firstColumn="0" w:lastColumn="0" w:oddVBand="0" w:evenVBand="0" w:oddHBand="1" w:evenHBand="0" w:firstRowFirstColumn="0" w:firstRowLastColumn="0" w:lastRowFirstColumn="0" w:lastRowLastColumn="0"/>
              <w:rPr>
                <w:sz w:val="18"/>
                <w:szCs w:val="18"/>
              </w:rPr>
            </w:pPr>
            <w:r w:rsidRPr="008834A2">
              <w:rPr>
                <w:sz w:val="18"/>
                <w:szCs w:val="18"/>
              </w:rPr>
              <w:t>√</w:t>
            </w:r>
          </w:p>
        </w:tc>
        <w:tc>
          <w:tcPr>
            <w:tcW w:w="0" w:type="auto"/>
          </w:tcPr>
          <w:p w14:paraId="68F7FA35" w14:textId="77777777" w:rsidR="007A1B25" w:rsidRPr="008834A2" w:rsidRDefault="007A1B25" w:rsidP="00BA4E97">
            <w:pPr>
              <w:spacing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0C46A5DD" w14:textId="77777777" w:rsidR="007A1B25" w:rsidRPr="008834A2" w:rsidRDefault="007A1B25" w:rsidP="00BA4E97">
            <w:pPr>
              <w:spacing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0D55C443" w14:textId="77777777" w:rsidR="007A1B25" w:rsidRPr="008834A2" w:rsidRDefault="007A1B25" w:rsidP="00BA4E97">
            <w:pPr>
              <w:spacing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2E5701ED" w14:textId="77777777" w:rsidR="007A1B25" w:rsidRPr="008834A2" w:rsidRDefault="007A1B25" w:rsidP="00BA4E97">
            <w:pPr>
              <w:spacing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p>
        </w:tc>
      </w:tr>
      <w:tr w:rsidR="007A1B25" w:rsidRPr="008834A2" w14:paraId="55831C05" w14:textId="77777777" w:rsidTr="00BA4E97">
        <w:trPr>
          <w:trHeight w:val="611"/>
          <w:jc w:val="center"/>
        </w:trPr>
        <w:tc>
          <w:tcPr>
            <w:cnfStyle w:val="001000000000" w:firstRow="0" w:lastRow="0" w:firstColumn="1" w:lastColumn="0" w:oddVBand="0" w:evenVBand="0" w:oddHBand="0" w:evenHBand="0" w:firstRowFirstColumn="0" w:firstRowLastColumn="0" w:lastRowFirstColumn="0" w:lastRowLastColumn="0"/>
            <w:tcW w:w="0" w:type="auto"/>
          </w:tcPr>
          <w:p w14:paraId="05B1A578" w14:textId="0F03A67A" w:rsidR="007A1B25" w:rsidRPr="008834A2" w:rsidRDefault="00E37B03" w:rsidP="00BA4E97">
            <w:pPr>
              <w:spacing w:after="0" w:line="240" w:lineRule="auto"/>
              <w:jc w:val="both"/>
              <w:rPr>
                <w:b w:val="0"/>
                <w:bCs w:val="0"/>
                <w:sz w:val="18"/>
                <w:szCs w:val="18"/>
              </w:rPr>
            </w:pPr>
            <w:r w:rsidRPr="008834A2">
              <w:rPr>
                <w:b w:val="0"/>
                <w:bCs w:val="0"/>
                <w:sz w:val="18"/>
                <w:szCs w:val="18"/>
              </w:rPr>
              <w:t>RIDEC</w:t>
            </w:r>
          </w:p>
        </w:tc>
        <w:tc>
          <w:tcPr>
            <w:tcW w:w="0" w:type="auto"/>
          </w:tcPr>
          <w:p w14:paraId="0B259848" w14:textId="3D85607A" w:rsidR="007A1B25" w:rsidRPr="008834A2" w:rsidRDefault="00F730DB" w:rsidP="00BA4E97">
            <w:pPr>
              <w:spacing w:after="0" w:line="240" w:lineRule="auto"/>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8834A2">
              <w:rPr>
                <w:b/>
                <w:bCs/>
                <w:sz w:val="18"/>
                <w:szCs w:val="18"/>
              </w:rPr>
              <w:t>√</w:t>
            </w:r>
          </w:p>
        </w:tc>
        <w:tc>
          <w:tcPr>
            <w:tcW w:w="0" w:type="auto"/>
          </w:tcPr>
          <w:p w14:paraId="3C4FB1A9" w14:textId="77777777" w:rsidR="007A1B25" w:rsidRPr="008834A2" w:rsidRDefault="007A1B25" w:rsidP="00BA4E97">
            <w:pPr>
              <w:spacing w:after="0" w:line="240" w:lineRule="auto"/>
              <w:jc w:val="both"/>
              <w:cnfStyle w:val="000000000000" w:firstRow="0" w:lastRow="0" w:firstColumn="0" w:lastColumn="0" w:oddVBand="0" w:evenVBand="0" w:oddHBand="0" w:evenHBand="0" w:firstRowFirstColumn="0" w:firstRowLastColumn="0" w:lastRowFirstColumn="0" w:lastRowLastColumn="0"/>
              <w:rPr>
                <w:b/>
                <w:bCs/>
                <w:sz w:val="18"/>
                <w:szCs w:val="18"/>
              </w:rPr>
            </w:pPr>
          </w:p>
        </w:tc>
        <w:tc>
          <w:tcPr>
            <w:tcW w:w="0" w:type="auto"/>
          </w:tcPr>
          <w:p w14:paraId="585F8060" w14:textId="77777777" w:rsidR="007A1B25" w:rsidRPr="008834A2" w:rsidRDefault="007A1B25" w:rsidP="00BA4E97">
            <w:pPr>
              <w:spacing w:after="0" w:line="240" w:lineRule="auto"/>
              <w:jc w:val="both"/>
              <w:cnfStyle w:val="000000000000" w:firstRow="0" w:lastRow="0" w:firstColumn="0" w:lastColumn="0" w:oddVBand="0" w:evenVBand="0" w:oddHBand="0" w:evenHBand="0" w:firstRowFirstColumn="0" w:firstRowLastColumn="0" w:lastRowFirstColumn="0" w:lastRowLastColumn="0"/>
              <w:rPr>
                <w:b/>
                <w:bCs/>
                <w:sz w:val="18"/>
                <w:szCs w:val="18"/>
              </w:rPr>
            </w:pPr>
          </w:p>
        </w:tc>
        <w:tc>
          <w:tcPr>
            <w:tcW w:w="0" w:type="auto"/>
          </w:tcPr>
          <w:p w14:paraId="62CCD6DD" w14:textId="77777777" w:rsidR="007A1B25" w:rsidRPr="008834A2" w:rsidRDefault="007A1B25" w:rsidP="00BA4E97">
            <w:pPr>
              <w:spacing w:after="0" w:line="240" w:lineRule="auto"/>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0" w:type="auto"/>
          </w:tcPr>
          <w:p w14:paraId="675BBD04" w14:textId="719A0A2D" w:rsidR="007A1B25" w:rsidRPr="008834A2" w:rsidRDefault="00F730DB" w:rsidP="00BA4E97">
            <w:pPr>
              <w:spacing w:after="0" w:line="240" w:lineRule="auto"/>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8834A2">
              <w:rPr>
                <w:b/>
                <w:bCs/>
                <w:sz w:val="18"/>
                <w:szCs w:val="18"/>
              </w:rPr>
              <w:t>√</w:t>
            </w:r>
          </w:p>
        </w:tc>
        <w:tc>
          <w:tcPr>
            <w:tcW w:w="0" w:type="auto"/>
          </w:tcPr>
          <w:p w14:paraId="456F2F66" w14:textId="77777777" w:rsidR="007A1B25" w:rsidRPr="008834A2" w:rsidRDefault="007A1B25" w:rsidP="00BA4E97">
            <w:pPr>
              <w:spacing w:after="0" w:line="240" w:lineRule="auto"/>
              <w:jc w:val="both"/>
              <w:cnfStyle w:val="000000000000" w:firstRow="0" w:lastRow="0" w:firstColumn="0" w:lastColumn="0" w:oddVBand="0" w:evenVBand="0" w:oddHBand="0" w:evenHBand="0" w:firstRowFirstColumn="0" w:firstRowLastColumn="0" w:lastRowFirstColumn="0" w:lastRowLastColumn="0"/>
              <w:rPr>
                <w:b/>
                <w:bCs/>
                <w:sz w:val="18"/>
                <w:szCs w:val="18"/>
              </w:rPr>
            </w:pPr>
          </w:p>
        </w:tc>
        <w:tc>
          <w:tcPr>
            <w:tcW w:w="0" w:type="auto"/>
          </w:tcPr>
          <w:p w14:paraId="557A39F0" w14:textId="77777777" w:rsidR="007A1B25" w:rsidRPr="008834A2" w:rsidRDefault="007A1B25" w:rsidP="00BA4E97">
            <w:pPr>
              <w:spacing w:after="0" w:line="240" w:lineRule="auto"/>
              <w:jc w:val="both"/>
              <w:cnfStyle w:val="000000000000" w:firstRow="0" w:lastRow="0" w:firstColumn="0" w:lastColumn="0" w:oddVBand="0" w:evenVBand="0" w:oddHBand="0" w:evenHBand="0" w:firstRowFirstColumn="0" w:firstRowLastColumn="0" w:lastRowFirstColumn="0" w:lastRowLastColumn="0"/>
              <w:rPr>
                <w:b/>
                <w:bCs/>
                <w:sz w:val="18"/>
                <w:szCs w:val="18"/>
              </w:rPr>
            </w:pPr>
          </w:p>
        </w:tc>
        <w:tc>
          <w:tcPr>
            <w:tcW w:w="0" w:type="auto"/>
          </w:tcPr>
          <w:p w14:paraId="4D0D9CE1" w14:textId="77777777" w:rsidR="007A1B25" w:rsidRPr="008834A2" w:rsidRDefault="007A1B25" w:rsidP="00BA4E97">
            <w:pPr>
              <w:spacing w:after="0" w:line="240" w:lineRule="auto"/>
              <w:jc w:val="both"/>
              <w:cnfStyle w:val="000000000000" w:firstRow="0" w:lastRow="0" w:firstColumn="0" w:lastColumn="0" w:oddVBand="0" w:evenVBand="0" w:oddHBand="0" w:evenHBand="0" w:firstRowFirstColumn="0" w:firstRowLastColumn="0" w:lastRowFirstColumn="0" w:lastRowLastColumn="0"/>
              <w:rPr>
                <w:b/>
                <w:bCs/>
                <w:sz w:val="18"/>
                <w:szCs w:val="18"/>
              </w:rPr>
            </w:pPr>
          </w:p>
        </w:tc>
        <w:tc>
          <w:tcPr>
            <w:tcW w:w="0" w:type="auto"/>
          </w:tcPr>
          <w:p w14:paraId="1E4844C6" w14:textId="1892BFA3" w:rsidR="007A1B25" w:rsidRPr="008834A2" w:rsidRDefault="00F730DB" w:rsidP="00BA4E97">
            <w:pPr>
              <w:spacing w:after="0" w:line="240" w:lineRule="auto"/>
              <w:jc w:val="both"/>
              <w:cnfStyle w:val="000000000000" w:firstRow="0" w:lastRow="0" w:firstColumn="0" w:lastColumn="0" w:oddVBand="0" w:evenVBand="0" w:oddHBand="0" w:evenHBand="0" w:firstRowFirstColumn="0" w:firstRowLastColumn="0" w:lastRowFirstColumn="0" w:lastRowLastColumn="0"/>
              <w:rPr>
                <w:bCs/>
                <w:sz w:val="18"/>
                <w:szCs w:val="18"/>
              </w:rPr>
            </w:pPr>
            <w:r w:rsidRPr="008834A2">
              <w:rPr>
                <w:bCs/>
                <w:sz w:val="18"/>
                <w:szCs w:val="18"/>
              </w:rPr>
              <w:t>Monthly</w:t>
            </w:r>
          </w:p>
        </w:tc>
      </w:tr>
      <w:tr w:rsidR="007A1B25" w:rsidRPr="008834A2" w14:paraId="0A7F20DF" w14:textId="77777777" w:rsidTr="00BA4E97">
        <w:trPr>
          <w:cnfStyle w:val="000000100000" w:firstRow="0" w:lastRow="0" w:firstColumn="0" w:lastColumn="0" w:oddVBand="0" w:evenVBand="0" w:oddHBand="1" w:evenHBand="0" w:firstRowFirstColumn="0" w:firstRowLastColumn="0" w:lastRowFirstColumn="0" w:lastRowLastColumn="0"/>
          <w:trHeight w:val="576"/>
          <w:jc w:val="center"/>
        </w:trPr>
        <w:tc>
          <w:tcPr>
            <w:cnfStyle w:val="001000000000" w:firstRow="0" w:lastRow="0" w:firstColumn="1" w:lastColumn="0" w:oddVBand="0" w:evenVBand="0" w:oddHBand="0" w:evenHBand="0" w:firstRowFirstColumn="0" w:firstRowLastColumn="0" w:lastRowFirstColumn="0" w:lastRowLastColumn="0"/>
            <w:tcW w:w="0" w:type="auto"/>
          </w:tcPr>
          <w:p w14:paraId="21D6DF95" w14:textId="326E14BC" w:rsidR="007A1B25" w:rsidRPr="008834A2" w:rsidRDefault="00E37B03" w:rsidP="00BA4E97">
            <w:pPr>
              <w:spacing w:after="0" w:line="240" w:lineRule="auto"/>
              <w:jc w:val="both"/>
              <w:rPr>
                <w:b w:val="0"/>
                <w:bCs w:val="0"/>
                <w:sz w:val="18"/>
                <w:szCs w:val="18"/>
              </w:rPr>
            </w:pPr>
            <w:r w:rsidRPr="008834A2">
              <w:rPr>
                <w:b w:val="0"/>
                <w:bCs w:val="0"/>
                <w:sz w:val="18"/>
                <w:szCs w:val="18"/>
              </w:rPr>
              <w:t>HCF</w:t>
            </w:r>
          </w:p>
        </w:tc>
        <w:tc>
          <w:tcPr>
            <w:tcW w:w="0" w:type="auto"/>
          </w:tcPr>
          <w:p w14:paraId="4B4C22F5" w14:textId="21EBDD71" w:rsidR="007A1B25" w:rsidRPr="008834A2" w:rsidRDefault="00F730DB" w:rsidP="00BA4E97">
            <w:pPr>
              <w:spacing w:after="0" w:line="240" w:lineRule="auto"/>
              <w:jc w:val="center"/>
              <w:cnfStyle w:val="000000100000" w:firstRow="0" w:lastRow="0" w:firstColumn="0" w:lastColumn="0" w:oddVBand="0" w:evenVBand="0" w:oddHBand="1" w:evenHBand="0" w:firstRowFirstColumn="0" w:firstRowLastColumn="0" w:lastRowFirstColumn="0" w:lastRowLastColumn="0"/>
              <w:rPr>
                <w:sz w:val="18"/>
                <w:szCs w:val="18"/>
              </w:rPr>
            </w:pPr>
            <w:r w:rsidRPr="008834A2">
              <w:rPr>
                <w:sz w:val="18"/>
                <w:szCs w:val="18"/>
              </w:rPr>
              <w:t>√</w:t>
            </w:r>
          </w:p>
        </w:tc>
        <w:tc>
          <w:tcPr>
            <w:tcW w:w="0" w:type="auto"/>
          </w:tcPr>
          <w:p w14:paraId="42E5E3F3" w14:textId="77777777" w:rsidR="007A1B25" w:rsidRPr="008834A2" w:rsidRDefault="007A1B25" w:rsidP="00BA4E97">
            <w:pPr>
              <w:spacing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0866BE0B" w14:textId="77777777" w:rsidR="007A1B25" w:rsidRPr="008834A2" w:rsidRDefault="007A1B25" w:rsidP="00BA4E97">
            <w:pPr>
              <w:spacing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68955A86" w14:textId="77777777" w:rsidR="007A1B25" w:rsidRPr="008834A2" w:rsidRDefault="007A1B25" w:rsidP="00BA4E97">
            <w:pPr>
              <w:spacing w:after="0" w:line="240" w:lineRule="auto"/>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44BEBF2A" w14:textId="50CEA063" w:rsidR="007A1B25" w:rsidRPr="008834A2" w:rsidRDefault="00F730DB" w:rsidP="00BA4E97">
            <w:pPr>
              <w:spacing w:after="0" w:line="240" w:lineRule="auto"/>
              <w:jc w:val="center"/>
              <w:cnfStyle w:val="000000100000" w:firstRow="0" w:lastRow="0" w:firstColumn="0" w:lastColumn="0" w:oddVBand="0" w:evenVBand="0" w:oddHBand="1" w:evenHBand="0" w:firstRowFirstColumn="0" w:firstRowLastColumn="0" w:lastRowFirstColumn="0" w:lastRowLastColumn="0"/>
              <w:rPr>
                <w:sz w:val="18"/>
                <w:szCs w:val="18"/>
              </w:rPr>
            </w:pPr>
            <w:r w:rsidRPr="008834A2">
              <w:rPr>
                <w:sz w:val="18"/>
                <w:szCs w:val="18"/>
              </w:rPr>
              <w:t>√</w:t>
            </w:r>
          </w:p>
        </w:tc>
        <w:tc>
          <w:tcPr>
            <w:tcW w:w="0" w:type="auto"/>
          </w:tcPr>
          <w:p w14:paraId="64B88B18" w14:textId="77777777" w:rsidR="007A1B25" w:rsidRPr="008834A2" w:rsidRDefault="007A1B25" w:rsidP="00BA4E97">
            <w:pPr>
              <w:spacing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16BCF395" w14:textId="77777777" w:rsidR="007A1B25" w:rsidRPr="008834A2" w:rsidRDefault="007A1B25" w:rsidP="00BA4E97">
            <w:pPr>
              <w:spacing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69D96921" w14:textId="77777777" w:rsidR="007A1B25" w:rsidRPr="008834A2" w:rsidRDefault="007A1B25" w:rsidP="00BA4E97">
            <w:pPr>
              <w:spacing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54A2F433" w14:textId="70E072B2" w:rsidR="007A1B25" w:rsidRPr="008834A2" w:rsidRDefault="00BA4E97" w:rsidP="00BA4E97">
            <w:pPr>
              <w:spacing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8834A2">
              <w:rPr>
                <w:sz w:val="18"/>
                <w:szCs w:val="18"/>
              </w:rPr>
              <w:t>F</w:t>
            </w:r>
            <w:r w:rsidR="00F730DB" w:rsidRPr="008834A2">
              <w:rPr>
                <w:sz w:val="18"/>
                <w:szCs w:val="18"/>
              </w:rPr>
              <w:t>ortnightly</w:t>
            </w:r>
          </w:p>
        </w:tc>
      </w:tr>
    </w:tbl>
    <w:p w14:paraId="4A1CC468" w14:textId="77777777" w:rsidR="00B66B81" w:rsidRPr="00AF0E66" w:rsidRDefault="00B66B81" w:rsidP="00B66B81">
      <w:pPr>
        <w:spacing w:before="240" w:after="0" w:line="240" w:lineRule="auto"/>
        <w:ind w:left="720"/>
        <w:contextualSpacing/>
        <w:jc w:val="both"/>
      </w:pPr>
    </w:p>
    <w:p w14:paraId="1302D31D" w14:textId="7D428CB2" w:rsidR="004F5E94" w:rsidRPr="00AF0E66" w:rsidRDefault="004F5E94">
      <w:pPr>
        <w:spacing w:after="0" w:line="240" w:lineRule="auto"/>
      </w:pPr>
      <w:r w:rsidRPr="00AF0E66">
        <w:br w:type="page"/>
      </w:r>
    </w:p>
    <w:p w14:paraId="09AB5DBB" w14:textId="1EE63654" w:rsidR="004F5E94" w:rsidRDefault="00BA4E97" w:rsidP="00942C1E">
      <w:pPr>
        <w:pStyle w:val="Heading2"/>
      </w:pPr>
      <w:bookmarkStart w:id="354" w:name="_Toc496885708"/>
      <w:bookmarkStart w:id="355" w:name="_Ref496962423"/>
      <w:bookmarkStart w:id="356" w:name="_Toc497344326"/>
      <w:bookmarkStart w:id="357" w:name="_Ref521362277"/>
      <w:bookmarkStart w:id="358" w:name="_Ref525331536"/>
      <w:bookmarkStart w:id="359" w:name="_Ref525331544"/>
      <w:bookmarkStart w:id="360" w:name="_Ref525331559"/>
      <w:bookmarkStart w:id="361" w:name="_Ref525331567"/>
      <w:bookmarkStart w:id="362" w:name="_Toc525931007"/>
      <w:r>
        <w:lastRenderedPageBreak/>
        <w:t xml:space="preserve">8.9 </w:t>
      </w:r>
      <w:r w:rsidR="004F5E94" w:rsidRPr="00AF0E66">
        <w:t>PERFORMANCE INDICATOR REFERENCE SHEET (PIRS)</w:t>
      </w:r>
      <w:bookmarkEnd w:id="354"/>
      <w:bookmarkEnd w:id="355"/>
      <w:bookmarkEnd w:id="356"/>
      <w:bookmarkEnd w:id="357"/>
      <w:bookmarkEnd w:id="358"/>
      <w:bookmarkEnd w:id="359"/>
      <w:bookmarkEnd w:id="360"/>
      <w:bookmarkEnd w:id="361"/>
      <w:bookmarkEnd w:id="362"/>
    </w:p>
    <w:p w14:paraId="63DBD818" w14:textId="5881959D" w:rsidR="009D6578" w:rsidRDefault="00BA4E97" w:rsidP="00BA4E97">
      <w:pPr>
        <w:pStyle w:val="Caption"/>
      </w:pPr>
      <w:bookmarkStart w:id="363" w:name="_Ref521362250"/>
      <w:bookmarkStart w:id="364" w:name="_Toc525931031"/>
      <w:r>
        <w:t xml:space="preserve">Table </w:t>
      </w:r>
      <w:r w:rsidR="00833952">
        <w:rPr>
          <w:noProof/>
        </w:rPr>
        <w:fldChar w:fldCharType="begin"/>
      </w:r>
      <w:r w:rsidR="00833952">
        <w:rPr>
          <w:noProof/>
        </w:rPr>
        <w:instrText xml:space="preserve"> SEQ Table \* ARABIC </w:instrText>
      </w:r>
      <w:r w:rsidR="00833952">
        <w:rPr>
          <w:noProof/>
        </w:rPr>
        <w:fldChar w:fldCharType="separate"/>
      </w:r>
      <w:r w:rsidR="00C66CA7">
        <w:rPr>
          <w:noProof/>
        </w:rPr>
        <w:t>19</w:t>
      </w:r>
      <w:r w:rsidR="00833952">
        <w:rPr>
          <w:noProof/>
        </w:rPr>
        <w:fldChar w:fldCharType="end"/>
      </w:r>
      <w:bookmarkEnd w:id="363"/>
      <w:r>
        <w:t>: Performance Indicator Reference Sheet for OVC_SERV</w:t>
      </w:r>
      <w:bookmarkEnd w:id="364"/>
    </w:p>
    <w:tbl>
      <w:tblPr>
        <w:tblStyle w:val="GridTable4-Accent112"/>
        <w:tblW w:w="9776" w:type="dxa"/>
        <w:tblLook w:val="04A0" w:firstRow="1" w:lastRow="0" w:firstColumn="1" w:lastColumn="0" w:noHBand="0" w:noVBand="1"/>
      </w:tblPr>
      <w:tblGrid>
        <w:gridCol w:w="1595"/>
        <w:gridCol w:w="1215"/>
        <w:gridCol w:w="2718"/>
        <w:gridCol w:w="563"/>
        <w:gridCol w:w="3685"/>
      </w:tblGrid>
      <w:tr w:rsidR="00175D0F" w:rsidRPr="00BA4E97" w14:paraId="3ACE2F94" w14:textId="77777777" w:rsidTr="008F5594">
        <w:trPr>
          <w:cnfStyle w:val="100000000000" w:firstRow="1" w:lastRow="0" w:firstColumn="0" w:lastColumn="0" w:oddVBand="0" w:evenVBand="0" w:oddHBand="0" w:evenHBand="0" w:firstRowFirstColumn="0" w:firstRowLastColumn="0" w:lastRowFirstColumn="0" w:lastRowLastColumn="0"/>
          <w:trHeight w:val="472"/>
        </w:trPr>
        <w:tc>
          <w:tcPr>
            <w:cnfStyle w:val="001000000000" w:firstRow="0" w:lastRow="0" w:firstColumn="1" w:lastColumn="0" w:oddVBand="0" w:evenVBand="0" w:oddHBand="0" w:evenHBand="0" w:firstRowFirstColumn="0" w:firstRowLastColumn="0" w:lastRowFirstColumn="0" w:lastRowLastColumn="0"/>
            <w:tcW w:w="9776" w:type="dxa"/>
            <w:gridSpan w:val="5"/>
            <w:shd w:val="clear" w:color="auto" w:fill="002060"/>
          </w:tcPr>
          <w:tbl>
            <w:tblPr>
              <w:tblW w:w="0" w:type="auto"/>
              <w:tblBorders>
                <w:top w:val="nil"/>
                <w:left w:val="nil"/>
                <w:bottom w:val="nil"/>
                <w:right w:val="nil"/>
              </w:tblBorders>
              <w:tblLook w:val="0000" w:firstRow="0" w:lastRow="0" w:firstColumn="0" w:lastColumn="0" w:noHBand="0" w:noVBand="0"/>
            </w:tblPr>
            <w:tblGrid>
              <w:gridCol w:w="1206"/>
            </w:tblGrid>
            <w:tr w:rsidR="00BA4E97" w:rsidRPr="00BA4E97" w14:paraId="67888237" w14:textId="77777777">
              <w:trPr>
                <w:trHeight w:val="140"/>
              </w:trPr>
              <w:tc>
                <w:tcPr>
                  <w:tcW w:w="0" w:type="auto"/>
                </w:tcPr>
                <w:p w14:paraId="5BFF2DAF" w14:textId="77777777" w:rsidR="00175D0F" w:rsidRPr="00BA4E97" w:rsidRDefault="00175D0F" w:rsidP="00175D0F">
                  <w:pPr>
                    <w:autoSpaceDE w:val="0"/>
                    <w:autoSpaceDN w:val="0"/>
                    <w:adjustRightInd w:val="0"/>
                    <w:spacing w:before="0" w:after="0" w:line="240" w:lineRule="auto"/>
                    <w:rPr>
                      <w:rFonts w:cs="Calibri"/>
                      <w:b/>
                      <w:color w:val="FFFFFF" w:themeColor="background1"/>
                      <w:sz w:val="18"/>
                      <w:szCs w:val="18"/>
                      <w:lang w:val="en-GB"/>
                    </w:rPr>
                  </w:pPr>
                  <w:r w:rsidRPr="00BA4E97">
                    <w:rPr>
                      <w:b/>
                      <w:color w:val="FFFFFF" w:themeColor="background1"/>
                      <w:sz w:val="18"/>
                      <w:szCs w:val="18"/>
                      <w:lang w:val="en-GB" w:eastAsia="en-GB"/>
                    </w:rPr>
                    <w:t>OVC_SERV</w:t>
                  </w:r>
                  <w:r w:rsidRPr="00BA4E97">
                    <w:rPr>
                      <w:rFonts w:cs="Calibri"/>
                      <w:b/>
                      <w:bCs/>
                      <w:color w:val="FFFFFF" w:themeColor="background1"/>
                      <w:sz w:val="18"/>
                      <w:szCs w:val="18"/>
                      <w:lang w:val="en-GB"/>
                    </w:rPr>
                    <w:t xml:space="preserve"> </w:t>
                  </w:r>
                </w:p>
              </w:tc>
            </w:tr>
          </w:tbl>
          <w:p w14:paraId="2435B0D9" w14:textId="77777777" w:rsidR="00175D0F" w:rsidRPr="00BA4E97" w:rsidRDefault="00175D0F" w:rsidP="009D6578">
            <w:pPr>
              <w:rPr>
                <w:sz w:val="18"/>
                <w:szCs w:val="18"/>
              </w:rPr>
            </w:pPr>
          </w:p>
        </w:tc>
      </w:tr>
      <w:tr w:rsidR="00175D0F" w:rsidRPr="00BA4E97" w14:paraId="38B920D0" w14:textId="77777777" w:rsidTr="008F5594">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1595" w:type="dxa"/>
          </w:tcPr>
          <w:p w14:paraId="130403D4" w14:textId="259353AB" w:rsidR="00175D0F" w:rsidRPr="00BA4E97" w:rsidRDefault="00175D0F" w:rsidP="00545276">
            <w:pPr>
              <w:spacing w:before="0" w:after="0" w:line="240" w:lineRule="auto"/>
              <w:jc w:val="both"/>
              <w:rPr>
                <w:color w:val="595959" w:themeColor="text1" w:themeTint="A6"/>
                <w:sz w:val="18"/>
                <w:szCs w:val="18"/>
                <w:lang w:val="en-GB" w:eastAsia="en-GB"/>
              </w:rPr>
            </w:pPr>
            <w:r w:rsidRPr="00BA4E97">
              <w:rPr>
                <w:color w:val="595959" w:themeColor="text1" w:themeTint="A6"/>
                <w:sz w:val="18"/>
                <w:szCs w:val="18"/>
                <w:lang w:val="en-GB" w:eastAsia="en-GB"/>
              </w:rPr>
              <w:t xml:space="preserve">Description: </w:t>
            </w:r>
          </w:p>
        </w:tc>
        <w:tc>
          <w:tcPr>
            <w:tcW w:w="8181" w:type="dxa"/>
            <w:gridSpan w:val="4"/>
          </w:tcPr>
          <w:p w14:paraId="1C13A54C" w14:textId="3E5F5B83" w:rsidR="00175D0F" w:rsidRPr="00BA4E97" w:rsidRDefault="00175D0F" w:rsidP="00545276">
            <w:pPr>
              <w:spacing w:before="0" w:after="0" w:line="240" w:lineRule="auto"/>
              <w:jc w:val="both"/>
              <w:cnfStyle w:val="000000100000" w:firstRow="0" w:lastRow="0" w:firstColumn="0" w:lastColumn="0" w:oddVBand="0" w:evenVBand="0" w:oddHBand="1" w:evenHBand="0" w:firstRowFirstColumn="0" w:firstRowLastColumn="0" w:lastRowFirstColumn="0" w:lastRowLastColumn="0"/>
              <w:rPr>
                <w:color w:val="595959" w:themeColor="text1" w:themeTint="A6"/>
                <w:sz w:val="18"/>
                <w:szCs w:val="18"/>
                <w:lang w:val="en-GB" w:eastAsia="en-GB"/>
              </w:rPr>
            </w:pPr>
            <w:r w:rsidRPr="00BA4E97">
              <w:rPr>
                <w:color w:val="595959" w:themeColor="text1" w:themeTint="A6"/>
                <w:sz w:val="18"/>
                <w:szCs w:val="18"/>
                <w:lang w:val="en-GB" w:eastAsia="en-GB"/>
              </w:rPr>
              <w:t xml:space="preserve">Number of beneficiaries served by PEPFAR OVC programs for children and families affected by HIV </w:t>
            </w:r>
          </w:p>
        </w:tc>
      </w:tr>
      <w:tr w:rsidR="000B4476" w:rsidRPr="00BA4E97" w14:paraId="729CF6F1" w14:textId="77777777" w:rsidTr="008F5594">
        <w:tc>
          <w:tcPr>
            <w:cnfStyle w:val="001000000000" w:firstRow="0" w:lastRow="0" w:firstColumn="1" w:lastColumn="0" w:oddVBand="0" w:evenVBand="0" w:oddHBand="0" w:evenHBand="0" w:firstRowFirstColumn="0" w:firstRowLastColumn="0" w:lastRowFirstColumn="0" w:lastRowLastColumn="0"/>
            <w:tcW w:w="1595" w:type="dxa"/>
          </w:tcPr>
          <w:p w14:paraId="4B876963" w14:textId="77777777" w:rsidR="000B4476" w:rsidRPr="00BA4E97" w:rsidRDefault="000B4476" w:rsidP="00545276">
            <w:pPr>
              <w:spacing w:before="0" w:after="0" w:line="240" w:lineRule="auto"/>
              <w:jc w:val="both"/>
              <w:rPr>
                <w:color w:val="595959" w:themeColor="text1" w:themeTint="A6"/>
                <w:sz w:val="18"/>
                <w:szCs w:val="18"/>
                <w:lang w:val="en-GB" w:eastAsia="en-GB"/>
              </w:rPr>
            </w:pPr>
            <w:r w:rsidRPr="00BA4E97">
              <w:rPr>
                <w:color w:val="595959" w:themeColor="text1" w:themeTint="A6"/>
                <w:sz w:val="18"/>
                <w:szCs w:val="18"/>
                <w:lang w:val="en-GB" w:eastAsia="en-GB"/>
              </w:rPr>
              <w:t xml:space="preserve">Numerator: </w:t>
            </w:r>
          </w:p>
          <w:p w14:paraId="312C9AFD" w14:textId="77777777" w:rsidR="000B4476" w:rsidRPr="00BA4E97" w:rsidRDefault="000B4476" w:rsidP="00545276">
            <w:pPr>
              <w:spacing w:before="0" w:after="0" w:line="240" w:lineRule="auto"/>
              <w:jc w:val="both"/>
              <w:rPr>
                <w:color w:val="595959" w:themeColor="text1" w:themeTint="A6"/>
                <w:sz w:val="18"/>
                <w:szCs w:val="18"/>
                <w:lang w:val="en-GB" w:eastAsia="en-GB"/>
              </w:rPr>
            </w:pPr>
          </w:p>
        </w:tc>
        <w:tc>
          <w:tcPr>
            <w:tcW w:w="3933" w:type="dxa"/>
            <w:gridSpan w:val="2"/>
          </w:tcPr>
          <w:p w14:paraId="72E9ABA9" w14:textId="158BBFD0" w:rsidR="000B4476" w:rsidRPr="00BA4E97" w:rsidRDefault="000B4476" w:rsidP="00545276">
            <w:pPr>
              <w:spacing w:before="0" w:after="0" w:line="240" w:lineRule="auto"/>
              <w:jc w:val="both"/>
              <w:cnfStyle w:val="000000000000" w:firstRow="0" w:lastRow="0" w:firstColumn="0" w:lastColumn="0" w:oddVBand="0" w:evenVBand="0" w:oddHBand="0" w:evenHBand="0" w:firstRowFirstColumn="0" w:firstRowLastColumn="0" w:lastRowFirstColumn="0" w:lastRowLastColumn="0"/>
              <w:rPr>
                <w:color w:val="595959" w:themeColor="text1" w:themeTint="A6"/>
                <w:sz w:val="18"/>
                <w:szCs w:val="18"/>
                <w:lang w:val="en-GB" w:eastAsia="en-GB"/>
              </w:rPr>
            </w:pPr>
            <w:r w:rsidRPr="00BA4E97">
              <w:rPr>
                <w:color w:val="595959" w:themeColor="text1" w:themeTint="A6"/>
                <w:sz w:val="18"/>
                <w:szCs w:val="18"/>
                <w:lang w:val="en-GB" w:eastAsia="en-GB"/>
              </w:rPr>
              <w:t xml:space="preserve">Number of beneficiaries served by PEPFAR OVC programs for children and families affected by HIV </w:t>
            </w:r>
          </w:p>
        </w:tc>
        <w:tc>
          <w:tcPr>
            <w:tcW w:w="4248" w:type="dxa"/>
            <w:gridSpan w:val="2"/>
          </w:tcPr>
          <w:p w14:paraId="5EB408B6" w14:textId="69A41BAB" w:rsidR="000B4476" w:rsidRPr="00BA4E97" w:rsidRDefault="000B4476" w:rsidP="00545276">
            <w:pPr>
              <w:spacing w:before="0" w:after="0" w:line="240" w:lineRule="auto"/>
              <w:jc w:val="both"/>
              <w:cnfStyle w:val="000000000000" w:firstRow="0" w:lastRow="0" w:firstColumn="0" w:lastColumn="0" w:oddVBand="0" w:evenVBand="0" w:oddHBand="0" w:evenHBand="0" w:firstRowFirstColumn="0" w:firstRowLastColumn="0" w:lastRowFirstColumn="0" w:lastRowLastColumn="0"/>
              <w:rPr>
                <w:color w:val="595959" w:themeColor="text1" w:themeTint="A6"/>
                <w:sz w:val="18"/>
                <w:szCs w:val="18"/>
                <w:lang w:val="en-GB" w:eastAsia="en-GB"/>
              </w:rPr>
            </w:pPr>
            <w:r w:rsidRPr="00BA4E97">
              <w:rPr>
                <w:color w:val="595959" w:themeColor="text1" w:themeTint="A6"/>
                <w:sz w:val="18"/>
                <w:szCs w:val="18"/>
                <w:lang w:val="en-GB" w:eastAsia="en-GB"/>
              </w:rPr>
              <w:t xml:space="preserve">The numerator is the sum of the following Program participation disaggregation: </w:t>
            </w:r>
          </w:p>
          <w:p w14:paraId="3BBF088E" w14:textId="77777777" w:rsidR="000B4476" w:rsidRPr="00BA4E97" w:rsidRDefault="000B4476" w:rsidP="00545276">
            <w:pPr>
              <w:spacing w:before="0" w:after="0" w:line="240" w:lineRule="auto"/>
              <w:jc w:val="both"/>
              <w:cnfStyle w:val="000000000000" w:firstRow="0" w:lastRow="0" w:firstColumn="0" w:lastColumn="0" w:oddVBand="0" w:evenVBand="0" w:oddHBand="0" w:evenHBand="0" w:firstRowFirstColumn="0" w:firstRowLastColumn="0" w:lastRowFirstColumn="0" w:lastRowLastColumn="0"/>
              <w:rPr>
                <w:color w:val="595959" w:themeColor="text1" w:themeTint="A6"/>
                <w:sz w:val="18"/>
                <w:szCs w:val="18"/>
                <w:lang w:val="en-GB" w:eastAsia="en-GB"/>
              </w:rPr>
            </w:pPr>
            <w:r w:rsidRPr="00BA4E97">
              <w:rPr>
                <w:color w:val="595959" w:themeColor="text1" w:themeTint="A6"/>
                <w:sz w:val="18"/>
                <w:szCs w:val="18"/>
                <w:lang w:val="en-GB" w:eastAsia="en-GB"/>
              </w:rPr>
              <w:t xml:space="preserve">1. Active beneficiaries </w:t>
            </w:r>
          </w:p>
          <w:p w14:paraId="1742A412" w14:textId="72AFFC5C" w:rsidR="000B4476" w:rsidRPr="00BA4E97" w:rsidRDefault="000B4476" w:rsidP="00545276">
            <w:pPr>
              <w:spacing w:before="0" w:after="0" w:line="240" w:lineRule="auto"/>
              <w:jc w:val="both"/>
              <w:cnfStyle w:val="000000000000" w:firstRow="0" w:lastRow="0" w:firstColumn="0" w:lastColumn="0" w:oddVBand="0" w:evenVBand="0" w:oddHBand="0" w:evenHBand="0" w:firstRowFirstColumn="0" w:firstRowLastColumn="0" w:lastRowFirstColumn="0" w:lastRowLastColumn="0"/>
              <w:rPr>
                <w:color w:val="595959" w:themeColor="text1" w:themeTint="A6"/>
                <w:sz w:val="18"/>
                <w:szCs w:val="18"/>
                <w:lang w:val="en-GB" w:eastAsia="en-GB"/>
              </w:rPr>
            </w:pPr>
            <w:r w:rsidRPr="00BA4E97">
              <w:rPr>
                <w:color w:val="595959" w:themeColor="text1" w:themeTint="A6"/>
                <w:sz w:val="18"/>
                <w:szCs w:val="18"/>
                <w:lang w:val="en-GB" w:eastAsia="en-GB"/>
              </w:rPr>
              <w:t xml:space="preserve">2. Graduated beneficiaries </w:t>
            </w:r>
          </w:p>
        </w:tc>
      </w:tr>
      <w:tr w:rsidR="000B4476" w:rsidRPr="00BA4E97" w14:paraId="70A7453C" w14:textId="77777777" w:rsidTr="008F55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5" w:type="dxa"/>
          </w:tcPr>
          <w:tbl>
            <w:tblPr>
              <w:tblW w:w="0" w:type="auto"/>
              <w:tblBorders>
                <w:top w:val="nil"/>
                <w:left w:val="nil"/>
                <w:bottom w:val="nil"/>
                <w:right w:val="nil"/>
              </w:tblBorders>
              <w:tblLook w:val="0000" w:firstRow="0" w:lastRow="0" w:firstColumn="0" w:lastColumn="0" w:noHBand="0" w:noVBand="0"/>
            </w:tblPr>
            <w:tblGrid>
              <w:gridCol w:w="1242"/>
            </w:tblGrid>
            <w:tr w:rsidR="000B4476" w:rsidRPr="00BA4E97" w14:paraId="2B714E8F" w14:textId="77777777">
              <w:trPr>
                <w:trHeight w:val="99"/>
              </w:trPr>
              <w:tc>
                <w:tcPr>
                  <w:tcW w:w="0" w:type="auto"/>
                </w:tcPr>
                <w:p w14:paraId="4B237CA3" w14:textId="77777777" w:rsidR="000B4476" w:rsidRPr="00BA4E97" w:rsidRDefault="000B4476" w:rsidP="00545276">
                  <w:pPr>
                    <w:spacing w:before="0" w:after="0" w:line="240" w:lineRule="auto"/>
                    <w:jc w:val="both"/>
                    <w:rPr>
                      <w:color w:val="595959" w:themeColor="text1" w:themeTint="A6"/>
                      <w:sz w:val="18"/>
                      <w:szCs w:val="18"/>
                      <w:lang w:val="en-GB" w:eastAsia="en-GB"/>
                    </w:rPr>
                  </w:pPr>
                  <w:r w:rsidRPr="00BA4E97">
                    <w:rPr>
                      <w:color w:val="595959" w:themeColor="text1" w:themeTint="A6"/>
                      <w:sz w:val="18"/>
                      <w:szCs w:val="18"/>
                      <w:lang w:val="en-GB" w:eastAsia="en-GB"/>
                    </w:rPr>
                    <w:t xml:space="preserve">Denominator: </w:t>
                  </w:r>
                </w:p>
              </w:tc>
            </w:tr>
          </w:tbl>
          <w:p w14:paraId="0ABA626E" w14:textId="77777777" w:rsidR="000B4476" w:rsidRPr="00BA4E97" w:rsidRDefault="000B4476" w:rsidP="00545276">
            <w:pPr>
              <w:spacing w:before="0" w:after="0" w:line="240" w:lineRule="auto"/>
              <w:jc w:val="both"/>
              <w:rPr>
                <w:color w:val="595959" w:themeColor="text1" w:themeTint="A6"/>
                <w:sz w:val="18"/>
                <w:szCs w:val="18"/>
                <w:lang w:val="en-GB" w:eastAsia="en-GB"/>
              </w:rPr>
            </w:pPr>
          </w:p>
        </w:tc>
        <w:tc>
          <w:tcPr>
            <w:tcW w:w="8181" w:type="dxa"/>
            <w:gridSpan w:val="4"/>
          </w:tcPr>
          <w:p w14:paraId="2B5ED893" w14:textId="0EEDFEB6" w:rsidR="000B4476" w:rsidRPr="00BA4E97" w:rsidRDefault="000B4476" w:rsidP="00545276">
            <w:pPr>
              <w:spacing w:before="0" w:after="0" w:line="240" w:lineRule="auto"/>
              <w:jc w:val="both"/>
              <w:cnfStyle w:val="000000100000" w:firstRow="0" w:lastRow="0" w:firstColumn="0" w:lastColumn="0" w:oddVBand="0" w:evenVBand="0" w:oddHBand="1" w:evenHBand="0" w:firstRowFirstColumn="0" w:firstRowLastColumn="0" w:lastRowFirstColumn="0" w:lastRowLastColumn="0"/>
              <w:rPr>
                <w:color w:val="595959" w:themeColor="text1" w:themeTint="A6"/>
                <w:sz w:val="18"/>
                <w:szCs w:val="18"/>
                <w:lang w:val="en-GB" w:eastAsia="en-GB"/>
              </w:rPr>
            </w:pPr>
            <w:r w:rsidRPr="00BA4E97">
              <w:rPr>
                <w:color w:val="595959" w:themeColor="text1" w:themeTint="A6"/>
                <w:sz w:val="18"/>
                <w:szCs w:val="18"/>
                <w:lang w:val="en-GB" w:eastAsia="en-GB"/>
              </w:rPr>
              <w:t>N/A</w:t>
            </w:r>
          </w:p>
        </w:tc>
      </w:tr>
      <w:tr w:rsidR="000B4476" w:rsidRPr="00BA4E97" w14:paraId="4CAFA38B" w14:textId="77777777" w:rsidTr="008F5594">
        <w:tc>
          <w:tcPr>
            <w:cnfStyle w:val="001000000000" w:firstRow="0" w:lastRow="0" w:firstColumn="1" w:lastColumn="0" w:oddVBand="0" w:evenVBand="0" w:oddHBand="0" w:evenHBand="0" w:firstRowFirstColumn="0" w:firstRowLastColumn="0" w:lastRowFirstColumn="0" w:lastRowLastColumn="0"/>
            <w:tcW w:w="1595" w:type="dxa"/>
          </w:tcPr>
          <w:p w14:paraId="1AE8A5D0" w14:textId="77777777" w:rsidR="000B4476" w:rsidRPr="00BA4E97" w:rsidRDefault="000B4476" w:rsidP="00545276">
            <w:pPr>
              <w:spacing w:before="0" w:after="0" w:line="240" w:lineRule="auto"/>
              <w:jc w:val="both"/>
              <w:rPr>
                <w:color w:val="595959" w:themeColor="text1" w:themeTint="A6"/>
                <w:sz w:val="18"/>
                <w:szCs w:val="18"/>
                <w:lang w:val="en-GB" w:eastAsia="en-GB"/>
              </w:rPr>
            </w:pPr>
            <w:r w:rsidRPr="00BA4E97">
              <w:rPr>
                <w:color w:val="595959" w:themeColor="text1" w:themeTint="A6"/>
                <w:sz w:val="18"/>
                <w:szCs w:val="18"/>
                <w:lang w:val="en-GB" w:eastAsia="en-GB"/>
              </w:rPr>
              <w:t xml:space="preserve">Changes in indicator: </w:t>
            </w:r>
          </w:p>
          <w:p w14:paraId="5C17F3B9" w14:textId="77777777" w:rsidR="000B4476" w:rsidRPr="00BA4E97" w:rsidRDefault="000B4476" w:rsidP="00545276">
            <w:pPr>
              <w:spacing w:before="0" w:after="0" w:line="240" w:lineRule="auto"/>
              <w:jc w:val="both"/>
              <w:rPr>
                <w:color w:val="595959" w:themeColor="text1" w:themeTint="A6"/>
                <w:sz w:val="18"/>
                <w:szCs w:val="18"/>
                <w:lang w:val="en-GB" w:eastAsia="en-GB"/>
              </w:rPr>
            </w:pPr>
          </w:p>
        </w:tc>
        <w:tc>
          <w:tcPr>
            <w:tcW w:w="8181" w:type="dxa"/>
            <w:gridSpan w:val="4"/>
          </w:tcPr>
          <w:p w14:paraId="57B49153" w14:textId="7B7397C0" w:rsidR="000B4476" w:rsidRPr="00BA4E97" w:rsidRDefault="000B4476" w:rsidP="00545276">
            <w:pPr>
              <w:spacing w:before="0" w:after="0" w:line="240" w:lineRule="auto"/>
              <w:jc w:val="both"/>
              <w:cnfStyle w:val="000000000000" w:firstRow="0" w:lastRow="0" w:firstColumn="0" w:lastColumn="0" w:oddVBand="0" w:evenVBand="0" w:oddHBand="0" w:evenHBand="0" w:firstRowFirstColumn="0" w:firstRowLastColumn="0" w:lastRowFirstColumn="0" w:lastRowLastColumn="0"/>
              <w:rPr>
                <w:color w:val="595959" w:themeColor="text1" w:themeTint="A6"/>
                <w:sz w:val="18"/>
                <w:szCs w:val="18"/>
                <w:lang w:val="en-GB" w:eastAsia="en-GB"/>
              </w:rPr>
            </w:pPr>
            <w:r w:rsidRPr="00BA4E97">
              <w:rPr>
                <w:color w:val="595959" w:themeColor="text1" w:themeTint="A6"/>
                <w:sz w:val="18"/>
                <w:szCs w:val="18"/>
                <w:lang w:val="en-GB" w:eastAsia="en-GB"/>
              </w:rPr>
              <w:t xml:space="preserve">Clarifying language added to this indicator reference sheet. Only OVC that actually received services in the past three months should be counted in this indicator. OVC that have registered for the </w:t>
            </w:r>
            <w:r w:rsidR="00E75EA7" w:rsidRPr="00BA4E97">
              <w:rPr>
                <w:color w:val="595959" w:themeColor="text1" w:themeTint="A6"/>
                <w:sz w:val="18"/>
                <w:szCs w:val="18"/>
                <w:lang w:val="en-GB" w:eastAsia="en-GB"/>
              </w:rPr>
              <w:t>program but</w:t>
            </w:r>
            <w:r w:rsidRPr="00BA4E97">
              <w:rPr>
                <w:color w:val="595959" w:themeColor="text1" w:themeTint="A6"/>
                <w:sz w:val="18"/>
                <w:szCs w:val="18"/>
                <w:lang w:val="en-GB" w:eastAsia="en-GB"/>
              </w:rPr>
              <w:t xml:space="preserve"> have not yet received any services should not be counted in the results (MER 2.0 v2.1 to v2.2). </w:t>
            </w:r>
          </w:p>
          <w:p w14:paraId="4537FE56" w14:textId="034FBF3F" w:rsidR="000B4476" w:rsidRPr="00BA4E97" w:rsidRDefault="000B4476" w:rsidP="00545276">
            <w:pPr>
              <w:spacing w:before="0" w:after="0" w:line="240" w:lineRule="auto"/>
              <w:jc w:val="both"/>
              <w:cnfStyle w:val="000000000000" w:firstRow="0" w:lastRow="0" w:firstColumn="0" w:lastColumn="0" w:oddVBand="0" w:evenVBand="0" w:oddHBand="0" w:evenHBand="0" w:firstRowFirstColumn="0" w:firstRowLastColumn="0" w:lastRowFirstColumn="0" w:lastRowLastColumn="0"/>
              <w:rPr>
                <w:color w:val="595959" w:themeColor="text1" w:themeTint="A6"/>
                <w:sz w:val="18"/>
                <w:szCs w:val="18"/>
                <w:lang w:val="en-GB" w:eastAsia="en-GB"/>
              </w:rPr>
            </w:pPr>
            <w:r w:rsidRPr="00BA4E97">
              <w:rPr>
                <w:color w:val="595959" w:themeColor="text1" w:themeTint="A6"/>
                <w:sz w:val="18"/>
                <w:szCs w:val="18"/>
                <w:lang w:val="en-GB" w:eastAsia="en-GB"/>
              </w:rPr>
              <w:t xml:space="preserve">The disaggregation for program participation status has been clarified to capture types of beneficiaries: (1) active beneficiaries and (2) graduated beneficiaries, (MER 2.0 v2.2 Revised Release). </w:t>
            </w:r>
          </w:p>
          <w:p w14:paraId="19F9F346" w14:textId="63E53866" w:rsidR="00E75EA7" w:rsidRPr="00BA4E97" w:rsidRDefault="000B4476" w:rsidP="00545276">
            <w:pPr>
              <w:spacing w:before="0" w:after="0" w:line="240" w:lineRule="auto"/>
              <w:jc w:val="both"/>
              <w:cnfStyle w:val="000000000000" w:firstRow="0" w:lastRow="0" w:firstColumn="0" w:lastColumn="0" w:oddVBand="0" w:evenVBand="0" w:oddHBand="0" w:evenHBand="0" w:firstRowFirstColumn="0" w:firstRowLastColumn="0" w:lastRowFirstColumn="0" w:lastRowLastColumn="0"/>
              <w:rPr>
                <w:color w:val="595959" w:themeColor="text1" w:themeTint="A6"/>
                <w:sz w:val="18"/>
                <w:szCs w:val="18"/>
                <w:lang w:val="en-GB" w:eastAsia="en-GB"/>
              </w:rPr>
            </w:pPr>
            <w:r w:rsidRPr="00BA4E97">
              <w:rPr>
                <w:color w:val="595959" w:themeColor="text1" w:themeTint="A6"/>
                <w:sz w:val="18"/>
                <w:szCs w:val="18"/>
                <w:lang w:val="en-GB" w:eastAsia="en-GB"/>
              </w:rPr>
              <w:t xml:space="preserve">Beneficiaries that transferred or exited without graduation should no longer be reported in the numerator (MER 2.0 v2.2 Revised Release). However, these data will still be collected as disaggregates. </w:t>
            </w:r>
          </w:p>
          <w:p w14:paraId="74958996" w14:textId="6BB196C4" w:rsidR="000B4476" w:rsidRPr="00BA4E97" w:rsidRDefault="000B4476" w:rsidP="00545276">
            <w:pPr>
              <w:spacing w:before="0" w:after="0" w:line="240" w:lineRule="auto"/>
              <w:jc w:val="both"/>
              <w:cnfStyle w:val="000000000000" w:firstRow="0" w:lastRow="0" w:firstColumn="0" w:lastColumn="0" w:oddVBand="0" w:evenVBand="0" w:oddHBand="0" w:evenHBand="0" w:firstRowFirstColumn="0" w:firstRowLastColumn="0" w:lastRowFirstColumn="0" w:lastRowLastColumn="0"/>
              <w:rPr>
                <w:color w:val="595959" w:themeColor="text1" w:themeTint="A6"/>
                <w:sz w:val="18"/>
                <w:szCs w:val="18"/>
                <w:lang w:val="en-GB" w:eastAsia="en-GB"/>
              </w:rPr>
            </w:pPr>
            <w:r w:rsidRPr="00BA4E97">
              <w:rPr>
                <w:color w:val="595959" w:themeColor="text1" w:themeTint="A6"/>
                <w:sz w:val="18"/>
                <w:szCs w:val="18"/>
                <w:lang w:val="en-GB" w:eastAsia="en-GB"/>
              </w:rPr>
              <w:t xml:space="preserve">All indicator changes will be reflected in the data entry screens in DATIM beginning in FY 18 Q2 (MER 2.0 v2.2 Revised Release). </w:t>
            </w:r>
          </w:p>
          <w:p w14:paraId="277CBE88" w14:textId="435C70D5" w:rsidR="00E75EA7" w:rsidRPr="00BA4E97" w:rsidRDefault="000B4476" w:rsidP="00545276">
            <w:pPr>
              <w:spacing w:before="0" w:after="0" w:line="240" w:lineRule="auto"/>
              <w:jc w:val="both"/>
              <w:cnfStyle w:val="000000000000" w:firstRow="0" w:lastRow="0" w:firstColumn="0" w:lastColumn="0" w:oddVBand="0" w:evenVBand="0" w:oddHBand="0" w:evenHBand="0" w:firstRowFirstColumn="0" w:firstRowLastColumn="0" w:lastRowFirstColumn="0" w:lastRowLastColumn="0"/>
              <w:rPr>
                <w:color w:val="595959" w:themeColor="text1" w:themeTint="A6"/>
                <w:sz w:val="18"/>
                <w:szCs w:val="18"/>
                <w:lang w:val="en-GB" w:eastAsia="en-GB"/>
              </w:rPr>
            </w:pPr>
            <w:r w:rsidRPr="00BA4E97">
              <w:rPr>
                <w:color w:val="595959" w:themeColor="text1" w:themeTint="A6"/>
                <w:sz w:val="18"/>
                <w:szCs w:val="18"/>
                <w:lang w:val="en-GB" w:eastAsia="en-GB"/>
              </w:rPr>
              <w:t xml:space="preserve">The transferred disaggregation was split into two separate </w:t>
            </w:r>
            <w:r w:rsidR="00E75EA7" w:rsidRPr="00BA4E97">
              <w:rPr>
                <w:color w:val="595959" w:themeColor="text1" w:themeTint="A6"/>
                <w:sz w:val="18"/>
                <w:szCs w:val="18"/>
                <w:lang w:val="en-GB" w:eastAsia="en-GB"/>
              </w:rPr>
              <w:t>disaggregation’s</w:t>
            </w:r>
            <w:r w:rsidRPr="00BA4E97">
              <w:rPr>
                <w:color w:val="595959" w:themeColor="text1" w:themeTint="A6"/>
                <w:sz w:val="18"/>
                <w:szCs w:val="18"/>
                <w:lang w:val="en-GB" w:eastAsia="en-GB"/>
              </w:rPr>
              <w:t xml:space="preserve">: transferred out to a PEPFAR-supported partner and transferred out to non-PEPFAR supported partner (MER 2.0 v2.2 Revised Release). </w:t>
            </w:r>
          </w:p>
          <w:p w14:paraId="5FB79860" w14:textId="4751C844" w:rsidR="000B4476" w:rsidRPr="00BA4E97" w:rsidRDefault="000B4476" w:rsidP="00545276">
            <w:pPr>
              <w:spacing w:before="0" w:after="0" w:line="240" w:lineRule="auto"/>
              <w:jc w:val="both"/>
              <w:cnfStyle w:val="000000000000" w:firstRow="0" w:lastRow="0" w:firstColumn="0" w:lastColumn="0" w:oddVBand="0" w:evenVBand="0" w:oddHBand="0" w:evenHBand="0" w:firstRowFirstColumn="0" w:firstRowLastColumn="0" w:lastRowFirstColumn="0" w:lastRowLastColumn="0"/>
              <w:rPr>
                <w:color w:val="595959" w:themeColor="text1" w:themeTint="A6"/>
                <w:sz w:val="18"/>
                <w:szCs w:val="18"/>
                <w:lang w:val="en-GB" w:eastAsia="en-GB"/>
              </w:rPr>
            </w:pPr>
            <w:r w:rsidRPr="00BA4E97">
              <w:rPr>
                <w:color w:val="595959" w:themeColor="text1" w:themeTint="A6"/>
                <w:sz w:val="18"/>
                <w:szCs w:val="18"/>
                <w:lang w:val="en-GB" w:eastAsia="en-GB"/>
              </w:rPr>
              <w:t xml:space="preserve">Indicator calculation is updated. Indicator returns to being a snapshot indicator again for FY 18 reporting. Results should not be summed across reporting periods (MER 2.0 v 2.2 Revised Release). </w:t>
            </w:r>
          </w:p>
          <w:p w14:paraId="1DEDF3D3" w14:textId="77777777" w:rsidR="000B4476" w:rsidRPr="00BA4E97" w:rsidRDefault="000B4476" w:rsidP="00545276">
            <w:pPr>
              <w:spacing w:before="0" w:after="0" w:line="240" w:lineRule="auto"/>
              <w:jc w:val="both"/>
              <w:cnfStyle w:val="000000000000" w:firstRow="0" w:lastRow="0" w:firstColumn="0" w:lastColumn="0" w:oddVBand="0" w:evenVBand="0" w:oddHBand="0" w:evenHBand="0" w:firstRowFirstColumn="0" w:firstRowLastColumn="0" w:lastRowFirstColumn="0" w:lastRowLastColumn="0"/>
              <w:rPr>
                <w:color w:val="595959" w:themeColor="text1" w:themeTint="A6"/>
                <w:sz w:val="18"/>
                <w:szCs w:val="18"/>
                <w:lang w:val="en-GB" w:eastAsia="en-GB"/>
              </w:rPr>
            </w:pPr>
          </w:p>
        </w:tc>
      </w:tr>
      <w:tr w:rsidR="000B4476" w:rsidRPr="00BA4E97" w14:paraId="11DF8D6F" w14:textId="77777777" w:rsidTr="008F55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5" w:type="dxa"/>
          </w:tcPr>
          <w:p w14:paraId="36136394" w14:textId="77777777" w:rsidR="000B4476" w:rsidRPr="00BA4E97" w:rsidRDefault="000B4476" w:rsidP="00545276">
            <w:pPr>
              <w:spacing w:before="0" w:after="0" w:line="240" w:lineRule="auto"/>
              <w:jc w:val="both"/>
              <w:rPr>
                <w:color w:val="595959" w:themeColor="text1" w:themeTint="A6"/>
                <w:sz w:val="18"/>
                <w:szCs w:val="18"/>
                <w:lang w:val="en-GB" w:eastAsia="en-GB"/>
              </w:rPr>
            </w:pPr>
            <w:r w:rsidRPr="00BA4E97">
              <w:rPr>
                <w:color w:val="595959" w:themeColor="text1" w:themeTint="A6"/>
                <w:sz w:val="18"/>
                <w:szCs w:val="18"/>
                <w:lang w:val="en-GB" w:eastAsia="en-GB"/>
              </w:rPr>
              <w:t xml:space="preserve">How to use: </w:t>
            </w:r>
          </w:p>
          <w:p w14:paraId="0921E6B0" w14:textId="77777777" w:rsidR="000B4476" w:rsidRPr="00BA4E97" w:rsidRDefault="000B4476" w:rsidP="00545276">
            <w:pPr>
              <w:spacing w:before="0" w:after="0" w:line="240" w:lineRule="auto"/>
              <w:jc w:val="both"/>
              <w:rPr>
                <w:color w:val="595959" w:themeColor="text1" w:themeTint="A6"/>
                <w:sz w:val="18"/>
                <w:szCs w:val="18"/>
                <w:lang w:val="en-GB" w:eastAsia="en-GB"/>
              </w:rPr>
            </w:pPr>
          </w:p>
        </w:tc>
        <w:tc>
          <w:tcPr>
            <w:tcW w:w="8181" w:type="dxa"/>
            <w:gridSpan w:val="4"/>
          </w:tcPr>
          <w:p w14:paraId="749BA395" w14:textId="63CB4C6C" w:rsidR="000B4476" w:rsidRPr="00BA4E97" w:rsidRDefault="000B4476" w:rsidP="00545276">
            <w:pPr>
              <w:spacing w:before="0" w:after="0" w:line="240" w:lineRule="auto"/>
              <w:jc w:val="both"/>
              <w:cnfStyle w:val="000000100000" w:firstRow="0" w:lastRow="0" w:firstColumn="0" w:lastColumn="0" w:oddVBand="0" w:evenVBand="0" w:oddHBand="1" w:evenHBand="0" w:firstRowFirstColumn="0" w:firstRowLastColumn="0" w:lastRowFirstColumn="0" w:lastRowLastColumn="0"/>
              <w:rPr>
                <w:color w:val="595959" w:themeColor="text1" w:themeTint="A6"/>
                <w:sz w:val="18"/>
                <w:szCs w:val="18"/>
                <w:lang w:val="en-GB" w:eastAsia="en-GB"/>
              </w:rPr>
            </w:pPr>
            <w:r w:rsidRPr="00BA4E97">
              <w:rPr>
                <w:color w:val="595959" w:themeColor="text1" w:themeTint="A6"/>
                <w:sz w:val="18"/>
                <w:szCs w:val="18"/>
                <w:lang w:val="en-GB" w:eastAsia="en-GB"/>
              </w:rPr>
              <w:t xml:space="preserve">PEPFAR is mandated to care for children orphaned or made vulnerable by HIV. Mitigating the impact that HIV is having on children and the families that support them is integral to a comprehensive HIV response. It is important to note that the definition of “affected” children includes, but is not limited to, children infected with HIV. PEPFAR recognizes that individuals, families, and communities are affected by HIV in ways that may hinder the medical outcomes of HIV-positive persons as well as the emotional and physical development of children orphaned or made vulnerable by HIV/AIDS. A variety of services (per Technical Considerations 2017) are supported through PEPFAR to mitigate these effects in order to improve health and well-being outcomes of adults and children. The goal of OVC programs is to build stability and resiliency in children and families-exposed, living with or affected by HIV/AIDS through rigorous case management and provision and access to health and socio-economic interventions. This indicator, by disaggregating “active” and “graduated” in the numerator and collecting additional disaggregates for “transferred out to a PEPFAR-supported partner”, “transferred out to a non-PEPFAR supported partner”, and “exited without graduation” measures how successful the OVC program is in building children and their families’ resiliency. </w:t>
            </w:r>
          </w:p>
        </w:tc>
      </w:tr>
      <w:tr w:rsidR="000B4476" w:rsidRPr="00BA4E97" w14:paraId="72138BD3" w14:textId="77777777" w:rsidTr="008F5594">
        <w:tc>
          <w:tcPr>
            <w:cnfStyle w:val="001000000000" w:firstRow="0" w:lastRow="0" w:firstColumn="1" w:lastColumn="0" w:oddVBand="0" w:evenVBand="0" w:oddHBand="0" w:evenHBand="0" w:firstRowFirstColumn="0" w:firstRowLastColumn="0" w:lastRowFirstColumn="0" w:lastRowLastColumn="0"/>
            <w:tcW w:w="1595" w:type="dxa"/>
          </w:tcPr>
          <w:p w14:paraId="6D6F65CC" w14:textId="77777777" w:rsidR="000B4476" w:rsidRPr="00BA4E97" w:rsidRDefault="000B4476" w:rsidP="00545276">
            <w:pPr>
              <w:spacing w:before="0" w:after="0" w:line="240" w:lineRule="auto"/>
              <w:jc w:val="both"/>
              <w:rPr>
                <w:color w:val="595959" w:themeColor="text1" w:themeTint="A6"/>
                <w:sz w:val="18"/>
                <w:szCs w:val="18"/>
                <w:lang w:val="en-GB" w:eastAsia="en-GB"/>
              </w:rPr>
            </w:pPr>
            <w:r w:rsidRPr="00BA4E97">
              <w:rPr>
                <w:color w:val="595959" w:themeColor="text1" w:themeTint="A6"/>
                <w:sz w:val="18"/>
                <w:szCs w:val="18"/>
                <w:lang w:val="en-GB" w:eastAsia="en-GB"/>
              </w:rPr>
              <w:t xml:space="preserve">How to collect: </w:t>
            </w:r>
          </w:p>
          <w:p w14:paraId="48418A01" w14:textId="77777777" w:rsidR="000B4476" w:rsidRPr="00BA4E97" w:rsidRDefault="000B4476" w:rsidP="00545276">
            <w:pPr>
              <w:spacing w:before="0" w:after="0" w:line="240" w:lineRule="auto"/>
              <w:jc w:val="both"/>
              <w:rPr>
                <w:color w:val="595959" w:themeColor="text1" w:themeTint="A6"/>
                <w:sz w:val="18"/>
                <w:szCs w:val="18"/>
                <w:lang w:val="en-GB" w:eastAsia="en-GB"/>
              </w:rPr>
            </w:pPr>
          </w:p>
        </w:tc>
        <w:tc>
          <w:tcPr>
            <w:tcW w:w="8181" w:type="dxa"/>
            <w:gridSpan w:val="4"/>
          </w:tcPr>
          <w:p w14:paraId="5A050A85" w14:textId="77777777" w:rsidR="000B4476" w:rsidRPr="00BA4E97" w:rsidRDefault="000B4476" w:rsidP="00545276">
            <w:pPr>
              <w:spacing w:before="0" w:after="0" w:line="240" w:lineRule="auto"/>
              <w:jc w:val="both"/>
              <w:cnfStyle w:val="000000000000" w:firstRow="0" w:lastRow="0" w:firstColumn="0" w:lastColumn="0" w:oddVBand="0" w:evenVBand="0" w:oddHBand="0" w:evenHBand="0" w:firstRowFirstColumn="0" w:firstRowLastColumn="0" w:lastRowFirstColumn="0" w:lastRowLastColumn="0"/>
              <w:rPr>
                <w:color w:val="595959" w:themeColor="text1" w:themeTint="A6"/>
                <w:sz w:val="18"/>
                <w:szCs w:val="18"/>
                <w:lang w:val="en-GB" w:eastAsia="en-GB"/>
              </w:rPr>
            </w:pPr>
            <w:r w:rsidRPr="00BA4E97">
              <w:rPr>
                <w:color w:val="595959" w:themeColor="text1" w:themeTint="A6"/>
                <w:sz w:val="18"/>
                <w:szCs w:val="18"/>
                <w:lang w:val="en-GB" w:eastAsia="en-GB"/>
              </w:rPr>
              <w:t xml:space="preserve">The data sources are the PEPFAR OVC program registers and program data generated by implementing partners. Implementing partners’ registers need to record names of children and caregivers who meet the criteria for “active beneficiary” or “graduated” to generate the numerator total included in this indicator. In addition, implementing partners should record whether children or caregivers “transferred out to a PEPFAR-supported partner”, “transferred out to a non-PEPFAR supported partner”, and “exited without graduation.” </w:t>
            </w:r>
          </w:p>
          <w:p w14:paraId="29A14CAD" w14:textId="77777777" w:rsidR="000B4476" w:rsidRPr="00BA4E97" w:rsidRDefault="000B4476" w:rsidP="00545276">
            <w:pPr>
              <w:spacing w:before="0" w:after="0" w:line="240" w:lineRule="auto"/>
              <w:jc w:val="both"/>
              <w:cnfStyle w:val="000000000000" w:firstRow="0" w:lastRow="0" w:firstColumn="0" w:lastColumn="0" w:oddVBand="0" w:evenVBand="0" w:oddHBand="0" w:evenHBand="0" w:firstRowFirstColumn="0" w:firstRowLastColumn="0" w:lastRowFirstColumn="0" w:lastRowLastColumn="0"/>
              <w:rPr>
                <w:color w:val="595959" w:themeColor="text1" w:themeTint="A6"/>
                <w:sz w:val="18"/>
                <w:szCs w:val="18"/>
                <w:lang w:val="en-GB" w:eastAsia="en-GB"/>
              </w:rPr>
            </w:pPr>
            <w:r w:rsidRPr="00BA4E97">
              <w:rPr>
                <w:color w:val="595959" w:themeColor="text1" w:themeTint="A6"/>
                <w:sz w:val="18"/>
                <w:szCs w:val="18"/>
                <w:lang w:val="en-GB" w:eastAsia="en-GB"/>
              </w:rPr>
              <w:t xml:space="preserve">All agencies receiving HKID funding are required to report on this indicator. </w:t>
            </w:r>
          </w:p>
          <w:p w14:paraId="1558286D" w14:textId="2EB01629" w:rsidR="000B4476" w:rsidRPr="00BA4E97" w:rsidRDefault="000B4476" w:rsidP="00545276">
            <w:pPr>
              <w:spacing w:before="0" w:after="0" w:line="240" w:lineRule="auto"/>
              <w:jc w:val="both"/>
              <w:cnfStyle w:val="000000000000" w:firstRow="0" w:lastRow="0" w:firstColumn="0" w:lastColumn="0" w:oddVBand="0" w:evenVBand="0" w:oddHBand="0" w:evenHBand="0" w:firstRowFirstColumn="0" w:firstRowLastColumn="0" w:lastRowFirstColumn="0" w:lastRowLastColumn="0"/>
              <w:rPr>
                <w:color w:val="595959" w:themeColor="text1" w:themeTint="A6"/>
                <w:sz w:val="18"/>
                <w:szCs w:val="18"/>
                <w:lang w:val="en-GB" w:eastAsia="en-GB"/>
              </w:rPr>
            </w:pPr>
            <w:r w:rsidRPr="00BA4E97">
              <w:rPr>
                <w:color w:val="595959" w:themeColor="text1" w:themeTint="A6"/>
                <w:sz w:val="18"/>
                <w:szCs w:val="18"/>
                <w:lang w:val="en-GB" w:eastAsia="en-GB"/>
              </w:rPr>
              <w:t xml:space="preserve">This indicator is a direct (output) measure of the number of individuals receiving PEPFAR OVC program services for children and families affected by HIV/AIDS and tracks progress on the number of OVC graduating from PEPFAR OVC programs and tracks “exited without graduation” (such as loss-to-follow up, aging out without transition plan, moved, or died). Transferred to existing host-country programs, where the host-country program provides a sustainable response to OVC needs. Transferred to existing PEPFAR-supported programs to track movement of children and caregivers between PEPFAR-supported partners. Graduation will vary based on local criteria for achieving stability in the household. </w:t>
            </w:r>
          </w:p>
        </w:tc>
      </w:tr>
      <w:tr w:rsidR="000B4476" w:rsidRPr="00BA4E97" w14:paraId="69B0FADA" w14:textId="77777777" w:rsidTr="008F5594">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1595" w:type="dxa"/>
          </w:tcPr>
          <w:p w14:paraId="64040FCE" w14:textId="77777777" w:rsidR="000B4476" w:rsidRPr="00BA4E97" w:rsidRDefault="000B4476" w:rsidP="00545276">
            <w:pPr>
              <w:spacing w:before="0" w:after="0" w:line="240" w:lineRule="auto"/>
              <w:jc w:val="both"/>
              <w:rPr>
                <w:color w:val="595959" w:themeColor="text1" w:themeTint="A6"/>
                <w:sz w:val="18"/>
                <w:szCs w:val="18"/>
                <w:lang w:val="en-GB" w:eastAsia="en-GB"/>
              </w:rPr>
            </w:pPr>
            <w:r w:rsidRPr="00BA4E97">
              <w:rPr>
                <w:color w:val="595959" w:themeColor="text1" w:themeTint="A6"/>
                <w:sz w:val="18"/>
                <w:szCs w:val="18"/>
                <w:lang w:val="en-GB" w:eastAsia="en-GB"/>
              </w:rPr>
              <w:t xml:space="preserve">Reporting level: </w:t>
            </w:r>
          </w:p>
          <w:p w14:paraId="72E820A0" w14:textId="3142A015" w:rsidR="001D47B5" w:rsidRPr="00BA4E97" w:rsidRDefault="001D47B5" w:rsidP="00545276">
            <w:pPr>
              <w:spacing w:before="0" w:after="0" w:line="240" w:lineRule="auto"/>
              <w:jc w:val="both"/>
              <w:rPr>
                <w:color w:val="595959" w:themeColor="text1" w:themeTint="A6"/>
                <w:sz w:val="18"/>
                <w:szCs w:val="18"/>
                <w:lang w:val="en-GB" w:eastAsia="en-GB"/>
              </w:rPr>
            </w:pPr>
          </w:p>
        </w:tc>
        <w:tc>
          <w:tcPr>
            <w:tcW w:w="8181" w:type="dxa"/>
            <w:gridSpan w:val="4"/>
          </w:tcPr>
          <w:p w14:paraId="4E388772" w14:textId="578DF148" w:rsidR="000B4476" w:rsidRPr="00BA4E97" w:rsidRDefault="000B4476" w:rsidP="00545276">
            <w:pPr>
              <w:spacing w:before="0" w:after="0" w:line="240" w:lineRule="auto"/>
              <w:jc w:val="both"/>
              <w:cnfStyle w:val="000000100000" w:firstRow="0" w:lastRow="0" w:firstColumn="0" w:lastColumn="0" w:oddVBand="0" w:evenVBand="0" w:oddHBand="1" w:evenHBand="0" w:firstRowFirstColumn="0" w:firstRowLastColumn="0" w:lastRowFirstColumn="0" w:lastRowLastColumn="0"/>
              <w:rPr>
                <w:color w:val="595959" w:themeColor="text1" w:themeTint="A6"/>
                <w:sz w:val="18"/>
                <w:szCs w:val="18"/>
                <w:lang w:val="en-GB" w:eastAsia="en-GB"/>
              </w:rPr>
            </w:pPr>
            <w:r w:rsidRPr="00BA4E97">
              <w:rPr>
                <w:color w:val="595959" w:themeColor="text1" w:themeTint="A6"/>
                <w:sz w:val="18"/>
                <w:szCs w:val="18"/>
                <w:lang w:val="en-GB" w:eastAsia="en-GB"/>
              </w:rPr>
              <w:t xml:space="preserve">Facility &amp; Community </w:t>
            </w:r>
          </w:p>
        </w:tc>
      </w:tr>
      <w:tr w:rsidR="000B4476" w:rsidRPr="00BA4E97" w14:paraId="3B0469B2" w14:textId="77777777" w:rsidTr="008F5594">
        <w:tc>
          <w:tcPr>
            <w:cnfStyle w:val="001000000000" w:firstRow="0" w:lastRow="0" w:firstColumn="1" w:lastColumn="0" w:oddVBand="0" w:evenVBand="0" w:oddHBand="0" w:evenHBand="0" w:firstRowFirstColumn="0" w:firstRowLastColumn="0" w:lastRowFirstColumn="0" w:lastRowLastColumn="0"/>
            <w:tcW w:w="1595" w:type="dxa"/>
          </w:tcPr>
          <w:p w14:paraId="1A4B6042" w14:textId="04D47FFE" w:rsidR="000B4476" w:rsidRPr="00BA4E97" w:rsidRDefault="000B4476" w:rsidP="00545276">
            <w:pPr>
              <w:spacing w:before="0" w:after="0" w:line="240" w:lineRule="auto"/>
              <w:jc w:val="both"/>
              <w:rPr>
                <w:color w:val="595959" w:themeColor="text1" w:themeTint="A6"/>
                <w:sz w:val="18"/>
                <w:szCs w:val="18"/>
                <w:lang w:val="en-GB" w:eastAsia="en-GB"/>
              </w:rPr>
            </w:pPr>
            <w:r w:rsidRPr="00BA4E97">
              <w:rPr>
                <w:color w:val="595959" w:themeColor="text1" w:themeTint="A6"/>
                <w:sz w:val="18"/>
                <w:szCs w:val="18"/>
                <w:lang w:val="en-GB" w:eastAsia="en-GB"/>
              </w:rPr>
              <w:t xml:space="preserve">How often to report: </w:t>
            </w:r>
          </w:p>
        </w:tc>
        <w:tc>
          <w:tcPr>
            <w:tcW w:w="8181" w:type="dxa"/>
            <w:gridSpan w:val="4"/>
          </w:tcPr>
          <w:p w14:paraId="58B88CF5" w14:textId="0F35D328" w:rsidR="000B4476" w:rsidRPr="00BA4E97" w:rsidRDefault="000B4476" w:rsidP="00545276">
            <w:pPr>
              <w:spacing w:before="0" w:after="0" w:line="240" w:lineRule="auto"/>
              <w:jc w:val="both"/>
              <w:cnfStyle w:val="000000000000" w:firstRow="0" w:lastRow="0" w:firstColumn="0" w:lastColumn="0" w:oddVBand="0" w:evenVBand="0" w:oddHBand="0" w:evenHBand="0" w:firstRowFirstColumn="0" w:firstRowLastColumn="0" w:lastRowFirstColumn="0" w:lastRowLastColumn="0"/>
              <w:rPr>
                <w:color w:val="595959" w:themeColor="text1" w:themeTint="A6"/>
                <w:sz w:val="18"/>
                <w:szCs w:val="18"/>
                <w:lang w:val="en-GB" w:eastAsia="en-GB"/>
              </w:rPr>
            </w:pPr>
            <w:r w:rsidRPr="00BA4E97">
              <w:rPr>
                <w:color w:val="595959" w:themeColor="text1" w:themeTint="A6"/>
                <w:sz w:val="18"/>
                <w:szCs w:val="18"/>
                <w:lang w:val="en-GB" w:eastAsia="en-GB"/>
              </w:rPr>
              <w:t>Semi-Annual</w:t>
            </w:r>
          </w:p>
        </w:tc>
      </w:tr>
      <w:tr w:rsidR="00404BC9" w:rsidRPr="00BA4E97" w14:paraId="1B7139D0" w14:textId="77777777" w:rsidTr="008F55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5" w:type="dxa"/>
          </w:tcPr>
          <w:p w14:paraId="01BF0D05" w14:textId="77777777" w:rsidR="00404BC9" w:rsidRPr="00BA4E97" w:rsidRDefault="00404BC9" w:rsidP="00545276">
            <w:pPr>
              <w:spacing w:before="0" w:after="0" w:line="240" w:lineRule="auto"/>
              <w:jc w:val="both"/>
              <w:rPr>
                <w:color w:val="595959" w:themeColor="text1" w:themeTint="A6"/>
                <w:sz w:val="18"/>
                <w:szCs w:val="18"/>
                <w:lang w:val="en-GB" w:eastAsia="en-GB"/>
              </w:rPr>
            </w:pPr>
            <w:r w:rsidRPr="00BA4E97">
              <w:rPr>
                <w:color w:val="595959" w:themeColor="text1" w:themeTint="A6"/>
                <w:sz w:val="18"/>
                <w:szCs w:val="18"/>
                <w:lang w:val="en-GB" w:eastAsia="en-GB"/>
              </w:rPr>
              <w:t xml:space="preserve">How to review for data quality: </w:t>
            </w:r>
          </w:p>
          <w:p w14:paraId="1E94FB17" w14:textId="77777777" w:rsidR="00404BC9" w:rsidRPr="00BA4E97" w:rsidRDefault="00404BC9" w:rsidP="00545276">
            <w:pPr>
              <w:spacing w:before="0" w:after="0" w:line="240" w:lineRule="auto"/>
              <w:jc w:val="both"/>
              <w:rPr>
                <w:color w:val="595959" w:themeColor="text1" w:themeTint="A6"/>
                <w:sz w:val="18"/>
                <w:szCs w:val="18"/>
                <w:lang w:val="en-GB" w:eastAsia="en-GB"/>
              </w:rPr>
            </w:pPr>
          </w:p>
        </w:tc>
        <w:tc>
          <w:tcPr>
            <w:tcW w:w="8181" w:type="dxa"/>
            <w:gridSpan w:val="4"/>
          </w:tcPr>
          <w:p w14:paraId="133EE457" w14:textId="77777777" w:rsidR="00404BC9" w:rsidRPr="00BA4E97" w:rsidRDefault="00404BC9" w:rsidP="00545276">
            <w:pPr>
              <w:spacing w:before="0" w:after="0" w:line="240" w:lineRule="auto"/>
              <w:jc w:val="both"/>
              <w:cnfStyle w:val="000000100000" w:firstRow="0" w:lastRow="0" w:firstColumn="0" w:lastColumn="0" w:oddVBand="0" w:evenVBand="0" w:oddHBand="1" w:evenHBand="0" w:firstRowFirstColumn="0" w:firstRowLastColumn="0" w:lastRowFirstColumn="0" w:lastRowLastColumn="0"/>
              <w:rPr>
                <w:color w:val="595959" w:themeColor="text1" w:themeTint="A6"/>
                <w:sz w:val="18"/>
                <w:szCs w:val="18"/>
                <w:lang w:val="en-GB" w:eastAsia="en-GB"/>
              </w:rPr>
            </w:pPr>
            <w:r w:rsidRPr="00BA4E97">
              <w:rPr>
                <w:color w:val="595959" w:themeColor="text1" w:themeTint="A6"/>
                <w:sz w:val="18"/>
                <w:szCs w:val="18"/>
                <w:lang w:val="en-GB" w:eastAsia="en-GB"/>
              </w:rPr>
              <w:t xml:space="preserve">Reviewing PEPFAR OVC implementing partners’ results to ensure that there is no double counting and changes by Program Completion Status do not show high deviations from program targets and/or SNU prioritization (scale up, sustained, centrally supported, sustained commodities. </w:t>
            </w:r>
          </w:p>
          <w:p w14:paraId="3C5C97A7" w14:textId="77777777" w:rsidR="001D47B5" w:rsidRPr="00BA4E97" w:rsidRDefault="001D47B5" w:rsidP="00545276">
            <w:pPr>
              <w:spacing w:before="0" w:after="0" w:line="240" w:lineRule="auto"/>
              <w:jc w:val="both"/>
              <w:cnfStyle w:val="000000100000" w:firstRow="0" w:lastRow="0" w:firstColumn="0" w:lastColumn="0" w:oddVBand="0" w:evenVBand="0" w:oddHBand="1" w:evenHBand="0" w:firstRowFirstColumn="0" w:firstRowLastColumn="0" w:lastRowFirstColumn="0" w:lastRowLastColumn="0"/>
              <w:rPr>
                <w:color w:val="595959" w:themeColor="text1" w:themeTint="A6"/>
                <w:sz w:val="18"/>
                <w:szCs w:val="18"/>
                <w:lang w:val="en-GB" w:eastAsia="en-GB"/>
              </w:rPr>
            </w:pPr>
          </w:p>
          <w:p w14:paraId="6ECA9A72" w14:textId="4732BAC2" w:rsidR="00404BC9" w:rsidRPr="00BA4E97" w:rsidRDefault="00404BC9" w:rsidP="00545276">
            <w:pPr>
              <w:spacing w:before="0" w:after="0" w:line="240" w:lineRule="auto"/>
              <w:jc w:val="both"/>
              <w:cnfStyle w:val="000000100000" w:firstRow="0" w:lastRow="0" w:firstColumn="0" w:lastColumn="0" w:oddVBand="0" w:evenVBand="0" w:oddHBand="1" w:evenHBand="0" w:firstRowFirstColumn="0" w:firstRowLastColumn="0" w:lastRowFirstColumn="0" w:lastRowLastColumn="0"/>
              <w:rPr>
                <w:color w:val="595959" w:themeColor="text1" w:themeTint="A6"/>
                <w:sz w:val="18"/>
                <w:szCs w:val="18"/>
                <w:lang w:val="en-GB" w:eastAsia="en-GB"/>
              </w:rPr>
            </w:pPr>
            <w:r w:rsidRPr="00BA4E97">
              <w:rPr>
                <w:color w:val="595959" w:themeColor="text1" w:themeTint="A6"/>
                <w:sz w:val="18"/>
                <w:szCs w:val="18"/>
                <w:lang w:val="en-GB" w:eastAsia="en-GB"/>
              </w:rPr>
              <w:t>To ensure completeness, check that OVC_SERV total numerator (</w:t>
            </w:r>
            <w:r w:rsidR="001D47B5" w:rsidRPr="00BA4E97">
              <w:rPr>
                <w:color w:val="595959" w:themeColor="text1" w:themeTint="A6"/>
                <w:sz w:val="18"/>
                <w:szCs w:val="18"/>
                <w:lang w:val="en-GB" w:eastAsia="en-GB"/>
              </w:rPr>
              <w:t>auto calculated</w:t>
            </w:r>
            <w:r w:rsidRPr="00BA4E97">
              <w:rPr>
                <w:color w:val="595959" w:themeColor="text1" w:themeTint="A6"/>
                <w:sz w:val="18"/>
                <w:szCs w:val="18"/>
                <w:lang w:val="en-GB" w:eastAsia="en-GB"/>
              </w:rPr>
              <w:t xml:space="preserve"> based on participation status disaggregates) equals OVC_SERV results by age/sex disaggregates: </w:t>
            </w:r>
          </w:p>
          <w:p w14:paraId="00337D32" w14:textId="77777777" w:rsidR="001D47B5" w:rsidRPr="00BA4E97" w:rsidRDefault="001D47B5" w:rsidP="00545276">
            <w:pPr>
              <w:spacing w:before="0" w:after="0" w:line="240" w:lineRule="auto"/>
              <w:jc w:val="both"/>
              <w:cnfStyle w:val="000000100000" w:firstRow="0" w:lastRow="0" w:firstColumn="0" w:lastColumn="0" w:oddVBand="0" w:evenVBand="0" w:oddHBand="1" w:evenHBand="0" w:firstRowFirstColumn="0" w:firstRowLastColumn="0" w:lastRowFirstColumn="0" w:lastRowLastColumn="0"/>
              <w:rPr>
                <w:color w:val="595959" w:themeColor="text1" w:themeTint="A6"/>
                <w:sz w:val="18"/>
                <w:szCs w:val="18"/>
                <w:lang w:val="en-GB" w:eastAsia="en-GB"/>
              </w:rPr>
            </w:pPr>
          </w:p>
          <w:p w14:paraId="6D93F422" w14:textId="77777777" w:rsidR="00404BC9" w:rsidRPr="00BA4E97" w:rsidRDefault="00404BC9" w:rsidP="00545276">
            <w:pPr>
              <w:spacing w:before="0" w:after="0" w:line="240" w:lineRule="auto"/>
              <w:jc w:val="both"/>
              <w:cnfStyle w:val="000000100000" w:firstRow="0" w:lastRow="0" w:firstColumn="0" w:lastColumn="0" w:oddVBand="0" w:evenVBand="0" w:oddHBand="1" w:evenHBand="0" w:firstRowFirstColumn="0" w:firstRowLastColumn="0" w:lastRowFirstColumn="0" w:lastRowLastColumn="0"/>
              <w:rPr>
                <w:color w:val="595959" w:themeColor="text1" w:themeTint="A6"/>
                <w:sz w:val="18"/>
                <w:szCs w:val="18"/>
                <w:lang w:val="en-GB" w:eastAsia="en-GB"/>
              </w:rPr>
            </w:pPr>
            <w:r w:rsidRPr="00BA4E97">
              <w:rPr>
                <w:color w:val="595959" w:themeColor="text1" w:themeTint="A6"/>
                <w:sz w:val="18"/>
                <w:szCs w:val="18"/>
                <w:lang w:val="en-GB" w:eastAsia="en-GB"/>
              </w:rPr>
              <w:t xml:space="preserve">• OVC_SERV total numerator should equal OVC_SERV &lt;1 + 1-9 + 10-14F + 10-14M + 15-17F + 15-17M + 18-24F + 18-24 M + 25+F + 25+M </w:t>
            </w:r>
          </w:p>
          <w:p w14:paraId="6009ABC5" w14:textId="77777777" w:rsidR="00404BC9" w:rsidRPr="00BA4E97" w:rsidRDefault="00404BC9" w:rsidP="00545276">
            <w:pPr>
              <w:spacing w:before="0" w:after="0" w:line="240" w:lineRule="auto"/>
              <w:jc w:val="both"/>
              <w:cnfStyle w:val="000000100000" w:firstRow="0" w:lastRow="0" w:firstColumn="0" w:lastColumn="0" w:oddVBand="0" w:evenVBand="0" w:oddHBand="1" w:evenHBand="0" w:firstRowFirstColumn="0" w:firstRowLastColumn="0" w:lastRowFirstColumn="0" w:lastRowLastColumn="0"/>
              <w:rPr>
                <w:color w:val="595959" w:themeColor="text1" w:themeTint="A6"/>
                <w:sz w:val="18"/>
                <w:szCs w:val="18"/>
                <w:lang w:val="en-GB" w:eastAsia="en-GB"/>
              </w:rPr>
            </w:pPr>
            <w:r w:rsidRPr="00BA4E97">
              <w:rPr>
                <w:color w:val="595959" w:themeColor="text1" w:themeTint="A6"/>
                <w:sz w:val="18"/>
                <w:szCs w:val="18"/>
                <w:lang w:val="en-GB" w:eastAsia="en-GB"/>
              </w:rPr>
              <w:t xml:space="preserve">• OVC_SERV total numerator should equal OVC_SERV&lt;18 + OVC_SERV 18+ </w:t>
            </w:r>
          </w:p>
          <w:p w14:paraId="6E0F824D" w14:textId="77777777" w:rsidR="00404BC9" w:rsidRPr="00BA4E97" w:rsidRDefault="00404BC9" w:rsidP="00545276">
            <w:pPr>
              <w:spacing w:before="0" w:after="0" w:line="240" w:lineRule="auto"/>
              <w:jc w:val="both"/>
              <w:cnfStyle w:val="000000100000" w:firstRow="0" w:lastRow="0" w:firstColumn="0" w:lastColumn="0" w:oddVBand="0" w:evenVBand="0" w:oddHBand="1" w:evenHBand="0" w:firstRowFirstColumn="0" w:firstRowLastColumn="0" w:lastRowFirstColumn="0" w:lastRowLastColumn="0"/>
              <w:rPr>
                <w:color w:val="595959" w:themeColor="text1" w:themeTint="A6"/>
                <w:sz w:val="18"/>
                <w:szCs w:val="18"/>
                <w:lang w:val="en-GB" w:eastAsia="en-GB"/>
              </w:rPr>
            </w:pPr>
            <w:r w:rsidRPr="00BA4E97">
              <w:rPr>
                <w:color w:val="595959" w:themeColor="text1" w:themeTint="A6"/>
                <w:sz w:val="18"/>
                <w:szCs w:val="18"/>
                <w:lang w:val="en-GB" w:eastAsia="en-GB"/>
              </w:rPr>
              <w:t xml:space="preserve">• OVC_SERV&lt;18 = OVC_SERV &lt;1 + 1-9 + 10-14F + 10-14M + 15-17F + 15-17M </w:t>
            </w:r>
          </w:p>
          <w:p w14:paraId="54715907" w14:textId="6E3716FE" w:rsidR="00404BC9" w:rsidRPr="00BA4E97" w:rsidRDefault="00404BC9" w:rsidP="00545276">
            <w:pPr>
              <w:spacing w:before="0" w:after="0" w:line="240" w:lineRule="auto"/>
              <w:jc w:val="both"/>
              <w:cnfStyle w:val="000000100000" w:firstRow="0" w:lastRow="0" w:firstColumn="0" w:lastColumn="0" w:oddVBand="0" w:evenVBand="0" w:oddHBand="1" w:evenHBand="0" w:firstRowFirstColumn="0" w:firstRowLastColumn="0" w:lastRowFirstColumn="0" w:lastRowLastColumn="0"/>
              <w:rPr>
                <w:color w:val="595959" w:themeColor="text1" w:themeTint="A6"/>
                <w:sz w:val="18"/>
                <w:szCs w:val="18"/>
                <w:lang w:val="en-GB" w:eastAsia="en-GB"/>
              </w:rPr>
            </w:pPr>
            <w:r w:rsidRPr="00BA4E97">
              <w:rPr>
                <w:color w:val="595959" w:themeColor="text1" w:themeTint="A6"/>
                <w:sz w:val="18"/>
                <w:szCs w:val="18"/>
                <w:lang w:val="en-GB" w:eastAsia="en-GB"/>
              </w:rPr>
              <w:t xml:space="preserve">• OVC_SERV 18+ = OVC_SERV 18-24F + 18-24 M + 25+F + 25+M </w:t>
            </w:r>
          </w:p>
        </w:tc>
      </w:tr>
      <w:tr w:rsidR="00404BC9" w:rsidRPr="00BA4E97" w14:paraId="7BF8AD26" w14:textId="77777777" w:rsidTr="008F5594">
        <w:tc>
          <w:tcPr>
            <w:cnfStyle w:val="001000000000" w:firstRow="0" w:lastRow="0" w:firstColumn="1" w:lastColumn="0" w:oddVBand="0" w:evenVBand="0" w:oddHBand="0" w:evenHBand="0" w:firstRowFirstColumn="0" w:firstRowLastColumn="0" w:lastRowFirstColumn="0" w:lastRowLastColumn="0"/>
            <w:tcW w:w="1595" w:type="dxa"/>
          </w:tcPr>
          <w:p w14:paraId="26A50340" w14:textId="77777777" w:rsidR="00404BC9" w:rsidRPr="00BA4E97" w:rsidRDefault="00404BC9" w:rsidP="00545276">
            <w:pPr>
              <w:spacing w:before="0" w:after="0" w:line="240" w:lineRule="auto"/>
              <w:jc w:val="both"/>
              <w:rPr>
                <w:color w:val="595959" w:themeColor="text1" w:themeTint="A6"/>
                <w:sz w:val="18"/>
                <w:szCs w:val="18"/>
                <w:lang w:val="en-GB" w:eastAsia="en-GB"/>
              </w:rPr>
            </w:pPr>
            <w:r w:rsidRPr="00BA4E97">
              <w:rPr>
                <w:color w:val="595959" w:themeColor="text1" w:themeTint="A6"/>
                <w:sz w:val="18"/>
                <w:szCs w:val="18"/>
                <w:lang w:val="en-GB" w:eastAsia="en-GB"/>
              </w:rPr>
              <w:lastRenderedPageBreak/>
              <w:t xml:space="preserve">How to calculate annual total: </w:t>
            </w:r>
          </w:p>
          <w:p w14:paraId="5E8B00D5" w14:textId="77777777" w:rsidR="00404BC9" w:rsidRPr="00BA4E97" w:rsidRDefault="00404BC9" w:rsidP="00545276">
            <w:pPr>
              <w:spacing w:before="0" w:after="0" w:line="240" w:lineRule="auto"/>
              <w:jc w:val="both"/>
              <w:rPr>
                <w:color w:val="595959" w:themeColor="text1" w:themeTint="A6"/>
                <w:sz w:val="18"/>
                <w:szCs w:val="18"/>
                <w:lang w:val="en-GB" w:eastAsia="en-GB"/>
              </w:rPr>
            </w:pPr>
          </w:p>
        </w:tc>
        <w:tc>
          <w:tcPr>
            <w:tcW w:w="8181" w:type="dxa"/>
            <w:gridSpan w:val="4"/>
          </w:tcPr>
          <w:p w14:paraId="74FAE4E6" w14:textId="77777777" w:rsidR="00404BC9" w:rsidRPr="00BA4E97" w:rsidRDefault="00404BC9" w:rsidP="00545276">
            <w:pPr>
              <w:spacing w:before="0" w:after="0" w:line="240" w:lineRule="auto"/>
              <w:jc w:val="both"/>
              <w:cnfStyle w:val="000000000000" w:firstRow="0" w:lastRow="0" w:firstColumn="0" w:lastColumn="0" w:oddVBand="0" w:evenVBand="0" w:oddHBand="0" w:evenHBand="0" w:firstRowFirstColumn="0" w:firstRowLastColumn="0" w:lastRowFirstColumn="0" w:lastRowLastColumn="0"/>
              <w:rPr>
                <w:color w:val="595959" w:themeColor="text1" w:themeTint="A6"/>
                <w:sz w:val="18"/>
                <w:szCs w:val="18"/>
                <w:lang w:val="en-GB" w:eastAsia="en-GB"/>
              </w:rPr>
            </w:pPr>
            <w:r w:rsidRPr="00BA4E97">
              <w:rPr>
                <w:color w:val="595959" w:themeColor="text1" w:themeTint="A6"/>
                <w:sz w:val="18"/>
                <w:szCs w:val="18"/>
                <w:lang w:val="en-GB" w:eastAsia="en-GB"/>
              </w:rPr>
              <w:t xml:space="preserve">To calculate data for annual results for OVC_SERV: </w:t>
            </w:r>
          </w:p>
          <w:p w14:paraId="2DFD9FC0" w14:textId="1C919378" w:rsidR="00404BC9" w:rsidRPr="00BA4E97" w:rsidRDefault="00404BC9" w:rsidP="00545276">
            <w:pPr>
              <w:spacing w:before="0" w:after="0" w:line="240" w:lineRule="auto"/>
              <w:jc w:val="both"/>
              <w:cnfStyle w:val="000000000000" w:firstRow="0" w:lastRow="0" w:firstColumn="0" w:lastColumn="0" w:oddVBand="0" w:evenVBand="0" w:oddHBand="0" w:evenHBand="0" w:firstRowFirstColumn="0" w:firstRowLastColumn="0" w:lastRowFirstColumn="0" w:lastRowLastColumn="0"/>
              <w:rPr>
                <w:color w:val="595959" w:themeColor="text1" w:themeTint="A6"/>
                <w:sz w:val="18"/>
                <w:szCs w:val="18"/>
                <w:lang w:val="en-GB" w:eastAsia="en-GB"/>
              </w:rPr>
            </w:pPr>
            <w:r w:rsidRPr="00BA4E97">
              <w:rPr>
                <w:color w:val="595959" w:themeColor="text1" w:themeTint="A6"/>
                <w:sz w:val="18"/>
                <w:szCs w:val="18"/>
                <w:lang w:val="en-GB" w:eastAsia="en-GB"/>
              </w:rPr>
              <w:t xml:space="preserve">Sum Active (children and caregivers received services in the past three months) + Graduated (OVC that graduated from the OVC program in the past 12 months). </w:t>
            </w:r>
          </w:p>
          <w:p w14:paraId="15ABD435" w14:textId="30A7519F" w:rsidR="00404BC9" w:rsidRPr="00BA4E97" w:rsidRDefault="00404BC9" w:rsidP="00545276">
            <w:pPr>
              <w:spacing w:before="0" w:after="0" w:line="240" w:lineRule="auto"/>
              <w:jc w:val="both"/>
              <w:cnfStyle w:val="000000000000" w:firstRow="0" w:lastRow="0" w:firstColumn="0" w:lastColumn="0" w:oddVBand="0" w:evenVBand="0" w:oddHBand="0" w:evenHBand="0" w:firstRowFirstColumn="0" w:firstRowLastColumn="0" w:lastRowFirstColumn="0" w:lastRowLastColumn="0"/>
              <w:rPr>
                <w:color w:val="595959" w:themeColor="text1" w:themeTint="A6"/>
                <w:sz w:val="18"/>
                <w:szCs w:val="18"/>
                <w:lang w:val="en-GB" w:eastAsia="en-GB"/>
              </w:rPr>
            </w:pPr>
            <w:r w:rsidRPr="00BA4E97">
              <w:rPr>
                <w:color w:val="595959" w:themeColor="text1" w:themeTint="A6"/>
                <w:sz w:val="18"/>
                <w:szCs w:val="18"/>
                <w:lang w:val="en-GB" w:eastAsia="en-GB"/>
              </w:rPr>
              <w:t xml:space="preserve">This indicator should be reported as a snapshot (i.e., report data as of the last day of the reporting period) in DATIM. </w:t>
            </w:r>
          </w:p>
        </w:tc>
      </w:tr>
      <w:tr w:rsidR="001D47B5" w:rsidRPr="00BA4E97" w14:paraId="7FD30272" w14:textId="77777777" w:rsidTr="008F5594">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595" w:type="dxa"/>
            <w:vMerge w:val="restart"/>
          </w:tcPr>
          <w:p w14:paraId="06077926" w14:textId="77777777" w:rsidR="001D47B5" w:rsidRPr="00BA4E97" w:rsidRDefault="001D47B5" w:rsidP="00545276">
            <w:pPr>
              <w:spacing w:before="0" w:after="0" w:line="240" w:lineRule="auto"/>
              <w:jc w:val="both"/>
              <w:rPr>
                <w:color w:val="595959" w:themeColor="text1" w:themeTint="A6"/>
                <w:sz w:val="18"/>
                <w:szCs w:val="18"/>
                <w:lang w:val="en-GB" w:eastAsia="en-GB"/>
              </w:rPr>
            </w:pPr>
            <w:r w:rsidRPr="00BA4E97">
              <w:rPr>
                <w:color w:val="595959" w:themeColor="text1" w:themeTint="A6"/>
                <w:sz w:val="18"/>
                <w:szCs w:val="18"/>
                <w:lang w:val="en-GB" w:eastAsia="en-GB"/>
              </w:rPr>
              <w:t xml:space="preserve">Data elements (components of indicator): </w:t>
            </w:r>
          </w:p>
          <w:p w14:paraId="37C10CF1" w14:textId="77777777" w:rsidR="001D47B5" w:rsidRPr="00BA4E97" w:rsidRDefault="001D47B5" w:rsidP="00545276">
            <w:pPr>
              <w:spacing w:before="0" w:after="0" w:line="240" w:lineRule="auto"/>
              <w:jc w:val="both"/>
              <w:rPr>
                <w:color w:val="595959" w:themeColor="text1" w:themeTint="A6"/>
                <w:sz w:val="18"/>
                <w:szCs w:val="18"/>
                <w:lang w:val="en-GB" w:eastAsia="en-GB"/>
              </w:rPr>
            </w:pPr>
          </w:p>
        </w:tc>
        <w:tc>
          <w:tcPr>
            <w:tcW w:w="1215" w:type="dxa"/>
            <w:vMerge w:val="restart"/>
          </w:tcPr>
          <w:p w14:paraId="7FED158F" w14:textId="77777777" w:rsidR="001D47B5" w:rsidRPr="00BA4E97" w:rsidRDefault="001D47B5" w:rsidP="00545276">
            <w:pPr>
              <w:spacing w:before="0" w:after="0" w:line="240" w:lineRule="auto"/>
              <w:jc w:val="both"/>
              <w:cnfStyle w:val="000000100000" w:firstRow="0" w:lastRow="0" w:firstColumn="0" w:lastColumn="0" w:oddVBand="0" w:evenVBand="0" w:oddHBand="1" w:evenHBand="0" w:firstRowFirstColumn="0" w:firstRowLastColumn="0" w:lastRowFirstColumn="0" w:lastRowLastColumn="0"/>
              <w:rPr>
                <w:color w:val="595959" w:themeColor="text1" w:themeTint="A6"/>
                <w:sz w:val="18"/>
                <w:szCs w:val="18"/>
                <w:lang w:val="en-GB" w:eastAsia="en-GB"/>
              </w:rPr>
            </w:pPr>
            <w:r w:rsidRPr="00BA4E97">
              <w:rPr>
                <w:color w:val="595959" w:themeColor="text1" w:themeTint="A6"/>
                <w:sz w:val="18"/>
                <w:szCs w:val="18"/>
                <w:lang w:val="en-GB" w:eastAsia="en-GB"/>
              </w:rPr>
              <w:t xml:space="preserve">Numerator: </w:t>
            </w:r>
          </w:p>
          <w:p w14:paraId="77A98C61" w14:textId="4561008A" w:rsidR="001D47B5" w:rsidRPr="00BA4E97" w:rsidRDefault="001D47B5" w:rsidP="00545276">
            <w:pPr>
              <w:spacing w:before="0" w:after="0" w:line="240" w:lineRule="auto"/>
              <w:jc w:val="both"/>
              <w:cnfStyle w:val="000000100000" w:firstRow="0" w:lastRow="0" w:firstColumn="0" w:lastColumn="0" w:oddVBand="0" w:evenVBand="0" w:oddHBand="1" w:evenHBand="0" w:firstRowFirstColumn="0" w:firstRowLastColumn="0" w:lastRowFirstColumn="0" w:lastRowLastColumn="0"/>
              <w:rPr>
                <w:color w:val="595959" w:themeColor="text1" w:themeTint="A6"/>
                <w:sz w:val="18"/>
                <w:szCs w:val="18"/>
                <w:lang w:val="en-GB" w:eastAsia="en-GB"/>
              </w:rPr>
            </w:pPr>
            <w:r w:rsidRPr="00BA4E97">
              <w:rPr>
                <w:color w:val="595959" w:themeColor="text1" w:themeTint="A6"/>
                <w:sz w:val="18"/>
                <w:szCs w:val="18"/>
                <w:lang w:val="en-GB" w:eastAsia="en-GB"/>
              </w:rPr>
              <w:t xml:space="preserve">Number of beneficiaries served by PEPFAR OVC programs for children and families affected by HIV. </w:t>
            </w:r>
          </w:p>
        </w:tc>
        <w:tc>
          <w:tcPr>
            <w:tcW w:w="3281" w:type="dxa"/>
            <w:gridSpan w:val="2"/>
          </w:tcPr>
          <w:p w14:paraId="3E7B6C1C" w14:textId="6E8F014B" w:rsidR="001D47B5" w:rsidRPr="00BA4E97" w:rsidRDefault="001D47B5" w:rsidP="00545276">
            <w:pPr>
              <w:spacing w:before="0" w:after="0" w:line="240" w:lineRule="auto"/>
              <w:jc w:val="both"/>
              <w:cnfStyle w:val="000000100000" w:firstRow="0" w:lastRow="0" w:firstColumn="0" w:lastColumn="0" w:oddVBand="0" w:evenVBand="0" w:oddHBand="1" w:evenHBand="0" w:firstRowFirstColumn="0" w:firstRowLastColumn="0" w:lastRowFirstColumn="0" w:lastRowLastColumn="0"/>
              <w:rPr>
                <w:color w:val="595959" w:themeColor="text1" w:themeTint="A6"/>
                <w:sz w:val="18"/>
                <w:szCs w:val="18"/>
                <w:lang w:val="en-GB" w:eastAsia="en-GB"/>
              </w:rPr>
            </w:pPr>
            <w:r w:rsidRPr="00BA4E97">
              <w:rPr>
                <w:color w:val="595959" w:themeColor="text1" w:themeTint="A6"/>
                <w:sz w:val="18"/>
                <w:szCs w:val="18"/>
                <w:lang w:val="en-GB" w:eastAsia="en-GB"/>
              </w:rPr>
              <w:t xml:space="preserve">Disaggregate Groups </w:t>
            </w:r>
          </w:p>
        </w:tc>
        <w:tc>
          <w:tcPr>
            <w:tcW w:w="3685" w:type="dxa"/>
          </w:tcPr>
          <w:p w14:paraId="041A4B9A" w14:textId="210C1E35" w:rsidR="001D47B5" w:rsidRPr="00BA4E97" w:rsidRDefault="001D47B5" w:rsidP="00545276">
            <w:pPr>
              <w:spacing w:before="0" w:after="0" w:line="240" w:lineRule="auto"/>
              <w:jc w:val="both"/>
              <w:cnfStyle w:val="000000100000" w:firstRow="0" w:lastRow="0" w:firstColumn="0" w:lastColumn="0" w:oddVBand="0" w:evenVBand="0" w:oddHBand="1" w:evenHBand="0" w:firstRowFirstColumn="0" w:firstRowLastColumn="0" w:lastRowFirstColumn="0" w:lastRowLastColumn="0"/>
              <w:rPr>
                <w:color w:val="595959" w:themeColor="text1" w:themeTint="A6"/>
                <w:sz w:val="18"/>
                <w:szCs w:val="18"/>
                <w:lang w:val="en-GB" w:eastAsia="en-GB"/>
              </w:rPr>
            </w:pPr>
            <w:r w:rsidRPr="00BA4E97">
              <w:rPr>
                <w:color w:val="595959" w:themeColor="text1" w:themeTint="A6"/>
                <w:sz w:val="18"/>
                <w:szCs w:val="18"/>
                <w:lang w:val="en-GB" w:eastAsia="en-GB"/>
              </w:rPr>
              <w:t xml:space="preserve">Disaggregates </w:t>
            </w:r>
          </w:p>
        </w:tc>
      </w:tr>
      <w:tr w:rsidR="001D47B5" w:rsidRPr="00BA4E97" w14:paraId="0CDF08F5" w14:textId="77777777" w:rsidTr="008F5594">
        <w:tc>
          <w:tcPr>
            <w:cnfStyle w:val="001000000000" w:firstRow="0" w:lastRow="0" w:firstColumn="1" w:lastColumn="0" w:oddVBand="0" w:evenVBand="0" w:oddHBand="0" w:evenHBand="0" w:firstRowFirstColumn="0" w:firstRowLastColumn="0" w:lastRowFirstColumn="0" w:lastRowLastColumn="0"/>
            <w:tcW w:w="1595" w:type="dxa"/>
            <w:vMerge/>
          </w:tcPr>
          <w:p w14:paraId="14418A58" w14:textId="77777777" w:rsidR="001D47B5" w:rsidRPr="00BA4E97" w:rsidRDefault="001D47B5" w:rsidP="00545276">
            <w:pPr>
              <w:spacing w:before="0" w:after="0" w:line="240" w:lineRule="auto"/>
              <w:jc w:val="both"/>
              <w:rPr>
                <w:color w:val="595959" w:themeColor="text1" w:themeTint="A6"/>
                <w:sz w:val="18"/>
                <w:szCs w:val="18"/>
                <w:lang w:val="en-GB" w:eastAsia="en-GB"/>
              </w:rPr>
            </w:pPr>
          </w:p>
        </w:tc>
        <w:tc>
          <w:tcPr>
            <w:tcW w:w="1215" w:type="dxa"/>
            <w:vMerge/>
          </w:tcPr>
          <w:p w14:paraId="059F0B2B" w14:textId="77777777" w:rsidR="001D47B5" w:rsidRPr="00BA4E97" w:rsidRDefault="001D47B5" w:rsidP="00545276">
            <w:pPr>
              <w:spacing w:before="0" w:after="0" w:line="240" w:lineRule="auto"/>
              <w:jc w:val="both"/>
              <w:cnfStyle w:val="000000000000" w:firstRow="0" w:lastRow="0" w:firstColumn="0" w:lastColumn="0" w:oddVBand="0" w:evenVBand="0" w:oddHBand="0" w:evenHBand="0" w:firstRowFirstColumn="0" w:firstRowLastColumn="0" w:lastRowFirstColumn="0" w:lastRowLastColumn="0"/>
              <w:rPr>
                <w:color w:val="595959" w:themeColor="text1" w:themeTint="A6"/>
                <w:sz w:val="18"/>
                <w:szCs w:val="18"/>
                <w:lang w:val="en-GB" w:eastAsia="en-GB"/>
              </w:rPr>
            </w:pPr>
          </w:p>
        </w:tc>
        <w:tc>
          <w:tcPr>
            <w:tcW w:w="3281" w:type="dxa"/>
            <w:gridSpan w:val="2"/>
          </w:tcPr>
          <w:p w14:paraId="7E5CA80D" w14:textId="77777777" w:rsidR="001D47B5" w:rsidRPr="00BA4E97" w:rsidRDefault="001D47B5" w:rsidP="00545276">
            <w:pPr>
              <w:pStyle w:val="Default"/>
              <w:jc w:val="both"/>
              <w:cnfStyle w:val="000000000000" w:firstRow="0" w:lastRow="0" w:firstColumn="0" w:lastColumn="0" w:oddVBand="0" w:evenVBand="0" w:oddHBand="0" w:evenHBand="0" w:firstRowFirstColumn="0" w:firstRowLastColumn="0" w:lastRowFirstColumn="0" w:lastRowLastColumn="0"/>
              <w:rPr>
                <w:rFonts w:ascii="Gill Sans MT" w:hAnsi="Gill Sans MT" w:cs="GillSansMTStd-Book"/>
                <w:color w:val="595959" w:themeColor="text1" w:themeTint="A6"/>
                <w:sz w:val="18"/>
                <w:szCs w:val="18"/>
                <w:lang w:eastAsia="en-GB"/>
              </w:rPr>
            </w:pPr>
            <w:r w:rsidRPr="00BA4E97">
              <w:rPr>
                <w:rFonts w:ascii="Gill Sans MT" w:hAnsi="Gill Sans MT" w:cs="GillSansMTStd-Book"/>
                <w:color w:val="595959" w:themeColor="text1" w:themeTint="A6"/>
                <w:sz w:val="18"/>
                <w:szCs w:val="18"/>
                <w:lang w:eastAsia="en-GB"/>
              </w:rPr>
              <w:t xml:space="preserve">Program Participation Status </w:t>
            </w:r>
          </w:p>
          <w:p w14:paraId="417C1ABB" w14:textId="1B4A0AC4" w:rsidR="001D47B5" w:rsidRPr="00BA4E97" w:rsidRDefault="001D47B5" w:rsidP="00545276">
            <w:pPr>
              <w:spacing w:before="0" w:after="0" w:line="240" w:lineRule="auto"/>
              <w:jc w:val="both"/>
              <w:cnfStyle w:val="000000000000" w:firstRow="0" w:lastRow="0" w:firstColumn="0" w:lastColumn="0" w:oddVBand="0" w:evenVBand="0" w:oddHBand="0" w:evenHBand="0" w:firstRowFirstColumn="0" w:firstRowLastColumn="0" w:lastRowFirstColumn="0" w:lastRowLastColumn="0"/>
              <w:rPr>
                <w:color w:val="595959" w:themeColor="text1" w:themeTint="A6"/>
                <w:sz w:val="18"/>
                <w:szCs w:val="18"/>
                <w:lang w:val="en-GB" w:eastAsia="en-GB"/>
              </w:rPr>
            </w:pPr>
            <w:r w:rsidRPr="00BA4E97">
              <w:rPr>
                <w:color w:val="595959" w:themeColor="text1" w:themeTint="A6"/>
                <w:sz w:val="18"/>
                <w:szCs w:val="18"/>
                <w:lang w:val="en-GB" w:eastAsia="en-GB"/>
              </w:rPr>
              <w:t xml:space="preserve">[Required] </w:t>
            </w:r>
          </w:p>
        </w:tc>
        <w:tc>
          <w:tcPr>
            <w:tcW w:w="3685" w:type="dxa"/>
          </w:tcPr>
          <w:p w14:paraId="568A8680" w14:textId="5FD3531D" w:rsidR="001D47B5" w:rsidRPr="00BA4E97" w:rsidRDefault="001D47B5" w:rsidP="008A2645">
            <w:pPr>
              <w:pStyle w:val="Default"/>
              <w:numPr>
                <w:ilvl w:val="0"/>
                <w:numId w:val="14"/>
              </w:numPr>
              <w:jc w:val="both"/>
              <w:cnfStyle w:val="000000000000" w:firstRow="0" w:lastRow="0" w:firstColumn="0" w:lastColumn="0" w:oddVBand="0" w:evenVBand="0" w:oddHBand="0" w:evenHBand="0" w:firstRowFirstColumn="0" w:firstRowLastColumn="0" w:lastRowFirstColumn="0" w:lastRowLastColumn="0"/>
              <w:rPr>
                <w:rFonts w:ascii="Gill Sans MT" w:hAnsi="Gill Sans MT" w:cs="GillSansMTStd-Book"/>
                <w:color w:val="595959" w:themeColor="text1" w:themeTint="A6"/>
                <w:sz w:val="18"/>
                <w:szCs w:val="18"/>
                <w:lang w:eastAsia="en-GB"/>
              </w:rPr>
            </w:pPr>
            <w:r w:rsidRPr="00BA4E97">
              <w:rPr>
                <w:rFonts w:ascii="Gill Sans MT" w:hAnsi="Gill Sans MT" w:cs="GillSansMTStd-Book"/>
                <w:color w:val="595959" w:themeColor="text1" w:themeTint="A6"/>
                <w:sz w:val="18"/>
                <w:szCs w:val="18"/>
                <w:lang w:eastAsia="en-GB"/>
              </w:rPr>
              <w:t xml:space="preserve">Active (Received at least one service in the past 3 months) </w:t>
            </w:r>
          </w:p>
          <w:p w14:paraId="31650E36" w14:textId="03029AC5" w:rsidR="001D47B5" w:rsidRPr="00BA4E97" w:rsidRDefault="001D47B5" w:rsidP="008A2645">
            <w:pPr>
              <w:pStyle w:val="Default"/>
              <w:numPr>
                <w:ilvl w:val="0"/>
                <w:numId w:val="14"/>
              </w:numPr>
              <w:jc w:val="both"/>
              <w:cnfStyle w:val="000000000000" w:firstRow="0" w:lastRow="0" w:firstColumn="0" w:lastColumn="0" w:oddVBand="0" w:evenVBand="0" w:oddHBand="0" w:evenHBand="0" w:firstRowFirstColumn="0" w:firstRowLastColumn="0" w:lastRowFirstColumn="0" w:lastRowLastColumn="0"/>
              <w:rPr>
                <w:rFonts w:ascii="Gill Sans MT" w:hAnsi="Gill Sans MT" w:cs="GillSansMTStd-Book"/>
                <w:color w:val="595959" w:themeColor="text1" w:themeTint="A6"/>
                <w:sz w:val="18"/>
                <w:szCs w:val="18"/>
                <w:lang w:eastAsia="en-GB"/>
              </w:rPr>
            </w:pPr>
            <w:r w:rsidRPr="00BA4E97">
              <w:rPr>
                <w:rFonts w:ascii="Gill Sans MT" w:hAnsi="Gill Sans MT" w:cs="GillSansMTStd-Book"/>
                <w:color w:val="595959" w:themeColor="text1" w:themeTint="A6"/>
                <w:sz w:val="18"/>
                <w:szCs w:val="18"/>
                <w:lang w:eastAsia="en-GB"/>
              </w:rPr>
              <w:t xml:space="preserve">Graduated (At Q2: Report children and parents/ caregivers that graduated from the OVC program in the past 6 months. At Q4: Report children and parents/ caregivers that graduated from the OVC program in the past 12 months.) </w:t>
            </w:r>
          </w:p>
        </w:tc>
      </w:tr>
      <w:tr w:rsidR="001D47B5" w:rsidRPr="00BA4E97" w14:paraId="353DEF15" w14:textId="77777777" w:rsidTr="008F55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5" w:type="dxa"/>
            <w:vMerge/>
          </w:tcPr>
          <w:p w14:paraId="1D566779" w14:textId="77777777" w:rsidR="001D47B5" w:rsidRPr="00BA4E97" w:rsidRDefault="001D47B5" w:rsidP="00545276">
            <w:pPr>
              <w:spacing w:before="0" w:after="0" w:line="240" w:lineRule="auto"/>
              <w:jc w:val="both"/>
              <w:rPr>
                <w:color w:val="595959" w:themeColor="text1" w:themeTint="A6"/>
                <w:sz w:val="18"/>
                <w:szCs w:val="18"/>
                <w:lang w:val="en-GB" w:eastAsia="en-GB"/>
              </w:rPr>
            </w:pPr>
          </w:p>
        </w:tc>
        <w:tc>
          <w:tcPr>
            <w:tcW w:w="1215" w:type="dxa"/>
            <w:vMerge/>
          </w:tcPr>
          <w:p w14:paraId="70687545" w14:textId="77777777" w:rsidR="001D47B5" w:rsidRPr="00BA4E97" w:rsidRDefault="001D47B5" w:rsidP="00545276">
            <w:pPr>
              <w:spacing w:before="0" w:after="0" w:line="240" w:lineRule="auto"/>
              <w:jc w:val="both"/>
              <w:cnfStyle w:val="000000100000" w:firstRow="0" w:lastRow="0" w:firstColumn="0" w:lastColumn="0" w:oddVBand="0" w:evenVBand="0" w:oddHBand="1" w:evenHBand="0" w:firstRowFirstColumn="0" w:firstRowLastColumn="0" w:lastRowFirstColumn="0" w:lastRowLastColumn="0"/>
              <w:rPr>
                <w:color w:val="595959" w:themeColor="text1" w:themeTint="A6"/>
                <w:sz w:val="18"/>
                <w:szCs w:val="18"/>
                <w:lang w:val="en-GB" w:eastAsia="en-GB"/>
              </w:rPr>
            </w:pPr>
          </w:p>
        </w:tc>
        <w:tc>
          <w:tcPr>
            <w:tcW w:w="3281" w:type="dxa"/>
            <w:gridSpan w:val="2"/>
          </w:tcPr>
          <w:p w14:paraId="72A2108D" w14:textId="77777777" w:rsidR="001D47B5" w:rsidRPr="00BA4E97" w:rsidRDefault="001D47B5" w:rsidP="00545276">
            <w:pPr>
              <w:pStyle w:val="Default"/>
              <w:jc w:val="both"/>
              <w:cnfStyle w:val="000000100000" w:firstRow="0" w:lastRow="0" w:firstColumn="0" w:lastColumn="0" w:oddVBand="0" w:evenVBand="0" w:oddHBand="1" w:evenHBand="0" w:firstRowFirstColumn="0" w:firstRowLastColumn="0" w:lastRowFirstColumn="0" w:lastRowLastColumn="0"/>
              <w:rPr>
                <w:rFonts w:ascii="Gill Sans MT" w:hAnsi="Gill Sans MT" w:cs="GillSansMTStd-Book"/>
                <w:color w:val="595959" w:themeColor="text1" w:themeTint="A6"/>
                <w:sz w:val="18"/>
                <w:szCs w:val="18"/>
                <w:lang w:eastAsia="en-GB"/>
              </w:rPr>
            </w:pPr>
            <w:r w:rsidRPr="00BA4E97">
              <w:rPr>
                <w:rFonts w:ascii="Gill Sans MT" w:hAnsi="Gill Sans MT" w:cs="GillSansMTStd-Book"/>
                <w:color w:val="595959" w:themeColor="text1" w:themeTint="A6"/>
                <w:sz w:val="18"/>
                <w:szCs w:val="18"/>
                <w:lang w:eastAsia="en-GB"/>
              </w:rPr>
              <w:t xml:space="preserve">Age/Sex (For Active and Graduated) </w:t>
            </w:r>
          </w:p>
          <w:p w14:paraId="5AAB1112" w14:textId="77777777" w:rsidR="001D47B5" w:rsidRPr="00BA4E97" w:rsidRDefault="001D47B5" w:rsidP="00545276">
            <w:pPr>
              <w:spacing w:before="0" w:after="0" w:line="240" w:lineRule="auto"/>
              <w:jc w:val="both"/>
              <w:cnfStyle w:val="000000100000" w:firstRow="0" w:lastRow="0" w:firstColumn="0" w:lastColumn="0" w:oddVBand="0" w:evenVBand="0" w:oddHBand="1" w:evenHBand="0" w:firstRowFirstColumn="0" w:firstRowLastColumn="0" w:lastRowFirstColumn="0" w:lastRowLastColumn="0"/>
              <w:rPr>
                <w:color w:val="595959" w:themeColor="text1" w:themeTint="A6"/>
                <w:sz w:val="18"/>
                <w:szCs w:val="18"/>
                <w:lang w:val="en-GB" w:eastAsia="en-GB"/>
              </w:rPr>
            </w:pPr>
            <w:r w:rsidRPr="00BA4E97">
              <w:rPr>
                <w:color w:val="595959" w:themeColor="text1" w:themeTint="A6"/>
                <w:sz w:val="18"/>
                <w:szCs w:val="18"/>
                <w:lang w:val="en-GB" w:eastAsia="en-GB"/>
              </w:rPr>
              <w:t xml:space="preserve">[Required] </w:t>
            </w:r>
          </w:p>
          <w:p w14:paraId="230F7AC4" w14:textId="77777777" w:rsidR="001D47B5" w:rsidRPr="00BA4E97" w:rsidRDefault="001D47B5" w:rsidP="00545276">
            <w:pPr>
              <w:pStyle w:val="Default"/>
              <w:jc w:val="both"/>
              <w:cnfStyle w:val="000000100000" w:firstRow="0" w:lastRow="0" w:firstColumn="0" w:lastColumn="0" w:oddVBand="0" w:evenVBand="0" w:oddHBand="1" w:evenHBand="0" w:firstRowFirstColumn="0" w:firstRowLastColumn="0" w:lastRowFirstColumn="0" w:lastRowLastColumn="0"/>
              <w:rPr>
                <w:rFonts w:ascii="Gill Sans MT" w:hAnsi="Gill Sans MT" w:cs="GillSansMTStd-Book"/>
                <w:color w:val="595959" w:themeColor="text1" w:themeTint="A6"/>
                <w:sz w:val="18"/>
                <w:szCs w:val="18"/>
                <w:lang w:eastAsia="en-GB"/>
              </w:rPr>
            </w:pPr>
            <w:r w:rsidRPr="00BA4E97">
              <w:rPr>
                <w:rFonts w:ascii="Gill Sans MT" w:hAnsi="Gill Sans MT" w:cs="GillSansMTStd-Book"/>
                <w:color w:val="595959" w:themeColor="text1" w:themeTint="A6"/>
                <w:sz w:val="18"/>
                <w:szCs w:val="18"/>
                <w:lang w:eastAsia="en-GB"/>
              </w:rPr>
              <w:t xml:space="preserve">Exited or Transferred [Required] Disaggregate should be reported for exited or transferred, even if no numerator (active + graduated) values are reported. </w:t>
            </w:r>
          </w:p>
          <w:p w14:paraId="7267BB45" w14:textId="2252B9B5" w:rsidR="001D47B5" w:rsidRPr="00BA4E97" w:rsidRDefault="001D47B5" w:rsidP="00545276">
            <w:pPr>
              <w:spacing w:before="0" w:after="0" w:line="240" w:lineRule="auto"/>
              <w:jc w:val="both"/>
              <w:cnfStyle w:val="000000100000" w:firstRow="0" w:lastRow="0" w:firstColumn="0" w:lastColumn="0" w:oddVBand="0" w:evenVBand="0" w:oddHBand="1" w:evenHBand="0" w:firstRowFirstColumn="0" w:firstRowLastColumn="0" w:lastRowFirstColumn="0" w:lastRowLastColumn="0"/>
              <w:rPr>
                <w:color w:val="595959" w:themeColor="text1" w:themeTint="A6"/>
                <w:sz w:val="18"/>
                <w:szCs w:val="18"/>
                <w:lang w:val="en-GB" w:eastAsia="en-GB"/>
              </w:rPr>
            </w:pPr>
          </w:p>
        </w:tc>
        <w:tc>
          <w:tcPr>
            <w:tcW w:w="3685" w:type="dxa"/>
          </w:tcPr>
          <w:p w14:paraId="5E8EAB69" w14:textId="23E579D0" w:rsidR="001D47B5" w:rsidRPr="00BA4E97" w:rsidRDefault="001D47B5" w:rsidP="008A2645">
            <w:pPr>
              <w:pStyle w:val="Default"/>
              <w:numPr>
                <w:ilvl w:val="0"/>
                <w:numId w:val="15"/>
              </w:numPr>
              <w:jc w:val="both"/>
              <w:cnfStyle w:val="000000100000" w:firstRow="0" w:lastRow="0" w:firstColumn="0" w:lastColumn="0" w:oddVBand="0" w:evenVBand="0" w:oddHBand="1" w:evenHBand="0" w:firstRowFirstColumn="0" w:firstRowLastColumn="0" w:lastRowFirstColumn="0" w:lastRowLastColumn="0"/>
              <w:rPr>
                <w:rFonts w:ascii="Gill Sans MT" w:hAnsi="Gill Sans MT" w:cs="GillSansMTStd-Book"/>
                <w:color w:val="595959" w:themeColor="text1" w:themeTint="A6"/>
                <w:sz w:val="18"/>
                <w:szCs w:val="18"/>
                <w:lang w:eastAsia="en-GB"/>
              </w:rPr>
            </w:pPr>
            <w:r w:rsidRPr="00BA4E97">
              <w:rPr>
                <w:rFonts w:ascii="Gill Sans MT" w:hAnsi="Gill Sans MT" w:cs="GillSansMTStd-Book"/>
                <w:color w:val="595959" w:themeColor="text1" w:themeTint="A6"/>
                <w:sz w:val="18"/>
                <w:szCs w:val="18"/>
                <w:lang w:eastAsia="en-GB"/>
              </w:rPr>
              <w:t xml:space="preserve">&lt;1, 1-9, 10-14 M, 10-14 F, 15-17 M, 15-17 F, 18-24 M, 18-24 F, 25+ M, 25+ F </w:t>
            </w:r>
          </w:p>
          <w:p w14:paraId="357ED46A" w14:textId="5DA7B4A8" w:rsidR="001D47B5" w:rsidRPr="00BA4E97" w:rsidRDefault="001D47B5" w:rsidP="00545276">
            <w:pPr>
              <w:pStyle w:val="Default"/>
              <w:jc w:val="both"/>
              <w:cnfStyle w:val="000000100000" w:firstRow="0" w:lastRow="0" w:firstColumn="0" w:lastColumn="0" w:oddVBand="0" w:evenVBand="0" w:oddHBand="1" w:evenHBand="0" w:firstRowFirstColumn="0" w:firstRowLastColumn="0" w:lastRowFirstColumn="0" w:lastRowLastColumn="0"/>
              <w:rPr>
                <w:rFonts w:ascii="Gill Sans MT" w:hAnsi="Gill Sans MT" w:cs="GillSansMTStd-Book"/>
                <w:color w:val="595959" w:themeColor="text1" w:themeTint="A6"/>
                <w:sz w:val="18"/>
                <w:szCs w:val="18"/>
                <w:lang w:eastAsia="en-GB"/>
              </w:rPr>
            </w:pPr>
          </w:p>
          <w:p w14:paraId="6677D825" w14:textId="77777777" w:rsidR="001D47B5" w:rsidRPr="00BA4E97" w:rsidRDefault="001D47B5" w:rsidP="008A2645">
            <w:pPr>
              <w:pStyle w:val="Default"/>
              <w:numPr>
                <w:ilvl w:val="0"/>
                <w:numId w:val="15"/>
              </w:numPr>
              <w:jc w:val="both"/>
              <w:cnfStyle w:val="000000100000" w:firstRow="0" w:lastRow="0" w:firstColumn="0" w:lastColumn="0" w:oddVBand="0" w:evenVBand="0" w:oddHBand="1" w:evenHBand="0" w:firstRowFirstColumn="0" w:firstRowLastColumn="0" w:lastRowFirstColumn="0" w:lastRowLastColumn="0"/>
              <w:rPr>
                <w:rFonts w:ascii="Gill Sans MT" w:hAnsi="Gill Sans MT" w:cs="GillSansMTStd-Book"/>
                <w:color w:val="595959" w:themeColor="text1" w:themeTint="A6"/>
                <w:sz w:val="18"/>
                <w:szCs w:val="18"/>
                <w:lang w:eastAsia="en-GB"/>
              </w:rPr>
            </w:pPr>
            <w:r w:rsidRPr="00BA4E97">
              <w:rPr>
                <w:rFonts w:ascii="Gill Sans MT" w:hAnsi="Gill Sans MT" w:cs="GillSansMTStd-Book"/>
                <w:color w:val="595959" w:themeColor="text1" w:themeTint="A6"/>
                <w:sz w:val="18"/>
                <w:szCs w:val="18"/>
                <w:lang w:eastAsia="en-GB"/>
              </w:rPr>
              <w:t xml:space="preserve">Transferred out to a PEPFAR-supported partner (At Q2: Report children and parents/caregivers that transferred out to a PEPFAR-supported partner in the past 6 months. At Q4: Report children and parents/caregivers that transferred out to a PEPFAR supported partner in the past 12 months.) </w:t>
            </w:r>
          </w:p>
          <w:p w14:paraId="1EABE048" w14:textId="6D898BCE" w:rsidR="001D47B5" w:rsidRPr="00BA4E97" w:rsidRDefault="001D47B5" w:rsidP="008A2645">
            <w:pPr>
              <w:pStyle w:val="Default"/>
              <w:numPr>
                <w:ilvl w:val="0"/>
                <w:numId w:val="15"/>
              </w:numPr>
              <w:jc w:val="both"/>
              <w:cnfStyle w:val="000000100000" w:firstRow="0" w:lastRow="0" w:firstColumn="0" w:lastColumn="0" w:oddVBand="0" w:evenVBand="0" w:oddHBand="1" w:evenHBand="0" w:firstRowFirstColumn="0" w:firstRowLastColumn="0" w:lastRowFirstColumn="0" w:lastRowLastColumn="0"/>
              <w:rPr>
                <w:rFonts w:ascii="Gill Sans MT" w:hAnsi="Gill Sans MT" w:cs="GillSansMTStd-Book"/>
                <w:color w:val="595959" w:themeColor="text1" w:themeTint="A6"/>
                <w:sz w:val="18"/>
                <w:szCs w:val="18"/>
                <w:lang w:eastAsia="en-GB"/>
              </w:rPr>
            </w:pPr>
            <w:r w:rsidRPr="00BA4E97">
              <w:rPr>
                <w:rFonts w:ascii="Gill Sans MT" w:hAnsi="Gill Sans MT" w:cs="GillSansMTStd-Book"/>
                <w:color w:val="595959" w:themeColor="text1" w:themeTint="A6"/>
                <w:sz w:val="18"/>
                <w:szCs w:val="18"/>
                <w:lang w:eastAsia="en-GB"/>
              </w:rPr>
              <w:t xml:space="preserve">Transferred out to a non-PEPFAR supported partner (At Q2: Report children and parents/caregivers that transferred out to a non-PEPFAR-supported partner in the past 6 months. At Q4: Report children and parents/caregivers that transferred out to a non-PEPFAR supported partner in the past 12 months.) </w:t>
            </w:r>
          </w:p>
          <w:p w14:paraId="42C7DFA8" w14:textId="05D71215" w:rsidR="001D47B5" w:rsidRPr="00BA4E97" w:rsidRDefault="001D47B5" w:rsidP="008A2645">
            <w:pPr>
              <w:pStyle w:val="Default"/>
              <w:numPr>
                <w:ilvl w:val="0"/>
                <w:numId w:val="15"/>
              </w:numPr>
              <w:jc w:val="both"/>
              <w:cnfStyle w:val="000000100000" w:firstRow="0" w:lastRow="0" w:firstColumn="0" w:lastColumn="0" w:oddVBand="0" w:evenVBand="0" w:oddHBand="1" w:evenHBand="0" w:firstRowFirstColumn="0" w:firstRowLastColumn="0" w:lastRowFirstColumn="0" w:lastRowLastColumn="0"/>
              <w:rPr>
                <w:rFonts w:ascii="Gill Sans MT" w:hAnsi="Gill Sans MT" w:cs="GillSansMTStd-Book"/>
                <w:color w:val="595959" w:themeColor="text1" w:themeTint="A6"/>
                <w:sz w:val="18"/>
                <w:szCs w:val="18"/>
                <w:lang w:eastAsia="en-GB"/>
              </w:rPr>
            </w:pPr>
            <w:r w:rsidRPr="00BA4E97">
              <w:rPr>
                <w:rFonts w:ascii="Gill Sans MT" w:hAnsi="Gill Sans MT" w:cs="GillSansMTStd-Book"/>
                <w:color w:val="595959" w:themeColor="text1" w:themeTint="A6"/>
                <w:sz w:val="18"/>
                <w:szCs w:val="18"/>
                <w:lang w:eastAsia="en-GB"/>
              </w:rPr>
              <w:t xml:space="preserve">Exited without graduation (At Q2: Report children and parents/caregivers that exited in the past 6 months. At Q4: Report children and parents/caregivers that exited in the past 12 months.) </w:t>
            </w:r>
          </w:p>
          <w:p w14:paraId="16CC4348" w14:textId="2FDDF0B7" w:rsidR="001D47B5" w:rsidRPr="00BA4E97" w:rsidRDefault="001D47B5" w:rsidP="00545276">
            <w:pPr>
              <w:spacing w:before="0" w:after="0" w:line="240" w:lineRule="auto"/>
              <w:jc w:val="both"/>
              <w:cnfStyle w:val="000000100000" w:firstRow="0" w:lastRow="0" w:firstColumn="0" w:lastColumn="0" w:oddVBand="0" w:evenVBand="0" w:oddHBand="1" w:evenHBand="0" w:firstRowFirstColumn="0" w:firstRowLastColumn="0" w:lastRowFirstColumn="0" w:lastRowLastColumn="0"/>
              <w:rPr>
                <w:color w:val="595959" w:themeColor="text1" w:themeTint="A6"/>
                <w:sz w:val="18"/>
                <w:szCs w:val="18"/>
                <w:lang w:val="en-GB" w:eastAsia="en-GB"/>
              </w:rPr>
            </w:pPr>
          </w:p>
        </w:tc>
      </w:tr>
      <w:tr w:rsidR="00EE2D8F" w:rsidRPr="00BA4E97" w14:paraId="75FB2FB5" w14:textId="77777777" w:rsidTr="008F5594">
        <w:tc>
          <w:tcPr>
            <w:cnfStyle w:val="001000000000" w:firstRow="0" w:lastRow="0" w:firstColumn="1" w:lastColumn="0" w:oddVBand="0" w:evenVBand="0" w:oddHBand="0" w:evenHBand="0" w:firstRowFirstColumn="0" w:firstRowLastColumn="0" w:lastRowFirstColumn="0" w:lastRowLastColumn="0"/>
            <w:tcW w:w="1595" w:type="dxa"/>
          </w:tcPr>
          <w:p w14:paraId="2C63F778" w14:textId="77777777" w:rsidR="00EE2D8F" w:rsidRPr="00BA4E97" w:rsidRDefault="00EE2D8F" w:rsidP="00545276">
            <w:pPr>
              <w:spacing w:before="0" w:after="0" w:line="240" w:lineRule="auto"/>
              <w:jc w:val="both"/>
              <w:rPr>
                <w:color w:val="595959" w:themeColor="text1" w:themeTint="A6"/>
                <w:sz w:val="18"/>
                <w:szCs w:val="18"/>
                <w:lang w:val="en-GB" w:eastAsia="en-GB"/>
              </w:rPr>
            </w:pPr>
          </w:p>
        </w:tc>
        <w:tc>
          <w:tcPr>
            <w:tcW w:w="1215" w:type="dxa"/>
          </w:tcPr>
          <w:p w14:paraId="32B3A690" w14:textId="77777777" w:rsidR="00EE2D8F" w:rsidRPr="00BA4E97" w:rsidRDefault="00EE2D8F" w:rsidP="00545276">
            <w:pPr>
              <w:spacing w:before="0" w:after="0" w:line="240" w:lineRule="auto"/>
              <w:jc w:val="both"/>
              <w:cnfStyle w:val="000000000000" w:firstRow="0" w:lastRow="0" w:firstColumn="0" w:lastColumn="0" w:oddVBand="0" w:evenVBand="0" w:oddHBand="0" w:evenHBand="0" w:firstRowFirstColumn="0" w:firstRowLastColumn="0" w:lastRowFirstColumn="0" w:lastRowLastColumn="0"/>
              <w:rPr>
                <w:color w:val="595959" w:themeColor="text1" w:themeTint="A6"/>
                <w:sz w:val="18"/>
                <w:szCs w:val="18"/>
                <w:lang w:val="en-GB" w:eastAsia="en-GB"/>
              </w:rPr>
            </w:pPr>
          </w:p>
        </w:tc>
        <w:tc>
          <w:tcPr>
            <w:tcW w:w="3281" w:type="dxa"/>
            <w:gridSpan w:val="2"/>
          </w:tcPr>
          <w:p w14:paraId="51B5419E" w14:textId="77777777" w:rsidR="00EE2D8F" w:rsidRPr="00BA4E97" w:rsidRDefault="00EE2D8F" w:rsidP="00545276">
            <w:pPr>
              <w:pStyle w:val="Default"/>
              <w:jc w:val="both"/>
              <w:cnfStyle w:val="000000000000" w:firstRow="0" w:lastRow="0" w:firstColumn="0" w:lastColumn="0" w:oddVBand="0" w:evenVBand="0" w:oddHBand="0" w:evenHBand="0" w:firstRowFirstColumn="0" w:firstRowLastColumn="0" w:lastRowFirstColumn="0" w:lastRowLastColumn="0"/>
              <w:rPr>
                <w:rFonts w:ascii="Gill Sans MT" w:hAnsi="Gill Sans MT" w:cs="GillSansMTStd-Book"/>
                <w:color w:val="595959" w:themeColor="text1" w:themeTint="A6"/>
                <w:sz w:val="18"/>
                <w:szCs w:val="18"/>
                <w:lang w:eastAsia="en-GB"/>
              </w:rPr>
            </w:pPr>
            <w:r w:rsidRPr="00BA4E97">
              <w:rPr>
                <w:rFonts w:ascii="Gill Sans MT" w:hAnsi="Gill Sans MT" w:cs="GillSansMTStd-Book"/>
                <w:color w:val="595959" w:themeColor="text1" w:themeTint="A6"/>
                <w:sz w:val="18"/>
                <w:szCs w:val="18"/>
                <w:lang w:eastAsia="en-GB"/>
              </w:rPr>
              <w:t xml:space="preserve">Age/Sex/OVC Service Area </w:t>
            </w:r>
          </w:p>
          <w:p w14:paraId="3109BF00" w14:textId="5B4A62FA" w:rsidR="00EE2D8F" w:rsidRPr="00BA4E97" w:rsidRDefault="00EE2D8F" w:rsidP="00545276">
            <w:pPr>
              <w:spacing w:before="0" w:after="0" w:line="240" w:lineRule="auto"/>
              <w:jc w:val="both"/>
              <w:cnfStyle w:val="000000000000" w:firstRow="0" w:lastRow="0" w:firstColumn="0" w:lastColumn="0" w:oddVBand="0" w:evenVBand="0" w:oddHBand="0" w:evenHBand="0" w:firstRowFirstColumn="0" w:firstRowLastColumn="0" w:lastRowFirstColumn="0" w:lastRowLastColumn="0"/>
              <w:rPr>
                <w:color w:val="595959" w:themeColor="text1" w:themeTint="A6"/>
                <w:sz w:val="18"/>
                <w:szCs w:val="18"/>
                <w:lang w:val="en-GB" w:eastAsia="en-GB"/>
              </w:rPr>
            </w:pPr>
            <w:r w:rsidRPr="00BA4E97">
              <w:rPr>
                <w:color w:val="595959" w:themeColor="text1" w:themeTint="A6"/>
                <w:sz w:val="18"/>
                <w:szCs w:val="18"/>
                <w:lang w:val="en-GB" w:eastAsia="en-GB"/>
              </w:rPr>
              <w:t xml:space="preserve">[DREAMS Conditional] </w:t>
            </w:r>
          </w:p>
        </w:tc>
        <w:tc>
          <w:tcPr>
            <w:tcW w:w="3685" w:type="dxa"/>
          </w:tcPr>
          <w:p w14:paraId="38760611" w14:textId="77777777" w:rsidR="00EE2D8F" w:rsidRPr="00BA4E97" w:rsidRDefault="00EE2D8F" w:rsidP="008A2645">
            <w:pPr>
              <w:pStyle w:val="Default"/>
              <w:numPr>
                <w:ilvl w:val="0"/>
                <w:numId w:val="16"/>
              </w:numPr>
              <w:jc w:val="both"/>
              <w:cnfStyle w:val="000000000000" w:firstRow="0" w:lastRow="0" w:firstColumn="0" w:lastColumn="0" w:oddVBand="0" w:evenVBand="0" w:oddHBand="0" w:evenHBand="0" w:firstRowFirstColumn="0" w:firstRowLastColumn="0" w:lastRowFirstColumn="0" w:lastRowLastColumn="0"/>
              <w:rPr>
                <w:rFonts w:ascii="Gill Sans MT" w:hAnsi="Gill Sans MT" w:cs="GillSansMTStd-Book"/>
                <w:color w:val="595959" w:themeColor="text1" w:themeTint="A6"/>
                <w:sz w:val="18"/>
                <w:szCs w:val="18"/>
                <w:lang w:eastAsia="en-GB"/>
              </w:rPr>
            </w:pPr>
            <w:r w:rsidRPr="00BA4E97">
              <w:rPr>
                <w:rFonts w:ascii="Gill Sans MT" w:hAnsi="Gill Sans MT" w:cs="GillSansMTStd-Book"/>
                <w:color w:val="595959" w:themeColor="text1" w:themeTint="A6"/>
                <w:sz w:val="18"/>
                <w:szCs w:val="18"/>
                <w:lang w:eastAsia="en-GB"/>
              </w:rPr>
              <w:t xml:space="preserve">Education Support: &lt;1, 1-9, 10-14 M, 10-14 F, 15-17 M, 15-17 F, 18-24 M, 18-24 F, 25+ M, 25+ F </w:t>
            </w:r>
          </w:p>
          <w:p w14:paraId="22D397EA" w14:textId="5D4EDD12" w:rsidR="00EE2D8F" w:rsidRPr="00BA4E97" w:rsidRDefault="00EE2D8F" w:rsidP="008A2645">
            <w:pPr>
              <w:pStyle w:val="Default"/>
              <w:numPr>
                <w:ilvl w:val="0"/>
                <w:numId w:val="16"/>
              </w:numPr>
              <w:jc w:val="both"/>
              <w:cnfStyle w:val="000000000000" w:firstRow="0" w:lastRow="0" w:firstColumn="0" w:lastColumn="0" w:oddVBand="0" w:evenVBand="0" w:oddHBand="0" w:evenHBand="0" w:firstRowFirstColumn="0" w:firstRowLastColumn="0" w:lastRowFirstColumn="0" w:lastRowLastColumn="0"/>
              <w:rPr>
                <w:rFonts w:ascii="Gill Sans MT" w:hAnsi="Gill Sans MT" w:cs="GillSansMTStd-Book"/>
                <w:color w:val="595959" w:themeColor="text1" w:themeTint="A6"/>
                <w:sz w:val="18"/>
                <w:szCs w:val="18"/>
                <w:lang w:eastAsia="en-GB"/>
              </w:rPr>
            </w:pPr>
            <w:r w:rsidRPr="00BA4E97">
              <w:rPr>
                <w:rFonts w:ascii="Gill Sans MT" w:hAnsi="Gill Sans MT" w:cs="GillSansMTStd-Book"/>
                <w:color w:val="595959" w:themeColor="text1" w:themeTint="A6"/>
                <w:sz w:val="18"/>
                <w:szCs w:val="18"/>
                <w:lang w:eastAsia="en-GB"/>
              </w:rPr>
              <w:t xml:space="preserve">Parenting/Caregiver Support: &lt;1, 1-9, 10-14 M, 10-14 F, 15-17 M, 15-17 F, 18-24 M, 18-24 F, 25+ M, 25+ F </w:t>
            </w:r>
          </w:p>
          <w:p w14:paraId="2A77A867" w14:textId="1D671E5F" w:rsidR="00EE2D8F" w:rsidRPr="00BA4E97" w:rsidRDefault="00EE2D8F" w:rsidP="008A2645">
            <w:pPr>
              <w:pStyle w:val="Default"/>
              <w:numPr>
                <w:ilvl w:val="0"/>
                <w:numId w:val="16"/>
              </w:numPr>
              <w:jc w:val="both"/>
              <w:cnfStyle w:val="000000000000" w:firstRow="0" w:lastRow="0" w:firstColumn="0" w:lastColumn="0" w:oddVBand="0" w:evenVBand="0" w:oddHBand="0" w:evenHBand="0" w:firstRowFirstColumn="0" w:firstRowLastColumn="0" w:lastRowFirstColumn="0" w:lastRowLastColumn="0"/>
              <w:rPr>
                <w:rFonts w:ascii="Gill Sans MT" w:hAnsi="Gill Sans MT" w:cs="GillSansMTStd-Book"/>
                <w:color w:val="595959" w:themeColor="text1" w:themeTint="A6"/>
                <w:sz w:val="18"/>
                <w:szCs w:val="18"/>
                <w:lang w:eastAsia="en-GB"/>
              </w:rPr>
            </w:pPr>
            <w:r w:rsidRPr="00BA4E97">
              <w:rPr>
                <w:rFonts w:ascii="Gill Sans MT" w:hAnsi="Gill Sans MT" w:cs="GillSansMTStd-Book"/>
                <w:color w:val="595959" w:themeColor="text1" w:themeTint="A6"/>
                <w:sz w:val="18"/>
                <w:szCs w:val="18"/>
                <w:lang w:eastAsia="en-GB"/>
              </w:rPr>
              <w:t xml:space="preserve">Social Protection: &lt;1, 1-9, 10-14 M, 10-14 F, 15-17 M, 15-17 F, 18-24 M, 18-24 F, 25+ M, 25+ F </w:t>
            </w:r>
          </w:p>
          <w:p w14:paraId="4B843A54" w14:textId="0CBD3AA5" w:rsidR="00EE2D8F" w:rsidRPr="00BA4E97" w:rsidRDefault="00EE2D8F" w:rsidP="008A2645">
            <w:pPr>
              <w:pStyle w:val="Default"/>
              <w:numPr>
                <w:ilvl w:val="0"/>
                <w:numId w:val="16"/>
              </w:numPr>
              <w:jc w:val="both"/>
              <w:cnfStyle w:val="000000000000" w:firstRow="0" w:lastRow="0" w:firstColumn="0" w:lastColumn="0" w:oddVBand="0" w:evenVBand="0" w:oddHBand="0" w:evenHBand="0" w:firstRowFirstColumn="0" w:firstRowLastColumn="0" w:lastRowFirstColumn="0" w:lastRowLastColumn="0"/>
              <w:rPr>
                <w:rFonts w:ascii="Gill Sans MT" w:hAnsi="Gill Sans MT" w:cs="GillSansMTStd-Book"/>
                <w:color w:val="595959" w:themeColor="text1" w:themeTint="A6"/>
                <w:sz w:val="18"/>
                <w:szCs w:val="18"/>
                <w:lang w:eastAsia="en-GB"/>
              </w:rPr>
            </w:pPr>
            <w:r w:rsidRPr="00BA4E97">
              <w:rPr>
                <w:rFonts w:ascii="Gill Sans MT" w:hAnsi="Gill Sans MT" w:cs="GillSansMTStd-Book"/>
                <w:color w:val="595959" w:themeColor="text1" w:themeTint="A6"/>
                <w:sz w:val="18"/>
                <w:szCs w:val="18"/>
                <w:lang w:eastAsia="en-GB"/>
              </w:rPr>
              <w:t xml:space="preserve">Economic Strengthening: &lt;1, 1-9, 10-14 M, 10-14 F, 15-17 M, 15-17 F, 18-24 M, 18-24 F, 25+ M, 25+ F </w:t>
            </w:r>
          </w:p>
          <w:p w14:paraId="2ABE8A39" w14:textId="0272C496" w:rsidR="00EE2D8F" w:rsidRPr="00BA4E97" w:rsidRDefault="00EE2D8F" w:rsidP="008A2645">
            <w:pPr>
              <w:pStyle w:val="Default"/>
              <w:numPr>
                <w:ilvl w:val="0"/>
                <w:numId w:val="16"/>
              </w:numPr>
              <w:jc w:val="both"/>
              <w:cnfStyle w:val="000000000000" w:firstRow="0" w:lastRow="0" w:firstColumn="0" w:lastColumn="0" w:oddVBand="0" w:evenVBand="0" w:oddHBand="0" w:evenHBand="0" w:firstRowFirstColumn="0" w:firstRowLastColumn="0" w:lastRowFirstColumn="0" w:lastRowLastColumn="0"/>
              <w:rPr>
                <w:rFonts w:ascii="Gill Sans MT" w:hAnsi="Gill Sans MT" w:cs="GillSansMTStd-Book"/>
                <w:color w:val="595959" w:themeColor="text1" w:themeTint="A6"/>
                <w:sz w:val="18"/>
                <w:szCs w:val="18"/>
                <w:lang w:eastAsia="en-GB"/>
              </w:rPr>
            </w:pPr>
            <w:r w:rsidRPr="00BA4E97">
              <w:rPr>
                <w:rFonts w:ascii="Gill Sans MT" w:hAnsi="Gill Sans MT" w:cs="GillSansMTStd-Book"/>
                <w:color w:val="595959" w:themeColor="text1" w:themeTint="A6"/>
                <w:sz w:val="18"/>
                <w:szCs w:val="18"/>
                <w:lang w:eastAsia="en-GB"/>
              </w:rPr>
              <w:lastRenderedPageBreak/>
              <w:t xml:space="preserve">Other Service Areas: &lt;1, 1-9, 10-14 M, 10-14 F, 15-17 M, 15-17 F, 18-24 M, 18-24 F, 25+ M, 25+ F </w:t>
            </w:r>
          </w:p>
          <w:p w14:paraId="1219771C" w14:textId="3C0BFB47" w:rsidR="00EE2D8F" w:rsidRPr="00BA4E97" w:rsidRDefault="00EE2D8F" w:rsidP="00545276">
            <w:pPr>
              <w:spacing w:before="0" w:after="0" w:line="240" w:lineRule="auto"/>
              <w:jc w:val="both"/>
              <w:cnfStyle w:val="000000000000" w:firstRow="0" w:lastRow="0" w:firstColumn="0" w:lastColumn="0" w:oddVBand="0" w:evenVBand="0" w:oddHBand="0" w:evenHBand="0" w:firstRowFirstColumn="0" w:firstRowLastColumn="0" w:lastRowFirstColumn="0" w:lastRowLastColumn="0"/>
              <w:rPr>
                <w:color w:val="595959" w:themeColor="text1" w:themeTint="A6"/>
                <w:sz w:val="18"/>
                <w:szCs w:val="18"/>
                <w:lang w:val="en-GB" w:eastAsia="en-GB"/>
              </w:rPr>
            </w:pPr>
          </w:p>
        </w:tc>
      </w:tr>
      <w:tr w:rsidR="00EE2D8F" w:rsidRPr="00BA4E97" w14:paraId="0D2F75C6" w14:textId="77777777" w:rsidTr="008F55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5" w:type="dxa"/>
          </w:tcPr>
          <w:p w14:paraId="617ACF88" w14:textId="77777777" w:rsidR="00EE2D8F" w:rsidRPr="00BA4E97" w:rsidRDefault="00EE2D8F" w:rsidP="00545276">
            <w:pPr>
              <w:spacing w:before="0" w:after="0" w:line="240" w:lineRule="auto"/>
              <w:jc w:val="both"/>
              <w:rPr>
                <w:color w:val="595959" w:themeColor="text1" w:themeTint="A6"/>
                <w:sz w:val="18"/>
                <w:szCs w:val="18"/>
                <w:lang w:val="en-GB" w:eastAsia="en-GB"/>
              </w:rPr>
            </w:pPr>
          </w:p>
        </w:tc>
        <w:tc>
          <w:tcPr>
            <w:tcW w:w="8181" w:type="dxa"/>
            <w:gridSpan w:val="4"/>
          </w:tcPr>
          <w:p w14:paraId="3F788267" w14:textId="212581EA" w:rsidR="00EE2D8F" w:rsidRPr="00BA4E97" w:rsidRDefault="00EE2D8F" w:rsidP="00545276">
            <w:pPr>
              <w:pStyle w:val="Default"/>
              <w:jc w:val="both"/>
              <w:cnfStyle w:val="000000100000" w:firstRow="0" w:lastRow="0" w:firstColumn="0" w:lastColumn="0" w:oddVBand="0" w:evenVBand="0" w:oddHBand="1" w:evenHBand="0" w:firstRowFirstColumn="0" w:firstRowLastColumn="0" w:lastRowFirstColumn="0" w:lastRowLastColumn="0"/>
              <w:rPr>
                <w:rFonts w:ascii="Gill Sans MT" w:hAnsi="Gill Sans MT" w:cs="GillSansMTStd-Book"/>
                <w:color w:val="595959" w:themeColor="text1" w:themeTint="A6"/>
                <w:sz w:val="18"/>
                <w:szCs w:val="18"/>
                <w:lang w:eastAsia="en-GB"/>
              </w:rPr>
            </w:pPr>
            <w:r w:rsidRPr="00BA4E97">
              <w:rPr>
                <w:rFonts w:ascii="Gill Sans MT" w:hAnsi="Gill Sans MT" w:cs="GillSansMTStd-Book"/>
                <w:color w:val="595959" w:themeColor="text1" w:themeTint="A6"/>
                <w:sz w:val="18"/>
                <w:szCs w:val="18"/>
                <w:lang w:eastAsia="en-GB"/>
              </w:rPr>
              <w:t>Disaggregate Descriptions &amp; Definitions</w:t>
            </w:r>
          </w:p>
        </w:tc>
      </w:tr>
      <w:tr w:rsidR="00EE2D8F" w:rsidRPr="00BA4E97" w14:paraId="57E861BE" w14:textId="77777777" w:rsidTr="008F5594">
        <w:tc>
          <w:tcPr>
            <w:cnfStyle w:val="001000000000" w:firstRow="0" w:lastRow="0" w:firstColumn="1" w:lastColumn="0" w:oddVBand="0" w:evenVBand="0" w:oddHBand="0" w:evenHBand="0" w:firstRowFirstColumn="0" w:firstRowLastColumn="0" w:lastRowFirstColumn="0" w:lastRowLastColumn="0"/>
            <w:tcW w:w="1595" w:type="dxa"/>
          </w:tcPr>
          <w:p w14:paraId="10DF8892" w14:textId="77777777" w:rsidR="00EE2D8F" w:rsidRPr="00BA4E97" w:rsidRDefault="00EE2D8F" w:rsidP="00545276">
            <w:pPr>
              <w:spacing w:before="0" w:after="0" w:line="240" w:lineRule="auto"/>
              <w:jc w:val="both"/>
              <w:rPr>
                <w:color w:val="595959" w:themeColor="text1" w:themeTint="A6"/>
                <w:sz w:val="18"/>
                <w:szCs w:val="18"/>
                <w:lang w:val="en-GB" w:eastAsia="en-GB"/>
              </w:rPr>
            </w:pPr>
          </w:p>
        </w:tc>
        <w:tc>
          <w:tcPr>
            <w:tcW w:w="8181" w:type="dxa"/>
            <w:gridSpan w:val="4"/>
          </w:tcPr>
          <w:p w14:paraId="2C5D18EE" w14:textId="77777777" w:rsidR="00EE2D8F" w:rsidRPr="00BA4E97" w:rsidRDefault="00EE2D8F" w:rsidP="00545276">
            <w:pPr>
              <w:pStyle w:val="Default"/>
              <w:jc w:val="both"/>
              <w:cnfStyle w:val="000000000000" w:firstRow="0" w:lastRow="0" w:firstColumn="0" w:lastColumn="0" w:oddVBand="0" w:evenVBand="0" w:oddHBand="0" w:evenHBand="0" w:firstRowFirstColumn="0" w:firstRowLastColumn="0" w:lastRowFirstColumn="0" w:lastRowLastColumn="0"/>
              <w:rPr>
                <w:rFonts w:ascii="Gill Sans MT" w:hAnsi="Gill Sans MT" w:cs="GillSansMTStd-Book"/>
                <w:color w:val="595959" w:themeColor="text1" w:themeTint="A6"/>
                <w:sz w:val="18"/>
                <w:szCs w:val="18"/>
                <w:lang w:eastAsia="en-GB"/>
              </w:rPr>
            </w:pPr>
            <w:r w:rsidRPr="00BA4E97">
              <w:rPr>
                <w:rFonts w:ascii="Gill Sans MT" w:hAnsi="Gill Sans MT" w:cs="GillSansMTStd-Book"/>
                <w:color w:val="595959" w:themeColor="text1" w:themeTint="A6"/>
                <w:sz w:val="18"/>
                <w:szCs w:val="18"/>
                <w:lang w:eastAsia="en-GB"/>
              </w:rPr>
              <w:t xml:space="preserve">Program Participation Status Definitions: </w:t>
            </w:r>
          </w:p>
          <w:p w14:paraId="0A921BC9" w14:textId="5758D458" w:rsidR="00EE2D8F" w:rsidRPr="00BA4E97" w:rsidRDefault="00EE2D8F" w:rsidP="008A2645">
            <w:pPr>
              <w:pStyle w:val="Default"/>
              <w:numPr>
                <w:ilvl w:val="0"/>
                <w:numId w:val="17"/>
              </w:numPr>
              <w:jc w:val="both"/>
              <w:cnfStyle w:val="000000000000" w:firstRow="0" w:lastRow="0" w:firstColumn="0" w:lastColumn="0" w:oddVBand="0" w:evenVBand="0" w:oddHBand="0" w:evenHBand="0" w:firstRowFirstColumn="0" w:firstRowLastColumn="0" w:lastRowFirstColumn="0" w:lastRowLastColumn="0"/>
              <w:rPr>
                <w:rFonts w:ascii="Gill Sans MT" w:hAnsi="Gill Sans MT" w:cs="GillSansMTStd-Book"/>
                <w:color w:val="595959" w:themeColor="text1" w:themeTint="A6"/>
                <w:sz w:val="18"/>
                <w:szCs w:val="18"/>
                <w:lang w:eastAsia="en-GB"/>
              </w:rPr>
            </w:pPr>
            <w:r w:rsidRPr="00BA4E97">
              <w:rPr>
                <w:rFonts w:ascii="Gill Sans MT" w:hAnsi="Gill Sans MT" w:cs="GillSansMTStd-Book"/>
                <w:color w:val="595959" w:themeColor="text1" w:themeTint="A6"/>
                <w:sz w:val="18"/>
                <w:szCs w:val="18"/>
                <w:lang w:eastAsia="en-GB"/>
              </w:rPr>
              <w:t xml:space="preserve">“Active beneficiary” is an individual, a child, or parent/caregiver who has received at least one PEPFAR OVC program service in the last three months. New beneficiaries registered during the reporting period can be counted as active only if they have received at least one service in the last three months. Assessment, </w:t>
            </w:r>
            <w:r w:rsidR="001D47B5" w:rsidRPr="00BA4E97">
              <w:rPr>
                <w:rFonts w:ascii="Gill Sans MT" w:hAnsi="Gill Sans MT" w:cs="GillSansMTStd-Book"/>
                <w:color w:val="595959" w:themeColor="text1" w:themeTint="A6"/>
                <w:sz w:val="18"/>
                <w:szCs w:val="18"/>
                <w:lang w:eastAsia="en-GB"/>
              </w:rPr>
              <w:t>enrolment</w:t>
            </w:r>
            <w:r w:rsidRPr="00BA4E97">
              <w:rPr>
                <w:rFonts w:ascii="Gill Sans MT" w:hAnsi="Gill Sans MT" w:cs="GillSansMTStd-Book"/>
                <w:color w:val="595959" w:themeColor="text1" w:themeTint="A6"/>
                <w:sz w:val="18"/>
                <w:szCs w:val="18"/>
                <w:lang w:eastAsia="en-GB"/>
              </w:rPr>
              <w:t xml:space="preserve">, case plan development, and case plan monitoring are not considered services. Please refer to the forthcoming OVC Reporting FAQ clarification on what activities constitute a service for more information. </w:t>
            </w:r>
          </w:p>
          <w:p w14:paraId="22409FC6" w14:textId="6F8F0DF3" w:rsidR="00EE2D8F" w:rsidRPr="00BA4E97" w:rsidRDefault="00EE2D8F" w:rsidP="008A2645">
            <w:pPr>
              <w:pStyle w:val="Default"/>
              <w:numPr>
                <w:ilvl w:val="0"/>
                <w:numId w:val="17"/>
              </w:numPr>
              <w:jc w:val="both"/>
              <w:cnfStyle w:val="000000000000" w:firstRow="0" w:lastRow="0" w:firstColumn="0" w:lastColumn="0" w:oddVBand="0" w:evenVBand="0" w:oddHBand="0" w:evenHBand="0" w:firstRowFirstColumn="0" w:firstRowLastColumn="0" w:lastRowFirstColumn="0" w:lastRowLastColumn="0"/>
              <w:rPr>
                <w:rFonts w:ascii="Gill Sans MT" w:hAnsi="Gill Sans MT" w:cs="GillSansMTStd-Book"/>
                <w:color w:val="595959" w:themeColor="text1" w:themeTint="A6"/>
                <w:sz w:val="18"/>
                <w:szCs w:val="18"/>
                <w:lang w:eastAsia="en-GB"/>
              </w:rPr>
            </w:pPr>
            <w:r w:rsidRPr="00BA4E97">
              <w:rPr>
                <w:rFonts w:ascii="Gill Sans MT" w:hAnsi="Gill Sans MT" w:cs="GillSansMTStd-Book"/>
                <w:color w:val="595959" w:themeColor="text1" w:themeTint="A6"/>
                <w:sz w:val="18"/>
                <w:szCs w:val="18"/>
                <w:lang w:eastAsia="en-GB"/>
              </w:rPr>
              <w:t xml:space="preserve">“Graduation” is defined as: </w:t>
            </w:r>
          </w:p>
          <w:p w14:paraId="243E39C9" w14:textId="77777777" w:rsidR="00EE2D8F" w:rsidRPr="00BA4E97" w:rsidRDefault="00EE2D8F" w:rsidP="00545276">
            <w:pPr>
              <w:pStyle w:val="Default"/>
              <w:ind w:left="360"/>
              <w:jc w:val="both"/>
              <w:cnfStyle w:val="000000000000" w:firstRow="0" w:lastRow="0" w:firstColumn="0" w:lastColumn="0" w:oddVBand="0" w:evenVBand="0" w:oddHBand="0" w:evenHBand="0" w:firstRowFirstColumn="0" w:firstRowLastColumn="0" w:lastRowFirstColumn="0" w:lastRowLastColumn="0"/>
              <w:rPr>
                <w:rFonts w:ascii="Gill Sans MT" w:hAnsi="Gill Sans MT" w:cs="GillSansMTStd-Book"/>
                <w:color w:val="595959" w:themeColor="text1" w:themeTint="A6"/>
                <w:sz w:val="18"/>
                <w:szCs w:val="18"/>
                <w:lang w:eastAsia="en-GB"/>
              </w:rPr>
            </w:pPr>
            <w:r w:rsidRPr="00BA4E97">
              <w:rPr>
                <w:rFonts w:ascii="Gill Sans MT" w:hAnsi="Gill Sans MT" w:cs="GillSansMTStd-Book"/>
                <w:color w:val="595959" w:themeColor="text1" w:themeTint="A6"/>
                <w:sz w:val="18"/>
                <w:szCs w:val="18"/>
                <w:lang w:eastAsia="en-GB"/>
              </w:rPr>
              <w:t xml:space="preserve">1. Graduation is defined as happens when children and parent/caregivers enrolled in PEPFAR OVC programs are deemed stable and no longer in urgent need of externally supported services. Criteria for achieving stability in the household vary and should be defined at the OU-level to be consistent across IPs. </w:t>
            </w:r>
          </w:p>
          <w:p w14:paraId="436D666B" w14:textId="77777777" w:rsidR="00EE2D8F" w:rsidRPr="00BA4E97" w:rsidRDefault="00EE2D8F" w:rsidP="00545276">
            <w:pPr>
              <w:pStyle w:val="Default"/>
              <w:ind w:left="360"/>
              <w:jc w:val="both"/>
              <w:cnfStyle w:val="000000000000" w:firstRow="0" w:lastRow="0" w:firstColumn="0" w:lastColumn="0" w:oddVBand="0" w:evenVBand="0" w:oddHBand="0" w:evenHBand="0" w:firstRowFirstColumn="0" w:firstRowLastColumn="0" w:lastRowFirstColumn="0" w:lastRowLastColumn="0"/>
              <w:rPr>
                <w:rFonts w:ascii="Gill Sans MT" w:hAnsi="Gill Sans MT" w:cs="GillSansMTStd-Book"/>
                <w:color w:val="595959" w:themeColor="text1" w:themeTint="A6"/>
                <w:sz w:val="18"/>
                <w:szCs w:val="18"/>
                <w:lang w:eastAsia="en-GB"/>
              </w:rPr>
            </w:pPr>
            <w:r w:rsidRPr="00BA4E97">
              <w:rPr>
                <w:rFonts w:ascii="Gill Sans MT" w:hAnsi="Gill Sans MT" w:cs="GillSansMTStd-Book"/>
                <w:color w:val="595959" w:themeColor="text1" w:themeTint="A6"/>
                <w:sz w:val="18"/>
                <w:szCs w:val="18"/>
                <w:lang w:eastAsia="en-GB"/>
              </w:rPr>
              <w:t xml:space="preserve">Or </w:t>
            </w:r>
          </w:p>
          <w:p w14:paraId="56FEE6E5" w14:textId="77777777" w:rsidR="00EE2D8F" w:rsidRPr="00BA4E97" w:rsidRDefault="00EE2D8F" w:rsidP="00545276">
            <w:pPr>
              <w:pStyle w:val="Default"/>
              <w:ind w:left="360"/>
              <w:jc w:val="both"/>
              <w:cnfStyle w:val="000000000000" w:firstRow="0" w:lastRow="0" w:firstColumn="0" w:lastColumn="0" w:oddVBand="0" w:evenVBand="0" w:oddHBand="0" w:evenHBand="0" w:firstRowFirstColumn="0" w:firstRowLastColumn="0" w:lastRowFirstColumn="0" w:lastRowLastColumn="0"/>
              <w:rPr>
                <w:rFonts w:ascii="Gill Sans MT" w:hAnsi="Gill Sans MT" w:cs="GillSansMTStd-Book"/>
                <w:color w:val="595959" w:themeColor="text1" w:themeTint="A6"/>
                <w:sz w:val="18"/>
                <w:szCs w:val="18"/>
                <w:lang w:eastAsia="en-GB"/>
              </w:rPr>
            </w:pPr>
            <w:r w:rsidRPr="00BA4E97">
              <w:rPr>
                <w:rFonts w:ascii="Gill Sans MT" w:hAnsi="Gill Sans MT" w:cs="GillSansMTStd-Book"/>
                <w:color w:val="595959" w:themeColor="text1" w:themeTint="A6"/>
                <w:sz w:val="18"/>
                <w:szCs w:val="18"/>
                <w:lang w:eastAsia="en-GB"/>
              </w:rPr>
              <w:t xml:space="preserve">2. Aging out: This only includes children who have reached the age of 18 and who have a transition plan for successful exiting from the PEPFAR OVC Program. This does not apply to children &gt; 18 years old enrolled in secondary education. </w:t>
            </w:r>
          </w:p>
          <w:p w14:paraId="0BECCFBD" w14:textId="77777777" w:rsidR="00EE2D8F" w:rsidRPr="00BA4E97" w:rsidRDefault="00EE2D8F" w:rsidP="00545276">
            <w:pPr>
              <w:pStyle w:val="Default"/>
              <w:jc w:val="both"/>
              <w:cnfStyle w:val="000000000000" w:firstRow="0" w:lastRow="0" w:firstColumn="0" w:lastColumn="0" w:oddVBand="0" w:evenVBand="0" w:oddHBand="0" w:evenHBand="0" w:firstRowFirstColumn="0" w:firstRowLastColumn="0" w:lastRowFirstColumn="0" w:lastRowLastColumn="0"/>
              <w:rPr>
                <w:rFonts w:ascii="Gill Sans MT" w:hAnsi="Gill Sans MT" w:cs="GillSansMTStd-Book"/>
                <w:color w:val="595959" w:themeColor="text1" w:themeTint="A6"/>
                <w:sz w:val="18"/>
                <w:szCs w:val="18"/>
                <w:lang w:eastAsia="en-GB"/>
              </w:rPr>
            </w:pPr>
          </w:p>
          <w:p w14:paraId="16EA3265" w14:textId="77777777" w:rsidR="00EE2D8F" w:rsidRPr="00BA4E97" w:rsidRDefault="00EE2D8F" w:rsidP="00545276">
            <w:pPr>
              <w:pStyle w:val="Default"/>
              <w:jc w:val="both"/>
              <w:cnfStyle w:val="000000000000" w:firstRow="0" w:lastRow="0" w:firstColumn="0" w:lastColumn="0" w:oddVBand="0" w:evenVBand="0" w:oddHBand="0" w:evenHBand="0" w:firstRowFirstColumn="0" w:firstRowLastColumn="0" w:lastRowFirstColumn="0" w:lastRowLastColumn="0"/>
              <w:rPr>
                <w:rFonts w:ascii="Gill Sans MT" w:hAnsi="Gill Sans MT" w:cs="GillSansMTStd-Book"/>
                <w:color w:val="595959" w:themeColor="text1" w:themeTint="A6"/>
                <w:sz w:val="18"/>
                <w:szCs w:val="18"/>
                <w:lang w:eastAsia="en-GB"/>
              </w:rPr>
            </w:pPr>
            <w:r w:rsidRPr="00BA4E97">
              <w:rPr>
                <w:rFonts w:ascii="Gill Sans MT" w:hAnsi="Gill Sans MT" w:cs="GillSansMTStd-Book"/>
                <w:color w:val="595959" w:themeColor="text1" w:themeTint="A6"/>
                <w:sz w:val="18"/>
                <w:szCs w:val="18"/>
                <w:lang w:eastAsia="en-GB"/>
              </w:rPr>
              <w:t xml:space="preserve">Exited or Transferred Disaggregate Definitions: </w:t>
            </w:r>
          </w:p>
          <w:p w14:paraId="319C1107" w14:textId="36D8ECF4" w:rsidR="00EE2D8F" w:rsidRPr="00BA4E97" w:rsidRDefault="00EE2D8F" w:rsidP="008A2645">
            <w:pPr>
              <w:pStyle w:val="Default"/>
              <w:numPr>
                <w:ilvl w:val="0"/>
                <w:numId w:val="18"/>
              </w:numPr>
              <w:jc w:val="both"/>
              <w:cnfStyle w:val="000000000000" w:firstRow="0" w:lastRow="0" w:firstColumn="0" w:lastColumn="0" w:oddVBand="0" w:evenVBand="0" w:oddHBand="0" w:evenHBand="0" w:firstRowFirstColumn="0" w:firstRowLastColumn="0" w:lastRowFirstColumn="0" w:lastRowLastColumn="0"/>
              <w:rPr>
                <w:rFonts w:ascii="Gill Sans MT" w:hAnsi="Gill Sans MT" w:cs="GillSansMTStd-Book"/>
                <w:color w:val="595959" w:themeColor="text1" w:themeTint="A6"/>
                <w:sz w:val="18"/>
                <w:szCs w:val="18"/>
                <w:lang w:eastAsia="en-GB"/>
              </w:rPr>
            </w:pPr>
            <w:r w:rsidRPr="00BA4E97">
              <w:rPr>
                <w:rFonts w:ascii="Gill Sans MT" w:hAnsi="Gill Sans MT" w:cs="GillSansMTStd-Book"/>
                <w:color w:val="595959" w:themeColor="text1" w:themeTint="A6"/>
                <w:sz w:val="18"/>
                <w:szCs w:val="18"/>
                <w:lang w:eastAsia="en-GB"/>
              </w:rPr>
              <w:t xml:space="preserve">“Transferred out to a non-PEPFAR-supported partner” happens when children and families have transitioned to other forms of support programs other than PEPFAR funded OVC programs. These could include country-led programs or other donor funded programs. </w:t>
            </w:r>
          </w:p>
          <w:p w14:paraId="4B460632" w14:textId="1BF1B325" w:rsidR="00EE2D8F" w:rsidRPr="00BA4E97" w:rsidRDefault="00EE2D8F" w:rsidP="008A2645">
            <w:pPr>
              <w:pStyle w:val="Default"/>
              <w:numPr>
                <w:ilvl w:val="0"/>
                <w:numId w:val="18"/>
              </w:numPr>
              <w:jc w:val="both"/>
              <w:cnfStyle w:val="000000000000" w:firstRow="0" w:lastRow="0" w:firstColumn="0" w:lastColumn="0" w:oddVBand="0" w:evenVBand="0" w:oddHBand="0" w:evenHBand="0" w:firstRowFirstColumn="0" w:firstRowLastColumn="0" w:lastRowFirstColumn="0" w:lastRowLastColumn="0"/>
              <w:rPr>
                <w:rFonts w:ascii="Gill Sans MT" w:hAnsi="Gill Sans MT" w:cs="GillSansMTStd-Book"/>
                <w:color w:val="595959" w:themeColor="text1" w:themeTint="A6"/>
                <w:sz w:val="18"/>
                <w:szCs w:val="18"/>
                <w:lang w:eastAsia="en-GB"/>
              </w:rPr>
            </w:pPr>
            <w:r w:rsidRPr="00BA4E97">
              <w:rPr>
                <w:rFonts w:ascii="Gill Sans MT" w:hAnsi="Gill Sans MT" w:cs="GillSansMTStd-Book"/>
                <w:color w:val="595959" w:themeColor="text1" w:themeTint="A6"/>
                <w:sz w:val="18"/>
                <w:szCs w:val="18"/>
                <w:lang w:eastAsia="en-GB"/>
              </w:rPr>
              <w:t xml:space="preserve">“Transferred out to a PEPFAR-supported partner” happens when children and families have transitioned from the support of one PEPFAR partner to another PEPFAR-partner. </w:t>
            </w:r>
          </w:p>
          <w:p w14:paraId="6A86FEC3" w14:textId="14BA7C81" w:rsidR="00EE2D8F" w:rsidRPr="00BA4E97" w:rsidRDefault="00EE2D8F" w:rsidP="008A2645">
            <w:pPr>
              <w:pStyle w:val="Default"/>
              <w:numPr>
                <w:ilvl w:val="0"/>
                <w:numId w:val="18"/>
              </w:numPr>
              <w:jc w:val="both"/>
              <w:cnfStyle w:val="000000000000" w:firstRow="0" w:lastRow="0" w:firstColumn="0" w:lastColumn="0" w:oddVBand="0" w:evenVBand="0" w:oddHBand="0" w:evenHBand="0" w:firstRowFirstColumn="0" w:firstRowLastColumn="0" w:lastRowFirstColumn="0" w:lastRowLastColumn="0"/>
              <w:rPr>
                <w:rFonts w:ascii="Gill Sans MT" w:hAnsi="Gill Sans MT" w:cs="GillSansMTStd-Book"/>
                <w:color w:val="595959" w:themeColor="text1" w:themeTint="A6"/>
                <w:sz w:val="18"/>
                <w:szCs w:val="18"/>
                <w:lang w:eastAsia="en-GB"/>
              </w:rPr>
            </w:pPr>
            <w:r w:rsidRPr="00BA4E97">
              <w:rPr>
                <w:rFonts w:ascii="Gill Sans MT" w:hAnsi="Gill Sans MT" w:cs="GillSansMTStd-Book"/>
                <w:color w:val="595959" w:themeColor="text1" w:themeTint="A6"/>
                <w:sz w:val="18"/>
                <w:szCs w:val="18"/>
                <w:lang w:eastAsia="en-GB"/>
              </w:rPr>
              <w:t xml:space="preserve">“Exited without graduation” This includes children and caregivers who are lost-to-follow up, re-located, or died and children who aged-out without a graduation plan from PEPFAR OVC program. </w:t>
            </w:r>
          </w:p>
        </w:tc>
      </w:tr>
      <w:tr w:rsidR="00EE2D8F" w:rsidRPr="00BA4E97" w14:paraId="11459DB4" w14:textId="77777777" w:rsidTr="008F55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5" w:type="dxa"/>
          </w:tcPr>
          <w:p w14:paraId="523B8DF9" w14:textId="77777777" w:rsidR="00EE2D8F" w:rsidRPr="00BA4E97" w:rsidRDefault="00EE2D8F" w:rsidP="00545276">
            <w:pPr>
              <w:spacing w:before="0" w:after="0" w:line="240" w:lineRule="auto"/>
              <w:jc w:val="both"/>
              <w:rPr>
                <w:color w:val="595959" w:themeColor="text1" w:themeTint="A6"/>
                <w:sz w:val="18"/>
                <w:szCs w:val="18"/>
                <w:lang w:val="en-GB" w:eastAsia="en-GB"/>
              </w:rPr>
            </w:pPr>
            <w:r w:rsidRPr="00BA4E97">
              <w:rPr>
                <w:color w:val="595959" w:themeColor="text1" w:themeTint="A6"/>
                <w:sz w:val="18"/>
                <w:szCs w:val="18"/>
                <w:lang w:val="en-GB" w:eastAsia="en-GB"/>
              </w:rPr>
              <w:t xml:space="preserve">PEPFAR-support definition: </w:t>
            </w:r>
          </w:p>
          <w:p w14:paraId="186E3533" w14:textId="77777777" w:rsidR="00EE2D8F" w:rsidRPr="00BA4E97" w:rsidRDefault="00EE2D8F" w:rsidP="00545276">
            <w:pPr>
              <w:spacing w:before="0" w:after="0" w:line="240" w:lineRule="auto"/>
              <w:jc w:val="both"/>
              <w:rPr>
                <w:color w:val="595959" w:themeColor="text1" w:themeTint="A6"/>
                <w:sz w:val="18"/>
                <w:szCs w:val="18"/>
                <w:lang w:val="en-GB" w:eastAsia="en-GB"/>
              </w:rPr>
            </w:pPr>
          </w:p>
        </w:tc>
        <w:tc>
          <w:tcPr>
            <w:tcW w:w="8181" w:type="dxa"/>
            <w:gridSpan w:val="4"/>
          </w:tcPr>
          <w:p w14:paraId="20119E19" w14:textId="77777777" w:rsidR="00EE2D8F" w:rsidRPr="00BA4E97" w:rsidRDefault="00EE2D8F" w:rsidP="00545276">
            <w:pPr>
              <w:spacing w:before="0" w:after="0" w:line="240" w:lineRule="auto"/>
              <w:jc w:val="both"/>
              <w:cnfStyle w:val="000000100000" w:firstRow="0" w:lastRow="0" w:firstColumn="0" w:lastColumn="0" w:oddVBand="0" w:evenVBand="0" w:oddHBand="1" w:evenHBand="0" w:firstRowFirstColumn="0" w:firstRowLastColumn="0" w:lastRowFirstColumn="0" w:lastRowLastColumn="0"/>
              <w:rPr>
                <w:color w:val="595959" w:themeColor="text1" w:themeTint="A6"/>
                <w:sz w:val="18"/>
                <w:szCs w:val="18"/>
                <w:lang w:val="en-GB" w:eastAsia="en-GB"/>
              </w:rPr>
            </w:pPr>
            <w:r w:rsidRPr="00BA4E97">
              <w:rPr>
                <w:color w:val="595959" w:themeColor="text1" w:themeTint="A6"/>
                <w:sz w:val="18"/>
                <w:szCs w:val="18"/>
                <w:lang w:val="en-GB" w:eastAsia="en-GB"/>
              </w:rPr>
              <w:t xml:space="preserve">Standard definition of DSD and TA-SDI used. </w:t>
            </w:r>
          </w:p>
          <w:p w14:paraId="5EEAFB06" w14:textId="65FE40D1" w:rsidR="00EE2D8F" w:rsidRPr="00BA4E97" w:rsidRDefault="00EE2D8F" w:rsidP="00545276">
            <w:pPr>
              <w:spacing w:before="0" w:after="0" w:line="240" w:lineRule="auto"/>
              <w:jc w:val="both"/>
              <w:cnfStyle w:val="000000100000" w:firstRow="0" w:lastRow="0" w:firstColumn="0" w:lastColumn="0" w:oddVBand="0" w:evenVBand="0" w:oddHBand="1" w:evenHBand="0" w:firstRowFirstColumn="0" w:firstRowLastColumn="0" w:lastRowFirstColumn="0" w:lastRowLastColumn="0"/>
              <w:rPr>
                <w:color w:val="595959" w:themeColor="text1" w:themeTint="A6"/>
                <w:sz w:val="18"/>
                <w:szCs w:val="18"/>
                <w:lang w:val="en-GB" w:eastAsia="en-GB"/>
              </w:rPr>
            </w:pPr>
            <w:r w:rsidRPr="00BA4E97">
              <w:rPr>
                <w:color w:val="595959" w:themeColor="text1" w:themeTint="A6"/>
                <w:sz w:val="18"/>
                <w:szCs w:val="18"/>
                <w:lang w:val="en-GB" w:eastAsia="en-GB"/>
              </w:rPr>
              <w:t xml:space="preserve">Provision of key staff or commodities for OVC beneficiaries receiving care and support services in the community include: For beneficiaries of OVC services, this can include funding of salaries (partial or full) for staff of the organization delivering the individual, small group or community level activity (e.g., psychosocial support, child protection services, education, etc.) or procurement of critical commodities essential for ongoing service delivery. Partial salary support may include stipends or incentives for </w:t>
            </w:r>
            <w:r w:rsidR="001D47B5" w:rsidRPr="00BA4E97">
              <w:rPr>
                <w:color w:val="595959" w:themeColor="text1" w:themeTint="A6"/>
                <w:sz w:val="18"/>
                <w:szCs w:val="18"/>
                <w:lang w:val="en-GB" w:eastAsia="en-GB"/>
              </w:rPr>
              <w:t>volunteers or</w:t>
            </w:r>
            <w:r w:rsidRPr="00BA4E97">
              <w:rPr>
                <w:color w:val="595959" w:themeColor="text1" w:themeTint="A6"/>
                <w:sz w:val="18"/>
                <w:szCs w:val="18"/>
                <w:lang w:val="en-GB" w:eastAsia="en-GB"/>
              </w:rPr>
              <w:t xml:space="preserve"> paying for transportation of those staff to the point of service delivery. </w:t>
            </w:r>
          </w:p>
          <w:p w14:paraId="66098DA1" w14:textId="77777777" w:rsidR="001D47B5" w:rsidRPr="00BA4E97" w:rsidRDefault="001D47B5" w:rsidP="00545276">
            <w:pPr>
              <w:spacing w:before="0" w:after="0" w:line="240" w:lineRule="auto"/>
              <w:jc w:val="both"/>
              <w:cnfStyle w:val="000000100000" w:firstRow="0" w:lastRow="0" w:firstColumn="0" w:lastColumn="0" w:oddVBand="0" w:evenVBand="0" w:oddHBand="1" w:evenHBand="0" w:firstRowFirstColumn="0" w:firstRowLastColumn="0" w:lastRowFirstColumn="0" w:lastRowLastColumn="0"/>
              <w:rPr>
                <w:color w:val="595959" w:themeColor="text1" w:themeTint="A6"/>
                <w:sz w:val="18"/>
                <w:szCs w:val="18"/>
                <w:lang w:val="en-GB" w:eastAsia="en-GB"/>
              </w:rPr>
            </w:pPr>
          </w:p>
          <w:p w14:paraId="56FBB46D" w14:textId="42516DDB" w:rsidR="00EE2D8F" w:rsidRPr="00BA4E97" w:rsidRDefault="00EE2D8F" w:rsidP="00545276">
            <w:pPr>
              <w:spacing w:before="0" w:after="0" w:line="240" w:lineRule="auto"/>
              <w:jc w:val="both"/>
              <w:cnfStyle w:val="000000100000" w:firstRow="0" w:lastRow="0" w:firstColumn="0" w:lastColumn="0" w:oddVBand="0" w:evenVBand="0" w:oddHBand="1" w:evenHBand="0" w:firstRowFirstColumn="0" w:firstRowLastColumn="0" w:lastRowFirstColumn="0" w:lastRowLastColumn="0"/>
              <w:rPr>
                <w:color w:val="595959" w:themeColor="text1" w:themeTint="A6"/>
                <w:sz w:val="18"/>
                <w:szCs w:val="18"/>
                <w:lang w:val="en-GB" w:eastAsia="en-GB"/>
              </w:rPr>
            </w:pPr>
            <w:r w:rsidRPr="00BA4E97">
              <w:rPr>
                <w:color w:val="595959" w:themeColor="text1" w:themeTint="A6"/>
                <w:sz w:val="18"/>
                <w:szCs w:val="18"/>
                <w:lang w:val="en-GB" w:eastAsia="en-GB"/>
              </w:rPr>
              <w:t xml:space="preserve">For care and support services, ongoing support for OVC service delivery for improvement includes: the development of activity-related curricula, education materials, etc., supportive supervision of volunteers, support for setting quality standards and/or ethical guidelines, and monitoring visits to assess the quality of the activity, including a home visit, a visit to a school to verify a child’s attendance and progress in school or observation of a child’s participation in kids clubs. </w:t>
            </w:r>
          </w:p>
        </w:tc>
      </w:tr>
      <w:tr w:rsidR="00EE2D8F" w:rsidRPr="00BA4E97" w14:paraId="517DD872" w14:textId="77777777" w:rsidTr="008F5594">
        <w:tc>
          <w:tcPr>
            <w:cnfStyle w:val="001000000000" w:firstRow="0" w:lastRow="0" w:firstColumn="1" w:lastColumn="0" w:oddVBand="0" w:evenVBand="0" w:oddHBand="0" w:evenHBand="0" w:firstRowFirstColumn="0" w:firstRowLastColumn="0" w:lastRowFirstColumn="0" w:lastRowLastColumn="0"/>
            <w:tcW w:w="1595" w:type="dxa"/>
          </w:tcPr>
          <w:p w14:paraId="48DF08E4" w14:textId="77777777" w:rsidR="00EE2D8F" w:rsidRPr="00BA4E97" w:rsidRDefault="00EE2D8F" w:rsidP="00545276">
            <w:pPr>
              <w:spacing w:before="0" w:after="0" w:line="240" w:lineRule="auto"/>
              <w:jc w:val="both"/>
              <w:rPr>
                <w:color w:val="595959" w:themeColor="text1" w:themeTint="A6"/>
                <w:sz w:val="18"/>
                <w:szCs w:val="18"/>
                <w:lang w:val="en-GB" w:eastAsia="en-GB"/>
              </w:rPr>
            </w:pPr>
            <w:r w:rsidRPr="00BA4E97">
              <w:rPr>
                <w:color w:val="595959" w:themeColor="text1" w:themeTint="A6"/>
                <w:sz w:val="18"/>
                <w:szCs w:val="18"/>
                <w:lang w:val="en-GB" w:eastAsia="en-GB"/>
              </w:rPr>
              <w:t xml:space="preserve">Guiding narrative questions: </w:t>
            </w:r>
          </w:p>
          <w:p w14:paraId="5702376F" w14:textId="77777777" w:rsidR="00EE2D8F" w:rsidRPr="00BA4E97" w:rsidRDefault="00EE2D8F" w:rsidP="00545276">
            <w:pPr>
              <w:spacing w:before="0" w:after="0" w:line="240" w:lineRule="auto"/>
              <w:jc w:val="both"/>
              <w:rPr>
                <w:color w:val="595959" w:themeColor="text1" w:themeTint="A6"/>
                <w:sz w:val="18"/>
                <w:szCs w:val="18"/>
                <w:lang w:val="en-GB" w:eastAsia="en-GB"/>
              </w:rPr>
            </w:pPr>
          </w:p>
        </w:tc>
        <w:tc>
          <w:tcPr>
            <w:tcW w:w="8181" w:type="dxa"/>
            <w:gridSpan w:val="4"/>
          </w:tcPr>
          <w:p w14:paraId="156D63E6" w14:textId="77777777" w:rsidR="00EE2D8F" w:rsidRPr="00BA4E97" w:rsidRDefault="00EE2D8F" w:rsidP="00545276">
            <w:pPr>
              <w:spacing w:before="0" w:after="0" w:line="240" w:lineRule="auto"/>
              <w:jc w:val="both"/>
              <w:cnfStyle w:val="000000000000" w:firstRow="0" w:lastRow="0" w:firstColumn="0" w:lastColumn="0" w:oddVBand="0" w:evenVBand="0" w:oddHBand="0" w:evenHBand="0" w:firstRowFirstColumn="0" w:firstRowLastColumn="0" w:lastRowFirstColumn="0" w:lastRowLastColumn="0"/>
              <w:rPr>
                <w:color w:val="595959" w:themeColor="text1" w:themeTint="A6"/>
                <w:sz w:val="18"/>
                <w:szCs w:val="18"/>
                <w:lang w:val="en-GB" w:eastAsia="en-GB"/>
              </w:rPr>
            </w:pPr>
            <w:r w:rsidRPr="00BA4E97">
              <w:rPr>
                <w:color w:val="595959" w:themeColor="text1" w:themeTint="A6"/>
                <w:sz w:val="18"/>
                <w:szCs w:val="18"/>
                <w:lang w:val="en-GB" w:eastAsia="en-GB"/>
              </w:rPr>
              <w:t xml:space="preserve">1. What is the total achievement of OVC_SERV for &lt;18 years and total numerator? Please explain partners with highest/lowest performance. </w:t>
            </w:r>
          </w:p>
          <w:p w14:paraId="209E3537" w14:textId="77777777" w:rsidR="00EE2D8F" w:rsidRPr="00BA4E97" w:rsidRDefault="00EE2D8F" w:rsidP="00545276">
            <w:pPr>
              <w:spacing w:before="0" w:after="0" w:line="240" w:lineRule="auto"/>
              <w:jc w:val="both"/>
              <w:cnfStyle w:val="000000000000" w:firstRow="0" w:lastRow="0" w:firstColumn="0" w:lastColumn="0" w:oddVBand="0" w:evenVBand="0" w:oddHBand="0" w:evenHBand="0" w:firstRowFirstColumn="0" w:firstRowLastColumn="0" w:lastRowFirstColumn="0" w:lastRowLastColumn="0"/>
              <w:rPr>
                <w:color w:val="595959" w:themeColor="text1" w:themeTint="A6"/>
                <w:sz w:val="18"/>
                <w:szCs w:val="18"/>
                <w:lang w:val="en-GB" w:eastAsia="en-GB"/>
              </w:rPr>
            </w:pPr>
            <w:r w:rsidRPr="00BA4E97">
              <w:rPr>
                <w:color w:val="595959" w:themeColor="text1" w:themeTint="A6"/>
                <w:sz w:val="18"/>
                <w:szCs w:val="18"/>
                <w:lang w:val="en-GB" w:eastAsia="en-GB"/>
              </w:rPr>
              <w:t xml:space="preserve">2. Please explain results by participation status disaggregate: </w:t>
            </w:r>
          </w:p>
          <w:p w14:paraId="706C3D78" w14:textId="77777777" w:rsidR="00EE2D8F" w:rsidRPr="00BA4E97" w:rsidRDefault="00EE2D8F" w:rsidP="00545276">
            <w:pPr>
              <w:spacing w:before="0" w:after="0" w:line="240" w:lineRule="auto"/>
              <w:jc w:val="both"/>
              <w:cnfStyle w:val="000000000000" w:firstRow="0" w:lastRow="0" w:firstColumn="0" w:lastColumn="0" w:oddVBand="0" w:evenVBand="0" w:oddHBand="0" w:evenHBand="0" w:firstRowFirstColumn="0" w:firstRowLastColumn="0" w:lastRowFirstColumn="0" w:lastRowLastColumn="0"/>
              <w:rPr>
                <w:color w:val="595959" w:themeColor="text1" w:themeTint="A6"/>
                <w:sz w:val="18"/>
                <w:szCs w:val="18"/>
                <w:lang w:val="en-GB" w:eastAsia="en-GB"/>
              </w:rPr>
            </w:pPr>
            <w:r w:rsidRPr="00BA4E97">
              <w:rPr>
                <w:color w:val="595959" w:themeColor="text1" w:themeTint="A6"/>
                <w:sz w:val="18"/>
                <w:szCs w:val="18"/>
                <w:lang w:val="en-GB" w:eastAsia="en-GB"/>
              </w:rPr>
              <w:t xml:space="preserve">a. What criteria do beneficiaries need to achieve in order to graduate? Is that standard across partners in your OU? </w:t>
            </w:r>
          </w:p>
          <w:p w14:paraId="2BB3539D" w14:textId="77777777" w:rsidR="00E75EA7" w:rsidRPr="00BA4E97" w:rsidRDefault="00E75EA7" w:rsidP="00545276">
            <w:pPr>
              <w:spacing w:before="0" w:after="0" w:line="240" w:lineRule="auto"/>
              <w:jc w:val="both"/>
              <w:cnfStyle w:val="000000000000" w:firstRow="0" w:lastRow="0" w:firstColumn="0" w:lastColumn="0" w:oddVBand="0" w:evenVBand="0" w:oddHBand="0" w:evenHBand="0" w:firstRowFirstColumn="0" w:firstRowLastColumn="0" w:lastRowFirstColumn="0" w:lastRowLastColumn="0"/>
              <w:rPr>
                <w:color w:val="595959" w:themeColor="text1" w:themeTint="A6"/>
                <w:sz w:val="18"/>
                <w:szCs w:val="18"/>
                <w:lang w:val="en-GB" w:eastAsia="en-GB"/>
              </w:rPr>
            </w:pPr>
            <w:r w:rsidRPr="00BA4E97">
              <w:rPr>
                <w:color w:val="595959" w:themeColor="text1" w:themeTint="A6"/>
                <w:sz w:val="18"/>
                <w:szCs w:val="18"/>
                <w:lang w:val="en-GB" w:eastAsia="en-GB"/>
              </w:rPr>
              <w:t xml:space="preserve">b. How many beneficiaries exited without graduation? Please explain the reasons for exiting without graduation and try to quantify with percentages if possible. Are there certain partners with higher rates of exiting without graduation? How are you managing this with the partner(s)? </w:t>
            </w:r>
          </w:p>
          <w:p w14:paraId="199B7572" w14:textId="77777777" w:rsidR="00E75EA7" w:rsidRPr="00BA4E97" w:rsidRDefault="00E75EA7" w:rsidP="00545276">
            <w:pPr>
              <w:spacing w:before="0" w:after="0" w:line="240" w:lineRule="auto"/>
              <w:jc w:val="both"/>
              <w:cnfStyle w:val="000000000000" w:firstRow="0" w:lastRow="0" w:firstColumn="0" w:lastColumn="0" w:oddVBand="0" w:evenVBand="0" w:oddHBand="0" w:evenHBand="0" w:firstRowFirstColumn="0" w:firstRowLastColumn="0" w:lastRowFirstColumn="0" w:lastRowLastColumn="0"/>
              <w:rPr>
                <w:color w:val="595959" w:themeColor="text1" w:themeTint="A6"/>
                <w:sz w:val="18"/>
                <w:szCs w:val="18"/>
                <w:lang w:val="en-GB" w:eastAsia="en-GB"/>
              </w:rPr>
            </w:pPr>
            <w:r w:rsidRPr="00BA4E97">
              <w:rPr>
                <w:color w:val="595959" w:themeColor="text1" w:themeTint="A6"/>
                <w:sz w:val="18"/>
                <w:szCs w:val="18"/>
                <w:lang w:val="en-GB" w:eastAsia="en-GB"/>
              </w:rPr>
              <w:t xml:space="preserve">c. How many beneficiaries were transitioned? To whom (e.g., other NGOs, government support, etc.). Where were beneficiaries transferred? Please provide disaggregates for beneficiaries transferred to specific sources of support. </w:t>
            </w:r>
          </w:p>
          <w:p w14:paraId="0B1576DE" w14:textId="3AB7FF6C" w:rsidR="00EE2D8F" w:rsidRPr="00BA4E97" w:rsidRDefault="00E75EA7" w:rsidP="00545276">
            <w:pPr>
              <w:spacing w:before="0" w:after="0" w:line="240" w:lineRule="auto"/>
              <w:jc w:val="both"/>
              <w:cnfStyle w:val="000000000000" w:firstRow="0" w:lastRow="0" w:firstColumn="0" w:lastColumn="0" w:oddVBand="0" w:evenVBand="0" w:oddHBand="0" w:evenHBand="0" w:firstRowFirstColumn="0" w:firstRowLastColumn="0" w:lastRowFirstColumn="0" w:lastRowLastColumn="0"/>
              <w:rPr>
                <w:color w:val="595959" w:themeColor="text1" w:themeTint="A6"/>
                <w:sz w:val="18"/>
                <w:szCs w:val="18"/>
                <w:lang w:val="en-GB" w:eastAsia="en-GB"/>
              </w:rPr>
            </w:pPr>
            <w:r w:rsidRPr="00BA4E97">
              <w:rPr>
                <w:color w:val="595959" w:themeColor="text1" w:themeTint="A6"/>
                <w:sz w:val="18"/>
                <w:szCs w:val="18"/>
                <w:lang w:val="en-GB" w:eastAsia="en-GB"/>
              </w:rPr>
              <w:t>d. Of those who are reported to be active, what percentage is newly enrolled? Any re-enrol</w:t>
            </w:r>
            <w:r w:rsidR="001A369D">
              <w:rPr>
                <w:color w:val="595959" w:themeColor="text1" w:themeTint="A6"/>
                <w:sz w:val="18"/>
                <w:szCs w:val="18"/>
                <w:lang w:val="en-GB" w:eastAsia="en-GB"/>
              </w:rPr>
              <w:t>l</w:t>
            </w:r>
            <w:r w:rsidRPr="00BA4E97">
              <w:rPr>
                <w:color w:val="595959" w:themeColor="text1" w:themeTint="A6"/>
                <w:sz w:val="18"/>
                <w:szCs w:val="18"/>
                <w:lang w:val="en-GB" w:eastAsia="en-GB"/>
              </w:rPr>
              <w:t xml:space="preserve">ments of those LTFU? If yes, how many? Are any partners especially good at finding and re-enrolling those LTFU? </w:t>
            </w:r>
          </w:p>
        </w:tc>
      </w:tr>
    </w:tbl>
    <w:p w14:paraId="3F2A86A9" w14:textId="77777777" w:rsidR="00BA4E97" w:rsidRDefault="00BA4E97">
      <w:pPr>
        <w:spacing w:before="0" w:after="0" w:line="240" w:lineRule="auto"/>
      </w:pPr>
    </w:p>
    <w:p w14:paraId="1AB84593" w14:textId="77777777" w:rsidR="00BA4E97" w:rsidRDefault="00BA4E97">
      <w:pPr>
        <w:spacing w:before="0" w:after="0" w:line="240" w:lineRule="auto"/>
      </w:pPr>
    </w:p>
    <w:p w14:paraId="2220A4B8" w14:textId="77777777" w:rsidR="00BA4E97" w:rsidRDefault="00BA4E97">
      <w:pPr>
        <w:spacing w:before="0" w:after="0" w:line="240" w:lineRule="auto"/>
      </w:pPr>
    </w:p>
    <w:p w14:paraId="35C776F6" w14:textId="77777777" w:rsidR="00BA4E97" w:rsidRDefault="00BA4E97">
      <w:pPr>
        <w:spacing w:before="0" w:after="0" w:line="240" w:lineRule="auto"/>
      </w:pPr>
    </w:p>
    <w:p w14:paraId="36B6D074" w14:textId="3097BE69" w:rsidR="00E75EA7" w:rsidRDefault="00BA4E97" w:rsidP="00BA4E97">
      <w:pPr>
        <w:pStyle w:val="Caption"/>
      </w:pPr>
      <w:bookmarkStart w:id="365" w:name="_Ref521362598"/>
      <w:bookmarkStart w:id="366" w:name="_Toc525931032"/>
      <w:r>
        <w:lastRenderedPageBreak/>
        <w:t xml:space="preserve">Table </w:t>
      </w:r>
      <w:r w:rsidR="00833952">
        <w:rPr>
          <w:noProof/>
        </w:rPr>
        <w:fldChar w:fldCharType="begin"/>
      </w:r>
      <w:r w:rsidR="00833952">
        <w:rPr>
          <w:noProof/>
        </w:rPr>
        <w:instrText xml:space="preserve"> SEQ Table \* ARABIC </w:instrText>
      </w:r>
      <w:r w:rsidR="00833952">
        <w:rPr>
          <w:noProof/>
        </w:rPr>
        <w:fldChar w:fldCharType="separate"/>
      </w:r>
      <w:r w:rsidR="00C66CA7">
        <w:rPr>
          <w:noProof/>
        </w:rPr>
        <w:t>20</w:t>
      </w:r>
      <w:r w:rsidR="00833952">
        <w:rPr>
          <w:noProof/>
        </w:rPr>
        <w:fldChar w:fldCharType="end"/>
      </w:r>
      <w:bookmarkEnd w:id="365"/>
      <w:r>
        <w:t>: Performance Indicator Reference Sheet for OVC_HIVSTAT</w:t>
      </w:r>
      <w:bookmarkEnd w:id="366"/>
    </w:p>
    <w:tbl>
      <w:tblPr>
        <w:tblStyle w:val="ListTable7Colorful-Accent1"/>
        <w:tblW w:w="5000" w:type="pct"/>
        <w:tblLook w:val="04A0" w:firstRow="1" w:lastRow="0" w:firstColumn="1" w:lastColumn="0" w:noHBand="0" w:noVBand="1"/>
      </w:tblPr>
      <w:tblGrid>
        <w:gridCol w:w="2178"/>
        <w:gridCol w:w="2220"/>
        <w:gridCol w:w="726"/>
        <w:gridCol w:w="1494"/>
        <w:gridCol w:w="2732"/>
      </w:tblGrid>
      <w:tr w:rsidR="004F5E94" w:rsidRPr="00DF2B5B" w14:paraId="4A83D821" w14:textId="77777777" w:rsidTr="00DF0CE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5000" w:type="pct"/>
            <w:gridSpan w:val="5"/>
            <w:tcBorders>
              <w:top w:val="single" w:sz="4" w:space="0" w:color="auto"/>
              <w:left w:val="single" w:sz="4" w:space="0" w:color="auto"/>
              <w:bottom w:val="single" w:sz="4" w:space="0" w:color="auto"/>
              <w:right w:val="single" w:sz="4" w:space="0" w:color="auto"/>
            </w:tcBorders>
            <w:shd w:val="clear" w:color="auto" w:fill="002060"/>
          </w:tcPr>
          <w:p w14:paraId="43706948" w14:textId="2EB810D5" w:rsidR="004F5E94" w:rsidRPr="00DF2B5B" w:rsidRDefault="004F5E94" w:rsidP="007E014D">
            <w:pPr>
              <w:numPr>
                <w:ilvl w:val="1"/>
                <w:numId w:val="0"/>
              </w:numPr>
              <w:spacing w:after="0" w:line="240" w:lineRule="auto"/>
              <w:jc w:val="both"/>
              <w:outlineLvl w:val="1"/>
              <w:rPr>
                <w:b/>
                <w:bCs/>
                <w:caps/>
                <w:color w:val="auto"/>
                <w:sz w:val="18"/>
                <w:szCs w:val="18"/>
              </w:rPr>
            </w:pPr>
            <w:r w:rsidRPr="00DF0CEB">
              <w:rPr>
                <w:rFonts w:cs="Calibri"/>
                <w:b/>
                <w:bCs/>
                <w:color w:val="FFFFFF" w:themeColor="background1"/>
                <w:sz w:val="18"/>
                <w:szCs w:val="18"/>
              </w:rPr>
              <w:t>OVC_HIVSTAT</w:t>
            </w:r>
          </w:p>
        </w:tc>
      </w:tr>
      <w:tr w:rsidR="004F5E94" w:rsidRPr="00DF2B5B" w14:paraId="3E13F06B" w14:textId="77777777" w:rsidTr="007C3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pct"/>
            <w:tcBorders>
              <w:top w:val="single" w:sz="4" w:space="0" w:color="auto"/>
              <w:left w:val="single" w:sz="4" w:space="0" w:color="auto"/>
              <w:bottom w:val="single" w:sz="4" w:space="0" w:color="auto"/>
              <w:right w:val="single" w:sz="4" w:space="0" w:color="auto"/>
            </w:tcBorders>
          </w:tcPr>
          <w:p w14:paraId="3F07562F" w14:textId="2A332C4C" w:rsidR="004F5E94" w:rsidRPr="00DF2B5B" w:rsidRDefault="004F5E94" w:rsidP="00605F2C">
            <w:pPr>
              <w:numPr>
                <w:ilvl w:val="1"/>
                <w:numId w:val="0"/>
              </w:numPr>
              <w:spacing w:after="0" w:line="240" w:lineRule="auto"/>
              <w:jc w:val="both"/>
              <w:outlineLvl w:val="1"/>
              <w:rPr>
                <w:rFonts w:eastAsiaTheme="minorEastAsia"/>
                <w:i w:val="0"/>
                <w:iCs w:val="0"/>
                <w:color w:val="595959" w:themeColor="text1" w:themeTint="A6"/>
                <w:sz w:val="18"/>
                <w:szCs w:val="18"/>
                <w:lang w:val="en-GB" w:eastAsia="en-GB"/>
              </w:rPr>
            </w:pPr>
            <w:r w:rsidRPr="00DF2B5B">
              <w:rPr>
                <w:rFonts w:eastAsiaTheme="minorEastAsia"/>
                <w:i w:val="0"/>
                <w:iCs w:val="0"/>
                <w:color w:val="595959" w:themeColor="text1" w:themeTint="A6"/>
                <w:sz w:val="18"/>
                <w:szCs w:val="18"/>
                <w:lang w:val="en-GB" w:eastAsia="en-GB"/>
              </w:rPr>
              <w:t>Description:</w:t>
            </w:r>
          </w:p>
        </w:tc>
        <w:tc>
          <w:tcPr>
            <w:tcW w:w="3835" w:type="pct"/>
            <w:gridSpan w:val="4"/>
            <w:tcBorders>
              <w:top w:val="single" w:sz="4" w:space="0" w:color="auto"/>
              <w:left w:val="single" w:sz="4" w:space="0" w:color="auto"/>
              <w:bottom w:val="single" w:sz="4" w:space="0" w:color="auto"/>
              <w:right w:val="single" w:sz="4" w:space="0" w:color="auto"/>
            </w:tcBorders>
          </w:tcPr>
          <w:p w14:paraId="782BA989" w14:textId="59626A85" w:rsidR="004F5E94" w:rsidRPr="00DF2B5B" w:rsidRDefault="004F5E94" w:rsidP="00605F2C">
            <w:pPr>
              <w:numPr>
                <w:ilvl w:val="1"/>
                <w:numId w:val="0"/>
              </w:numPr>
              <w:spacing w:after="0" w:line="240" w:lineRule="auto"/>
              <w:jc w:val="both"/>
              <w:outlineLvl w:val="1"/>
              <w:cnfStyle w:val="000000100000" w:firstRow="0" w:lastRow="0" w:firstColumn="0" w:lastColumn="0" w:oddVBand="0" w:evenVBand="0" w:oddHBand="1" w:evenHBand="0" w:firstRowFirstColumn="0" w:firstRowLastColumn="0" w:lastRowFirstColumn="0" w:lastRowLastColumn="0"/>
              <w:rPr>
                <w:color w:val="595959" w:themeColor="text1" w:themeTint="A6"/>
                <w:sz w:val="18"/>
                <w:szCs w:val="18"/>
                <w:lang w:val="en-GB" w:eastAsia="en-GB"/>
              </w:rPr>
            </w:pPr>
            <w:r w:rsidRPr="00DF2B5B">
              <w:rPr>
                <w:color w:val="595959" w:themeColor="text1" w:themeTint="A6"/>
                <w:sz w:val="18"/>
                <w:szCs w:val="18"/>
                <w:lang w:val="en-GB" w:eastAsia="en-GB"/>
              </w:rPr>
              <w:t>Percentage of orphans and vulnerable children (&lt;18 years old) with HIV status reported to implementing partner (including report of no status).</w:t>
            </w:r>
          </w:p>
        </w:tc>
      </w:tr>
      <w:tr w:rsidR="004F5E94" w:rsidRPr="00DF2B5B" w14:paraId="7AC3F828" w14:textId="77777777" w:rsidTr="007C3E5F">
        <w:tc>
          <w:tcPr>
            <w:cnfStyle w:val="001000000000" w:firstRow="0" w:lastRow="0" w:firstColumn="1" w:lastColumn="0" w:oddVBand="0" w:evenVBand="0" w:oddHBand="0" w:evenHBand="0" w:firstRowFirstColumn="0" w:firstRowLastColumn="0" w:lastRowFirstColumn="0" w:lastRowLastColumn="0"/>
            <w:tcW w:w="1165" w:type="pct"/>
            <w:tcBorders>
              <w:top w:val="single" w:sz="4" w:space="0" w:color="auto"/>
              <w:left w:val="single" w:sz="4" w:space="0" w:color="auto"/>
              <w:bottom w:val="single" w:sz="4" w:space="0" w:color="auto"/>
              <w:right w:val="single" w:sz="4" w:space="0" w:color="auto"/>
            </w:tcBorders>
          </w:tcPr>
          <w:p w14:paraId="1DFB1842" w14:textId="7B747604" w:rsidR="004F5E94" w:rsidRPr="00DF2B5B" w:rsidRDefault="004F5E94" w:rsidP="00605F2C">
            <w:pPr>
              <w:numPr>
                <w:ilvl w:val="1"/>
                <w:numId w:val="0"/>
              </w:numPr>
              <w:spacing w:after="0" w:line="240" w:lineRule="auto"/>
              <w:jc w:val="both"/>
              <w:outlineLvl w:val="1"/>
              <w:rPr>
                <w:rFonts w:eastAsiaTheme="minorEastAsia"/>
                <w:i w:val="0"/>
                <w:iCs w:val="0"/>
                <w:color w:val="595959" w:themeColor="text1" w:themeTint="A6"/>
                <w:sz w:val="18"/>
                <w:szCs w:val="18"/>
                <w:lang w:val="en-GB" w:eastAsia="en-GB"/>
              </w:rPr>
            </w:pPr>
            <w:r w:rsidRPr="00DF2B5B">
              <w:rPr>
                <w:rFonts w:eastAsiaTheme="minorEastAsia"/>
                <w:i w:val="0"/>
                <w:iCs w:val="0"/>
                <w:color w:val="595959" w:themeColor="text1" w:themeTint="A6"/>
                <w:sz w:val="18"/>
                <w:szCs w:val="18"/>
                <w:lang w:val="en-GB" w:eastAsia="en-GB"/>
              </w:rPr>
              <w:t>Numerator:</w:t>
            </w:r>
          </w:p>
        </w:tc>
        <w:tc>
          <w:tcPr>
            <w:tcW w:w="1575" w:type="pct"/>
            <w:gridSpan w:val="2"/>
            <w:tcBorders>
              <w:top w:val="single" w:sz="4" w:space="0" w:color="auto"/>
              <w:left w:val="single" w:sz="4" w:space="0" w:color="auto"/>
              <w:bottom w:val="single" w:sz="4" w:space="0" w:color="auto"/>
              <w:right w:val="single" w:sz="4" w:space="0" w:color="auto"/>
            </w:tcBorders>
          </w:tcPr>
          <w:p w14:paraId="44DE5838" w14:textId="0AD62829" w:rsidR="004F5E94" w:rsidRPr="00DF2B5B" w:rsidRDefault="004F5E94" w:rsidP="00605F2C">
            <w:pPr>
              <w:numPr>
                <w:ilvl w:val="1"/>
                <w:numId w:val="0"/>
              </w:numPr>
              <w:spacing w:after="0" w:line="240" w:lineRule="auto"/>
              <w:jc w:val="both"/>
              <w:outlineLvl w:val="1"/>
              <w:cnfStyle w:val="000000000000" w:firstRow="0" w:lastRow="0" w:firstColumn="0" w:lastColumn="0" w:oddVBand="0" w:evenVBand="0" w:oddHBand="0" w:evenHBand="0" w:firstRowFirstColumn="0" w:firstRowLastColumn="0" w:lastRowFirstColumn="0" w:lastRowLastColumn="0"/>
              <w:rPr>
                <w:color w:val="595959" w:themeColor="text1" w:themeTint="A6"/>
                <w:sz w:val="18"/>
                <w:szCs w:val="18"/>
                <w:lang w:val="en-GB" w:eastAsia="en-GB"/>
              </w:rPr>
            </w:pPr>
            <w:r w:rsidRPr="00DF2B5B">
              <w:rPr>
                <w:color w:val="595959" w:themeColor="text1" w:themeTint="A6"/>
                <w:sz w:val="18"/>
                <w:szCs w:val="18"/>
                <w:lang w:val="en-GB" w:eastAsia="en-GB"/>
              </w:rPr>
              <w:t>Number of orphans and vulnerable children (&lt;18 years old) with HIV status reported to implementing partner, disaggregated by status type.</w:t>
            </w:r>
          </w:p>
        </w:tc>
        <w:tc>
          <w:tcPr>
            <w:tcW w:w="2260" w:type="pct"/>
            <w:gridSpan w:val="2"/>
            <w:tcBorders>
              <w:top w:val="single" w:sz="4" w:space="0" w:color="auto"/>
              <w:left w:val="single" w:sz="4" w:space="0" w:color="auto"/>
              <w:bottom w:val="single" w:sz="4" w:space="0" w:color="auto"/>
              <w:right w:val="single" w:sz="4" w:space="0" w:color="auto"/>
            </w:tcBorders>
          </w:tcPr>
          <w:p w14:paraId="20EB37AF" w14:textId="517891FC" w:rsidR="004F5E94" w:rsidRPr="00DF2B5B" w:rsidRDefault="004F5E94" w:rsidP="00605F2C">
            <w:pPr>
              <w:numPr>
                <w:ilvl w:val="1"/>
                <w:numId w:val="0"/>
              </w:numPr>
              <w:spacing w:after="0" w:line="240" w:lineRule="auto"/>
              <w:jc w:val="both"/>
              <w:outlineLvl w:val="1"/>
              <w:cnfStyle w:val="000000000000" w:firstRow="0" w:lastRow="0" w:firstColumn="0" w:lastColumn="0" w:oddVBand="0" w:evenVBand="0" w:oddHBand="0" w:evenHBand="0" w:firstRowFirstColumn="0" w:firstRowLastColumn="0" w:lastRowFirstColumn="0" w:lastRowLastColumn="0"/>
              <w:rPr>
                <w:color w:val="595959" w:themeColor="text1" w:themeTint="A6"/>
                <w:sz w:val="18"/>
                <w:szCs w:val="18"/>
                <w:lang w:val="en-GB" w:eastAsia="en-GB"/>
              </w:rPr>
            </w:pPr>
            <w:r w:rsidRPr="00DF2B5B">
              <w:rPr>
                <w:color w:val="595959" w:themeColor="text1" w:themeTint="A6"/>
                <w:sz w:val="18"/>
                <w:szCs w:val="18"/>
                <w:lang w:val="en-GB" w:eastAsia="en-GB"/>
              </w:rPr>
              <w:t xml:space="preserve">Data sources for this indicator include HIV test results that are self-reported by OVC (or their caregivers), results of HIV Risk Assessments conducted by implementing partners, registers, referral forms, client records, or other confidential case management and program monitoring tools that track those in treatment and care. </w:t>
            </w:r>
          </w:p>
        </w:tc>
      </w:tr>
      <w:tr w:rsidR="004F5E94" w:rsidRPr="00DF2B5B" w14:paraId="6C1D4689" w14:textId="77777777" w:rsidTr="007C3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pct"/>
            <w:tcBorders>
              <w:top w:val="single" w:sz="4" w:space="0" w:color="auto"/>
              <w:left w:val="single" w:sz="4" w:space="0" w:color="auto"/>
              <w:bottom w:val="single" w:sz="4" w:space="0" w:color="auto"/>
              <w:right w:val="single" w:sz="4" w:space="0" w:color="auto"/>
            </w:tcBorders>
          </w:tcPr>
          <w:p w14:paraId="4B141097" w14:textId="3BD78F27" w:rsidR="004F5E94" w:rsidRPr="00DF2B5B" w:rsidRDefault="004F5E94" w:rsidP="00605F2C">
            <w:pPr>
              <w:numPr>
                <w:ilvl w:val="1"/>
                <w:numId w:val="0"/>
              </w:numPr>
              <w:spacing w:after="0" w:line="240" w:lineRule="auto"/>
              <w:jc w:val="both"/>
              <w:outlineLvl w:val="1"/>
              <w:rPr>
                <w:rFonts w:eastAsiaTheme="minorEastAsia"/>
                <w:i w:val="0"/>
                <w:iCs w:val="0"/>
                <w:color w:val="595959" w:themeColor="text1" w:themeTint="A6"/>
                <w:sz w:val="18"/>
                <w:szCs w:val="18"/>
                <w:lang w:val="en-GB" w:eastAsia="en-GB"/>
              </w:rPr>
            </w:pPr>
            <w:r w:rsidRPr="00DF2B5B">
              <w:rPr>
                <w:rFonts w:eastAsiaTheme="minorEastAsia"/>
                <w:i w:val="0"/>
                <w:iCs w:val="0"/>
                <w:color w:val="595959" w:themeColor="text1" w:themeTint="A6"/>
                <w:sz w:val="18"/>
                <w:szCs w:val="18"/>
                <w:lang w:val="en-GB" w:eastAsia="en-GB"/>
              </w:rPr>
              <w:t xml:space="preserve">Denominator: </w:t>
            </w:r>
          </w:p>
        </w:tc>
        <w:tc>
          <w:tcPr>
            <w:tcW w:w="1575" w:type="pct"/>
            <w:gridSpan w:val="2"/>
            <w:tcBorders>
              <w:top w:val="single" w:sz="4" w:space="0" w:color="auto"/>
              <w:left w:val="single" w:sz="4" w:space="0" w:color="auto"/>
              <w:bottom w:val="single" w:sz="4" w:space="0" w:color="auto"/>
              <w:right w:val="single" w:sz="4" w:space="0" w:color="auto"/>
            </w:tcBorders>
          </w:tcPr>
          <w:p w14:paraId="5BCD46A6" w14:textId="579BB0D8" w:rsidR="004F5E94" w:rsidRPr="00DF2B5B" w:rsidRDefault="004F5E94" w:rsidP="00605F2C">
            <w:pPr>
              <w:numPr>
                <w:ilvl w:val="1"/>
                <w:numId w:val="0"/>
              </w:numPr>
              <w:spacing w:after="0" w:line="240" w:lineRule="auto"/>
              <w:jc w:val="both"/>
              <w:outlineLvl w:val="1"/>
              <w:cnfStyle w:val="000000100000" w:firstRow="0" w:lastRow="0" w:firstColumn="0" w:lastColumn="0" w:oddVBand="0" w:evenVBand="0" w:oddHBand="1" w:evenHBand="0" w:firstRowFirstColumn="0" w:firstRowLastColumn="0" w:lastRowFirstColumn="0" w:lastRowLastColumn="0"/>
              <w:rPr>
                <w:color w:val="595959" w:themeColor="text1" w:themeTint="A6"/>
                <w:sz w:val="18"/>
                <w:szCs w:val="18"/>
                <w:lang w:val="en-GB" w:eastAsia="en-GB"/>
              </w:rPr>
            </w:pPr>
            <w:r w:rsidRPr="00DF2B5B">
              <w:rPr>
                <w:color w:val="595959" w:themeColor="text1" w:themeTint="A6"/>
                <w:sz w:val="18"/>
                <w:szCs w:val="18"/>
                <w:lang w:val="en-GB" w:eastAsia="en-GB"/>
              </w:rPr>
              <w:t xml:space="preserve">Number of orphans and vulnerable children reported under OVC_SERV (&lt;18 years old) </w:t>
            </w:r>
          </w:p>
        </w:tc>
        <w:tc>
          <w:tcPr>
            <w:tcW w:w="2260" w:type="pct"/>
            <w:gridSpan w:val="2"/>
            <w:tcBorders>
              <w:top w:val="single" w:sz="4" w:space="0" w:color="auto"/>
              <w:left w:val="single" w:sz="4" w:space="0" w:color="auto"/>
              <w:bottom w:val="single" w:sz="4" w:space="0" w:color="auto"/>
              <w:right w:val="single" w:sz="4" w:space="0" w:color="auto"/>
            </w:tcBorders>
          </w:tcPr>
          <w:p w14:paraId="6D1C2751" w14:textId="0ADC3AF8" w:rsidR="004F5E94" w:rsidRPr="00DF2B5B" w:rsidRDefault="004F5E94" w:rsidP="00605F2C">
            <w:pPr>
              <w:numPr>
                <w:ilvl w:val="1"/>
                <w:numId w:val="0"/>
              </w:numPr>
              <w:spacing w:after="0" w:line="240" w:lineRule="auto"/>
              <w:jc w:val="both"/>
              <w:outlineLvl w:val="1"/>
              <w:cnfStyle w:val="000000100000" w:firstRow="0" w:lastRow="0" w:firstColumn="0" w:lastColumn="0" w:oddVBand="0" w:evenVBand="0" w:oddHBand="1" w:evenHBand="0" w:firstRowFirstColumn="0" w:firstRowLastColumn="0" w:lastRowFirstColumn="0" w:lastRowLastColumn="0"/>
              <w:rPr>
                <w:color w:val="595959" w:themeColor="text1" w:themeTint="A6"/>
                <w:sz w:val="18"/>
                <w:szCs w:val="18"/>
                <w:lang w:val="en-GB" w:eastAsia="en-GB"/>
              </w:rPr>
            </w:pPr>
            <w:r w:rsidRPr="00DF2B5B">
              <w:rPr>
                <w:color w:val="595959" w:themeColor="text1" w:themeTint="A6"/>
                <w:sz w:val="18"/>
                <w:szCs w:val="18"/>
                <w:lang w:val="en-GB" w:eastAsia="en-GB"/>
              </w:rPr>
              <w:t xml:space="preserve">Denominator is not collected again, as part of this indicator but is collected under the indicator OVC_SERV. </w:t>
            </w:r>
          </w:p>
        </w:tc>
      </w:tr>
      <w:tr w:rsidR="004F5E94" w:rsidRPr="00DF2B5B" w14:paraId="113C2562" w14:textId="77777777" w:rsidTr="007C3E5F">
        <w:tc>
          <w:tcPr>
            <w:cnfStyle w:val="001000000000" w:firstRow="0" w:lastRow="0" w:firstColumn="1" w:lastColumn="0" w:oddVBand="0" w:evenVBand="0" w:oddHBand="0" w:evenHBand="0" w:firstRowFirstColumn="0" w:firstRowLastColumn="0" w:lastRowFirstColumn="0" w:lastRowLastColumn="0"/>
            <w:tcW w:w="1165" w:type="pct"/>
            <w:tcBorders>
              <w:top w:val="single" w:sz="4" w:space="0" w:color="auto"/>
              <w:left w:val="single" w:sz="4" w:space="0" w:color="auto"/>
              <w:bottom w:val="single" w:sz="4" w:space="0" w:color="auto"/>
              <w:right w:val="single" w:sz="4" w:space="0" w:color="auto"/>
            </w:tcBorders>
          </w:tcPr>
          <w:p w14:paraId="3A27D634" w14:textId="18CB1CDB" w:rsidR="004F5E94" w:rsidRPr="00DF2B5B" w:rsidRDefault="004F5E94" w:rsidP="00605F2C">
            <w:pPr>
              <w:numPr>
                <w:ilvl w:val="1"/>
                <w:numId w:val="0"/>
              </w:numPr>
              <w:spacing w:after="0" w:line="240" w:lineRule="auto"/>
              <w:jc w:val="both"/>
              <w:outlineLvl w:val="1"/>
              <w:rPr>
                <w:rFonts w:eastAsiaTheme="minorEastAsia"/>
                <w:i w:val="0"/>
                <w:iCs w:val="0"/>
                <w:color w:val="595959" w:themeColor="text1" w:themeTint="A6"/>
                <w:sz w:val="18"/>
                <w:szCs w:val="18"/>
                <w:lang w:val="en-GB" w:eastAsia="en-GB"/>
              </w:rPr>
            </w:pPr>
            <w:r w:rsidRPr="00DF2B5B">
              <w:rPr>
                <w:rFonts w:eastAsiaTheme="minorEastAsia"/>
                <w:i w:val="0"/>
                <w:iCs w:val="0"/>
                <w:color w:val="595959" w:themeColor="text1" w:themeTint="A6"/>
                <w:sz w:val="18"/>
                <w:szCs w:val="18"/>
                <w:lang w:val="en-GB" w:eastAsia="en-GB"/>
              </w:rPr>
              <w:t>Changes in indicator:</w:t>
            </w:r>
          </w:p>
        </w:tc>
        <w:tc>
          <w:tcPr>
            <w:tcW w:w="3835" w:type="pct"/>
            <w:gridSpan w:val="4"/>
            <w:tcBorders>
              <w:top w:val="single" w:sz="4" w:space="0" w:color="auto"/>
              <w:left w:val="single" w:sz="4" w:space="0" w:color="auto"/>
              <w:bottom w:val="single" w:sz="4" w:space="0" w:color="auto"/>
              <w:right w:val="single" w:sz="4" w:space="0" w:color="auto"/>
            </w:tcBorders>
          </w:tcPr>
          <w:p w14:paraId="3CF8009C" w14:textId="306D213D" w:rsidR="004F5E94" w:rsidRPr="00DF2B5B" w:rsidRDefault="004F5E94" w:rsidP="00605F2C">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color w:val="595959" w:themeColor="text1" w:themeTint="A6"/>
                <w:sz w:val="18"/>
                <w:szCs w:val="18"/>
                <w:lang w:val="en-GB" w:eastAsia="en-GB"/>
              </w:rPr>
            </w:pPr>
            <w:r w:rsidRPr="00DF2B5B">
              <w:rPr>
                <w:color w:val="595959" w:themeColor="text1" w:themeTint="A6"/>
                <w:sz w:val="18"/>
                <w:szCs w:val="18"/>
                <w:lang w:val="en-GB" w:eastAsia="en-GB"/>
              </w:rPr>
              <w:t xml:space="preserve">• This indicator formerly called OVC_ACC (MER 1.0) and OVC_KNOWNSTAT (in the original MER 2.0 target setting documentation guidance) was changed to OVC_HIVSTAT to reflect that HIV status is self- reported to the implementing partner by the OVC or OVC caregiver (MER 1.0 to MER 2.0). </w:t>
            </w:r>
          </w:p>
        </w:tc>
      </w:tr>
      <w:tr w:rsidR="004F5E94" w:rsidRPr="00DF2B5B" w14:paraId="7ABD8A96" w14:textId="77777777" w:rsidTr="002F31FD">
        <w:trPr>
          <w:cnfStyle w:val="000000100000" w:firstRow="0" w:lastRow="0" w:firstColumn="0" w:lastColumn="0" w:oddVBand="0" w:evenVBand="0" w:oddHBand="1" w:evenHBand="0" w:firstRowFirstColumn="0" w:firstRowLastColumn="0" w:lastRowFirstColumn="0" w:lastRowLastColumn="0"/>
          <w:trHeight w:val="2542"/>
        </w:trPr>
        <w:tc>
          <w:tcPr>
            <w:cnfStyle w:val="001000000000" w:firstRow="0" w:lastRow="0" w:firstColumn="1" w:lastColumn="0" w:oddVBand="0" w:evenVBand="0" w:oddHBand="0" w:evenHBand="0" w:firstRowFirstColumn="0" w:firstRowLastColumn="0" w:lastRowFirstColumn="0" w:lastRowLastColumn="0"/>
            <w:tcW w:w="1165" w:type="pct"/>
            <w:tcBorders>
              <w:top w:val="single" w:sz="4" w:space="0" w:color="auto"/>
              <w:left w:val="single" w:sz="4" w:space="0" w:color="auto"/>
              <w:bottom w:val="single" w:sz="4" w:space="0" w:color="auto"/>
              <w:right w:val="single" w:sz="4" w:space="0" w:color="auto"/>
            </w:tcBorders>
          </w:tcPr>
          <w:p w14:paraId="4B72E9BB" w14:textId="57465221" w:rsidR="004F5E94" w:rsidRPr="00DF2B5B" w:rsidRDefault="004F5E94" w:rsidP="00605F2C">
            <w:pPr>
              <w:numPr>
                <w:ilvl w:val="1"/>
                <w:numId w:val="0"/>
              </w:numPr>
              <w:spacing w:after="0" w:line="240" w:lineRule="auto"/>
              <w:jc w:val="both"/>
              <w:outlineLvl w:val="1"/>
              <w:rPr>
                <w:rFonts w:eastAsiaTheme="minorEastAsia"/>
                <w:i w:val="0"/>
                <w:iCs w:val="0"/>
                <w:color w:val="595959" w:themeColor="text1" w:themeTint="A6"/>
                <w:sz w:val="18"/>
                <w:szCs w:val="18"/>
                <w:lang w:val="en-GB" w:eastAsia="en-GB"/>
              </w:rPr>
            </w:pPr>
            <w:r w:rsidRPr="00DF2B5B">
              <w:rPr>
                <w:rFonts w:eastAsiaTheme="minorEastAsia"/>
                <w:i w:val="0"/>
                <w:iCs w:val="0"/>
                <w:color w:val="595959" w:themeColor="text1" w:themeTint="A6"/>
                <w:sz w:val="18"/>
                <w:szCs w:val="18"/>
                <w:lang w:val="en-GB" w:eastAsia="en-GB"/>
              </w:rPr>
              <w:t>How to use:</w:t>
            </w:r>
          </w:p>
        </w:tc>
        <w:tc>
          <w:tcPr>
            <w:tcW w:w="3835" w:type="pct"/>
            <w:gridSpan w:val="4"/>
            <w:tcBorders>
              <w:top w:val="single" w:sz="4" w:space="0" w:color="auto"/>
              <w:left w:val="single" w:sz="4" w:space="0" w:color="auto"/>
              <w:bottom w:val="single" w:sz="4" w:space="0" w:color="auto"/>
              <w:right w:val="single" w:sz="4" w:space="0" w:color="auto"/>
            </w:tcBorders>
          </w:tcPr>
          <w:tbl>
            <w:tblPr>
              <w:tblW w:w="0" w:type="auto"/>
              <w:tblBorders>
                <w:top w:val="nil"/>
                <w:left w:val="nil"/>
                <w:bottom w:val="nil"/>
                <w:right w:val="nil"/>
              </w:tblBorders>
              <w:tblLook w:val="0000" w:firstRow="0" w:lastRow="0" w:firstColumn="0" w:lastColumn="0" w:noHBand="0" w:noVBand="0"/>
            </w:tblPr>
            <w:tblGrid>
              <w:gridCol w:w="6956"/>
            </w:tblGrid>
            <w:tr w:rsidR="004F5E94" w:rsidRPr="00DF2B5B" w14:paraId="5A1B6161" w14:textId="77777777">
              <w:trPr>
                <w:trHeight w:val="3883"/>
              </w:trPr>
              <w:tc>
                <w:tcPr>
                  <w:tcW w:w="0" w:type="auto"/>
                </w:tcPr>
                <w:p w14:paraId="40CF31D6" w14:textId="77777777" w:rsidR="00C5360E" w:rsidRPr="00DF2B5B" w:rsidRDefault="004F5E94" w:rsidP="007E014D">
                  <w:pPr>
                    <w:autoSpaceDE w:val="0"/>
                    <w:autoSpaceDN w:val="0"/>
                    <w:adjustRightInd w:val="0"/>
                    <w:spacing w:after="0" w:line="240" w:lineRule="auto"/>
                    <w:jc w:val="both"/>
                    <w:rPr>
                      <w:color w:val="595959" w:themeColor="text1" w:themeTint="A6"/>
                      <w:sz w:val="18"/>
                      <w:szCs w:val="18"/>
                      <w:lang w:val="en-GB" w:eastAsia="en-GB"/>
                    </w:rPr>
                  </w:pPr>
                  <w:r w:rsidRPr="00DF2B5B">
                    <w:rPr>
                      <w:color w:val="595959" w:themeColor="text1" w:themeTint="A6"/>
                      <w:sz w:val="18"/>
                      <w:szCs w:val="18"/>
                      <w:lang w:val="en-GB" w:eastAsia="en-GB"/>
                    </w:rPr>
                    <w:t>This indicator will be tracked through routine program monitoring semi- annually through the POART process.</w:t>
                  </w:r>
                </w:p>
                <w:p w14:paraId="0C6232A0" w14:textId="77777777" w:rsidR="00C5360E" w:rsidRPr="00DF2B5B" w:rsidRDefault="004F5E94" w:rsidP="007E014D">
                  <w:pPr>
                    <w:autoSpaceDE w:val="0"/>
                    <w:autoSpaceDN w:val="0"/>
                    <w:adjustRightInd w:val="0"/>
                    <w:spacing w:after="0" w:line="240" w:lineRule="auto"/>
                    <w:jc w:val="both"/>
                    <w:rPr>
                      <w:color w:val="595959" w:themeColor="text1" w:themeTint="A6"/>
                      <w:sz w:val="18"/>
                      <w:szCs w:val="18"/>
                      <w:lang w:val="en-GB" w:eastAsia="en-GB"/>
                    </w:rPr>
                  </w:pPr>
                  <w:r w:rsidRPr="00DF2B5B">
                    <w:rPr>
                      <w:color w:val="595959" w:themeColor="text1" w:themeTint="A6"/>
                      <w:sz w:val="18"/>
                      <w:szCs w:val="18"/>
                      <w:lang w:val="en-GB" w:eastAsia="en-GB"/>
                    </w:rPr>
                    <w:t>Given the elevated risk of HIV infection among children affected by and vulnerable to HIV, it is imperative for PEPFAR implementing partners to monitor HIV status among OVC beneficiaries, and to facilitate access and retention in ART treatment for those who are HIV positive. When the implementing partner knows the HIV status, the program can contribute to ensuring that the children are linked to appropriate care and treatment services, all essential elements of quality case management. OVC programs can also play an important role in family-centered disclosure, for those who are HIV positive.</w:t>
                  </w:r>
                </w:p>
                <w:p w14:paraId="70C8CDDD" w14:textId="77777777" w:rsidR="00C5360E" w:rsidRPr="00DF2B5B" w:rsidRDefault="004F5E94" w:rsidP="007E014D">
                  <w:pPr>
                    <w:autoSpaceDE w:val="0"/>
                    <w:autoSpaceDN w:val="0"/>
                    <w:adjustRightInd w:val="0"/>
                    <w:spacing w:after="0" w:line="240" w:lineRule="auto"/>
                    <w:jc w:val="both"/>
                    <w:rPr>
                      <w:color w:val="595959" w:themeColor="text1" w:themeTint="A6"/>
                      <w:sz w:val="18"/>
                      <w:szCs w:val="18"/>
                      <w:lang w:val="en-GB" w:eastAsia="en-GB"/>
                    </w:rPr>
                  </w:pPr>
                  <w:r w:rsidRPr="00DF2B5B">
                    <w:rPr>
                      <w:color w:val="595959" w:themeColor="text1" w:themeTint="A6"/>
                      <w:sz w:val="18"/>
                      <w:szCs w:val="18"/>
                      <w:lang w:val="en-GB" w:eastAsia="en-GB"/>
                    </w:rPr>
                    <w:t>• This indicator is NOT intended to be an indicator of HIV tests performed or receipt of testing results, as these are measured elsewhere and test results are frequently unavailable to community organizations due to health facility concerns about patient confidentiality.</w:t>
                  </w:r>
                </w:p>
                <w:p w14:paraId="0FF52F2A" w14:textId="77777777" w:rsidR="00C5360E" w:rsidRPr="00DF2B5B" w:rsidRDefault="004F5E94" w:rsidP="007E014D">
                  <w:pPr>
                    <w:autoSpaceDE w:val="0"/>
                    <w:autoSpaceDN w:val="0"/>
                    <w:adjustRightInd w:val="0"/>
                    <w:spacing w:after="0" w:line="240" w:lineRule="auto"/>
                    <w:jc w:val="both"/>
                    <w:rPr>
                      <w:color w:val="595959" w:themeColor="text1" w:themeTint="A6"/>
                      <w:sz w:val="18"/>
                      <w:szCs w:val="18"/>
                      <w:lang w:val="en-GB" w:eastAsia="en-GB"/>
                    </w:rPr>
                  </w:pPr>
                  <w:r w:rsidRPr="00DF2B5B">
                    <w:rPr>
                      <w:color w:val="595959" w:themeColor="text1" w:themeTint="A6"/>
                      <w:sz w:val="18"/>
                      <w:szCs w:val="18"/>
                      <w:lang w:val="en-GB" w:eastAsia="en-GB"/>
                    </w:rPr>
                    <w:t>• This indicator is NOT intended to imply that all OVC beneficiaries require an HIV test. OVC with known positive or negative status do not need to be tested. Only OVC with no HIV status or children reported to be negative and recently experiencing sexual violence and/or other risk factors in the reporting period should be assessed for HIV risk. For older children who the IP thinks may be sexually active, they should be assessed every reporting period.</w:t>
                  </w:r>
                </w:p>
                <w:p w14:paraId="5D295FCA" w14:textId="058C3106" w:rsidR="00C5360E" w:rsidRPr="00DF2B5B" w:rsidRDefault="004F5E94" w:rsidP="007E014D">
                  <w:pPr>
                    <w:autoSpaceDE w:val="0"/>
                    <w:autoSpaceDN w:val="0"/>
                    <w:adjustRightInd w:val="0"/>
                    <w:spacing w:after="0" w:line="240" w:lineRule="auto"/>
                    <w:jc w:val="both"/>
                    <w:rPr>
                      <w:color w:val="595959" w:themeColor="text1" w:themeTint="A6"/>
                      <w:sz w:val="18"/>
                      <w:szCs w:val="18"/>
                      <w:lang w:val="en-GB" w:eastAsia="en-GB"/>
                    </w:rPr>
                  </w:pPr>
                  <w:r w:rsidRPr="00DF2B5B">
                    <w:rPr>
                      <w:color w:val="595959" w:themeColor="text1" w:themeTint="A6"/>
                      <w:sz w:val="18"/>
                      <w:szCs w:val="18"/>
                      <w:lang w:val="en-GB" w:eastAsia="en-GB"/>
                    </w:rPr>
                    <w:t xml:space="preserve">• Status disclosure to the implementing partner is NOT a prerequisite for </w:t>
                  </w:r>
                  <w:r w:rsidR="00261803" w:rsidRPr="00DF2B5B">
                    <w:rPr>
                      <w:color w:val="595959" w:themeColor="text1" w:themeTint="A6"/>
                      <w:sz w:val="18"/>
                      <w:szCs w:val="18"/>
                      <w:lang w:val="en-GB" w:eastAsia="en-GB"/>
                    </w:rPr>
                    <w:t>enro</w:t>
                  </w:r>
                  <w:r w:rsidR="00C57F34">
                    <w:rPr>
                      <w:color w:val="595959" w:themeColor="text1" w:themeTint="A6"/>
                      <w:sz w:val="18"/>
                      <w:szCs w:val="18"/>
                      <w:lang w:val="en-GB" w:eastAsia="en-GB"/>
                    </w:rPr>
                    <w:t>l</w:t>
                  </w:r>
                  <w:r w:rsidR="00261803" w:rsidRPr="00DF2B5B">
                    <w:rPr>
                      <w:color w:val="595959" w:themeColor="text1" w:themeTint="A6"/>
                      <w:sz w:val="18"/>
                      <w:szCs w:val="18"/>
                      <w:lang w:val="en-GB" w:eastAsia="en-GB"/>
                    </w:rPr>
                    <w:t>lment</w:t>
                  </w:r>
                  <w:r w:rsidRPr="00DF2B5B">
                    <w:rPr>
                      <w:color w:val="595959" w:themeColor="text1" w:themeTint="A6"/>
                      <w:sz w:val="18"/>
                      <w:szCs w:val="18"/>
                      <w:lang w:val="en-GB" w:eastAsia="en-GB"/>
                    </w:rPr>
                    <w:t xml:space="preserve"> or continuation in an OVC program. OVC programs serve persons of positive, negative, and unknown HIV status appropriate to their needs and vulnerability to HIV. This indicator ensures that IPs are regularly providing outreach to caregivers to identify children’s HIV status, encourage family disclosure and linkage to care and treatment as needed.</w:t>
                  </w:r>
                </w:p>
                <w:p w14:paraId="739903A0" w14:textId="35472611" w:rsidR="00C5360E" w:rsidRPr="00DF2B5B" w:rsidRDefault="004F5E94" w:rsidP="007E014D">
                  <w:pPr>
                    <w:autoSpaceDE w:val="0"/>
                    <w:autoSpaceDN w:val="0"/>
                    <w:adjustRightInd w:val="0"/>
                    <w:spacing w:after="0" w:line="240" w:lineRule="auto"/>
                    <w:jc w:val="both"/>
                    <w:rPr>
                      <w:color w:val="595959" w:themeColor="text1" w:themeTint="A6"/>
                      <w:sz w:val="18"/>
                      <w:szCs w:val="18"/>
                      <w:lang w:val="en-GB" w:eastAsia="en-GB"/>
                    </w:rPr>
                  </w:pPr>
                  <w:r w:rsidRPr="00DF2B5B">
                    <w:rPr>
                      <w:color w:val="595959" w:themeColor="text1" w:themeTint="A6"/>
                      <w:sz w:val="18"/>
                      <w:szCs w:val="18"/>
                      <w:lang w:val="en-GB" w:eastAsia="en-GB"/>
                    </w:rPr>
                    <w:t xml:space="preserve">• This indicator captures if implementing partners are tracking the self-reported HIV status of the orphans and vulnerable children they serve and </w:t>
                  </w:r>
                  <w:r w:rsidR="00261803" w:rsidRPr="00DF2B5B">
                    <w:rPr>
                      <w:color w:val="595959" w:themeColor="text1" w:themeTint="A6"/>
                      <w:sz w:val="18"/>
                      <w:szCs w:val="18"/>
                      <w:lang w:val="en-GB" w:eastAsia="en-GB"/>
                    </w:rPr>
                    <w:t>enrol</w:t>
                  </w:r>
                  <w:r w:rsidR="00C57F34">
                    <w:rPr>
                      <w:color w:val="595959" w:themeColor="text1" w:themeTint="A6"/>
                      <w:sz w:val="18"/>
                      <w:szCs w:val="18"/>
                      <w:lang w:val="en-GB" w:eastAsia="en-GB"/>
                    </w:rPr>
                    <w:t>l</w:t>
                  </w:r>
                  <w:r w:rsidR="00261803" w:rsidRPr="00DF2B5B">
                    <w:rPr>
                      <w:color w:val="595959" w:themeColor="text1" w:themeTint="A6"/>
                      <w:sz w:val="18"/>
                      <w:szCs w:val="18"/>
                      <w:lang w:val="en-GB" w:eastAsia="en-GB"/>
                    </w:rPr>
                    <w:t>ment</w:t>
                  </w:r>
                  <w:r w:rsidRPr="00DF2B5B">
                    <w:rPr>
                      <w:color w:val="595959" w:themeColor="text1" w:themeTint="A6"/>
                      <w:sz w:val="18"/>
                      <w:szCs w:val="18"/>
                      <w:lang w:val="en-GB" w:eastAsia="en-GB"/>
                    </w:rPr>
                    <w:t xml:space="preserve"> in ART for those who are positive. Testing results for OVC who are referred for testing should be reported under HTS_TST based on the service delivery point where they were tested</w:t>
                  </w:r>
                </w:p>
                <w:p w14:paraId="689D5C43" w14:textId="77777777" w:rsidR="00C5360E" w:rsidRPr="00DF2B5B" w:rsidRDefault="00DA5460" w:rsidP="007E014D">
                  <w:pPr>
                    <w:pStyle w:val="Default"/>
                    <w:spacing w:before="120"/>
                    <w:jc w:val="both"/>
                    <w:rPr>
                      <w:rFonts w:ascii="Gill Sans MT" w:hAnsi="Gill Sans MT" w:cs="GillSansMTStd-Book"/>
                      <w:color w:val="595959" w:themeColor="text1" w:themeTint="A6"/>
                      <w:sz w:val="18"/>
                      <w:szCs w:val="18"/>
                      <w:lang w:eastAsia="en-GB"/>
                    </w:rPr>
                  </w:pPr>
                  <w:r w:rsidRPr="00DF2B5B">
                    <w:rPr>
                      <w:rFonts w:ascii="Gill Sans MT" w:hAnsi="Gill Sans MT" w:cs="GillSansMTStd-Book"/>
                      <w:color w:val="595959" w:themeColor="text1" w:themeTint="A6"/>
                      <w:sz w:val="18"/>
                      <w:szCs w:val="18"/>
                      <w:lang w:eastAsia="en-GB"/>
                    </w:rPr>
                    <w:t>This indicator also captures if implementing partners are tracking if the orphans and vulnerable children they serve who report to be HIV positive are successfully linked to and retained in treatment and care.</w:t>
                  </w:r>
                </w:p>
                <w:p w14:paraId="50A6B8FD" w14:textId="77777777" w:rsidR="00C5360E" w:rsidRPr="00DF2B5B" w:rsidRDefault="00DA5460" w:rsidP="007E014D">
                  <w:pPr>
                    <w:pStyle w:val="Default"/>
                    <w:spacing w:before="120"/>
                    <w:jc w:val="both"/>
                    <w:rPr>
                      <w:rFonts w:ascii="Gill Sans MT" w:hAnsi="Gill Sans MT" w:cs="GillSansMTStd-Book"/>
                      <w:color w:val="595959" w:themeColor="text1" w:themeTint="A6"/>
                      <w:sz w:val="18"/>
                      <w:szCs w:val="18"/>
                      <w:lang w:eastAsia="en-GB"/>
                    </w:rPr>
                  </w:pPr>
                  <w:r w:rsidRPr="00DF2B5B">
                    <w:rPr>
                      <w:rFonts w:ascii="Gill Sans MT" w:hAnsi="Gill Sans MT" w:cs="GillSansMTStd-Book"/>
                      <w:color w:val="595959" w:themeColor="text1" w:themeTint="A6"/>
                      <w:sz w:val="18"/>
                      <w:szCs w:val="18"/>
                      <w:lang w:eastAsia="en-GB"/>
                    </w:rPr>
                    <w:t>• This indicator is a subset from OVC_SERV. Only OVC who were reported under OVC_SERV &lt;18 should be included in the denominator for this indicator.</w:t>
                  </w:r>
                </w:p>
                <w:p w14:paraId="7918144B" w14:textId="2BCF686D" w:rsidR="00DA5460" w:rsidRPr="00DF2B5B" w:rsidRDefault="00DA5460" w:rsidP="002F31FD">
                  <w:pPr>
                    <w:pStyle w:val="Default"/>
                    <w:spacing w:before="120"/>
                    <w:jc w:val="both"/>
                    <w:rPr>
                      <w:rFonts w:ascii="Gill Sans MT" w:hAnsi="Gill Sans MT" w:cs="GillSansMTStd-Book"/>
                      <w:color w:val="595959" w:themeColor="text1" w:themeTint="A6"/>
                      <w:sz w:val="18"/>
                      <w:szCs w:val="18"/>
                      <w:lang w:eastAsia="en-GB"/>
                    </w:rPr>
                  </w:pPr>
                  <w:r w:rsidRPr="00DF2B5B">
                    <w:rPr>
                      <w:rFonts w:ascii="Gill Sans MT" w:hAnsi="Gill Sans MT" w:cs="GillSansMTStd-Book"/>
                      <w:color w:val="595959" w:themeColor="text1" w:themeTint="A6"/>
                      <w:sz w:val="18"/>
                      <w:szCs w:val="18"/>
                      <w:lang w:eastAsia="en-GB"/>
                    </w:rPr>
                    <w:t xml:space="preserve">• Since this is not a testing indicator, HIV positivity yield should NOT be calculated based on this indicator. Yield calculations should only be made by testing partners. </w:t>
                  </w:r>
                </w:p>
              </w:tc>
            </w:tr>
          </w:tbl>
          <w:p w14:paraId="75F95EFA" w14:textId="7F0B755B" w:rsidR="004F5E94" w:rsidRPr="00DF2B5B" w:rsidRDefault="004F5E94" w:rsidP="007E014D">
            <w:pPr>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color w:val="595959" w:themeColor="text1" w:themeTint="A6"/>
                <w:sz w:val="18"/>
                <w:szCs w:val="18"/>
                <w:lang w:val="en-GB" w:eastAsia="en-GB"/>
              </w:rPr>
            </w:pPr>
          </w:p>
        </w:tc>
      </w:tr>
      <w:tr w:rsidR="00DA5460" w:rsidRPr="00DF2B5B" w14:paraId="6612AFEA" w14:textId="77777777" w:rsidTr="007C3E5F">
        <w:tc>
          <w:tcPr>
            <w:cnfStyle w:val="001000000000" w:firstRow="0" w:lastRow="0" w:firstColumn="1" w:lastColumn="0" w:oddVBand="0" w:evenVBand="0" w:oddHBand="0" w:evenHBand="0" w:firstRowFirstColumn="0" w:firstRowLastColumn="0" w:lastRowFirstColumn="0" w:lastRowLastColumn="0"/>
            <w:tcW w:w="1165" w:type="pct"/>
            <w:tcBorders>
              <w:top w:val="single" w:sz="4" w:space="0" w:color="auto"/>
              <w:left w:val="single" w:sz="4" w:space="0" w:color="auto"/>
              <w:bottom w:val="single" w:sz="4" w:space="0" w:color="auto"/>
              <w:right w:val="single" w:sz="4" w:space="0" w:color="auto"/>
            </w:tcBorders>
          </w:tcPr>
          <w:p w14:paraId="547AA0BD" w14:textId="67C68AB8" w:rsidR="00DA5460" w:rsidRPr="00DF2B5B" w:rsidRDefault="00DA5460" w:rsidP="00605F2C">
            <w:pPr>
              <w:pStyle w:val="Default"/>
              <w:spacing w:before="120"/>
              <w:jc w:val="both"/>
              <w:rPr>
                <w:rFonts w:ascii="Gill Sans MT" w:eastAsiaTheme="minorEastAsia" w:hAnsi="Gill Sans MT" w:cs="GillSansMTStd-Book"/>
                <w:i w:val="0"/>
                <w:iCs w:val="0"/>
                <w:color w:val="595959" w:themeColor="text1" w:themeTint="A6"/>
                <w:sz w:val="18"/>
                <w:szCs w:val="18"/>
                <w:lang w:eastAsia="en-GB"/>
              </w:rPr>
            </w:pPr>
            <w:r w:rsidRPr="00DF2B5B">
              <w:rPr>
                <w:rFonts w:ascii="Gill Sans MT" w:eastAsiaTheme="minorEastAsia" w:hAnsi="Gill Sans MT" w:cs="GillSansMTStd-Book"/>
                <w:i w:val="0"/>
                <w:iCs w:val="0"/>
                <w:color w:val="595959" w:themeColor="text1" w:themeTint="A6"/>
                <w:sz w:val="18"/>
                <w:szCs w:val="18"/>
                <w:lang w:eastAsia="en-GB"/>
              </w:rPr>
              <w:lastRenderedPageBreak/>
              <w:t xml:space="preserve">How to collect: </w:t>
            </w:r>
          </w:p>
        </w:tc>
        <w:tc>
          <w:tcPr>
            <w:tcW w:w="3835" w:type="pct"/>
            <w:gridSpan w:val="4"/>
            <w:tcBorders>
              <w:top w:val="single" w:sz="4" w:space="0" w:color="auto"/>
              <w:left w:val="single" w:sz="4" w:space="0" w:color="auto"/>
              <w:bottom w:val="single" w:sz="4" w:space="0" w:color="auto"/>
              <w:right w:val="single" w:sz="4" w:space="0" w:color="auto"/>
            </w:tcBorders>
          </w:tcPr>
          <w:p w14:paraId="37EE938B" w14:textId="77777777" w:rsidR="00C5360E" w:rsidRPr="00DF2B5B" w:rsidRDefault="00DA5460" w:rsidP="007E014D">
            <w:pPr>
              <w:pStyle w:val="Default"/>
              <w:spacing w:before="120"/>
              <w:jc w:val="both"/>
              <w:cnfStyle w:val="000000000000" w:firstRow="0" w:lastRow="0" w:firstColumn="0" w:lastColumn="0" w:oddVBand="0" w:evenVBand="0" w:oddHBand="0" w:evenHBand="0" w:firstRowFirstColumn="0" w:firstRowLastColumn="0" w:lastRowFirstColumn="0" w:lastRowLastColumn="0"/>
              <w:rPr>
                <w:rFonts w:ascii="Gill Sans MT" w:hAnsi="Gill Sans MT" w:cs="GillSansMTStd-Book"/>
                <w:color w:val="595959" w:themeColor="text1" w:themeTint="A6"/>
                <w:sz w:val="18"/>
                <w:szCs w:val="18"/>
                <w:lang w:eastAsia="en-GB"/>
              </w:rPr>
            </w:pPr>
            <w:r w:rsidRPr="00DF2B5B">
              <w:rPr>
                <w:rFonts w:ascii="Gill Sans MT" w:hAnsi="Gill Sans MT" w:cs="GillSansMTStd-Book"/>
                <w:color w:val="595959" w:themeColor="text1" w:themeTint="A6"/>
                <w:sz w:val="18"/>
                <w:szCs w:val="18"/>
                <w:lang w:eastAsia="en-GB"/>
              </w:rPr>
              <w:t>Data sources for this indicator include HIV test results that are self-reported by OVC (or their caregivers), results of HIV Risk Assessments conducted by implementing partners, registers, referral forms, client records, or other confidential case management and program monitoring tools that track those in treatment and care.</w:t>
            </w:r>
          </w:p>
          <w:p w14:paraId="2C0303F5" w14:textId="77777777" w:rsidR="00C5360E" w:rsidRPr="00DF2B5B" w:rsidRDefault="00DA5460" w:rsidP="007E014D">
            <w:pPr>
              <w:pStyle w:val="Default"/>
              <w:spacing w:before="120"/>
              <w:jc w:val="both"/>
              <w:cnfStyle w:val="000000000000" w:firstRow="0" w:lastRow="0" w:firstColumn="0" w:lastColumn="0" w:oddVBand="0" w:evenVBand="0" w:oddHBand="0" w:evenHBand="0" w:firstRowFirstColumn="0" w:firstRowLastColumn="0" w:lastRowFirstColumn="0" w:lastRowLastColumn="0"/>
              <w:rPr>
                <w:rFonts w:ascii="Gill Sans MT" w:hAnsi="Gill Sans MT" w:cs="GillSansMTStd-Book"/>
                <w:color w:val="595959" w:themeColor="text1" w:themeTint="A6"/>
                <w:sz w:val="18"/>
                <w:szCs w:val="18"/>
                <w:lang w:eastAsia="en-GB"/>
              </w:rPr>
            </w:pPr>
            <w:r w:rsidRPr="00DF2B5B">
              <w:rPr>
                <w:rFonts w:ascii="Gill Sans MT" w:hAnsi="Gill Sans MT" w:cs="GillSansMTStd-Book"/>
                <w:color w:val="595959" w:themeColor="text1" w:themeTint="A6"/>
                <w:sz w:val="18"/>
                <w:szCs w:val="18"/>
                <w:lang w:eastAsia="en-GB"/>
              </w:rPr>
              <w:t>Implementation of the HIV risk assessment should be integrated into case management and on-going case monitoring and should not be conducted separately, if possible. This will vary by partner and project. The partners should work out a timeline based on their experience of how long referral completion and status disclosure usually takes and factor that into their case management processes.</w:t>
            </w:r>
          </w:p>
          <w:p w14:paraId="55743499" w14:textId="569EFAA9" w:rsidR="00DA5460" w:rsidRPr="00DF2B5B" w:rsidRDefault="00DA5460" w:rsidP="007E014D">
            <w:pPr>
              <w:numPr>
                <w:ilvl w:val="1"/>
                <w:numId w:val="0"/>
              </w:numPr>
              <w:spacing w:after="0" w:line="240" w:lineRule="auto"/>
              <w:jc w:val="both"/>
              <w:outlineLvl w:val="1"/>
              <w:cnfStyle w:val="000000000000" w:firstRow="0" w:lastRow="0" w:firstColumn="0" w:lastColumn="0" w:oddVBand="0" w:evenVBand="0" w:oddHBand="0" w:evenHBand="0" w:firstRowFirstColumn="0" w:firstRowLastColumn="0" w:lastRowFirstColumn="0" w:lastRowLastColumn="0"/>
              <w:rPr>
                <w:color w:val="595959" w:themeColor="text1" w:themeTint="A6"/>
                <w:sz w:val="18"/>
                <w:szCs w:val="18"/>
                <w:lang w:val="en-GB" w:eastAsia="en-GB"/>
              </w:rPr>
            </w:pPr>
            <w:r w:rsidRPr="00DF2B5B">
              <w:rPr>
                <w:color w:val="595959" w:themeColor="text1" w:themeTint="A6"/>
                <w:sz w:val="18"/>
                <w:szCs w:val="18"/>
                <w:lang w:val="en-GB" w:eastAsia="en-GB"/>
              </w:rPr>
              <w:t xml:space="preserve">Implementing partners will record the OVC beneficiary’s self-reported HIV status –semi-annually. </w:t>
            </w:r>
          </w:p>
        </w:tc>
      </w:tr>
      <w:tr w:rsidR="00DA5460" w:rsidRPr="00DF2B5B" w14:paraId="49C00FE1" w14:textId="77777777" w:rsidTr="007C3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pct"/>
            <w:tcBorders>
              <w:top w:val="single" w:sz="4" w:space="0" w:color="auto"/>
              <w:left w:val="single" w:sz="4" w:space="0" w:color="auto"/>
              <w:bottom w:val="single" w:sz="4" w:space="0" w:color="auto"/>
              <w:right w:val="single" w:sz="4" w:space="0" w:color="auto"/>
            </w:tcBorders>
          </w:tcPr>
          <w:p w14:paraId="75F39825" w14:textId="47BC1085" w:rsidR="00DA5460" w:rsidRPr="00DF2B5B" w:rsidRDefault="00DA5460" w:rsidP="00605F2C">
            <w:pPr>
              <w:pStyle w:val="Default"/>
              <w:spacing w:before="120"/>
              <w:jc w:val="both"/>
              <w:rPr>
                <w:rFonts w:ascii="Gill Sans MT" w:eastAsiaTheme="minorEastAsia" w:hAnsi="Gill Sans MT" w:cs="GillSansMTStd-Book"/>
                <w:i w:val="0"/>
                <w:iCs w:val="0"/>
                <w:color w:val="595959" w:themeColor="text1" w:themeTint="A6"/>
                <w:sz w:val="18"/>
                <w:szCs w:val="18"/>
                <w:lang w:eastAsia="en-GB"/>
              </w:rPr>
            </w:pPr>
            <w:r w:rsidRPr="00DF2B5B">
              <w:rPr>
                <w:rFonts w:ascii="Gill Sans MT" w:eastAsiaTheme="minorEastAsia" w:hAnsi="Gill Sans MT" w:cs="GillSansMTStd-Book"/>
                <w:i w:val="0"/>
                <w:iCs w:val="0"/>
                <w:color w:val="595959" w:themeColor="text1" w:themeTint="A6"/>
                <w:sz w:val="18"/>
                <w:szCs w:val="18"/>
                <w:lang w:eastAsia="en-GB"/>
              </w:rPr>
              <w:t xml:space="preserve">Reporting level: </w:t>
            </w:r>
          </w:p>
        </w:tc>
        <w:tc>
          <w:tcPr>
            <w:tcW w:w="3835" w:type="pct"/>
            <w:gridSpan w:val="4"/>
            <w:tcBorders>
              <w:top w:val="single" w:sz="4" w:space="0" w:color="auto"/>
              <w:left w:val="single" w:sz="4" w:space="0" w:color="auto"/>
              <w:bottom w:val="single" w:sz="4" w:space="0" w:color="auto"/>
              <w:right w:val="single" w:sz="4" w:space="0" w:color="auto"/>
            </w:tcBorders>
          </w:tcPr>
          <w:p w14:paraId="0A5DC0F4" w14:textId="13E1442D" w:rsidR="00DA5460" w:rsidRPr="00DF2B5B" w:rsidRDefault="00DA5460" w:rsidP="007E014D">
            <w:pPr>
              <w:numPr>
                <w:ilvl w:val="1"/>
                <w:numId w:val="0"/>
              </w:numPr>
              <w:spacing w:after="0" w:line="240" w:lineRule="auto"/>
              <w:jc w:val="both"/>
              <w:outlineLvl w:val="1"/>
              <w:cnfStyle w:val="000000100000" w:firstRow="0" w:lastRow="0" w:firstColumn="0" w:lastColumn="0" w:oddVBand="0" w:evenVBand="0" w:oddHBand="1" w:evenHBand="0" w:firstRowFirstColumn="0" w:firstRowLastColumn="0" w:lastRowFirstColumn="0" w:lastRowLastColumn="0"/>
              <w:rPr>
                <w:color w:val="595959" w:themeColor="text1" w:themeTint="A6"/>
                <w:sz w:val="18"/>
                <w:szCs w:val="18"/>
                <w:lang w:val="en-GB" w:eastAsia="en-GB"/>
              </w:rPr>
            </w:pPr>
            <w:r w:rsidRPr="00DF2B5B">
              <w:rPr>
                <w:color w:val="595959" w:themeColor="text1" w:themeTint="A6"/>
                <w:sz w:val="18"/>
                <w:szCs w:val="18"/>
                <w:lang w:val="en-GB" w:eastAsia="en-GB"/>
              </w:rPr>
              <w:t xml:space="preserve">Facility &amp; Community </w:t>
            </w:r>
          </w:p>
        </w:tc>
      </w:tr>
      <w:tr w:rsidR="00DA5460" w:rsidRPr="00DF2B5B" w14:paraId="0342226F" w14:textId="77777777" w:rsidTr="007C3E5F">
        <w:tc>
          <w:tcPr>
            <w:cnfStyle w:val="001000000000" w:firstRow="0" w:lastRow="0" w:firstColumn="1" w:lastColumn="0" w:oddVBand="0" w:evenVBand="0" w:oddHBand="0" w:evenHBand="0" w:firstRowFirstColumn="0" w:firstRowLastColumn="0" w:lastRowFirstColumn="0" w:lastRowLastColumn="0"/>
            <w:tcW w:w="1165" w:type="pct"/>
            <w:tcBorders>
              <w:top w:val="single" w:sz="4" w:space="0" w:color="auto"/>
              <w:left w:val="single" w:sz="4" w:space="0" w:color="auto"/>
              <w:bottom w:val="single" w:sz="4" w:space="0" w:color="auto"/>
              <w:right w:val="single" w:sz="4" w:space="0" w:color="auto"/>
            </w:tcBorders>
          </w:tcPr>
          <w:p w14:paraId="241653B0" w14:textId="30EF4BAB" w:rsidR="00DA5460" w:rsidRPr="00DF2B5B" w:rsidRDefault="00DA5460" w:rsidP="00605F2C">
            <w:pPr>
              <w:pStyle w:val="Default"/>
              <w:spacing w:before="120"/>
              <w:jc w:val="both"/>
              <w:rPr>
                <w:rFonts w:ascii="Gill Sans MT" w:eastAsiaTheme="minorEastAsia" w:hAnsi="Gill Sans MT" w:cs="GillSansMTStd-Book"/>
                <w:i w:val="0"/>
                <w:iCs w:val="0"/>
                <w:color w:val="595959" w:themeColor="text1" w:themeTint="A6"/>
                <w:sz w:val="18"/>
                <w:szCs w:val="18"/>
                <w:lang w:eastAsia="en-GB"/>
              </w:rPr>
            </w:pPr>
            <w:r w:rsidRPr="00DF2B5B">
              <w:rPr>
                <w:rFonts w:ascii="Gill Sans MT" w:eastAsiaTheme="minorEastAsia" w:hAnsi="Gill Sans MT" w:cs="GillSansMTStd-Book"/>
                <w:i w:val="0"/>
                <w:iCs w:val="0"/>
                <w:color w:val="595959" w:themeColor="text1" w:themeTint="A6"/>
                <w:sz w:val="18"/>
                <w:szCs w:val="18"/>
                <w:lang w:eastAsia="en-GB"/>
              </w:rPr>
              <w:t xml:space="preserve">How often to report: </w:t>
            </w:r>
          </w:p>
        </w:tc>
        <w:tc>
          <w:tcPr>
            <w:tcW w:w="3835" w:type="pct"/>
            <w:gridSpan w:val="4"/>
            <w:tcBorders>
              <w:top w:val="single" w:sz="4" w:space="0" w:color="auto"/>
              <w:left w:val="single" w:sz="4" w:space="0" w:color="auto"/>
              <w:bottom w:val="single" w:sz="4" w:space="0" w:color="auto"/>
              <w:right w:val="single" w:sz="4" w:space="0" w:color="auto"/>
            </w:tcBorders>
          </w:tcPr>
          <w:p w14:paraId="07953C97" w14:textId="012FEC17" w:rsidR="00DA5460" w:rsidRPr="00DF2B5B" w:rsidRDefault="00DA5460" w:rsidP="007E014D">
            <w:pPr>
              <w:numPr>
                <w:ilvl w:val="1"/>
                <w:numId w:val="0"/>
              </w:numPr>
              <w:spacing w:after="0" w:line="240" w:lineRule="auto"/>
              <w:jc w:val="both"/>
              <w:outlineLvl w:val="1"/>
              <w:cnfStyle w:val="000000000000" w:firstRow="0" w:lastRow="0" w:firstColumn="0" w:lastColumn="0" w:oddVBand="0" w:evenVBand="0" w:oddHBand="0" w:evenHBand="0" w:firstRowFirstColumn="0" w:firstRowLastColumn="0" w:lastRowFirstColumn="0" w:lastRowLastColumn="0"/>
              <w:rPr>
                <w:color w:val="595959" w:themeColor="text1" w:themeTint="A6"/>
                <w:sz w:val="18"/>
                <w:szCs w:val="18"/>
                <w:lang w:val="en-GB" w:eastAsia="en-GB"/>
              </w:rPr>
            </w:pPr>
            <w:r w:rsidRPr="00DF2B5B">
              <w:rPr>
                <w:color w:val="595959" w:themeColor="text1" w:themeTint="A6"/>
                <w:sz w:val="18"/>
                <w:szCs w:val="18"/>
                <w:lang w:val="en-GB" w:eastAsia="en-GB"/>
              </w:rPr>
              <w:t xml:space="preserve">Semi-Annual </w:t>
            </w:r>
          </w:p>
        </w:tc>
      </w:tr>
      <w:tr w:rsidR="00DA5460" w:rsidRPr="00DF2B5B" w14:paraId="34E808D2" w14:textId="77777777" w:rsidTr="007C3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pct"/>
            <w:tcBorders>
              <w:top w:val="single" w:sz="4" w:space="0" w:color="auto"/>
              <w:left w:val="single" w:sz="4" w:space="0" w:color="auto"/>
              <w:bottom w:val="single" w:sz="4" w:space="0" w:color="auto"/>
              <w:right w:val="single" w:sz="4" w:space="0" w:color="auto"/>
            </w:tcBorders>
          </w:tcPr>
          <w:p w14:paraId="3E27BCE0" w14:textId="77777777" w:rsidR="00C5360E" w:rsidRPr="00DF2B5B" w:rsidRDefault="00DA5460" w:rsidP="00605F2C">
            <w:pPr>
              <w:pStyle w:val="Default"/>
              <w:spacing w:before="120"/>
              <w:jc w:val="both"/>
              <w:rPr>
                <w:rFonts w:ascii="Gill Sans MT" w:eastAsiaTheme="minorEastAsia" w:hAnsi="Gill Sans MT" w:cs="GillSansMTStd-Book"/>
                <w:i w:val="0"/>
                <w:iCs w:val="0"/>
                <w:color w:val="595959" w:themeColor="text1" w:themeTint="A6"/>
                <w:sz w:val="18"/>
                <w:szCs w:val="18"/>
                <w:lang w:eastAsia="en-GB"/>
              </w:rPr>
            </w:pPr>
            <w:r w:rsidRPr="00DF2B5B">
              <w:rPr>
                <w:rFonts w:ascii="Gill Sans MT" w:eastAsiaTheme="minorEastAsia" w:hAnsi="Gill Sans MT" w:cs="GillSansMTStd-Book"/>
                <w:i w:val="0"/>
                <w:iCs w:val="0"/>
                <w:color w:val="595959" w:themeColor="text1" w:themeTint="A6"/>
                <w:sz w:val="18"/>
                <w:szCs w:val="18"/>
                <w:lang w:eastAsia="en-GB"/>
              </w:rPr>
              <w:t>How to review for data quality:</w:t>
            </w:r>
          </w:p>
          <w:p w14:paraId="0961C769" w14:textId="665AA2E3" w:rsidR="00DA5460" w:rsidRPr="00DF2B5B" w:rsidRDefault="00DA5460" w:rsidP="00605F2C">
            <w:pPr>
              <w:numPr>
                <w:ilvl w:val="1"/>
                <w:numId w:val="0"/>
              </w:numPr>
              <w:spacing w:after="0" w:line="240" w:lineRule="auto"/>
              <w:jc w:val="both"/>
              <w:outlineLvl w:val="1"/>
              <w:rPr>
                <w:rFonts w:eastAsiaTheme="minorEastAsia"/>
                <w:i w:val="0"/>
                <w:iCs w:val="0"/>
                <w:color w:val="595959" w:themeColor="text1" w:themeTint="A6"/>
                <w:sz w:val="18"/>
                <w:szCs w:val="18"/>
                <w:lang w:val="en-GB" w:eastAsia="en-GB"/>
              </w:rPr>
            </w:pPr>
          </w:p>
        </w:tc>
        <w:tc>
          <w:tcPr>
            <w:tcW w:w="3835" w:type="pct"/>
            <w:gridSpan w:val="4"/>
            <w:tcBorders>
              <w:top w:val="single" w:sz="4" w:space="0" w:color="auto"/>
              <w:left w:val="single" w:sz="4" w:space="0" w:color="auto"/>
              <w:bottom w:val="single" w:sz="4" w:space="0" w:color="auto"/>
              <w:right w:val="single" w:sz="4" w:space="0" w:color="auto"/>
            </w:tcBorders>
          </w:tcPr>
          <w:p w14:paraId="450F1372" w14:textId="77777777" w:rsidR="00C5360E" w:rsidRPr="00DF2B5B" w:rsidRDefault="00DA5460" w:rsidP="007E014D">
            <w:pPr>
              <w:pStyle w:val="Default"/>
              <w:spacing w:before="120"/>
              <w:jc w:val="both"/>
              <w:cnfStyle w:val="000000100000" w:firstRow="0" w:lastRow="0" w:firstColumn="0" w:lastColumn="0" w:oddVBand="0" w:evenVBand="0" w:oddHBand="1" w:evenHBand="0" w:firstRowFirstColumn="0" w:firstRowLastColumn="0" w:lastRowFirstColumn="0" w:lastRowLastColumn="0"/>
              <w:rPr>
                <w:rFonts w:ascii="Gill Sans MT" w:hAnsi="Gill Sans MT" w:cs="GillSansMTStd-Book"/>
                <w:color w:val="595959" w:themeColor="text1" w:themeTint="A6"/>
                <w:sz w:val="18"/>
                <w:szCs w:val="18"/>
                <w:lang w:eastAsia="en-GB"/>
              </w:rPr>
            </w:pPr>
            <w:r w:rsidRPr="00DF2B5B">
              <w:rPr>
                <w:rFonts w:ascii="Gill Sans MT" w:hAnsi="Gill Sans MT" w:cs="GillSansMTStd-Book"/>
                <w:color w:val="595959" w:themeColor="text1" w:themeTint="A6"/>
                <w:sz w:val="18"/>
                <w:szCs w:val="18"/>
                <w:lang w:eastAsia="en-GB"/>
              </w:rPr>
              <w:t>The OVC_HIVSTAT total numerator should ideally equal OVC_SERV&lt;18 results. In some cases, there may be missing data for the following reasons: 1) IP was not able to collect this information from all caregivers of OVC_SERV&lt;18 within the reporting period, 2) IP was not able to locate all the caregivers of OVC_SERV&lt;18 (e.g., relocated, migrant work), 3) data entry error and/or 4) Peace Corps is currently not reporting on this indicator so OVC served &lt;18 under PC would be missing.</w:t>
            </w:r>
          </w:p>
          <w:p w14:paraId="072BC317" w14:textId="1585B21F" w:rsidR="00DA5460" w:rsidRPr="00DF2B5B" w:rsidRDefault="00DA5460" w:rsidP="007E014D">
            <w:pPr>
              <w:numPr>
                <w:ilvl w:val="1"/>
                <w:numId w:val="0"/>
              </w:numPr>
              <w:spacing w:after="0" w:line="240" w:lineRule="auto"/>
              <w:jc w:val="both"/>
              <w:outlineLvl w:val="1"/>
              <w:cnfStyle w:val="000000100000" w:firstRow="0" w:lastRow="0" w:firstColumn="0" w:lastColumn="0" w:oddVBand="0" w:evenVBand="0" w:oddHBand="1" w:evenHBand="0" w:firstRowFirstColumn="0" w:firstRowLastColumn="0" w:lastRowFirstColumn="0" w:lastRowLastColumn="0"/>
              <w:rPr>
                <w:color w:val="595959" w:themeColor="text1" w:themeTint="A6"/>
                <w:sz w:val="18"/>
                <w:szCs w:val="18"/>
                <w:lang w:val="en-GB" w:eastAsia="en-GB"/>
              </w:rPr>
            </w:pPr>
            <w:r w:rsidRPr="00DF2B5B">
              <w:rPr>
                <w:color w:val="595959" w:themeColor="text1" w:themeTint="A6"/>
                <w:sz w:val="18"/>
                <w:szCs w:val="18"/>
                <w:lang w:val="en-GB" w:eastAsia="en-GB"/>
              </w:rPr>
              <w:t xml:space="preserve">Review any site with the following reporting issues: 1) numerator greater than 100% of OVC_SERV &lt;age 18, 2) very low coverage of OVC_HIVSTAT, 3) sum of “Currently on ART” and “Not currently on ART” do no equal the “Reported HIV positive to IP” results and 5) sum of “Test not indicated” and “Other reasons” do not equal “Reported No Status to IP”. </w:t>
            </w:r>
          </w:p>
        </w:tc>
      </w:tr>
      <w:tr w:rsidR="00DA5460" w:rsidRPr="00DF2B5B" w14:paraId="3850ED40" w14:textId="77777777" w:rsidTr="007C3E5F">
        <w:tc>
          <w:tcPr>
            <w:cnfStyle w:val="001000000000" w:firstRow="0" w:lastRow="0" w:firstColumn="1" w:lastColumn="0" w:oddVBand="0" w:evenVBand="0" w:oddHBand="0" w:evenHBand="0" w:firstRowFirstColumn="0" w:firstRowLastColumn="0" w:lastRowFirstColumn="0" w:lastRowLastColumn="0"/>
            <w:tcW w:w="1165" w:type="pct"/>
            <w:tcBorders>
              <w:top w:val="single" w:sz="4" w:space="0" w:color="auto"/>
              <w:left w:val="single" w:sz="4" w:space="0" w:color="auto"/>
              <w:bottom w:val="single" w:sz="4" w:space="0" w:color="auto"/>
              <w:right w:val="single" w:sz="4" w:space="0" w:color="auto"/>
            </w:tcBorders>
          </w:tcPr>
          <w:p w14:paraId="4870E09E" w14:textId="6D418166" w:rsidR="00DA5460" w:rsidRPr="00DF2B5B" w:rsidRDefault="00DA5460" w:rsidP="00605F2C">
            <w:pPr>
              <w:pStyle w:val="Default"/>
              <w:spacing w:before="120"/>
              <w:jc w:val="both"/>
              <w:rPr>
                <w:rFonts w:ascii="Gill Sans MT" w:eastAsiaTheme="minorEastAsia" w:hAnsi="Gill Sans MT" w:cs="GillSansMTStd-Book"/>
                <w:i w:val="0"/>
                <w:iCs w:val="0"/>
                <w:color w:val="595959" w:themeColor="text1" w:themeTint="A6"/>
                <w:sz w:val="18"/>
                <w:szCs w:val="18"/>
                <w:lang w:eastAsia="en-GB"/>
              </w:rPr>
            </w:pPr>
            <w:r w:rsidRPr="00DF2B5B">
              <w:rPr>
                <w:rFonts w:ascii="Gill Sans MT" w:eastAsiaTheme="minorEastAsia" w:hAnsi="Gill Sans MT" w:cs="GillSansMTStd-Book"/>
                <w:i w:val="0"/>
                <w:iCs w:val="0"/>
                <w:color w:val="595959" w:themeColor="text1" w:themeTint="A6"/>
                <w:sz w:val="18"/>
                <w:szCs w:val="18"/>
                <w:lang w:eastAsia="en-GB"/>
              </w:rPr>
              <w:t xml:space="preserve">How to calculate annual total: </w:t>
            </w:r>
          </w:p>
        </w:tc>
        <w:tc>
          <w:tcPr>
            <w:tcW w:w="3835" w:type="pct"/>
            <w:gridSpan w:val="4"/>
            <w:tcBorders>
              <w:top w:val="single" w:sz="4" w:space="0" w:color="auto"/>
              <w:left w:val="single" w:sz="4" w:space="0" w:color="auto"/>
              <w:bottom w:val="single" w:sz="4" w:space="0" w:color="auto"/>
              <w:right w:val="single" w:sz="4" w:space="0" w:color="auto"/>
            </w:tcBorders>
          </w:tcPr>
          <w:p w14:paraId="2D65E00C" w14:textId="1E7DFA82" w:rsidR="00DA5460" w:rsidRPr="00DF2B5B" w:rsidRDefault="00DA5460" w:rsidP="007E014D">
            <w:pPr>
              <w:numPr>
                <w:ilvl w:val="1"/>
                <w:numId w:val="0"/>
              </w:numPr>
              <w:spacing w:after="0" w:line="240" w:lineRule="auto"/>
              <w:jc w:val="both"/>
              <w:outlineLvl w:val="1"/>
              <w:cnfStyle w:val="000000000000" w:firstRow="0" w:lastRow="0" w:firstColumn="0" w:lastColumn="0" w:oddVBand="0" w:evenVBand="0" w:oddHBand="0" w:evenHBand="0" w:firstRowFirstColumn="0" w:firstRowLastColumn="0" w:lastRowFirstColumn="0" w:lastRowLastColumn="0"/>
              <w:rPr>
                <w:color w:val="595959" w:themeColor="text1" w:themeTint="A6"/>
                <w:sz w:val="18"/>
                <w:szCs w:val="18"/>
                <w:lang w:val="en-GB" w:eastAsia="en-GB"/>
              </w:rPr>
            </w:pPr>
            <w:r w:rsidRPr="00DF2B5B">
              <w:rPr>
                <w:color w:val="595959" w:themeColor="text1" w:themeTint="A6"/>
                <w:sz w:val="18"/>
                <w:szCs w:val="18"/>
                <w:lang w:val="en-GB" w:eastAsia="en-GB"/>
              </w:rPr>
              <w:t xml:space="preserve">Use result reported at Q4. </w:t>
            </w:r>
          </w:p>
        </w:tc>
      </w:tr>
      <w:tr w:rsidR="00DA5460" w:rsidRPr="00DF2B5B" w14:paraId="28225D00" w14:textId="77777777" w:rsidTr="007C3E5F">
        <w:trPr>
          <w:cnfStyle w:val="000000100000" w:firstRow="0" w:lastRow="0" w:firstColumn="0" w:lastColumn="0" w:oddVBand="0" w:evenVBand="0" w:oddHBand="1" w:evenHBand="0" w:firstRowFirstColumn="0" w:firstRowLastColumn="0" w:lastRowFirstColumn="0" w:lastRowLastColumn="0"/>
          <w:trHeight w:val="139"/>
        </w:trPr>
        <w:tc>
          <w:tcPr>
            <w:cnfStyle w:val="001000000000" w:firstRow="0" w:lastRow="0" w:firstColumn="1" w:lastColumn="0" w:oddVBand="0" w:evenVBand="0" w:oddHBand="0" w:evenHBand="0" w:firstRowFirstColumn="0" w:firstRowLastColumn="0" w:lastRowFirstColumn="0" w:lastRowLastColumn="0"/>
            <w:tcW w:w="1165" w:type="pct"/>
            <w:vMerge w:val="restart"/>
            <w:tcBorders>
              <w:top w:val="single" w:sz="4" w:space="0" w:color="auto"/>
              <w:left w:val="single" w:sz="4" w:space="0" w:color="auto"/>
              <w:bottom w:val="single" w:sz="4" w:space="0" w:color="auto"/>
              <w:right w:val="single" w:sz="4" w:space="0" w:color="auto"/>
            </w:tcBorders>
          </w:tcPr>
          <w:p w14:paraId="2916982C" w14:textId="689B84AC" w:rsidR="00DA5460" w:rsidRPr="00DF2B5B" w:rsidRDefault="00DA5460" w:rsidP="00605F2C">
            <w:pPr>
              <w:pStyle w:val="Default"/>
              <w:spacing w:before="120"/>
              <w:jc w:val="both"/>
              <w:rPr>
                <w:rFonts w:ascii="Gill Sans MT" w:eastAsiaTheme="minorEastAsia" w:hAnsi="Gill Sans MT" w:cs="GillSansMTStd-Book"/>
                <w:i w:val="0"/>
                <w:iCs w:val="0"/>
                <w:color w:val="595959" w:themeColor="text1" w:themeTint="A6"/>
                <w:sz w:val="18"/>
                <w:szCs w:val="18"/>
                <w:lang w:eastAsia="en-GB"/>
              </w:rPr>
            </w:pPr>
            <w:r w:rsidRPr="00DF2B5B">
              <w:rPr>
                <w:rFonts w:ascii="Gill Sans MT" w:eastAsiaTheme="minorEastAsia" w:hAnsi="Gill Sans MT" w:cs="GillSansMTStd-Book"/>
                <w:i w:val="0"/>
                <w:iCs w:val="0"/>
                <w:color w:val="595959" w:themeColor="text1" w:themeTint="A6"/>
                <w:sz w:val="18"/>
                <w:szCs w:val="18"/>
                <w:lang w:eastAsia="en-GB"/>
              </w:rPr>
              <w:t xml:space="preserve">Data elements (components of indicator): </w:t>
            </w:r>
          </w:p>
        </w:tc>
        <w:tc>
          <w:tcPr>
            <w:tcW w:w="1187" w:type="pct"/>
            <w:vMerge w:val="restart"/>
            <w:tcBorders>
              <w:top w:val="single" w:sz="4" w:space="0" w:color="auto"/>
              <w:left w:val="single" w:sz="4" w:space="0" w:color="auto"/>
              <w:bottom w:val="single" w:sz="4" w:space="0" w:color="auto"/>
              <w:right w:val="single" w:sz="4" w:space="0" w:color="auto"/>
            </w:tcBorders>
          </w:tcPr>
          <w:p w14:paraId="126D59C6" w14:textId="77777777" w:rsidR="00C5360E" w:rsidRPr="00DF2B5B" w:rsidRDefault="00DA5460" w:rsidP="007E014D">
            <w:pPr>
              <w:pStyle w:val="Default"/>
              <w:spacing w:before="120"/>
              <w:jc w:val="both"/>
              <w:cnfStyle w:val="000000100000" w:firstRow="0" w:lastRow="0" w:firstColumn="0" w:lastColumn="0" w:oddVBand="0" w:evenVBand="0" w:oddHBand="1" w:evenHBand="0" w:firstRowFirstColumn="0" w:firstRowLastColumn="0" w:lastRowFirstColumn="0" w:lastRowLastColumn="0"/>
              <w:rPr>
                <w:rFonts w:ascii="Gill Sans MT" w:hAnsi="Gill Sans MT" w:cs="GillSansMTStd-Book"/>
                <w:color w:val="595959" w:themeColor="text1" w:themeTint="A6"/>
                <w:sz w:val="18"/>
                <w:szCs w:val="18"/>
                <w:lang w:eastAsia="en-GB"/>
              </w:rPr>
            </w:pPr>
            <w:r w:rsidRPr="00DF2B5B">
              <w:rPr>
                <w:rFonts w:ascii="Gill Sans MT" w:hAnsi="Gill Sans MT" w:cs="GillSansMTStd-Book"/>
                <w:color w:val="595959" w:themeColor="text1" w:themeTint="A6"/>
                <w:sz w:val="18"/>
                <w:szCs w:val="18"/>
                <w:lang w:eastAsia="en-GB"/>
              </w:rPr>
              <w:t>Numerator:</w:t>
            </w:r>
          </w:p>
          <w:p w14:paraId="78EFD935" w14:textId="5640E3BB" w:rsidR="00DA5460" w:rsidRPr="00DF2B5B" w:rsidRDefault="00DA5460" w:rsidP="007E014D">
            <w:pPr>
              <w:numPr>
                <w:ilvl w:val="1"/>
                <w:numId w:val="0"/>
              </w:numPr>
              <w:spacing w:after="0" w:line="240" w:lineRule="auto"/>
              <w:jc w:val="both"/>
              <w:outlineLvl w:val="1"/>
              <w:cnfStyle w:val="000000100000" w:firstRow="0" w:lastRow="0" w:firstColumn="0" w:lastColumn="0" w:oddVBand="0" w:evenVBand="0" w:oddHBand="1" w:evenHBand="0" w:firstRowFirstColumn="0" w:firstRowLastColumn="0" w:lastRowFirstColumn="0" w:lastRowLastColumn="0"/>
              <w:rPr>
                <w:color w:val="595959" w:themeColor="text1" w:themeTint="A6"/>
                <w:sz w:val="18"/>
                <w:szCs w:val="18"/>
                <w:lang w:val="en-GB" w:eastAsia="en-GB"/>
              </w:rPr>
            </w:pPr>
            <w:r w:rsidRPr="00DF2B5B">
              <w:rPr>
                <w:color w:val="595959" w:themeColor="text1" w:themeTint="A6"/>
                <w:sz w:val="18"/>
                <w:szCs w:val="18"/>
                <w:lang w:val="en-GB" w:eastAsia="en-GB"/>
              </w:rPr>
              <w:t xml:space="preserve">Number of orphans and vulnerable children (&lt;18 years old) with HIV status reported to implementing partner, disaggregated by status type. </w:t>
            </w:r>
          </w:p>
        </w:tc>
        <w:tc>
          <w:tcPr>
            <w:tcW w:w="1187" w:type="pct"/>
            <w:gridSpan w:val="2"/>
            <w:tcBorders>
              <w:top w:val="single" w:sz="4" w:space="0" w:color="auto"/>
              <w:left w:val="single" w:sz="4" w:space="0" w:color="auto"/>
              <w:bottom w:val="single" w:sz="4" w:space="0" w:color="auto"/>
              <w:right w:val="single" w:sz="4" w:space="0" w:color="auto"/>
            </w:tcBorders>
          </w:tcPr>
          <w:p w14:paraId="246CB261" w14:textId="5AA6C18A" w:rsidR="00DA5460" w:rsidRPr="00DF2B5B" w:rsidRDefault="00DA5460" w:rsidP="007E014D">
            <w:pPr>
              <w:numPr>
                <w:ilvl w:val="1"/>
                <w:numId w:val="0"/>
              </w:numPr>
              <w:spacing w:after="0" w:line="240" w:lineRule="auto"/>
              <w:jc w:val="both"/>
              <w:outlineLvl w:val="1"/>
              <w:cnfStyle w:val="000000100000" w:firstRow="0" w:lastRow="0" w:firstColumn="0" w:lastColumn="0" w:oddVBand="0" w:evenVBand="0" w:oddHBand="1" w:evenHBand="0" w:firstRowFirstColumn="0" w:firstRowLastColumn="0" w:lastRowFirstColumn="0" w:lastRowLastColumn="0"/>
              <w:rPr>
                <w:color w:val="595959" w:themeColor="text1" w:themeTint="A6"/>
                <w:sz w:val="18"/>
                <w:szCs w:val="18"/>
                <w:lang w:val="en-GB" w:eastAsia="en-GB"/>
              </w:rPr>
            </w:pPr>
            <w:r w:rsidRPr="00DF2B5B">
              <w:rPr>
                <w:color w:val="595959" w:themeColor="text1" w:themeTint="A6"/>
                <w:sz w:val="18"/>
                <w:szCs w:val="18"/>
                <w:lang w:val="en-GB" w:eastAsia="en-GB"/>
              </w:rPr>
              <w:t xml:space="preserve">Disaggregate Groups </w:t>
            </w:r>
          </w:p>
        </w:tc>
        <w:tc>
          <w:tcPr>
            <w:tcW w:w="1461" w:type="pct"/>
            <w:tcBorders>
              <w:top w:val="single" w:sz="4" w:space="0" w:color="auto"/>
              <w:left w:val="single" w:sz="4" w:space="0" w:color="auto"/>
              <w:bottom w:val="single" w:sz="4" w:space="0" w:color="auto"/>
              <w:right w:val="single" w:sz="4" w:space="0" w:color="auto"/>
            </w:tcBorders>
          </w:tcPr>
          <w:p w14:paraId="62D88991" w14:textId="0DDD4BA4" w:rsidR="00DA5460" w:rsidRPr="00DF2B5B" w:rsidRDefault="00DA5460" w:rsidP="007E014D">
            <w:pPr>
              <w:numPr>
                <w:ilvl w:val="1"/>
                <w:numId w:val="0"/>
              </w:numPr>
              <w:spacing w:after="0" w:line="240" w:lineRule="auto"/>
              <w:jc w:val="both"/>
              <w:outlineLvl w:val="1"/>
              <w:cnfStyle w:val="000000100000" w:firstRow="0" w:lastRow="0" w:firstColumn="0" w:lastColumn="0" w:oddVBand="0" w:evenVBand="0" w:oddHBand="1" w:evenHBand="0" w:firstRowFirstColumn="0" w:firstRowLastColumn="0" w:lastRowFirstColumn="0" w:lastRowLastColumn="0"/>
              <w:rPr>
                <w:color w:val="595959" w:themeColor="text1" w:themeTint="A6"/>
                <w:sz w:val="18"/>
                <w:szCs w:val="18"/>
                <w:lang w:val="en-GB" w:eastAsia="en-GB"/>
              </w:rPr>
            </w:pPr>
            <w:r w:rsidRPr="00DF2B5B">
              <w:rPr>
                <w:color w:val="595959" w:themeColor="text1" w:themeTint="A6"/>
                <w:sz w:val="18"/>
                <w:szCs w:val="18"/>
                <w:lang w:val="en-GB" w:eastAsia="en-GB"/>
              </w:rPr>
              <w:t xml:space="preserve">Disaggregates </w:t>
            </w:r>
          </w:p>
        </w:tc>
      </w:tr>
      <w:tr w:rsidR="00DA5460" w:rsidRPr="00DF2B5B" w14:paraId="0FA0BE0F" w14:textId="77777777" w:rsidTr="007C3E5F">
        <w:trPr>
          <w:trHeight w:val="1057"/>
        </w:trPr>
        <w:tc>
          <w:tcPr>
            <w:cnfStyle w:val="001000000000" w:firstRow="0" w:lastRow="0" w:firstColumn="1" w:lastColumn="0" w:oddVBand="0" w:evenVBand="0" w:oddHBand="0" w:evenHBand="0" w:firstRowFirstColumn="0" w:firstRowLastColumn="0" w:lastRowFirstColumn="0" w:lastRowLastColumn="0"/>
            <w:tcW w:w="1165" w:type="pct"/>
            <w:vMerge/>
            <w:tcBorders>
              <w:top w:val="single" w:sz="4" w:space="0" w:color="auto"/>
              <w:left w:val="single" w:sz="4" w:space="0" w:color="auto"/>
              <w:bottom w:val="single" w:sz="4" w:space="0" w:color="auto"/>
              <w:right w:val="single" w:sz="4" w:space="0" w:color="auto"/>
            </w:tcBorders>
          </w:tcPr>
          <w:p w14:paraId="60EE3F09" w14:textId="77777777" w:rsidR="00DA5460" w:rsidRPr="00DF2B5B" w:rsidRDefault="00DA5460" w:rsidP="00605F2C">
            <w:pPr>
              <w:pStyle w:val="Default"/>
              <w:spacing w:before="120"/>
              <w:jc w:val="both"/>
              <w:rPr>
                <w:rFonts w:ascii="Gill Sans MT" w:eastAsiaTheme="minorEastAsia" w:hAnsi="Gill Sans MT" w:cs="GillSansMTStd-Book"/>
                <w:i w:val="0"/>
                <w:iCs w:val="0"/>
                <w:color w:val="595959" w:themeColor="text1" w:themeTint="A6"/>
                <w:sz w:val="18"/>
                <w:szCs w:val="18"/>
                <w:lang w:eastAsia="en-GB"/>
              </w:rPr>
            </w:pPr>
          </w:p>
        </w:tc>
        <w:tc>
          <w:tcPr>
            <w:tcW w:w="1187" w:type="pct"/>
            <w:vMerge/>
            <w:tcBorders>
              <w:top w:val="single" w:sz="4" w:space="0" w:color="auto"/>
              <w:left w:val="single" w:sz="4" w:space="0" w:color="auto"/>
              <w:bottom w:val="single" w:sz="4" w:space="0" w:color="auto"/>
              <w:right w:val="single" w:sz="4" w:space="0" w:color="auto"/>
            </w:tcBorders>
          </w:tcPr>
          <w:p w14:paraId="2EF5294B" w14:textId="77777777" w:rsidR="00DA5460" w:rsidRPr="00DF2B5B" w:rsidRDefault="00DA5460" w:rsidP="007E014D">
            <w:pPr>
              <w:pStyle w:val="Default"/>
              <w:spacing w:before="120"/>
              <w:jc w:val="both"/>
              <w:cnfStyle w:val="000000000000" w:firstRow="0" w:lastRow="0" w:firstColumn="0" w:lastColumn="0" w:oddVBand="0" w:evenVBand="0" w:oddHBand="0" w:evenHBand="0" w:firstRowFirstColumn="0" w:firstRowLastColumn="0" w:lastRowFirstColumn="0" w:lastRowLastColumn="0"/>
              <w:rPr>
                <w:rFonts w:ascii="Gill Sans MT" w:hAnsi="Gill Sans MT" w:cs="GillSansMTStd-Book"/>
                <w:color w:val="595959" w:themeColor="text1" w:themeTint="A6"/>
                <w:sz w:val="18"/>
                <w:szCs w:val="18"/>
                <w:lang w:eastAsia="en-GB"/>
              </w:rPr>
            </w:pPr>
          </w:p>
        </w:tc>
        <w:tc>
          <w:tcPr>
            <w:tcW w:w="1187" w:type="pct"/>
            <w:gridSpan w:val="2"/>
            <w:tcBorders>
              <w:top w:val="single" w:sz="4" w:space="0" w:color="auto"/>
              <w:left w:val="single" w:sz="4" w:space="0" w:color="auto"/>
              <w:bottom w:val="single" w:sz="4" w:space="0" w:color="auto"/>
              <w:right w:val="single" w:sz="4" w:space="0" w:color="auto"/>
            </w:tcBorders>
          </w:tcPr>
          <w:p w14:paraId="708DC4D3" w14:textId="77777777" w:rsidR="00C5360E" w:rsidRPr="00DF2B5B" w:rsidRDefault="00DA5460" w:rsidP="007E014D">
            <w:pPr>
              <w:pStyle w:val="Default"/>
              <w:spacing w:before="120"/>
              <w:jc w:val="both"/>
              <w:cnfStyle w:val="000000000000" w:firstRow="0" w:lastRow="0" w:firstColumn="0" w:lastColumn="0" w:oddVBand="0" w:evenVBand="0" w:oddHBand="0" w:evenHBand="0" w:firstRowFirstColumn="0" w:firstRowLastColumn="0" w:lastRowFirstColumn="0" w:lastRowLastColumn="0"/>
              <w:rPr>
                <w:rFonts w:ascii="Gill Sans MT" w:hAnsi="Gill Sans MT" w:cs="GillSansMTStd-Book"/>
                <w:color w:val="595959" w:themeColor="text1" w:themeTint="A6"/>
                <w:sz w:val="18"/>
                <w:szCs w:val="18"/>
                <w:lang w:eastAsia="en-GB"/>
              </w:rPr>
            </w:pPr>
            <w:r w:rsidRPr="00DF2B5B">
              <w:rPr>
                <w:rFonts w:ascii="Gill Sans MT" w:hAnsi="Gill Sans MT" w:cs="GillSansMTStd-Book"/>
                <w:color w:val="595959" w:themeColor="text1" w:themeTint="A6"/>
                <w:sz w:val="18"/>
                <w:szCs w:val="18"/>
                <w:lang w:eastAsia="en-GB"/>
              </w:rPr>
              <w:t>Status Type</w:t>
            </w:r>
          </w:p>
          <w:p w14:paraId="0E3DE0BD" w14:textId="7C29F44A" w:rsidR="00DA5460" w:rsidRPr="00DF2B5B" w:rsidRDefault="00DA5460" w:rsidP="007E014D">
            <w:pPr>
              <w:numPr>
                <w:ilvl w:val="1"/>
                <w:numId w:val="0"/>
              </w:numPr>
              <w:spacing w:after="0" w:line="240" w:lineRule="auto"/>
              <w:jc w:val="both"/>
              <w:outlineLvl w:val="1"/>
              <w:cnfStyle w:val="000000000000" w:firstRow="0" w:lastRow="0" w:firstColumn="0" w:lastColumn="0" w:oddVBand="0" w:evenVBand="0" w:oddHBand="0" w:evenHBand="0" w:firstRowFirstColumn="0" w:firstRowLastColumn="0" w:lastRowFirstColumn="0" w:lastRowLastColumn="0"/>
              <w:rPr>
                <w:color w:val="595959" w:themeColor="text1" w:themeTint="A6"/>
                <w:sz w:val="18"/>
                <w:szCs w:val="18"/>
                <w:lang w:val="en-GB" w:eastAsia="en-GB"/>
              </w:rPr>
            </w:pPr>
            <w:r w:rsidRPr="00DF2B5B">
              <w:rPr>
                <w:color w:val="595959" w:themeColor="text1" w:themeTint="A6"/>
                <w:sz w:val="18"/>
                <w:szCs w:val="18"/>
                <w:lang w:val="en-GB" w:eastAsia="en-GB"/>
              </w:rPr>
              <w:t xml:space="preserve">[Required] </w:t>
            </w:r>
          </w:p>
        </w:tc>
        <w:tc>
          <w:tcPr>
            <w:tcW w:w="1461" w:type="pct"/>
            <w:tcBorders>
              <w:top w:val="single" w:sz="4" w:space="0" w:color="auto"/>
              <w:left w:val="single" w:sz="4" w:space="0" w:color="auto"/>
              <w:bottom w:val="single" w:sz="4" w:space="0" w:color="auto"/>
              <w:right w:val="single" w:sz="4" w:space="0" w:color="auto"/>
            </w:tcBorders>
          </w:tcPr>
          <w:p w14:paraId="16CDD0BE" w14:textId="77777777" w:rsidR="00C5360E" w:rsidRPr="00DF2B5B" w:rsidRDefault="00DA5460" w:rsidP="007E014D">
            <w:pPr>
              <w:pStyle w:val="Default"/>
              <w:spacing w:before="120"/>
              <w:jc w:val="both"/>
              <w:cnfStyle w:val="000000000000" w:firstRow="0" w:lastRow="0" w:firstColumn="0" w:lastColumn="0" w:oddVBand="0" w:evenVBand="0" w:oddHBand="0" w:evenHBand="0" w:firstRowFirstColumn="0" w:firstRowLastColumn="0" w:lastRowFirstColumn="0" w:lastRowLastColumn="0"/>
              <w:rPr>
                <w:rFonts w:ascii="Gill Sans MT" w:hAnsi="Gill Sans MT" w:cs="GillSansMTStd-Book"/>
                <w:color w:val="595959" w:themeColor="text1" w:themeTint="A6"/>
                <w:sz w:val="18"/>
                <w:szCs w:val="18"/>
                <w:lang w:eastAsia="en-GB"/>
              </w:rPr>
            </w:pPr>
            <w:r w:rsidRPr="00DF2B5B">
              <w:rPr>
                <w:rFonts w:ascii="Gill Sans MT" w:hAnsi="Gill Sans MT" w:cs="GillSansMTStd-Book"/>
                <w:color w:val="595959" w:themeColor="text1" w:themeTint="A6"/>
                <w:sz w:val="18"/>
                <w:szCs w:val="18"/>
                <w:lang w:eastAsia="en-GB"/>
              </w:rPr>
              <w:t>• Reported HIV positive to implementing partner</w:t>
            </w:r>
          </w:p>
          <w:p w14:paraId="2400FB6B" w14:textId="77777777" w:rsidR="00C5360E" w:rsidRPr="00DF2B5B" w:rsidRDefault="00DA5460" w:rsidP="007E014D">
            <w:pPr>
              <w:pStyle w:val="Default"/>
              <w:spacing w:before="120"/>
              <w:jc w:val="both"/>
              <w:cnfStyle w:val="000000000000" w:firstRow="0" w:lastRow="0" w:firstColumn="0" w:lastColumn="0" w:oddVBand="0" w:evenVBand="0" w:oddHBand="0" w:evenHBand="0" w:firstRowFirstColumn="0" w:firstRowLastColumn="0" w:lastRowFirstColumn="0" w:lastRowLastColumn="0"/>
              <w:rPr>
                <w:rFonts w:ascii="Gill Sans MT" w:hAnsi="Gill Sans MT" w:cs="GillSansMTStd-Book"/>
                <w:color w:val="595959" w:themeColor="text1" w:themeTint="A6"/>
                <w:sz w:val="18"/>
                <w:szCs w:val="18"/>
                <w:lang w:eastAsia="en-GB"/>
              </w:rPr>
            </w:pPr>
            <w:r w:rsidRPr="00DF2B5B">
              <w:rPr>
                <w:rFonts w:ascii="Gill Sans MT" w:hAnsi="Gill Sans MT" w:cs="GillSansMTStd-Book"/>
                <w:color w:val="595959" w:themeColor="text1" w:themeTint="A6"/>
                <w:sz w:val="18"/>
                <w:szCs w:val="18"/>
                <w:lang w:eastAsia="en-GB"/>
              </w:rPr>
              <w:t>o Currently receiving ART</w:t>
            </w:r>
          </w:p>
          <w:p w14:paraId="7E5AE669" w14:textId="77777777" w:rsidR="00C5360E" w:rsidRPr="00DF2B5B" w:rsidRDefault="00DA5460" w:rsidP="007E014D">
            <w:pPr>
              <w:pStyle w:val="Default"/>
              <w:spacing w:before="120"/>
              <w:jc w:val="both"/>
              <w:cnfStyle w:val="000000000000" w:firstRow="0" w:lastRow="0" w:firstColumn="0" w:lastColumn="0" w:oddVBand="0" w:evenVBand="0" w:oddHBand="0" w:evenHBand="0" w:firstRowFirstColumn="0" w:firstRowLastColumn="0" w:lastRowFirstColumn="0" w:lastRowLastColumn="0"/>
              <w:rPr>
                <w:rFonts w:ascii="Gill Sans MT" w:hAnsi="Gill Sans MT" w:cs="GillSansMTStd-Book"/>
                <w:color w:val="595959" w:themeColor="text1" w:themeTint="A6"/>
                <w:sz w:val="18"/>
                <w:szCs w:val="18"/>
                <w:lang w:eastAsia="en-GB"/>
              </w:rPr>
            </w:pPr>
            <w:r w:rsidRPr="00DF2B5B">
              <w:rPr>
                <w:rFonts w:ascii="Gill Sans MT" w:hAnsi="Gill Sans MT" w:cs="GillSansMTStd-Book"/>
                <w:color w:val="595959" w:themeColor="text1" w:themeTint="A6"/>
                <w:sz w:val="18"/>
                <w:szCs w:val="18"/>
                <w:lang w:eastAsia="en-GB"/>
              </w:rPr>
              <w:t>o Not currently receiving ART</w:t>
            </w:r>
          </w:p>
          <w:p w14:paraId="23264F83" w14:textId="77777777" w:rsidR="00C5360E" w:rsidRPr="00DF2B5B" w:rsidRDefault="00DA5460" w:rsidP="007E014D">
            <w:pPr>
              <w:pStyle w:val="Default"/>
              <w:spacing w:before="120"/>
              <w:jc w:val="both"/>
              <w:cnfStyle w:val="000000000000" w:firstRow="0" w:lastRow="0" w:firstColumn="0" w:lastColumn="0" w:oddVBand="0" w:evenVBand="0" w:oddHBand="0" w:evenHBand="0" w:firstRowFirstColumn="0" w:firstRowLastColumn="0" w:lastRowFirstColumn="0" w:lastRowLastColumn="0"/>
              <w:rPr>
                <w:rFonts w:ascii="Gill Sans MT" w:hAnsi="Gill Sans MT" w:cs="GillSansMTStd-Book"/>
                <w:color w:val="595959" w:themeColor="text1" w:themeTint="A6"/>
                <w:sz w:val="18"/>
                <w:szCs w:val="18"/>
                <w:lang w:eastAsia="en-GB"/>
              </w:rPr>
            </w:pPr>
            <w:r w:rsidRPr="00DF2B5B">
              <w:rPr>
                <w:rFonts w:ascii="Gill Sans MT" w:hAnsi="Gill Sans MT" w:cs="GillSansMTStd-Book"/>
                <w:color w:val="595959" w:themeColor="text1" w:themeTint="A6"/>
                <w:sz w:val="18"/>
                <w:szCs w:val="18"/>
                <w:lang w:eastAsia="en-GB"/>
              </w:rPr>
              <w:t>• Reported HIV negative to implementing partner</w:t>
            </w:r>
          </w:p>
          <w:p w14:paraId="18BE871A" w14:textId="77777777" w:rsidR="00C5360E" w:rsidRPr="00DF2B5B" w:rsidRDefault="00DA5460" w:rsidP="007E014D">
            <w:pPr>
              <w:pStyle w:val="Default"/>
              <w:spacing w:before="120"/>
              <w:jc w:val="both"/>
              <w:cnfStyle w:val="000000000000" w:firstRow="0" w:lastRow="0" w:firstColumn="0" w:lastColumn="0" w:oddVBand="0" w:evenVBand="0" w:oddHBand="0" w:evenHBand="0" w:firstRowFirstColumn="0" w:firstRowLastColumn="0" w:lastRowFirstColumn="0" w:lastRowLastColumn="0"/>
              <w:rPr>
                <w:rFonts w:ascii="Gill Sans MT" w:hAnsi="Gill Sans MT" w:cs="GillSansMTStd-Book"/>
                <w:color w:val="595959" w:themeColor="text1" w:themeTint="A6"/>
                <w:sz w:val="18"/>
                <w:szCs w:val="18"/>
                <w:lang w:eastAsia="en-GB"/>
              </w:rPr>
            </w:pPr>
            <w:r w:rsidRPr="00DF2B5B">
              <w:rPr>
                <w:rFonts w:ascii="Gill Sans MT" w:hAnsi="Gill Sans MT" w:cs="GillSansMTStd-Book"/>
                <w:color w:val="595959" w:themeColor="text1" w:themeTint="A6"/>
                <w:sz w:val="18"/>
                <w:szCs w:val="18"/>
                <w:lang w:eastAsia="en-GB"/>
              </w:rPr>
              <w:t>• No HIV status reported to the implementing partner</w:t>
            </w:r>
          </w:p>
          <w:p w14:paraId="392F6DB5" w14:textId="77777777" w:rsidR="00C5360E" w:rsidRPr="00DF2B5B" w:rsidRDefault="00DA5460" w:rsidP="007E014D">
            <w:pPr>
              <w:pStyle w:val="Default"/>
              <w:spacing w:before="120"/>
              <w:jc w:val="both"/>
              <w:cnfStyle w:val="000000000000" w:firstRow="0" w:lastRow="0" w:firstColumn="0" w:lastColumn="0" w:oddVBand="0" w:evenVBand="0" w:oddHBand="0" w:evenHBand="0" w:firstRowFirstColumn="0" w:firstRowLastColumn="0" w:lastRowFirstColumn="0" w:lastRowLastColumn="0"/>
              <w:rPr>
                <w:rFonts w:ascii="Gill Sans MT" w:hAnsi="Gill Sans MT" w:cs="GillSansMTStd-Book"/>
                <w:color w:val="595959" w:themeColor="text1" w:themeTint="A6"/>
                <w:sz w:val="18"/>
                <w:szCs w:val="18"/>
                <w:lang w:eastAsia="en-GB"/>
              </w:rPr>
            </w:pPr>
            <w:r w:rsidRPr="00DF2B5B">
              <w:rPr>
                <w:rFonts w:ascii="Gill Sans MT" w:hAnsi="Gill Sans MT" w:cs="GillSansMTStd-Book"/>
                <w:color w:val="595959" w:themeColor="text1" w:themeTint="A6"/>
                <w:sz w:val="18"/>
                <w:szCs w:val="18"/>
                <w:lang w:eastAsia="en-GB"/>
              </w:rPr>
              <w:t>o Test not indicated based on HIV risk assessment</w:t>
            </w:r>
          </w:p>
          <w:p w14:paraId="76E378DD" w14:textId="6051B23B" w:rsidR="00DA5460" w:rsidRPr="00DF2B5B" w:rsidRDefault="00DA5460" w:rsidP="007E014D">
            <w:pPr>
              <w:pStyle w:val="Default"/>
              <w:spacing w:before="120"/>
              <w:jc w:val="both"/>
              <w:cnfStyle w:val="000000000000" w:firstRow="0" w:lastRow="0" w:firstColumn="0" w:lastColumn="0" w:oddVBand="0" w:evenVBand="0" w:oddHBand="0" w:evenHBand="0" w:firstRowFirstColumn="0" w:firstRowLastColumn="0" w:lastRowFirstColumn="0" w:lastRowLastColumn="0"/>
              <w:rPr>
                <w:rFonts w:ascii="Gill Sans MT" w:hAnsi="Gill Sans MT" w:cs="GillSansMTStd-Book"/>
                <w:color w:val="595959" w:themeColor="text1" w:themeTint="A6"/>
                <w:sz w:val="18"/>
                <w:szCs w:val="18"/>
                <w:lang w:eastAsia="en-GB"/>
              </w:rPr>
            </w:pPr>
            <w:r w:rsidRPr="00DF2B5B">
              <w:rPr>
                <w:rFonts w:ascii="Gill Sans MT" w:hAnsi="Gill Sans MT" w:cs="GillSansMTStd-Book"/>
                <w:color w:val="595959" w:themeColor="text1" w:themeTint="A6"/>
                <w:sz w:val="18"/>
                <w:szCs w:val="18"/>
                <w:lang w:eastAsia="en-GB"/>
              </w:rPr>
              <w:t xml:space="preserve">o Other reasons </w:t>
            </w:r>
          </w:p>
        </w:tc>
      </w:tr>
      <w:tr w:rsidR="00DA5460" w:rsidRPr="00DF2B5B" w14:paraId="7D2DDC1A" w14:textId="77777777" w:rsidTr="007C3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pct"/>
            <w:vMerge/>
            <w:tcBorders>
              <w:top w:val="single" w:sz="4" w:space="0" w:color="auto"/>
              <w:left w:val="single" w:sz="4" w:space="0" w:color="auto"/>
              <w:bottom w:val="single" w:sz="4" w:space="0" w:color="auto"/>
              <w:right w:val="single" w:sz="4" w:space="0" w:color="auto"/>
            </w:tcBorders>
          </w:tcPr>
          <w:p w14:paraId="384D3CA3" w14:textId="77777777" w:rsidR="00DA5460" w:rsidRPr="00DF2B5B" w:rsidRDefault="00DA5460" w:rsidP="00605F2C">
            <w:pPr>
              <w:numPr>
                <w:ilvl w:val="1"/>
                <w:numId w:val="0"/>
              </w:numPr>
              <w:spacing w:after="0" w:line="240" w:lineRule="auto"/>
              <w:jc w:val="both"/>
              <w:outlineLvl w:val="1"/>
              <w:rPr>
                <w:rFonts w:eastAsiaTheme="minorEastAsia"/>
                <w:i w:val="0"/>
                <w:iCs w:val="0"/>
                <w:color w:val="595959" w:themeColor="text1" w:themeTint="A6"/>
                <w:sz w:val="18"/>
                <w:szCs w:val="18"/>
                <w:lang w:val="en-GB" w:eastAsia="en-GB"/>
              </w:rPr>
            </w:pPr>
          </w:p>
        </w:tc>
        <w:tc>
          <w:tcPr>
            <w:tcW w:w="3835" w:type="pct"/>
            <w:gridSpan w:val="4"/>
            <w:tcBorders>
              <w:top w:val="single" w:sz="4" w:space="0" w:color="auto"/>
              <w:left w:val="single" w:sz="4" w:space="0" w:color="auto"/>
              <w:bottom w:val="single" w:sz="4" w:space="0" w:color="auto"/>
              <w:right w:val="single" w:sz="4" w:space="0" w:color="auto"/>
            </w:tcBorders>
          </w:tcPr>
          <w:p w14:paraId="061C0D10" w14:textId="22A40DE3" w:rsidR="00DA5460" w:rsidRPr="00DF2B5B" w:rsidRDefault="00DA5460" w:rsidP="007E014D">
            <w:pPr>
              <w:numPr>
                <w:ilvl w:val="1"/>
                <w:numId w:val="0"/>
              </w:numPr>
              <w:spacing w:after="0" w:line="240" w:lineRule="auto"/>
              <w:jc w:val="both"/>
              <w:outlineLvl w:val="1"/>
              <w:cnfStyle w:val="000000100000" w:firstRow="0" w:lastRow="0" w:firstColumn="0" w:lastColumn="0" w:oddVBand="0" w:evenVBand="0" w:oddHBand="1" w:evenHBand="0" w:firstRowFirstColumn="0" w:firstRowLastColumn="0" w:lastRowFirstColumn="0" w:lastRowLastColumn="0"/>
              <w:rPr>
                <w:color w:val="595959" w:themeColor="text1" w:themeTint="A6"/>
                <w:sz w:val="18"/>
                <w:szCs w:val="18"/>
                <w:lang w:val="en-GB" w:eastAsia="en-GB"/>
              </w:rPr>
            </w:pPr>
            <w:r w:rsidRPr="00DF2B5B">
              <w:rPr>
                <w:color w:val="595959" w:themeColor="text1" w:themeTint="A6"/>
                <w:sz w:val="18"/>
                <w:szCs w:val="18"/>
                <w:lang w:val="en-GB" w:eastAsia="en-GB"/>
              </w:rPr>
              <w:t xml:space="preserve">Disaggregate Descriptions &amp; Definitions </w:t>
            </w:r>
          </w:p>
        </w:tc>
      </w:tr>
      <w:tr w:rsidR="00DA5460" w:rsidRPr="00DF2B5B" w14:paraId="0D5B82D1" w14:textId="77777777" w:rsidTr="007C3E5F">
        <w:tc>
          <w:tcPr>
            <w:cnfStyle w:val="001000000000" w:firstRow="0" w:lastRow="0" w:firstColumn="1" w:lastColumn="0" w:oddVBand="0" w:evenVBand="0" w:oddHBand="0" w:evenHBand="0" w:firstRowFirstColumn="0" w:firstRowLastColumn="0" w:lastRowFirstColumn="0" w:lastRowLastColumn="0"/>
            <w:tcW w:w="1165" w:type="pct"/>
            <w:vMerge/>
            <w:tcBorders>
              <w:top w:val="single" w:sz="4" w:space="0" w:color="auto"/>
              <w:left w:val="single" w:sz="4" w:space="0" w:color="auto"/>
              <w:bottom w:val="single" w:sz="4" w:space="0" w:color="auto"/>
              <w:right w:val="single" w:sz="4" w:space="0" w:color="auto"/>
            </w:tcBorders>
          </w:tcPr>
          <w:p w14:paraId="43D3DDE6" w14:textId="77777777" w:rsidR="00DA5460" w:rsidRPr="00DF2B5B" w:rsidRDefault="00DA5460" w:rsidP="00605F2C">
            <w:pPr>
              <w:numPr>
                <w:ilvl w:val="1"/>
                <w:numId w:val="0"/>
              </w:numPr>
              <w:spacing w:after="0" w:line="240" w:lineRule="auto"/>
              <w:jc w:val="both"/>
              <w:outlineLvl w:val="1"/>
              <w:rPr>
                <w:rFonts w:eastAsiaTheme="minorEastAsia"/>
                <w:i w:val="0"/>
                <w:iCs w:val="0"/>
                <w:color w:val="595959" w:themeColor="text1" w:themeTint="A6"/>
                <w:sz w:val="18"/>
                <w:szCs w:val="18"/>
                <w:lang w:val="en-GB" w:eastAsia="en-GB"/>
              </w:rPr>
            </w:pPr>
          </w:p>
        </w:tc>
        <w:tc>
          <w:tcPr>
            <w:tcW w:w="3835" w:type="pct"/>
            <w:gridSpan w:val="4"/>
            <w:tcBorders>
              <w:top w:val="single" w:sz="4" w:space="0" w:color="auto"/>
              <w:left w:val="single" w:sz="4" w:space="0" w:color="auto"/>
              <w:bottom w:val="single" w:sz="4" w:space="0" w:color="auto"/>
              <w:right w:val="single" w:sz="4" w:space="0" w:color="auto"/>
            </w:tcBorders>
          </w:tcPr>
          <w:p w14:paraId="29455669" w14:textId="77777777" w:rsidR="00605F2C" w:rsidRPr="00DF2B5B" w:rsidRDefault="00605F2C" w:rsidP="007E014D">
            <w:pPr>
              <w:pStyle w:val="Default"/>
              <w:spacing w:before="120"/>
              <w:jc w:val="both"/>
              <w:cnfStyle w:val="000000000000" w:firstRow="0" w:lastRow="0" w:firstColumn="0" w:lastColumn="0" w:oddVBand="0" w:evenVBand="0" w:oddHBand="0" w:evenHBand="0" w:firstRowFirstColumn="0" w:firstRowLastColumn="0" w:lastRowFirstColumn="0" w:lastRowLastColumn="0"/>
              <w:rPr>
                <w:rFonts w:ascii="Gill Sans MT" w:hAnsi="Gill Sans MT" w:cs="GillSansMTStd-Book"/>
                <w:color w:val="595959" w:themeColor="text1" w:themeTint="A6"/>
                <w:sz w:val="18"/>
                <w:szCs w:val="18"/>
                <w:lang w:eastAsia="en-GB"/>
              </w:rPr>
            </w:pPr>
            <w:r w:rsidRPr="00DF2B5B">
              <w:rPr>
                <w:rFonts w:ascii="Gill Sans MT" w:hAnsi="Gill Sans MT" w:cs="GillSansMTStd-Book"/>
                <w:color w:val="595959" w:themeColor="text1" w:themeTint="A6"/>
                <w:sz w:val="18"/>
                <w:szCs w:val="18"/>
                <w:lang w:eastAsia="en-GB"/>
              </w:rPr>
              <w:t>Status Type Disaggregate Definitions:</w:t>
            </w:r>
          </w:p>
          <w:p w14:paraId="2149A5F1" w14:textId="34E0F5EC" w:rsidR="00C5360E" w:rsidRPr="00DF2B5B" w:rsidRDefault="007E014D" w:rsidP="007E014D">
            <w:pPr>
              <w:pStyle w:val="Default"/>
              <w:spacing w:before="120"/>
              <w:jc w:val="both"/>
              <w:cnfStyle w:val="000000000000" w:firstRow="0" w:lastRow="0" w:firstColumn="0" w:lastColumn="0" w:oddVBand="0" w:evenVBand="0" w:oddHBand="0" w:evenHBand="0" w:firstRowFirstColumn="0" w:firstRowLastColumn="0" w:lastRowFirstColumn="0" w:lastRowLastColumn="0"/>
              <w:rPr>
                <w:rFonts w:ascii="Gill Sans MT" w:hAnsi="Gill Sans MT" w:cs="GillSansMTStd-Book"/>
                <w:color w:val="595959" w:themeColor="text1" w:themeTint="A6"/>
                <w:sz w:val="18"/>
                <w:szCs w:val="18"/>
                <w:lang w:eastAsia="en-GB"/>
              </w:rPr>
            </w:pPr>
            <w:r w:rsidRPr="00DF2B5B">
              <w:rPr>
                <w:rFonts w:ascii="Gill Sans MT" w:hAnsi="Gill Sans MT" w:cs="GillSansMTStd-Book"/>
                <w:color w:val="595959" w:themeColor="text1" w:themeTint="A6"/>
                <w:sz w:val="18"/>
                <w:szCs w:val="18"/>
                <w:lang w:eastAsia="en-GB"/>
              </w:rPr>
              <w:t>“</w:t>
            </w:r>
            <w:r w:rsidR="00605F2C" w:rsidRPr="00DF2B5B">
              <w:rPr>
                <w:rFonts w:ascii="Gill Sans MT" w:hAnsi="Gill Sans MT" w:cs="GillSansMTStd-Book"/>
                <w:color w:val="595959" w:themeColor="text1" w:themeTint="A6"/>
                <w:sz w:val="18"/>
                <w:szCs w:val="18"/>
                <w:lang w:eastAsia="en-GB"/>
              </w:rPr>
              <w:t>Reported HIV Positive to IP</w:t>
            </w:r>
            <w:r w:rsidRPr="00DF2B5B">
              <w:rPr>
                <w:rFonts w:ascii="Gill Sans MT" w:hAnsi="Gill Sans MT" w:cs="GillSansMTStd-Book"/>
                <w:color w:val="595959" w:themeColor="text1" w:themeTint="A6"/>
                <w:sz w:val="18"/>
                <w:szCs w:val="18"/>
                <w:lang w:eastAsia="en-GB"/>
              </w:rPr>
              <w:t xml:space="preserve">”: includes beneficiaries &lt;age 18 who  report to the IP that they are HIV positive based on an HIV test conducted during or prior to the </w:t>
            </w:r>
            <w:r w:rsidR="00DA5460" w:rsidRPr="00DF2B5B">
              <w:rPr>
                <w:rFonts w:ascii="Gill Sans MT" w:hAnsi="Gill Sans MT" w:cs="GillSansMTStd-Book"/>
                <w:color w:val="595959" w:themeColor="text1" w:themeTint="A6"/>
                <w:sz w:val="18"/>
                <w:szCs w:val="18"/>
                <w:lang w:eastAsia="en-GB"/>
              </w:rPr>
              <w:t xml:space="preserve">reporting period (regardless of where the test occurred). All entries for “reported HIV positive to IP” should be further disaggregated as “currently receiving ART” or “not currently receiving ART.” This also includes beneficiaries &lt;age 18 who report that they are HIV positive based on an HIV test conducted during previous project reporting periods. OVC entered as “Reported HIV positive to IP” in the previous reporting period, should continue to be reported as positive during the current reporting period and their </w:t>
            </w:r>
            <w:r w:rsidR="00D43F6F" w:rsidRPr="00DF2B5B">
              <w:rPr>
                <w:rFonts w:ascii="Gill Sans MT" w:hAnsi="Gill Sans MT" w:cs="GillSansMTStd-Book"/>
                <w:color w:val="595959" w:themeColor="text1" w:themeTint="A6"/>
                <w:sz w:val="18"/>
                <w:szCs w:val="18"/>
                <w:lang w:eastAsia="en-GB"/>
              </w:rPr>
              <w:t>enrol</w:t>
            </w:r>
            <w:r w:rsidR="00C57F34">
              <w:rPr>
                <w:rFonts w:ascii="Gill Sans MT" w:hAnsi="Gill Sans MT" w:cs="GillSansMTStd-Book"/>
                <w:color w:val="595959" w:themeColor="text1" w:themeTint="A6"/>
                <w:sz w:val="18"/>
                <w:szCs w:val="18"/>
                <w:lang w:eastAsia="en-GB"/>
              </w:rPr>
              <w:t>l</w:t>
            </w:r>
            <w:r w:rsidR="00D43F6F" w:rsidRPr="00DF2B5B">
              <w:rPr>
                <w:rFonts w:ascii="Gill Sans MT" w:hAnsi="Gill Sans MT" w:cs="GillSansMTStd-Book"/>
                <w:color w:val="595959" w:themeColor="text1" w:themeTint="A6"/>
                <w:sz w:val="18"/>
                <w:szCs w:val="18"/>
                <w:lang w:eastAsia="en-GB"/>
              </w:rPr>
              <w:t>ment</w:t>
            </w:r>
            <w:r w:rsidR="00DA5460" w:rsidRPr="00DF2B5B">
              <w:rPr>
                <w:rFonts w:ascii="Gill Sans MT" w:hAnsi="Gill Sans MT" w:cs="GillSansMTStd-Book"/>
                <w:color w:val="595959" w:themeColor="text1" w:themeTint="A6"/>
                <w:sz w:val="18"/>
                <w:szCs w:val="18"/>
                <w:lang w:eastAsia="en-GB"/>
              </w:rPr>
              <w:t xml:space="preserve"> in ART noted.</w:t>
            </w:r>
          </w:p>
          <w:p w14:paraId="5808D17D" w14:textId="77777777" w:rsidR="00C5360E" w:rsidRPr="00DF2B5B" w:rsidRDefault="00DA5460" w:rsidP="007E014D">
            <w:pPr>
              <w:pStyle w:val="Default"/>
              <w:spacing w:before="120"/>
              <w:jc w:val="both"/>
              <w:cnfStyle w:val="000000000000" w:firstRow="0" w:lastRow="0" w:firstColumn="0" w:lastColumn="0" w:oddVBand="0" w:evenVBand="0" w:oddHBand="0" w:evenHBand="0" w:firstRowFirstColumn="0" w:firstRowLastColumn="0" w:lastRowFirstColumn="0" w:lastRowLastColumn="0"/>
              <w:rPr>
                <w:rFonts w:ascii="Gill Sans MT" w:hAnsi="Gill Sans MT" w:cs="GillSansMTStd-Book"/>
                <w:color w:val="595959" w:themeColor="text1" w:themeTint="A6"/>
                <w:sz w:val="18"/>
                <w:szCs w:val="18"/>
                <w:lang w:eastAsia="en-GB"/>
              </w:rPr>
            </w:pPr>
            <w:r w:rsidRPr="00DF2B5B">
              <w:rPr>
                <w:rFonts w:ascii="Gill Sans MT" w:hAnsi="Gill Sans MT" w:cs="GillSansMTStd-Book"/>
                <w:color w:val="595959" w:themeColor="text1" w:themeTint="A6"/>
                <w:sz w:val="18"/>
                <w:szCs w:val="18"/>
                <w:lang w:eastAsia="en-GB"/>
              </w:rPr>
              <w:t xml:space="preserve">• “Reported HIV negative to IP” includes beneficiaries &lt;age 18 who report that they are HIV negative to the IP based on an HIV test conducted during the reporting period (regardless of where the test occurred). For a child who reports multiple tests within the current period, use </w:t>
            </w:r>
            <w:r w:rsidRPr="00DF2B5B">
              <w:rPr>
                <w:rFonts w:ascii="Gill Sans MT" w:hAnsi="Gill Sans MT" w:cs="GillSansMTStd-Book"/>
                <w:color w:val="595959" w:themeColor="text1" w:themeTint="A6"/>
                <w:sz w:val="18"/>
                <w:szCs w:val="18"/>
                <w:lang w:eastAsia="en-GB"/>
              </w:rPr>
              <w:lastRenderedPageBreak/>
              <w:t>most recent test. For beneficiaries entered as “Reported HIV negative to IP” in a previous reporting period—if the IP believes the child’s risk has not changed in the last six months, they should continue to report the child as negative during the current reporting period. However, if the IP believes that the child has recently been exposed to risk of HIV infection (e.g., sexual violence) or if an adolescent has become sexually active, then the IP should conduct the HIV risk assessment. Potential outcomes reported after the HIV risk assessment include 1) the child is tested and reported as HIV positive and either currently receiving ART or not receiving ART, or 2) the child is tested and reported as HIV negative, or 3) the child is reported as “No Status” and under one of its disaggregates (“Test not indicated” or “Other reasons”).</w:t>
            </w:r>
          </w:p>
          <w:p w14:paraId="3836C848" w14:textId="77777777" w:rsidR="00C5360E" w:rsidRPr="00DF2B5B" w:rsidRDefault="00DA5460" w:rsidP="007E014D">
            <w:pPr>
              <w:pStyle w:val="Default"/>
              <w:spacing w:before="120"/>
              <w:jc w:val="both"/>
              <w:cnfStyle w:val="000000000000" w:firstRow="0" w:lastRow="0" w:firstColumn="0" w:lastColumn="0" w:oddVBand="0" w:evenVBand="0" w:oddHBand="0" w:evenHBand="0" w:firstRowFirstColumn="0" w:firstRowLastColumn="0" w:lastRowFirstColumn="0" w:lastRowLastColumn="0"/>
              <w:rPr>
                <w:rFonts w:ascii="Gill Sans MT" w:hAnsi="Gill Sans MT" w:cs="GillSansMTStd-Book"/>
                <w:color w:val="595959" w:themeColor="text1" w:themeTint="A6"/>
                <w:sz w:val="18"/>
                <w:szCs w:val="18"/>
                <w:lang w:eastAsia="en-GB"/>
              </w:rPr>
            </w:pPr>
            <w:r w:rsidRPr="00DF2B5B">
              <w:rPr>
                <w:rFonts w:ascii="Gill Sans MT" w:hAnsi="Gill Sans MT" w:cs="GillSansMTStd-Book"/>
                <w:color w:val="595959" w:themeColor="text1" w:themeTint="A6"/>
                <w:sz w:val="18"/>
                <w:szCs w:val="18"/>
                <w:lang w:eastAsia="en-GB"/>
              </w:rPr>
              <w:t>• “No HIV status reported to the IP” includes beneficiaries who fall into one of the below described categories:</w:t>
            </w:r>
          </w:p>
          <w:p w14:paraId="40D7509F" w14:textId="0255A97E" w:rsidR="00C5360E" w:rsidRPr="00DF2B5B" w:rsidRDefault="00E221F8" w:rsidP="00E221F8">
            <w:pPr>
              <w:pStyle w:val="Default"/>
              <w:spacing w:before="120"/>
              <w:jc w:val="both"/>
              <w:cnfStyle w:val="000000000000" w:firstRow="0" w:lastRow="0" w:firstColumn="0" w:lastColumn="0" w:oddVBand="0" w:evenVBand="0" w:oddHBand="0" w:evenHBand="0" w:firstRowFirstColumn="0" w:firstRowLastColumn="0" w:lastRowFirstColumn="0" w:lastRowLastColumn="0"/>
              <w:rPr>
                <w:rFonts w:ascii="Gill Sans MT" w:hAnsi="Gill Sans MT" w:cs="GillSansMTStd-Book"/>
                <w:color w:val="595959" w:themeColor="text1" w:themeTint="A6"/>
                <w:sz w:val="18"/>
                <w:szCs w:val="18"/>
                <w:lang w:eastAsia="en-GB"/>
              </w:rPr>
            </w:pPr>
            <w:r w:rsidRPr="00DF2B5B">
              <w:rPr>
                <w:rFonts w:ascii="Gill Sans MT" w:hAnsi="Gill Sans MT" w:cs="GillSansMTStd-Book"/>
                <w:color w:val="595959" w:themeColor="text1" w:themeTint="A6"/>
                <w:sz w:val="18"/>
                <w:szCs w:val="18"/>
                <w:lang w:eastAsia="en-GB"/>
              </w:rPr>
              <w:t>•</w:t>
            </w:r>
            <w:r w:rsidR="00DA5460" w:rsidRPr="00DF2B5B">
              <w:rPr>
                <w:rFonts w:ascii="Gill Sans MT" w:hAnsi="Gill Sans MT" w:cs="GillSansMTStd-Book"/>
                <w:color w:val="595959" w:themeColor="text1" w:themeTint="A6"/>
                <w:sz w:val="18"/>
                <w:szCs w:val="18"/>
                <w:lang w:eastAsia="en-GB"/>
              </w:rPr>
              <w:t xml:space="preserve"> “Test not indicated” – includes beneficiaries (OVC_SERV&lt;age 18) who based on a risk assessment made by the implementing partner do not require a test during the reporting period. (Consensus Conference Technical Report on the Role of OVC Programs Supported by PEPFAR in Extending Access to HTS includes further information on determining whether a test is indicated)</w:t>
            </w:r>
          </w:p>
          <w:p w14:paraId="76AA60FA" w14:textId="511E6AA1" w:rsidR="00C5360E" w:rsidRPr="00DF2B5B" w:rsidRDefault="00E221F8" w:rsidP="00E221F8">
            <w:pPr>
              <w:pStyle w:val="Default"/>
              <w:spacing w:before="120"/>
              <w:jc w:val="both"/>
              <w:cnfStyle w:val="000000000000" w:firstRow="0" w:lastRow="0" w:firstColumn="0" w:lastColumn="0" w:oddVBand="0" w:evenVBand="0" w:oddHBand="0" w:evenHBand="0" w:firstRowFirstColumn="0" w:firstRowLastColumn="0" w:lastRowFirstColumn="0" w:lastRowLastColumn="0"/>
              <w:rPr>
                <w:rFonts w:ascii="Gill Sans MT" w:hAnsi="Gill Sans MT" w:cs="GillSansMTStd-Book"/>
                <w:color w:val="595959" w:themeColor="text1" w:themeTint="A6"/>
                <w:sz w:val="18"/>
                <w:szCs w:val="18"/>
                <w:lang w:eastAsia="en-GB"/>
              </w:rPr>
            </w:pPr>
            <w:r w:rsidRPr="00DF2B5B">
              <w:rPr>
                <w:rFonts w:ascii="Gill Sans MT" w:hAnsi="Gill Sans MT" w:cs="GillSansMTStd-Book"/>
                <w:color w:val="595959" w:themeColor="text1" w:themeTint="A6"/>
                <w:sz w:val="18"/>
                <w:szCs w:val="18"/>
                <w:lang w:eastAsia="en-GB"/>
              </w:rPr>
              <w:t>•</w:t>
            </w:r>
            <w:r w:rsidR="00DA5460" w:rsidRPr="00DF2B5B">
              <w:rPr>
                <w:rFonts w:ascii="Gill Sans MT" w:hAnsi="Gill Sans MT" w:cs="GillSansMTStd-Book"/>
                <w:color w:val="595959" w:themeColor="text1" w:themeTint="A6"/>
                <w:sz w:val="18"/>
                <w:szCs w:val="18"/>
                <w:lang w:eastAsia="en-GB"/>
              </w:rPr>
              <w:t xml:space="preserve"> “Other reasons” – includes all beneficiaries (OVC_SERV &lt;age 18) not entered in above categories. Potential scenarios included in other reasons include:</w:t>
            </w:r>
          </w:p>
          <w:p w14:paraId="1016C2E5" w14:textId="77777777" w:rsidR="00C5360E" w:rsidRPr="00DF2B5B" w:rsidRDefault="00DA5460" w:rsidP="007E014D">
            <w:pPr>
              <w:pStyle w:val="Default"/>
              <w:spacing w:before="120"/>
              <w:jc w:val="both"/>
              <w:cnfStyle w:val="000000000000" w:firstRow="0" w:lastRow="0" w:firstColumn="0" w:lastColumn="0" w:oddVBand="0" w:evenVBand="0" w:oddHBand="0" w:evenHBand="0" w:firstRowFirstColumn="0" w:firstRowLastColumn="0" w:lastRowFirstColumn="0" w:lastRowLastColumn="0"/>
              <w:rPr>
                <w:rFonts w:ascii="Gill Sans MT" w:hAnsi="Gill Sans MT" w:cs="GillSansMTStd-Book"/>
                <w:color w:val="595959" w:themeColor="text1" w:themeTint="A6"/>
                <w:sz w:val="18"/>
                <w:szCs w:val="18"/>
                <w:lang w:eastAsia="en-GB"/>
              </w:rPr>
            </w:pPr>
            <w:r w:rsidRPr="00DF2B5B">
              <w:rPr>
                <w:rFonts w:ascii="Gill Sans MT" w:hAnsi="Gill Sans MT" w:cs="GillSansMTStd-Book"/>
                <w:color w:val="595959" w:themeColor="text1" w:themeTint="A6"/>
                <w:sz w:val="18"/>
                <w:szCs w:val="18"/>
                <w:lang w:eastAsia="en-GB"/>
              </w:rPr>
              <w:t>i. Caregiver refuses to disclose whether the child has been tested and his/her current HIV status in the reporting period</w:t>
            </w:r>
          </w:p>
          <w:p w14:paraId="220DED41" w14:textId="77777777" w:rsidR="00C5360E" w:rsidRPr="00DF2B5B" w:rsidRDefault="00DA5460" w:rsidP="007E014D">
            <w:pPr>
              <w:pStyle w:val="Default"/>
              <w:spacing w:before="120"/>
              <w:jc w:val="both"/>
              <w:cnfStyle w:val="000000000000" w:firstRow="0" w:lastRow="0" w:firstColumn="0" w:lastColumn="0" w:oddVBand="0" w:evenVBand="0" w:oddHBand="0" w:evenHBand="0" w:firstRowFirstColumn="0" w:firstRowLastColumn="0" w:lastRowFirstColumn="0" w:lastRowLastColumn="0"/>
              <w:rPr>
                <w:rFonts w:ascii="Gill Sans MT" w:hAnsi="Gill Sans MT" w:cs="GillSansMTStd-Book"/>
                <w:color w:val="595959" w:themeColor="text1" w:themeTint="A6"/>
                <w:sz w:val="18"/>
                <w:szCs w:val="18"/>
                <w:lang w:eastAsia="en-GB"/>
              </w:rPr>
            </w:pPr>
            <w:r w:rsidRPr="00DF2B5B">
              <w:rPr>
                <w:rFonts w:ascii="Gill Sans MT" w:hAnsi="Gill Sans MT" w:cs="GillSansMTStd-Book"/>
                <w:color w:val="595959" w:themeColor="text1" w:themeTint="A6"/>
                <w:sz w:val="18"/>
                <w:szCs w:val="18"/>
                <w:lang w:eastAsia="en-GB"/>
              </w:rPr>
              <w:t>ii. Caregiver refuses to let the IP conduct a risk assessment on the child in the reporting period.</w:t>
            </w:r>
          </w:p>
          <w:p w14:paraId="22971B7B" w14:textId="77777777" w:rsidR="00C5360E" w:rsidRPr="00DF2B5B" w:rsidRDefault="00DA5460" w:rsidP="007E014D">
            <w:pPr>
              <w:pStyle w:val="Default"/>
              <w:spacing w:before="120"/>
              <w:jc w:val="both"/>
              <w:cnfStyle w:val="000000000000" w:firstRow="0" w:lastRow="0" w:firstColumn="0" w:lastColumn="0" w:oddVBand="0" w:evenVBand="0" w:oddHBand="0" w:evenHBand="0" w:firstRowFirstColumn="0" w:firstRowLastColumn="0" w:lastRowFirstColumn="0" w:lastRowLastColumn="0"/>
              <w:rPr>
                <w:rFonts w:ascii="Gill Sans MT" w:hAnsi="Gill Sans MT" w:cs="GillSansMTStd-Book"/>
                <w:color w:val="595959" w:themeColor="text1" w:themeTint="A6"/>
                <w:sz w:val="18"/>
                <w:szCs w:val="18"/>
                <w:lang w:eastAsia="en-GB"/>
              </w:rPr>
            </w:pPr>
            <w:r w:rsidRPr="00DF2B5B">
              <w:rPr>
                <w:rFonts w:ascii="Gill Sans MT" w:hAnsi="Gill Sans MT" w:cs="GillSansMTStd-Book"/>
                <w:color w:val="595959" w:themeColor="text1" w:themeTint="A6"/>
                <w:sz w:val="18"/>
                <w:szCs w:val="18"/>
                <w:lang w:eastAsia="en-GB"/>
              </w:rPr>
              <w:t>iii. Caregiver recommended by IP to have child tested base on risk assessment, but refuses to test the child in the reporting period OR does take child to test but doesn't report results to IP in the reporting period.</w:t>
            </w:r>
          </w:p>
          <w:p w14:paraId="74B8F8C2" w14:textId="77777777" w:rsidR="00C5360E" w:rsidRPr="00DF2B5B" w:rsidRDefault="00DA5460" w:rsidP="007E014D">
            <w:pPr>
              <w:pStyle w:val="Default"/>
              <w:spacing w:before="120"/>
              <w:jc w:val="both"/>
              <w:cnfStyle w:val="000000000000" w:firstRow="0" w:lastRow="0" w:firstColumn="0" w:lastColumn="0" w:oddVBand="0" w:evenVBand="0" w:oddHBand="0" w:evenHBand="0" w:firstRowFirstColumn="0" w:firstRowLastColumn="0" w:lastRowFirstColumn="0" w:lastRowLastColumn="0"/>
              <w:rPr>
                <w:rFonts w:ascii="Gill Sans MT" w:hAnsi="Gill Sans MT" w:cs="GillSansMTStd-Book"/>
                <w:color w:val="595959" w:themeColor="text1" w:themeTint="A6"/>
                <w:sz w:val="18"/>
                <w:szCs w:val="18"/>
                <w:lang w:eastAsia="en-GB"/>
              </w:rPr>
            </w:pPr>
            <w:r w:rsidRPr="00DF2B5B">
              <w:rPr>
                <w:rFonts w:ascii="Gill Sans MT" w:hAnsi="Gill Sans MT" w:cs="GillSansMTStd-Book"/>
                <w:color w:val="595959" w:themeColor="text1" w:themeTint="A6"/>
                <w:sz w:val="18"/>
                <w:szCs w:val="18"/>
                <w:lang w:eastAsia="en-GB"/>
              </w:rPr>
              <w:t>iv. The IP is still in the process of convincing the caregiver to get the child assessed, tested and/or disclosure of status. Since this is a new indicator and takes time, IPs may not be positioned to report within the reporting period and would be captured under – Undisclosed to IP - Other Reasons. The IP should monitor these children and provide services to encourage referral completion and disclosure in the next reporting period.</w:t>
            </w:r>
          </w:p>
          <w:p w14:paraId="14F53C4D" w14:textId="1A0609F7" w:rsidR="00DA5460" w:rsidRPr="00DF2B5B" w:rsidRDefault="00DA5460" w:rsidP="007E014D">
            <w:pPr>
              <w:pStyle w:val="Default"/>
              <w:spacing w:before="120"/>
              <w:jc w:val="both"/>
              <w:cnfStyle w:val="000000000000" w:firstRow="0" w:lastRow="0" w:firstColumn="0" w:lastColumn="0" w:oddVBand="0" w:evenVBand="0" w:oddHBand="0" w:evenHBand="0" w:firstRowFirstColumn="0" w:firstRowLastColumn="0" w:lastRowFirstColumn="0" w:lastRowLastColumn="0"/>
              <w:rPr>
                <w:rFonts w:ascii="Gill Sans MT" w:hAnsi="Gill Sans MT" w:cs="GillSansMTStd-Book"/>
                <w:color w:val="595959" w:themeColor="text1" w:themeTint="A6"/>
                <w:sz w:val="18"/>
                <w:szCs w:val="18"/>
                <w:lang w:eastAsia="en-GB"/>
              </w:rPr>
            </w:pPr>
            <w:r w:rsidRPr="00DF2B5B">
              <w:rPr>
                <w:rFonts w:ascii="Gill Sans MT" w:hAnsi="Gill Sans MT" w:cs="GillSansMTStd-Book"/>
                <w:color w:val="595959" w:themeColor="text1" w:themeTint="A6"/>
                <w:sz w:val="18"/>
                <w:szCs w:val="18"/>
                <w:lang w:eastAsia="en-GB"/>
              </w:rPr>
              <w:t xml:space="preserve">• Children entered as “No HIV status reported to the IP” with the disaggregate “Other reasons” in the previous reporting period should receive follow-up services to encourage referral completion/disclosure of status to the IP. Children reported as “No HIV Status to the IP” with the disaggregate “Test not indicated” with no changes in their risk situation for past six months, don’t need to be reassessed. If the IP believes the child’s risk situation has changed in the last six months, then the child should be reassessed by the implementing partner to determine whether testing is </w:t>
            </w:r>
            <w:r w:rsidR="00605F2C" w:rsidRPr="00DF2B5B">
              <w:rPr>
                <w:rFonts w:ascii="Gill Sans MT" w:hAnsi="Gill Sans MT" w:cs="GillSansMTStd-Book"/>
                <w:color w:val="595959" w:themeColor="text1" w:themeTint="A6"/>
                <w:sz w:val="18"/>
                <w:szCs w:val="18"/>
                <w:lang w:eastAsia="en-GB"/>
              </w:rPr>
              <w:t>indicated and the results entered as outline above, and the child should receive appropriate follow-up</w:t>
            </w:r>
          </w:p>
          <w:p w14:paraId="31F489E9" w14:textId="77777777" w:rsidR="00DA5460" w:rsidRPr="00DF2B5B" w:rsidRDefault="00DA5460" w:rsidP="007E014D">
            <w:pPr>
              <w:numPr>
                <w:ilvl w:val="1"/>
                <w:numId w:val="0"/>
              </w:numPr>
              <w:spacing w:after="0" w:line="240" w:lineRule="auto"/>
              <w:jc w:val="both"/>
              <w:outlineLvl w:val="1"/>
              <w:cnfStyle w:val="000000000000" w:firstRow="0" w:lastRow="0" w:firstColumn="0" w:lastColumn="0" w:oddVBand="0" w:evenVBand="0" w:oddHBand="0" w:evenHBand="0" w:firstRowFirstColumn="0" w:firstRowLastColumn="0" w:lastRowFirstColumn="0" w:lastRowLastColumn="0"/>
              <w:rPr>
                <w:color w:val="595959" w:themeColor="text1" w:themeTint="A6"/>
                <w:sz w:val="18"/>
                <w:szCs w:val="18"/>
                <w:lang w:val="en-GB" w:eastAsia="en-GB"/>
              </w:rPr>
            </w:pPr>
          </w:p>
        </w:tc>
      </w:tr>
      <w:tr w:rsidR="00605F2C" w:rsidRPr="00DF2B5B" w14:paraId="48BABACC" w14:textId="77777777" w:rsidTr="007C3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pct"/>
            <w:tcBorders>
              <w:top w:val="single" w:sz="4" w:space="0" w:color="auto"/>
              <w:left w:val="single" w:sz="4" w:space="0" w:color="auto"/>
              <w:bottom w:val="single" w:sz="4" w:space="0" w:color="auto"/>
              <w:right w:val="single" w:sz="4" w:space="0" w:color="auto"/>
            </w:tcBorders>
          </w:tcPr>
          <w:p w14:paraId="7129AC84" w14:textId="77777777" w:rsidR="00C5360E" w:rsidRPr="00DF2B5B" w:rsidRDefault="00605F2C" w:rsidP="00605F2C">
            <w:pPr>
              <w:pStyle w:val="Default"/>
              <w:spacing w:before="120"/>
              <w:jc w:val="both"/>
              <w:rPr>
                <w:rFonts w:ascii="Gill Sans MT" w:eastAsiaTheme="minorEastAsia" w:hAnsi="Gill Sans MT" w:cs="GillSansMTStd-Book"/>
                <w:i w:val="0"/>
                <w:iCs w:val="0"/>
                <w:color w:val="595959" w:themeColor="text1" w:themeTint="A6"/>
                <w:sz w:val="18"/>
                <w:szCs w:val="18"/>
                <w:lang w:eastAsia="en-GB"/>
              </w:rPr>
            </w:pPr>
            <w:r w:rsidRPr="00DF2B5B">
              <w:rPr>
                <w:rFonts w:ascii="Gill Sans MT" w:eastAsiaTheme="minorEastAsia" w:hAnsi="Gill Sans MT" w:cs="GillSansMTStd-Book"/>
                <w:i w:val="0"/>
                <w:iCs w:val="0"/>
                <w:color w:val="595959" w:themeColor="text1" w:themeTint="A6"/>
                <w:sz w:val="18"/>
                <w:szCs w:val="18"/>
                <w:lang w:eastAsia="en-GB"/>
              </w:rPr>
              <w:lastRenderedPageBreak/>
              <w:t>PEPFAR-support definition:</w:t>
            </w:r>
          </w:p>
          <w:p w14:paraId="3AA64D4A" w14:textId="772C14DF" w:rsidR="00605F2C" w:rsidRPr="00DF2B5B" w:rsidRDefault="00605F2C" w:rsidP="00605F2C">
            <w:pPr>
              <w:numPr>
                <w:ilvl w:val="1"/>
                <w:numId w:val="0"/>
              </w:numPr>
              <w:spacing w:after="0" w:line="240" w:lineRule="auto"/>
              <w:jc w:val="both"/>
              <w:outlineLvl w:val="1"/>
              <w:rPr>
                <w:rFonts w:eastAsiaTheme="minorEastAsia"/>
                <w:i w:val="0"/>
                <w:iCs w:val="0"/>
                <w:color w:val="595959" w:themeColor="text1" w:themeTint="A6"/>
                <w:sz w:val="18"/>
                <w:szCs w:val="18"/>
                <w:lang w:val="en-GB" w:eastAsia="en-GB"/>
              </w:rPr>
            </w:pPr>
          </w:p>
        </w:tc>
        <w:tc>
          <w:tcPr>
            <w:tcW w:w="3835" w:type="pct"/>
            <w:gridSpan w:val="4"/>
            <w:tcBorders>
              <w:top w:val="single" w:sz="4" w:space="0" w:color="auto"/>
              <w:left w:val="single" w:sz="4" w:space="0" w:color="auto"/>
              <w:bottom w:val="single" w:sz="4" w:space="0" w:color="auto"/>
              <w:right w:val="single" w:sz="4" w:space="0" w:color="auto"/>
            </w:tcBorders>
          </w:tcPr>
          <w:p w14:paraId="410FB5F0" w14:textId="77777777" w:rsidR="00C5360E" w:rsidRPr="00DF2B5B" w:rsidRDefault="00605F2C" w:rsidP="007E014D">
            <w:pPr>
              <w:pStyle w:val="Default"/>
              <w:spacing w:before="120"/>
              <w:jc w:val="both"/>
              <w:cnfStyle w:val="000000100000" w:firstRow="0" w:lastRow="0" w:firstColumn="0" w:lastColumn="0" w:oddVBand="0" w:evenVBand="0" w:oddHBand="1" w:evenHBand="0" w:firstRowFirstColumn="0" w:firstRowLastColumn="0" w:lastRowFirstColumn="0" w:lastRowLastColumn="0"/>
              <w:rPr>
                <w:rFonts w:ascii="Gill Sans MT" w:hAnsi="Gill Sans MT" w:cs="GillSansMTStd-Book"/>
                <w:color w:val="595959" w:themeColor="text1" w:themeTint="A6"/>
                <w:sz w:val="18"/>
                <w:szCs w:val="18"/>
                <w:lang w:eastAsia="en-GB"/>
              </w:rPr>
            </w:pPr>
            <w:r w:rsidRPr="00DF2B5B">
              <w:rPr>
                <w:rFonts w:ascii="Gill Sans MT" w:hAnsi="Gill Sans MT" w:cs="GillSansMTStd-Book"/>
                <w:color w:val="595959" w:themeColor="text1" w:themeTint="A6"/>
                <w:sz w:val="18"/>
                <w:szCs w:val="18"/>
                <w:lang w:eastAsia="en-GB"/>
              </w:rPr>
              <w:t>Standard definition of DSD and TA-SDI used.</w:t>
            </w:r>
          </w:p>
          <w:p w14:paraId="762FEC68" w14:textId="77777777" w:rsidR="00C5360E" w:rsidRPr="00DF2B5B" w:rsidRDefault="00605F2C" w:rsidP="007E014D">
            <w:pPr>
              <w:pStyle w:val="Default"/>
              <w:spacing w:before="120"/>
              <w:jc w:val="both"/>
              <w:cnfStyle w:val="000000100000" w:firstRow="0" w:lastRow="0" w:firstColumn="0" w:lastColumn="0" w:oddVBand="0" w:evenVBand="0" w:oddHBand="1" w:evenHBand="0" w:firstRowFirstColumn="0" w:firstRowLastColumn="0" w:lastRowFirstColumn="0" w:lastRowLastColumn="0"/>
              <w:rPr>
                <w:rFonts w:ascii="Gill Sans MT" w:hAnsi="Gill Sans MT" w:cs="GillSansMTStd-Book"/>
                <w:color w:val="595959" w:themeColor="text1" w:themeTint="A6"/>
                <w:sz w:val="18"/>
                <w:szCs w:val="18"/>
                <w:lang w:eastAsia="en-GB"/>
              </w:rPr>
            </w:pPr>
            <w:r w:rsidRPr="00DF2B5B">
              <w:rPr>
                <w:rFonts w:ascii="Gill Sans MT" w:hAnsi="Gill Sans MT" w:cs="GillSansMTStd-Book"/>
                <w:color w:val="595959" w:themeColor="text1" w:themeTint="A6"/>
                <w:sz w:val="18"/>
                <w:szCs w:val="18"/>
                <w:lang w:eastAsia="en-GB"/>
              </w:rPr>
              <w:t>Provision of key staff or commodities for OVC beneficiaries receiving care and support services in the community include: For beneficiaries of OVC services, this can include funding of salaries (partial or full) for staff of the organization delivering the individual, small group or community level activity (e.g., psychosocial support, child protection services, education, etc.) or procurement of critical commodities essential for ongoing service delivery. Partial salary support may include stipends or incentives for volunteers, or paying for transportation of those staff to the point of service delivery.</w:t>
            </w:r>
          </w:p>
          <w:p w14:paraId="18EFF5F0" w14:textId="12C3A224" w:rsidR="00605F2C" w:rsidRPr="00DF2B5B" w:rsidRDefault="00605F2C" w:rsidP="007E014D">
            <w:pPr>
              <w:pStyle w:val="Default"/>
              <w:spacing w:before="120"/>
              <w:jc w:val="both"/>
              <w:cnfStyle w:val="000000100000" w:firstRow="0" w:lastRow="0" w:firstColumn="0" w:lastColumn="0" w:oddVBand="0" w:evenVBand="0" w:oddHBand="1" w:evenHBand="0" w:firstRowFirstColumn="0" w:firstRowLastColumn="0" w:lastRowFirstColumn="0" w:lastRowLastColumn="0"/>
              <w:rPr>
                <w:rFonts w:ascii="Gill Sans MT" w:hAnsi="Gill Sans MT" w:cs="GillSansMTStd-Book"/>
                <w:color w:val="595959" w:themeColor="text1" w:themeTint="A6"/>
                <w:sz w:val="18"/>
                <w:szCs w:val="18"/>
                <w:lang w:eastAsia="en-GB"/>
              </w:rPr>
            </w:pPr>
            <w:r w:rsidRPr="00DF2B5B">
              <w:rPr>
                <w:rFonts w:ascii="Gill Sans MT" w:hAnsi="Gill Sans MT" w:cs="GillSansMTStd-Book"/>
                <w:color w:val="595959" w:themeColor="text1" w:themeTint="A6"/>
                <w:sz w:val="18"/>
                <w:szCs w:val="18"/>
                <w:lang w:eastAsia="en-GB"/>
              </w:rPr>
              <w:t xml:space="preserve">For care and support services, ongoing support for OVC service delivery for improvement includes: the development of activity-related curricula, education materials, etc., supportive supervision of volunteers, support for setting quality standards and/or ethical guidelines, and monitoring visits to assess the quality of the activity, including a home visit, a visit to a school to verify a child’s attendance and progress in school or observation of a child’s participation in kids clubs. </w:t>
            </w:r>
          </w:p>
        </w:tc>
      </w:tr>
      <w:tr w:rsidR="00605F2C" w:rsidRPr="00DF2B5B" w14:paraId="42A55F0F" w14:textId="77777777" w:rsidTr="007C3E5F">
        <w:tc>
          <w:tcPr>
            <w:cnfStyle w:val="001000000000" w:firstRow="0" w:lastRow="0" w:firstColumn="1" w:lastColumn="0" w:oddVBand="0" w:evenVBand="0" w:oddHBand="0" w:evenHBand="0" w:firstRowFirstColumn="0" w:firstRowLastColumn="0" w:lastRowFirstColumn="0" w:lastRowLastColumn="0"/>
            <w:tcW w:w="1165" w:type="pct"/>
            <w:tcBorders>
              <w:top w:val="single" w:sz="4" w:space="0" w:color="auto"/>
              <w:left w:val="single" w:sz="4" w:space="0" w:color="auto"/>
              <w:bottom w:val="single" w:sz="4" w:space="0" w:color="auto"/>
              <w:right w:val="single" w:sz="4" w:space="0" w:color="auto"/>
            </w:tcBorders>
          </w:tcPr>
          <w:p w14:paraId="72F0E954" w14:textId="77777777" w:rsidR="00C5360E" w:rsidRPr="00DF2B5B" w:rsidRDefault="00605F2C" w:rsidP="00605F2C">
            <w:pPr>
              <w:pStyle w:val="Default"/>
              <w:spacing w:before="120"/>
              <w:jc w:val="both"/>
              <w:rPr>
                <w:rFonts w:ascii="Gill Sans MT" w:eastAsiaTheme="minorEastAsia" w:hAnsi="Gill Sans MT" w:cs="GillSansMTStd-Book"/>
                <w:i w:val="0"/>
                <w:iCs w:val="0"/>
                <w:color w:val="595959" w:themeColor="text1" w:themeTint="A6"/>
                <w:sz w:val="18"/>
                <w:szCs w:val="18"/>
                <w:lang w:eastAsia="en-GB"/>
              </w:rPr>
            </w:pPr>
            <w:r w:rsidRPr="00DF2B5B">
              <w:rPr>
                <w:rFonts w:ascii="Gill Sans MT" w:eastAsiaTheme="minorEastAsia" w:hAnsi="Gill Sans MT" w:cs="GillSansMTStd-Book"/>
                <w:i w:val="0"/>
                <w:iCs w:val="0"/>
                <w:color w:val="595959" w:themeColor="text1" w:themeTint="A6"/>
                <w:sz w:val="18"/>
                <w:szCs w:val="18"/>
                <w:lang w:eastAsia="en-GB"/>
              </w:rPr>
              <w:t>Guiding narrative questions:</w:t>
            </w:r>
          </w:p>
          <w:p w14:paraId="74D8D228" w14:textId="278D4DDD" w:rsidR="00605F2C" w:rsidRPr="00DF2B5B" w:rsidRDefault="00605F2C" w:rsidP="00605F2C">
            <w:pPr>
              <w:numPr>
                <w:ilvl w:val="1"/>
                <w:numId w:val="0"/>
              </w:numPr>
              <w:spacing w:after="0" w:line="240" w:lineRule="auto"/>
              <w:jc w:val="both"/>
              <w:outlineLvl w:val="1"/>
              <w:rPr>
                <w:rFonts w:eastAsiaTheme="minorEastAsia"/>
                <w:i w:val="0"/>
                <w:iCs w:val="0"/>
                <w:color w:val="595959" w:themeColor="text1" w:themeTint="A6"/>
                <w:sz w:val="18"/>
                <w:szCs w:val="18"/>
                <w:lang w:val="en-GB" w:eastAsia="en-GB"/>
              </w:rPr>
            </w:pPr>
          </w:p>
        </w:tc>
        <w:tc>
          <w:tcPr>
            <w:tcW w:w="3835" w:type="pct"/>
            <w:gridSpan w:val="4"/>
            <w:tcBorders>
              <w:top w:val="single" w:sz="4" w:space="0" w:color="auto"/>
              <w:left w:val="single" w:sz="4" w:space="0" w:color="auto"/>
              <w:bottom w:val="single" w:sz="4" w:space="0" w:color="auto"/>
              <w:right w:val="single" w:sz="4" w:space="0" w:color="auto"/>
            </w:tcBorders>
          </w:tcPr>
          <w:p w14:paraId="314B7A85" w14:textId="77777777" w:rsidR="00C5360E" w:rsidRPr="00DF2B5B" w:rsidRDefault="00605F2C" w:rsidP="007E014D">
            <w:pPr>
              <w:pStyle w:val="Default"/>
              <w:spacing w:before="120"/>
              <w:jc w:val="both"/>
              <w:cnfStyle w:val="000000000000" w:firstRow="0" w:lastRow="0" w:firstColumn="0" w:lastColumn="0" w:oddVBand="0" w:evenVBand="0" w:oddHBand="0" w:evenHBand="0" w:firstRowFirstColumn="0" w:firstRowLastColumn="0" w:lastRowFirstColumn="0" w:lastRowLastColumn="0"/>
              <w:rPr>
                <w:rFonts w:ascii="Gill Sans MT" w:hAnsi="Gill Sans MT" w:cs="GillSansMTStd-Book"/>
                <w:color w:val="595959" w:themeColor="text1" w:themeTint="A6"/>
                <w:sz w:val="18"/>
                <w:szCs w:val="18"/>
                <w:lang w:eastAsia="en-GB"/>
              </w:rPr>
            </w:pPr>
            <w:r w:rsidRPr="00DF2B5B">
              <w:rPr>
                <w:rFonts w:ascii="Gill Sans MT" w:hAnsi="Gill Sans MT" w:cs="GillSansMTStd-Book"/>
                <w:color w:val="595959" w:themeColor="text1" w:themeTint="A6"/>
                <w:sz w:val="18"/>
                <w:szCs w:val="18"/>
                <w:lang w:eastAsia="en-GB"/>
              </w:rPr>
              <w:lastRenderedPageBreak/>
              <w:t xml:space="preserve">For OVC_HIVSTAT, if less than 100% of caregivers have reported their child's status, please explain the percentage that have not reported to the IP their child's status and the plan to get </w:t>
            </w:r>
            <w:r w:rsidRPr="00DF2B5B">
              <w:rPr>
                <w:rFonts w:ascii="Gill Sans MT" w:hAnsi="Gill Sans MT" w:cs="GillSansMTStd-Book"/>
                <w:color w:val="595959" w:themeColor="text1" w:themeTint="A6"/>
                <w:sz w:val="18"/>
                <w:szCs w:val="18"/>
                <w:lang w:eastAsia="en-GB"/>
              </w:rPr>
              <w:lastRenderedPageBreak/>
              <w:t>closer to 100% coverage. Are there certain partners that are struggling and how the Mission is responding?</w:t>
            </w:r>
          </w:p>
          <w:p w14:paraId="47425F3A" w14:textId="77777777" w:rsidR="00C5360E" w:rsidRPr="00DF2B5B" w:rsidRDefault="00605F2C" w:rsidP="007E014D">
            <w:pPr>
              <w:pStyle w:val="Default"/>
              <w:spacing w:before="120"/>
              <w:jc w:val="both"/>
              <w:cnfStyle w:val="000000000000" w:firstRow="0" w:lastRow="0" w:firstColumn="0" w:lastColumn="0" w:oddVBand="0" w:evenVBand="0" w:oddHBand="0" w:evenHBand="0" w:firstRowFirstColumn="0" w:firstRowLastColumn="0" w:lastRowFirstColumn="0" w:lastRowLastColumn="0"/>
              <w:rPr>
                <w:rFonts w:ascii="Gill Sans MT" w:hAnsi="Gill Sans MT" w:cs="GillSansMTStd-Book"/>
                <w:color w:val="595959" w:themeColor="text1" w:themeTint="A6"/>
                <w:sz w:val="18"/>
                <w:szCs w:val="18"/>
                <w:lang w:eastAsia="en-GB"/>
              </w:rPr>
            </w:pPr>
            <w:r w:rsidRPr="00DF2B5B">
              <w:rPr>
                <w:rFonts w:ascii="Gill Sans MT" w:hAnsi="Gill Sans MT" w:cs="GillSansMTStd-Book"/>
                <w:color w:val="595959" w:themeColor="text1" w:themeTint="A6"/>
                <w:sz w:val="18"/>
                <w:szCs w:val="18"/>
                <w:lang w:eastAsia="en-GB"/>
              </w:rPr>
              <w:t>2. For children reported as not currently on ART, what are efforts are being undertaken in response? Are there certain partners with low ART coverage, why?</w:t>
            </w:r>
          </w:p>
          <w:p w14:paraId="3D034CC8" w14:textId="37A81BE1" w:rsidR="00605F2C" w:rsidRPr="00DF2B5B" w:rsidRDefault="00605F2C" w:rsidP="007E014D">
            <w:pPr>
              <w:pStyle w:val="Default"/>
              <w:spacing w:before="120"/>
              <w:jc w:val="both"/>
              <w:cnfStyle w:val="000000000000" w:firstRow="0" w:lastRow="0" w:firstColumn="0" w:lastColumn="0" w:oddVBand="0" w:evenVBand="0" w:oddHBand="0" w:evenHBand="0" w:firstRowFirstColumn="0" w:firstRowLastColumn="0" w:lastRowFirstColumn="0" w:lastRowLastColumn="0"/>
              <w:rPr>
                <w:rFonts w:ascii="Gill Sans MT" w:hAnsi="Gill Sans MT" w:cs="GillSansMTStd-Book"/>
                <w:color w:val="595959" w:themeColor="text1" w:themeTint="A6"/>
                <w:sz w:val="18"/>
                <w:szCs w:val="18"/>
                <w:lang w:eastAsia="en-GB"/>
              </w:rPr>
            </w:pPr>
            <w:r w:rsidRPr="00DF2B5B">
              <w:rPr>
                <w:rFonts w:ascii="Gill Sans MT" w:hAnsi="Gill Sans MT" w:cs="GillSansMTStd-Book"/>
                <w:color w:val="595959" w:themeColor="text1" w:themeTint="A6"/>
                <w:sz w:val="18"/>
                <w:szCs w:val="18"/>
                <w:lang w:eastAsia="en-GB"/>
              </w:rPr>
              <w:t xml:space="preserve">3. Please explain the breakdown of those reported under No Status. What percentage were: 1) risk assessed and reported as test not indicated and 2) test indicated, 3) caregivers unwilling to disclose status; 4) incomplete referrals for testing; 5) Other reasons (please specify). </w:t>
            </w:r>
          </w:p>
        </w:tc>
      </w:tr>
    </w:tbl>
    <w:p w14:paraId="757A3F0A" w14:textId="071F81B1" w:rsidR="007C3E5F" w:rsidRDefault="007C3E5F" w:rsidP="007C3E5F">
      <w:bookmarkStart w:id="367" w:name="_Toc496885709"/>
      <w:bookmarkStart w:id="368" w:name="_Ref496983534"/>
      <w:bookmarkStart w:id="369" w:name="_Ref496983696"/>
      <w:bookmarkStart w:id="370" w:name="_Toc497344327"/>
      <w:r>
        <w:lastRenderedPageBreak/>
        <w:br w:type="page"/>
      </w:r>
    </w:p>
    <w:p w14:paraId="6B24530F" w14:textId="00BEF6FB" w:rsidR="003F6B5F" w:rsidRPr="00AF0E66" w:rsidRDefault="008F5594" w:rsidP="00942C1E">
      <w:pPr>
        <w:pStyle w:val="Heading2"/>
      </w:pPr>
      <w:bookmarkStart w:id="371" w:name="_Toc525931008"/>
      <w:r>
        <w:lastRenderedPageBreak/>
        <w:t xml:space="preserve">8.10 </w:t>
      </w:r>
      <w:r w:rsidR="003F6B5F" w:rsidRPr="00AF0E66">
        <w:t>LIST OF DOCUMENTS, DATA, AND STANDARD OPERATING PROCEDURES REVIEWED</w:t>
      </w:r>
      <w:bookmarkEnd w:id="367"/>
      <w:bookmarkEnd w:id="368"/>
      <w:bookmarkEnd w:id="369"/>
      <w:bookmarkEnd w:id="370"/>
      <w:bookmarkEnd w:id="371"/>
    </w:p>
    <w:p w14:paraId="6B9345FB" w14:textId="50D382D6" w:rsidR="003F6B5F" w:rsidRPr="00AF0E66" w:rsidRDefault="008F5594" w:rsidP="00942C1E">
      <w:pPr>
        <w:pStyle w:val="Heading3"/>
      </w:pPr>
      <w:bookmarkStart w:id="372" w:name="_Toc496885710"/>
      <w:bookmarkStart w:id="373" w:name="_Toc497344328"/>
      <w:bookmarkStart w:id="374" w:name="_Toc525931009"/>
      <w:r>
        <w:t>8.10.1</w:t>
      </w:r>
      <w:bookmarkStart w:id="375" w:name="_Hlk521529613"/>
      <w:r w:rsidR="002D769E">
        <w:t xml:space="preserve"> </w:t>
      </w:r>
      <w:r w:rsidR="003F6B5F" w:rsidRPr="00AF0E66">
        <w:t xml:space="preserve">LIST OF </w:t>
      </w:r>
      <w:r w:rsidR="00E11E13">
        <w:t>LOPIN 1</w:t>
      </w:r>
      <w:r w:rsidR="003F6B5F" w:rsidRPr="00AF0E66">
        <w:t xml:space="preserve"> DATA AND DOCUMENTS REVIEWED</w:t>
      </w:r>
      <w:bookmarkEnd w:id="372"/>
      <w:bookmarkEnd w:id="373"/>
      <w:bookmarkEnd w:id="374"/>
    </w:p>
    <w:p w14:paraId="0BF09ECE" w14:textId="3AEB006A" w:rsidR="003F6B5F" w:rsidRPr="00AF0E66" w:rsidRDefault="00E11E13" w:rsidP="008A2645">
      <w:pPr>
        <w:pStyle w:val="ListParagraph"/>
        <w:numPr>
          <w:ilvl w:val="0"/>
          <w:numId w:val="29"/>
        </w:numPr>
        <w:spacing w:before="240" w:line="240" w:lineRule="auto"/>
        <w:jc w:val="both"/>
      </w:pPr>
      <w:r>
        <w:t>LOPIN 1</w:t>
      </w:r>
      <w:r w:rsidR="003F6B5F" w:rsidRPr="00AF0E66">
        <w:t xml:space="preserve"> CBO </w:t>
      </w:r>
      <w:r w:rsidR="00582047">
        <w:t>indicator data s</w:t>
      </w:r>
      <w:r w:rsidR="003F6B5F" w:rsidRPr="00AF0E66">
        <w:t>ubmissions</w:t>
      </w:r>
    </w:p>
    <w:p w14:paraId="7797B7D8" w14:textId="3C257854" w:rsidR="008F5594" w:rsidRDefault="00582047" w:rsidP="008A2645">
      <w:pPr>
        <w:pStyle w:val="ListParagraph"/>
        <w:numPr>
          <w:ilvl w:val="0"/>
          <w:numId w:val="29"/>
        </w:numPr>
        <w:spacing w:before="240" w:line="240" w:lineRule="auto"/>
        <w:jc w:val="both"/>
      </w:pPr>
      <w:r>
        <w:t>LOPIN 1 s</w:t>
      </w:r>
      <w:r w:rsidR="003F6B5F" w:rsidRPr="00AF0E66">
        <w:t xml:space="preserve">tate </w:t>
      </w:r>
      <w:r>
        <w:t>r</w:t>
      </w:r>
      <w:r w:rsidR="003F6B5F" w:rsidRPr="00AF0E66">
        <w:t xml:space="preserve">eport </w:t>
      </w:r>
      <w:r>
        <w:t>s</w:t>
      </w:r>
      <w:r w:rsidR="003F6B5F" w:rsidRPr="00AF0E66">
        <w:t>ubmission</w:t>
      </w:r>
      <w:r>
        <w:t>s</w:t>
      </w:r>
    </w:p>
    <w:p w14:paraId="1C79D5FA" w14:textId="5D1B52C8" w:rsidR="003F6B5F" w:rsidRPr="00AF0E66" w:rsidRDefault="00582047" w:rsidP="008A2645">
      <w:pPr>
        <w:pStyle w:val="ListParagraph"/>
        <w:numPr>
          <w:ilvl w:val="0"/>
          <w:numId w:val="29"/>
        </w:numPr>
        <w:spacing w:before="240" w:line="240" w:lineRule="auto"/>
        <w:jc w:val="both"/>
      </w:pPr>
      <w:r>
        <w:t xml:space="preserve">LOPIN 1 </w:t>
      </w:r>
      <w:r w:rsidR="00121A9A" w:rsidRPr="00AF0E66">
        <w:t>F</w:t>
      </w:r>
      <w:r w:rsidR="003F6B5F" w:rsidRPr="00AF0E66">
        <w:t>Y1</w:t>
      </w:r>
      <w:r w:rsidR="00110F41" w:rsidRPr="00AF0E66">
        <w:t>8</w:t>
      </w:r>
      <w:r w:rsidR="003F6B5F" w:rsidRPr="00AF0E66">
        <w:t xml:space="preserve"> </w:t>
      </w:r>
      <w:r>
        <w:t>semi-a</w:t>
      </w:r>
      <w:r w:rsidR="00121A9A" w:rsidRPr="00AF0E66">
        <w:t xml:space="preserve">nnual </w:t>
      </w:r>
      <w:r>
        <w:t xml:space="preserve">OVC </w:t>
      </w:r>
      <w:r w:rsidR="00121A9A" w:rsidRPr="00AF0E66">
        <w:t>data – October 2017-March 2018</w:t>
      </w:r>
    </w:p>
    <w:p w14:paraId="28FDA2B2" w14:textId="5D4F3876" w:rsidR="003F6B5F" w:rsidRPr="00AF0E66" w:rsidRDefault="008F5594" w:rsidP="00942C1E">
      <w:pPr>
        <w:pStyle w:val="Heading3"/>
      </w:pPr>
      <w:bookmarkStart w:id="376" w:name="_Toc496885711"/>
      <w:bookmarkStart w:id="377" w:name="_Toc497344329"/>
      <w:bookmarkStart w:id="378" w:name="_Toc525931010"/>
      <w:bookmarkEnd w:id="375"/>
      <w:r>
        <w:t>8.10.2</w:t>
      </w:r>
      <w:r w:rsidR="002D769E">
        <w:t xml:space="preserve"> </w:t>
      </w:r>
      <w:r w:rsidR="003F6B5F" w:rsidRPr="00AF0E66">
        <w:t xml:space="preserve">LIST OF </w:t>
      </w:r>
      <w:r w:rsidR="00E11E13">
        <w:t>LOPIN 1</w:t>
      </w:r>
      <w:r w:rsidR="003F6B5F" w:rsidRPr="00AF0E66">
        <w:t xml:space="preserve"> </w:t>
      </w:r>
      <w:r>
        <w:t xml:space="preserve">REPORTING TOOLS </w:t>
      </w:r>
      <w:r w:rsidR="003F6B5F" w:rsidRPr="00AF0E66">
        <w:t>REVIEWED</w:t>
      </w:r>
      <w:bookmarkEnd w:id="376"/>
      <w:bookmarkEnd w:id="377"/>
      <w:bookmarkEnd w:id="378"/>
    </w:p>
    <w:p w14:paraId="51CE45A4" w14:textId="5A324F0B" w:rsidR="003F6B5F" w:rsidRPr="00AF0E66" w:rsidRDefault="003F6B5F" w:rsidP="008A2645">
      <w:pPr>
        <w:pStyle w:val="ListParagraph"/>
        <w:numPr>
          <w:ilvl w:val="0"/>
          <w:numId w:val="31"/>
        </w:numPr>
        <w:spacing w:before="240" w:line="240" w:lineRule="auto"/>
        <w:jc w:val="both"/>
      </w:pPr>
      <w:r w:rsidRPr="00AF0E66">
        <w:t>VC Enrollment Register</w:t>
      </w:r>
    </w:p>
    <w:p w14:paraId="715277AC" w14:textId="777DB6AD" w:rsidR="003F6B5F" w:rsidRPr="00AF0E66" w:rsidRDefault="003F6B5F" w:rsidP="008A2645">
      <w:pPr>
        <w:pStyle w:val="ListParagraph"/>
        <w:numPr>
          <w:ilvl w:val="0"/>
          <w:numId w:val="31"/>
        </w:numPr>
        <w:spacing w:before="240" w:line="240" w:lineRule="auto"/>
        <w:jc w:val="both"/>
      </w:pPr>
      <w:r w:rsidRPr="00AF0E66">
        <w:t>VC Enrollment Form</w:t>
      </w:r>
    </w:p>
    <w:p w14:paraId="7BB8330B" w14:textId="77777777" w:rsidR="00C5360E" w:rsidRPr="00AF0E66" w:rsidRDefault="003F6B5F" w:rsidP="008A2645">
      <w:pPr>
        <w:pStyle w:val="ListParagraph"/>
        <w:numPr>
          <w:ilvl w:val="0"/>
          <w:numId w:val="31"/>
        </w:numPr>
        <w:spacing w:before="240" w:line="240" w:lineRule="auto"/>
        <w:jc w:val="both"/>
      </w:pPr>
      <w:r w:rsidRPr="00AF0E66">
        <w:t>OVC</w:t>
      </w:r>
      <w:r w:rsidR="00D43F6F" w:rsidRPr="00AF0E66">
        <w:t xml:space="preserve"> Service</w:t>
      </w:r>
      <w:r w:rsidRPr="00AF0E66">
        <w:t xml:space="preserve"> Form</w:t>
      </w:r>
    </w:p>
    <w:p w14:paraId="0CEA1972" w14:textId="584C21C4" w:rsidR="003F6B5F" w:rsidRPr="00AF0E66" w:rsidRDefault="003F6B5F" w:rsidP="008A2645">
      <w:pPr>
        <w:pStyle w:val="ListParagraph"/>
        <w:numPr>
          <w:ilvl w:val="0"/>
          <w:numId w:val="31"/>
        </w:numPr>
        <w:spacing w:before="240" w:line="240" w:lineRule="auto"/>
        <w:jc w:val="both"/>
      </w:pPr>
      <w:r w:rsidRPr="00AF0E66">
        <w:t>Child Follow Up Assessment Form</w:t>
      </w:r>
    </w:p>
    <w:p w14:paraId="5C1F5202" w14:textId="08334C50" w:rsidR="003F6B5F" w:rsidRPr="00AF0E66" w:rsidRDefault="008F5594" w:rsidP="00942C1E">
      <w:pPr>
        <w:pStyle w:val="Heading3"/>
      </w:pPr>
      <w:bookmarkStart w:id="379" w:name="_Toc496885712"/>
      <w:bookmarkStart w:id="380" w:name="_Toc497344330"/>
      <w:bookmarkStart w:id="381" w:name="_Toc525931011"/>
      <w:r>
        <w:t>8.10.3</w:t>
      </w:r>
      <w:r w:rsidR="002D769E">
        <w:t xml:space="preserve"> </w:t>
      </w:r>
      <w:r w:rsidR="00E11E13">
        <w:t>LOPIN 1</w:t>
      </w:r>
      <w:r w:rsidR="003F6B5F" w:rsidRPr="00AF0E66">
        <w:t xml:space="preserve"> SOP/GUIDELINES AND OTHER DOCUMENTS REVIEWED</w:t>
      </w:r>
      <w:bookmarkEnd w:id="379"/>
      <w:bookmarkEnd w:id="380"/>
      <w:bookmarkEnd w:id="381"/>
    </w:p>
    <w:p w14:paraId="3899EE65" w14:textId="77777777" w:rsidR="003F6B5F" w:rsidRPr="00AF0E66" w:rsidRDefault="003F6B5F" w:rsidP="008A2645">
      <w:pPr>
        <w:pStyle w:val="ListParagraph"/>
        <w:numPr>
          <w:ilvl w:val="0"/>
          <w:numId w:val="30"/>
        </w:numPr>
        <w:spacing w:before="240" w:line="240" w:lineRule="auto"/>
        <w:jc w:val="both"/>
      </w:pPr>
      <w:r w:rsidRPr="00AF0E66">
        <w:t>Performance Indicator Reference Sheet (PIRS)</w:t>
      </w:r>
    </w:p>
    <w:p w14:paraId="045B601A" w14:textId="2C0AE342" w:rsidR="003F6B5F" w:rsidRPr="00AF0E66" w:rsidRDefault="003F6B5F" w:rsidP="008A2645">
      <w:pPr>
        <w:pStyle w:val="ListParagraph"/>
        <w:numPr>
          <w:ilvl w:val="0"/>
          <w:numId w:val="30"/>
        </w:numPr>
        <w:spacing w:before="240" w:line="240" w:lineRule="auto"/>
        <w:jc w:val="both"/>
      </w:pPr>
      <w:r w:rsidRPr="00AF0E66">
        <w:t>M&amp;E Training Report</w:t>
      </w:r>
      <w:r w:rsidR="00E72CB4" w:rsidRPr="00AF0E66">
        <w:t>s</w:t>
      </w:r>
    </w:p>
    <w:p w14:paraId="40827CE4" w14:textId="32996D13" w:rsidR="003F6B5F" w:rsidRPr="00AF0E66" w:rsidRDefault="00F061DA" w:rsidP="008A2645">
      <w:pPr>
        <w:pStyle w:val="ListParagraph"/>
        <w:numPr>
          <w:ilvl w:val="0"/>
          <w:numId w:val="30"/>
        </w:numPr>
        <w:spacing w:before="240" w:line="240" w:lineRule="auto"/>
        <w:jc w:val="both"/>
      </w:pPr>
      <w:r>
        <w:t>ARFH</w:t>
      </w:r>
      <w:r w:rsidR="003F6B5F" w:rsidRPr="00AF0E66">
        <w:t xml:space="preserve"> SOP for Data Management Final Submission</w:t>
      </w:r>
    </w:p>
    <w:p w14:paraId="226A1A75" w14:textId="77777777" w:rsidR="009F1ED2" w:rsidRDefault="009F1ED2" w:rsidP="003F6B5F">
      <w:pPr>
        <w:spacing w:before="240" w:line="240" w:lineRule="auto"/>
      </w:pPr>
    </w:p>
    <w:p w14:paraId="33F17687" w14:textId="77777777" w:rsidR="009F1ED2" w:rsidRDefault="009F1ED2" w:rsidP="003F6B5F">
      <w:pPr>
        <w:spacing w:before="240" w:line="240" w:lineRule="auto"/>
        <w:sectPr w:rsidR="009F1ED2" w:rsidSect="00A12215">
          <w:footerReference w:type="even" r:id="rId29"/>
          <w:pgSz w:w="12240" w:h="15840"/>
          <w:pgMar w:top="1440" w:right="1440" w:bottom="1440" w:left="1440" w:header="720" w:footer="720" w:gutter="0"/>
          <w:cols w:space="720"/>
          <w:docGrid w:linePitch="299"/>
        </w:sectPr>
      </w:pPr>
    </w:p>
    <w:p w14:paraId="28F72586" w14:textId="3915B315" w:rsidR="003F6B5F" w:rsidRPr="00AF0E66" w:rsidRDefault="008F5594" w:rsidP="00942C1E">
      <w:pPr>
        <w:pStyle w:val="Heading2"/>
      </w:pPr>
      <w:bookmarkStart w:id="382" w:name="_Ref496869651"/>
      <w:bookmarkStart w:id="383" w:name="_Toc496885721"/>
      <w:bookmarkStart w:id="384" w:name="_Toc497344337"/>
      <w:bookmarkStart w:id="385" w:name="_Toc525931012"/>
      <w:r>
        <w:lastRenderedPageBreak/>
        <w:t>8.11</w:t>
      </w:r>
      <w:r w:rsidR="003F6B5F" w:rsidRPr="00AF0E66">
        <w:t xml:space="preserve">LIST OF INDIVIDUALS INTERVIEWED DURING THE </w:t>
      </w:r>
      <w:r w:rsidR="00E11E13">
        <w:t>LOPIN 1</w:t>
      </w:r>
      <w:r w:rsidR="00BA4E97">
        <w:t xml:space="preserve"> </w:t>
      </w:r>
      <w:r w:rsidR="003F6B5F" w:rsidRPr="00AF0E66">
        <w:t>DQA</w:t>
      </w:r>
      <w:bookmarkEnd w:id="382"/>
      <w:bookmarkEnd w:id="383"/>
      <w:bookmarkEnd w:id="384"/>
      <w:bookmarkEnd w:id="385"/>
    </w:p>
    <w:p w14:paraId="2C674286" w14:textId="4A386BF6" w:rsidR="003F6B5F" w:rsidRPr="00AF0E66" w:rsidRDefault="003F6B5F" w:rsidP="00942C1E">
      <w:pPr>
        <w:spacing w:before="240" w:line="240" w:lineRule="auto"/>
        <w:jc w:val="both"/>
      </w:pPr>
      <w:r w:rsidRPr="00AF0E66">
        <w:t xml:space="preserve">Note: For full form of CBO acronyms, please refer to </w:t>
      </w:r>
      <w:r w:rsidR="00942C1E">
        <w:t>the a</w:t>
      </w:r>
      <w:r w:rsidRPr="00AF0E66">
        <w:t xml:space="preserve">cronym list </w:t>
      </w:r>
      <w:r w:rsidR="00942C1E">
        <w:t xml:space="preserve">on page </w:t>
      </w:r>
      <w:r w:rsidR="00942C1E">
        <w:fldChar w:fldCharType="begin"/>
      </w:r>
      <w:r w:rsidR="00942C1E">
        <w:instrText xml:space="preserve"> PAGEREF _Ref518551373 \h </w:instrText>
      </w:r>
      <w:r w:rsidR="00942C1E">
        <w:fldChar w:fldCharType="separate"/>
      </w:r>
      <w:r w:rsidR="00C66CA7">
        <w:rPr>
          <w:noProof/>
        </w:rPr>
        <w:t>1</w:t>
      </w:r>
      <w:r w:rsidR="00942C1E">
        <w:fldChar w:fldCharType="end"/>
      </w:r>
      <w:r w:rsidRPr="00AF0E66">
        <w:t>.</w:t>
      </w:r>
    </w:p>
    <w:p w14:paraId="106FD50A" w14:textId="3EC676E2" w:rsidR="003F6B5F" w:rsidRPr="00AF0E66" w:rsidRDefault="008F5594" w:rsidP="008F5594">
      <w:pPr>
        <w:pStyle w:val="Caption"/>
        <w:rPr>
          <w:i w:val="0"/>
          <w:iCs w:val="0"/>
        </w:rPr>
      </w:pPr>
      <w:bookmarkStart w:id="386" w:name="_Ref496869783"/>
      <w:bookmarkStart w:id="387" w:name="_Toc496885733"/>
      <w:bookmarkStart w:id="388" w:name="_Toc497344354"/>
      <w:bookmarkStart w:id="389" w:name="_Toc525931033"/>
      <w:r>
        <w:t xml:space="preserve">Table </w:t>
      </w:r>
      <w:r w:rsidR="00833952">
        <w:rPr>
          <w:noProof/>
        </w:rPr>
        <w:fldChar w:fldCharType="begin"/>
      </w:r>
      <w:r w:rsidR="00833952">
        <w:rPr>
          <w:noProof/>
        </w:rPr>
        <w:instrText xml:space="preserve"> SEQ Table \* ARABIC </w:instrText>
      </w:r>
      <w:r w:rsidR="00833952">
        <w:rPr>
          <w:noProof/>
        </w:rPr>
        <w:fldChar w:fldCharType="separate"/>
      </w:r>
      <w:r w:rsidR="00C66CA7">
        <w:rPr>
          <w:noProof/>
        </w:rPr>
        <w:t>21</w:t>
      </w:r>
      <w:r w:rsidR="00833952">
        <w:rPr>
          <w:noProof/>
        </w:rPr>
        <w:fldChar w:fldCharType="end"/>
      </w:r>
      <w:bookmarkEnd w:id="386"/>
      <w:r w:rsidR="003F6B5F" w:rsidRPr="00AF0E66">
        <w:rPr>
          <w:i w:val="0"/>
          <w:iCs w:val="0"/>
        </w:rPr>
        <w:t xml:space="preserve">. List of Individuals Interviewed during the </w:t>
      </w:r>
      <w:r w:rsidR="00E11E13">
        <w:rPr>
          <w:i w:val="0"/>
          <w:iCs w:val="0"/>
        </w:rPr>
        <w:t>LOPIN 1</w:t>
      </w:r>
      <w:r w:rsidR="003F6B5F" w:rsidRPr="00AF0E66">
        <w:rPr>
          <w:i w:val="0"/>
          <w:iCs w:val="0"/>
        </w:rPr>
        <w:t xml:space="preserve"> DQA</w:t>
      </w:r>
      <w:bookmarkEnd w:id="387"/>
      <w:bookmarkEnd w:id="388"/>
      <w:bookmarkEnd w:id="389"/>
    </w:p>
    <w:tbl>
      <w:tblPr>
        <w:tblStyle w:val="GridTable4-Accent12"/>
        <w:tblW w:w="0" w:type="auto"/>
        <w:tblLook w:val="04A0" w:firstRow="1" w:lastRow="0" w:firstColumn="1" w:lastColumn="0" w:noHBand="0" w:noVBand="1"/>
      </w:tblPr>
      <w:tblGrid>
        <w:gridCol w:w="524"/>
        <w:gridCol w:w="2296"/>
        <w:gridCol w:w="2372"/>
        <w:gridCol w:w="2033"/>
        <w:gridCol w:w="1286"/>
        <w:gridCol w:w="839"/>
      </w:tblGrid>
      <w:tr w:rsidR="002B128A" w:rsidRPr="00BA4E97" w14:paraId="0F73AB50" w14:textId="77777777" w:rsidTr="00BA4E97">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shd w:val="clear" w:color="auto" w:fill="002060"/>
            <w:hideMark/>
          </w:tcPr>
          <w:p w14:paraId="2D4CA99D" w14:textId="77777777" w:rsidR="003F6B5F" w:rsidRPr="00BA4E97" w:rsidRDefault="003F6B5F" w:rsidP="00FE1B76">
            <w:pPr>
              <w:spacing w:after="0" w:line="240" w:lineRule="auto"/>
              <w:jc w:val="both"/>
              <w:rPr>
                <w:color w:val="FFFFFF" w:themeColor="background1"/>
                <w:sz w:val="18"/>
                <w:szCs w:val="18"/>
              </w:rPr>
            </w:pPr>
            <w:r w:rsidRPr="00BA4E97">
              <w:rPr>
                <w:color w:val="FFFFFF" w:themeColor="background1"/>
                <w:sz w:val="18"/>
                <w:szCs w:val="18"/>
              </w:rPr>
              <w:t>S. No.</w:t>
            </w:r>
          </w:p>
        </w:tc>
        <w:tc>
          <w:tcPr>
            <w:tcW w:w="0" w:type="auto"/>
            <w:shd w:val="clear" w:color="auto" w:fill="002060"/>
            <w:hideMark/>
          </w:tcPr>
          <w:p w14:paraId="7113C2B9" w14:textId="77777777" w:rsidR="003F6B5F" w:rsidRPr="00BA4E97" w:rsidRDefault="003F6B5F" w:rsidP="00FE1B76">
            <w:pPr>
              <w:spacing w:after="0" w:line="240" w:lineRule="auto"/>
              <w:jc w:val="both"/>
              <w:cnfStyle w:val="100000000000" w:firstRow="1" w:lastRow="0" w:firstColumn="0" w:lastColumn="0" w:oddVBand="0" w:evenVBand="0" w:oddHBand="0" w:evenHBand="0" w:firstRowFirstColumn="0" w:firstRowLastColumn="0" w:lastRowFirstColumn="0" w:lastRowLastColumn="0"/>
              <w:rPr>
                <w:color w:val="FFFFFF" w:themeColor="background1"/>
                <w:sz w:val="18"/>
                <w:szCs w:val="18"/>
              </w:rPr>
            </w:pPr>
            <w:r w:rsidRPr="00BA4E97">
              <w:rPr>
                <w:color w:val="FFFFFF" w:themeColor="background1"/>
                <w:sz w:val="18"/>
                <w:szCs w:val="18"/>
              </w:rPr>
              <w:t>Name</w:t>
            </w:r>
          </w:p>
        </w:tc>
        <w:tc>
          <w:tcPr>
            <w:tcW w:w="0" w:type="auto"/>
            <w:shd w:val="clear" w:color="auto" w:fill="002060"/>
            <w:hideMark/>
          </w:tcPr>
          <w:p w14:paraId="1E22397B" w14:textId="77777777" w:rsidR="003F6B5F" w:rsidRPr="00BA4E97" w:rsidRDefault="003F6B5F" w:rsidP="00FE1B76">
            <w:pPr>
              <w:spacing w:after="0" w:line="240" w:lineRule="auto"/>
              <w:jc w:val="both"/>
              <w:cnfStyle w:val="100000000000" w:firstRow="1" w:lastRow="0" w:firstColumn="0" w:lastColumn="0" w:oddVBand="0" w:evenVBand="0" w:oddHBand="0" w:evenHBand="0" w:firstRowFirstColumn="0" w:firstRowLastColumn="0" w:lastRowFirstColumn="0" w:lastRowLastColumn="0"/>
              <w:rPr>
                <w:color w:val="FFFFFF" w:themeColor="background1"/>
                <w:sz w:val="18"/>
                <w:szCs w:val="18"/>
              </w:rPr>
            </w:pPr>
            <w:r w:rsidRPr="00BA4E97">
              <w:rPr>
                <w:color w:val="FFFFFF" w:themeColor="background1"/>
                <w:sz w:val="18"/>
                <w:szCs w:val="18"/>
              </w:rPr>
              <w:t>Location</w:t>
            </w:r>
          </w:p>
        </w:tc>
        <w:tc>
          <w:tcPr>
            <w:tcW w:w="2033" w:type="dxa"/>
            <w:shd w:val="clear" w:color="auto" w:fill="002060"/>
            <w:hideMark/>
          </w:tcPr>
          <w:p w14:paraId="2203EA58" w14:textId="77777777" w:rsidR="003F6B5F" w:rsidRPr="00BA4E97" w:rsidRDefault="003F6B5F" w:rsidP="00FE1B76">
            <w:pPr>
              <w:spacing w:after="0" w:line="240" w:lineRule="auto"/>
              <w:jc w:val="both"/>
              <w:cnfStyle w:val="100000000000" w:firstRow="1" w:lastRow="0" w:firstColumn="0" w:lastColumn="0" w:oddVBand="0" w:evenVBand="0" w:oddHBand="0" w:evenHBand="0" w:firstRowFirstColumn="0" w:firstRowLastColumn="0" w:lastRowFirstColumn="0" w:lastRowLastColumn="0"/>
              <w:rPr>
                <w:color w:val="FFFFFF" w:themeColor="background1"/>
                <w:sz w:val="18"/>
                <w:szCs w:val="18"/>
              </w:rPr>
            </w:pPr>
            <w:r w:rsidRPr="00BA4E97">
              <w:rPr>
                <w:color w:val="FFFFFF" w:themeColor="background1"/>
                <w:sz w:val="18"/>
                <w:szCs w:val="18"/>
              </w:rPr>
              <w:t>Title</w:t>
            </w:r>
          </w:p>
        </w:tc>
        <w:tc>
          <w:tcPr>
            <w:tcW w:w="1286" w:type="dxa"/>
            <w:shd w:val="clear" w:color="auto" w:fill="002060"/>
            <w:hideMark/>
          </w:tcPr>
          <w:p w14:paraId="0B41F076" w14:textId="77777777" w:rsidR="003F6B5F" w:rsidRPr="00BA4E97" w:rsidRDefault="003F6B5F" w:rsidP="00FE1B76">
            <w:pPr>
              <w:spacing w:after="0" w:line="240" w:lineRule="auto"/>
              <w:jc w:val="both"/>
              <w:cnfStyle w:val="100000000000" w:firstRow="1" w:lastRow="0" w:firstColumn="0" w:lastColumn="0" w:oddVBand="0" w:evenVBand="0" w:oddHBand="0" w:evenHBand="0" w:firstRowFirstColumn="0" w:firstRowLastColumn="0" w:lastRowFirstColumn="0" w:lastRowLastColumn="0"/>
              <w:rPr>
                <w:color w:val="FFFFFF" w:themeColor="background1"/>
                <w:sz w:val="18"/>
                <w:szCs w:val="18"/>
              </w:rPr>
            </w:pPr>
            <w:r w:rsidRPr="00BA4E97">
              <w:rPr>
                <w:color w:val="FFFFFF" w:themeColor="background1"/>
                <w:sz w:val="18"/>
                <w:szCs w:val="18"/>
              </w:rPr>
              <w:t>State</w:t>
            </w:r>
          </w:p>
        </w:tc>
        <w:tc>
          <w:tcPr>
            <w:tcW w:w="0" w:type="auto"/>
            <w:shd w:val="clear" w:color="auto" w:fill="002060"/>
            <w:hideMark/>
          </w:tcPr>
          <w:p w14:paraId="7BB2A512" w14:textId="77777777" w:rsidR="003F6B5F" w:rsidRPr="00BA4E97" w:rsidRDefault="003F6B5F" w:rsidP="00FE1B76">
            <w:pPr>
              <w:spacing w:after="0" w:line="240" w:lineRule="auto"/>
              <w:jc w:val="both"/>
              <w:cnfStyle w:val="100000000000" w:firstRow="1" w:lastRow="0" w:firstColumn="0" w:lastColumn="0" w:oddVBand="0" w:evenVBand="0" w:oddHBand="0" w:evenHBand="0" w:firstRowFirstColumn="0" w:firstRowLastColumn="0" w:lastRowFirstColumn="0" w:lastRowLastColumn="0"/>
              <w:rPr>
                <w:color w:val="FFFFFF" w:themeColor="background1"/>
                <w:sz w:val="18"/>
                <w:szCs w:val="18"/>
              </w:rPr>
            </w:pPr>
            <w:r w:rsidRPr="00BA4E97">
              <w:rPr>
                <w:color w:val="FFFFFF" w:themeColor="background1"/>
                <w:sz w:val="18"/>
                <w:szCs w:val="18"/>
              </w:rPr>
              <w:t>Level</w:t>
            </w:r>
          </w:p>
        </w:tc>
      </w:tr>
      <w:tr w:rsidR="00D33CD7" w:rsidRPr="00BA4E97" w14:paraId="3823773A" w14:textId="77777777" w:rsidTr="00BA4E97">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tcPr>
          <w:p w14:paraId="637FD4A2" w14:textId="4BB77307" w:rsidR="00D33CD7" w:rsidRPr="00BA4E97" w:rsidRDefault="00D33CD7" w:rsidP="00D33CD7">
            <w:pPr>
              <w:spacing w:after="0" w:line="240" w:lineRule="auto"/>
              <w:jc w:val="both"/>
              <w:rPr>
                <w:sz w:val="18"/>
                <w:szCs w:val="18"/>
              </w:rPr>
            </w:pPr>
            <w:r w:rsidRPr="00BA4E97">
              <w:rPr>
                <w:sz w:val="18"/>
                <w:szCs w:val="18"/>
              </w:rPr>
              <w:t>1</w:t>
            </w:r>
          </w:p>
        </w:tc>
        <w:tc>
          <w:tcPr>
            <w:tcW w:w="0" w:type="auto"/>
            <w:noWrap/>
          </w:tcPr>
          <w:p w14:paraId="3A0D2A03" w14:textId="5DC9BFC2" w:rsidR="00D33CD7" w:rsidRPr="00BA4E97" w:rsidRDefault="00D33CD7" w:rsidP="00D33CD7">
            <w:pPr>
              <w:spacing w:before="0"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BA4E97">
              <w:rPr>
                <w:sz w:val="18"/>
                <w:szCs w:val="18"/>
              </w:rPr>
              <w:t>Afolabi Bamigboye</w:t>
            </w:r>
          </w:p>
        </w:tc>
        <w:tc>
          <w:tcPr>
            <w:tcW w:w="0" w:type="auto"/>
            <w:noWrap/>
          </w:tcPr>
          <w:p w14:paraId="261182CB" w14:textId="1FCE6CFD" w:rsidR="00D33CD7" w:rsidRPr="00BA4E97" w:rsidRDefault="00D33CD7" w:rsidP="00D33CD7">
            <w:pPr>
              <w:spacing w:before="0"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BA4E97">
              <w:rPr>
                <w:sz w:val="18"/>
                <w:szCs w:val="18"/>
              </w:rPr>
              <w:t>ARFH-LOPIN 1</w:t>
            </w:r>
          </w:p>
        </w:tc>
        <w:tc>
          <w:tcPr>
            <w:tcW w:w="2033" w:type="dxa"/>
            <w:noWrap/>
          </w:tcPr>
          <w:p w14:paraId="08D36716" w14:textId="4D37F4E2" w:rsidR="00D33CD7" w:rsidRPr="00BA4E97" w:rsidRDefault="00D33CD7" w:rsidP="00D33CD7">
            <w:pPr>
              <w:spacing w:before="0"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BA4E97">
              <w:rPr>
                <w:sz w:val="18"/>
                <w:szCs w:val="18"/>
              </w:rPr>
              <w:t>Dr M&amp;E</w:t>
            </w:r>
          </w:p>
        </w:tc>
        <w:tc>
          <w:tcPr>
            <w:tcW w:w="1286" w:type="dxa"/>
          </w:tcPr>
          <w:p w14:paraId="31267974" w14:textId="6011647D" w:rsidR="00D33CD7" w:rsidRPr="00BA4E97" w:rsidRDefault="00D33CD7" w:rsidP="00D33CD7">
            <w:pPr>
              <w:spacing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BA4E97">
              <w:rPr>
                <w:sz w:val="18"/>
                <w:szCs w:val="18"/>
              </w:rPr>
              <w:t>Oyo</w:t>
            </w:r>
          </w:p>
        </w:tc>
        <w:tc>
          <w:tcPr>
            <w:tcW w:w="0" w:type="auto"/>
          </w:tcPr>
          <w:p w14:paraId="2C0E3567" w14:textId="48F68696" w:rsidR="00D33CD7" w:rsidRPr="00BA4E97" w:rsidRDefault="00D33CD7" w:rsidP="00D33CD7">
            <w:pPr>
              <w:spacing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BA4E97">
              <w:rPr>
                <w:sz w:val="18"/>
                <w:szCs w:val="18"/>
              </w:rPr>
              <w:t>National</w:t>
            </w:r>
          </w:p>
        </w:tc>
      </w:tr>
      <w:tr w:rsidR="00D33CD7" w:rsidRPr="00BA4E97" w14:paraId="143DBA3F" w14:textId="77777777" w:rsidTr="00BA4E97">
        <w:trPr>
          <w:trHeight w:val="232"/>
        </w:trPr>
        <w:tc>
          <w:tcPr>
            <w:cnfStyle w:val="001000000000" w:firstRow="0" w:lastRow="0" w:firstColumn="1" w:lastColumn="0" w:oddVBand="0" w:evenVBand="0" w:oddHBand="0" w:evenHBand="0" w:firstRowFirstColumn="0" w:firstRowLastColumn="0" w:lastRowFirstColumn="0" w:lastRowLastColumn="0"/>
            <w:tcW w:w="0" w:type="auto"/>
          </w:tcPr>
          <w:p w14:paraId="43A1B87F" w14:textId="4C838D53" w:rsidR="00D33CD7" w:rsidRPr="00BA4E97" w:rsidRDefault="00D33CD7" w:rsidP="00D33CD7">
            <w:pPr>
              <w:spacing w:after="0" w:line="240" w:lineRule="auto"/>
              <w:jc w:val="both"/>
              <w:rPr>
                <w:sz w:val="18"/>
                <w:szCs w:val="18"/>
              </w:rPr>
            </w:pPr>
            <w:r w:rsidRPr="00BA4E97">
              <w:rPr>
                <w:sz w:val="18"/>
                <w:szCs w:val="18"/>
              </w:rPr>
              <w:t>2.</w:t>
            </w:r>
          </w:p>
        </w:tc>
        <w:tc>
          <w:tcPr>
            <w:tcW w:w="0" w:type="auto"/>
            <w:noWrap/>
          </w:tcPr>
          <w:p w14:paraId="2E2FC478" w14:textId="76BA6D2C" w:rsidR="00D33CD7" w:rsidRPr="00BA4E97" w:rsidRDefault="00D33CD7" w:rsidP="00D33CD7">
            <w:pPr>
              <w:spacing w:before="0"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BA4E97">
              <w:rPr>
                <w:sz w:val="18"/>
                <w:szCs w:val="18"/>
              </w:rPr>
              <w:t>Osinowo Kunle</w:t>
            </w:r>
          </w:p>
        </w:tc>
        <w:tc>
          <w:tcPr>
            <w:tcW w:w="0" w:type="auto"/>
            <w:noWrap/>
          </w:tcPr>
          <w:p w14:paraId="7990EB62" w14:textId="68FB207A" w:rsidR="00D33CD7" w:rsidRPr="00BA4E97" w:rsidRDefault="00D33CD7" w:rsidP="00D33CD7">
            <w:pPr>
              <w:spacing w:before="0"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BA4E97">
              <w:rPr>
                <w:sz w:val="18"/>
                <w:szCs w:val="18"/>
              </w:rPr>
              <w:t xml:space="preserve">ARFH/LOPIN 1 </w:t>
            </w:r>
          </w:p>
        </w:tc>
        <w:tc>
          <w:tcPr>
            <w:tcW w:w="2033" w:type="dxa"/>
          </w:tcPr>
          <w:p w14:paraId="47A30CDB" w14:textId="0519CCF4" w:rsidR="00D33CD7" w:rsidRPr="00BA4E97" w:rsidRDefault="00D33CD7" w:rsidP="00D33CD7">
            <w:pPr>
              <w:spacing w:before="0"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BA4E97">
              <w:rPr>
                <w:sz w:val="18"/>
                <w:szCs w:val="18"/>
              </w:rPr>
              <w:t>M&amp;E Officer</w:t>
            </w:r>
          </w:p>
        </w:tc>
        <w:tc>
          <w:tcPr>
            <w:tcW w:w="1286" w:type="dxa"/>
          </w:tcPr>
          <w:p w14:paraId="553109F2" w14:textId="285EF9E8" w:rsidR="00D33CD7" w:rsidRPr="00BA4E97" w:rsidRDefault="00D33CD7" w:rsidP="00D33CD7">
            <w:pPr>
              <w:spacing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BA4E97">
              <w:rPr>
                <w:sz w:val="18"/>
                <w:szCs w:val="18"/>
              </w:rPr>
              <w:t>Oyo</w:t>
            </w:r>
          </w:p>
        </w:tc>
        <w:tc>
          <w:tcPr>
            <w:tcW w:w="0" w:type="auto"/>
          </w:tcPr>
          <w:p w14:paraId="55576154" w14:textId="73CC612D" w:rsidR="00D33CD7" w:rsidRPr="00BA4E97" w:rsidRDefault="00D33CD7" w:rsidP="00D33CD7">
            <w:pPr>
              <w:spacing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BA4E97">
              <w:rPr>
                <w:sz w:val="18"/>
                <w:szCs w:val="18"/>
              </w:rPr>
              <w:t>National</w:t>
            </w:r>
          </w:p>
        </w:tc>
      </w:tr>
      <w:tr w:rsidR="00D33CD7" w:rsidRPr="00BA4E97" w14:paraId="3A86A9B8" w14:textId="77777777" w:rsidTr="00BA4E97">
        <w:trPr>
          <w:cnfStyle w:val="000000100000" w:firstRow="0" w:lastRow="0" w:firstColumn="0" w:lastColumn="0" w:oddVBand="0" w:evenVBand="0" w:oddHBand="1"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0" w:type="auto"/>
          </w:tcPr>
          <w:p w14:paraId="1F1EB77D" w14:textId="39330324" w:rsidR="00D33CD7" w:rsidRPr="00BA4E97" w:rsidRDefault="00D33CD7" w:rsidP="00D33CD7">
            <w:pPr>
              <w:spacing w:after="0" w:line="240" w:lineRule="auto"/>
              <w:jc w:val="both"/>
              <w:rPr>
                <w:sz w:val="18"/>
                <w:szCs w:val="18"/>
              </w:rPr>
            </w:pPr>
            <w:r w:rsidRPr="00BA4E97">
              <w:rPr>
                <w:sz w:val="18"/>
                <w:szCs w:val="18"/>
              </w:rPr>
              <w:t>3</w:t>
            </w:r>
          </w:p>
        </w:tc>
        <w:tc>
          <w:tcPr>
            <w:tcW w:w="0" w:type="auto"/>
            <w:noWrap/>
          </w:tcPr>
          <w:p w14:paraId="7871FD84" w14:textId="49D85DF1" w:rsidR="00D33CD7" w:rsidRPr="00BA4E97" w:rsidRDefault="00D33CD7" w:rsidP="00D33CD7">
            <w:pPr>
              <w:spacing w:before="0"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BA4E97">
              <w:rPr>
                <w:sz w:val="18"/>
                <w:szCs w:val="18"/>
              </w:rPr>
              <w:t>Gbenga Ashaolu</w:t>
            </w:r>
          </w:p>
        </w:tc>
        <w:tc>
          <w:tcPr>
            <w:tcW w:w="0" w:type="auto"/>
            <w:noWrap/>
          </w:tcPr>
          <w:p w14:paraId="48179941" w14:textId="0C98D453" w:rsidR="00D33CD7" w:rsidRPr="00BA4E97" w:rsidRDefault="00D33CD7" w:rsidP="00D33CD7">
            <w:pPr>
              <w:spacing w:before="0"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BA4E97">
              <w:rPr>
                <w:sz w:val="18"/>
                <w:szCs w:val="18"/>
              </w:rPr>
              <w:t>ARFH/LOPIN 1</w:t>
            </w:r>
          </w:p>
        </w:tc>
        <w:tc>
          <w:tcPr>
            <w:tcW w:w="2033" w:type="dxa"/>
          </w:tcPr>
          <w:p w14:paraId="4C5F2675" w14:textId="5E162B99" w:rsidR="00D33CD7" w:rsidRPr="00BA4E97" w:rsidRDefault="00D33CD7" w:rsidP="00D33CD7">
            <w:pPr>
              <w:spacing w:before="0"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BA4E97">
              <w:rPr>
                <w:sz w:val="18"/>
                <w:szCs w:val="18"/>
              </w:rPr>
              <w:t>Snr M&amp;E</w:t>
            </w:r>
          </w:p>
        </w:tc>
        <w:tc>
          <w:tcPr>
            <w:tcW w:w="1286" w:type="dxa"/>
          </w:tcPr>
          <w:p w14:paraId="79533A28" w14:textId="6CAECB01" w:rsidR="00D33CD7" w:rsidRPr="00BA4E97" w:rsidRDefault="00D33CD7" w:rsidP="00D33CD7">
            <w:pPr>
              <w:spacing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BA4E97">
              <w:rPr>
                <w:sz w:val="18"/>
                <w:szCs w:val="18"/>
              </w:rPr>
              <w:t>Oyo</w:t>
            </w:r>
          </w:p>
        </w:tc>
        <w:tc>
          <w:tcPr>
            <w:tcW w:w="0" w:type="auto"/>
          </w:tcPr>
          <w:p w14:paraId="08EB00B4" w14:textId="5B09EFD3" w:rsidR="00D33CD7" w:rsidRPr="00BA4E97" w:rsidRDefault="00D33CD7" w:rsidP="00D33CD7">
            <w:pPr>
              <w:spacing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BA4E97">
              <w:rPr>
                <w:sz w:val="18"/>
                <w:szCs w:val="18"/>
              </w:rPr>
              <w:t>National</w:t>
            </w:r>
          </w:p>
        </w:tc>
      </w:tr>
      <w:tr w:rsidR="00D33CD7" w:rsidRPr="00BA4E97" w14:paraId="2818FDF4" w14:textId="77777777" w:rsidTr="00BA4E97">
        <w:trPr>
          <w:trHeight w:val="422"/>
        </w:trPr>
        <w:tc>
          <w:tcPr>
            <w:cnfStyle w:val="001000000000" w:firstRow="0" w:lastRow="0" w:firstColumn="1" w:lastColumn="0" w:oddVBand="0" w:evenVBand="0" w:oddHBand="0" w:evenHBand="0" w:firstRowFirstColumn="0" w:firstRowLastColumn="0" w:lastRowFirstColumn="0" w:lastRowLastColumn="0"/>
            <w:tcW w:w="0" w:type="auto"/>
          </w:tcPr>
          <w:p w14:paraId="1B3C9F56" w14:textId="750C4521" w:rsidR="00D33CD7" w:rsidRPr="00BA4E97" w:rsidRDefault="00D33CD7" w:rsidP="00D33CD7">
            <w:pPr>
              <w:spacing w:after="0" w:line="240" w:lineRule="auto"/>
              <w:jc w:val="both"/>
              <w:rPr>
                <w:sz w:val="18"/>
                <w:szCs w:val="18"/>
              </w:rPr>
            </w:pPr>
            <w:r w:rsidRPr="00BA4E97">
              <w:rPr>
                <w:sz w:val="18"/>
                <w:szCs w:val="18"/>
              </w:rPr>
              <w:t>4</w:t>
            </w:r>
          </w:p>
        </w:tc>
        <w:tc>
          <w:tcPr>
            <w:tcW w:w="0" w:type="auto"/>
            <w:noWrap/>
          </w:tcPr>
          <w:p w14:paraId="7FB97596" w14:textId="06240CCA" w:rsidR="00D33CD7" w:rsidRPr="00BA4E97" w:rsidRDefault="00D33CD7" w:rsidP="00D33CD7">
            <w:pPr>
              <w:spacing w:before="0"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BA4E97">
              <w:rPr>
                <w:rFonts w:cstheme="minorHAnsi"/>
                <w:sz w:val="18"/>
                <w:szCs w:val="18"/>
              </w:rPr>
              <w:t>Olaitan Yemisi</w:t>
            </w:r>
          </w:p>
        </w:tc>
        <w:tc>
          <w:tcPr>
            <w:tcW w:w="0" w:type="auto"/>
            <w:noWrap/>
          </w:tcPr>
          <w:p w14:paraId="08E10969" w14:textId="55830E40" w:rsidR="00D33CD7" w:rsidRPr="00BA4E97" w:rsidRDefault="00D33CD7" w:rsidP="00D33CD7">
            <w:pPr>
              <w:spacing w:before="0"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BA4E97">
              <w:rPr>
                <w:rFonts w:cstheme="minorHAnsi"/>
                <w:sz w:val="18"/>
                <w:szCs w:val="18"/>
              </w:rPr>
              <w:t>ARFH/LOPIN I LAGOS</w:t>
            </w:r>
          </w:p>
        </w:tc>
        <w:tc>
          <w:tcPr>
            <w:tcW w:w="2033" w:type="dxa"/>
          </w:tcPr>
          <w:p w14:paraId="3C32B5D2" w14:textId="3B78E7FA" w:rsidR="00D33CD7" w:rsidRPr="00BA4E97" w:rsidRDefault="00D33CD7" w:rsidP="00D33CD7">
            <w:pPr>
              <w:spacing w:before="0"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BA4E97">
              <w:rPr>
                <w:rFonts w:cstheme="minorHAnsi"/>
                <w:sz w:val="18"/>
                <w:szCs w:val="18"/>
              </w:rPr>
              <w:t>State Program Advisor</w:t>
            </w:r>
          </w:p>
        </w:tc>
        <w:tc>
          <w:tcPr>
            <w:tcW w:w="1286" w:type="dxa"/>
          </w:tcPr>
          <w:p w14:paraId="0076075E" w14:textId="41436B50" w:rsidR="00D33CD7" w:rsidRPr="00BA4E97" w:rsidRDefault="00D33CD7" w:rsidP="00D33CD7">
            <w:pPr>
              <w:spacing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BA4E97">
              <w:rPr>
                <w:sz w:val="18"/>
                <w:szCs w:val="18"/>
              </w:rPr>
              <w:t>Lagos</w:t>
            </w:r>
          </w:p>
        </w:tc>
        <w:tc>
          <w:tcPr>
            <w:tcW w:w="0" w:type="auto"/>
          </w:tcPr>
          <w:p w14:paraId="4B055EF7" w14:textId="07762A2A" w:rsidR="00D33CD7" w:rsidRPr="00BA4E97" w:rsidRDefault="00D33CD7" w:rsidP="00D33CD7">
            <w:pPr>
              <w:spacing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BA4E97">
              <w:rPr>
                <w:sz w:val="18"/>
                <w:szCs w:val="18"/>
              </w:rPr>
              <w:t>State</w:t>
            </w:r>
          </w:p>
        </w:tc>
      </w:tr>
      <w:tr w:rsidR="00D33CD7" w:rsidRPr="00BA4E97" w14:paraId="578FE292" w14:textId="77777777" w:rsidTr="00BA4E97">
        <w:trPr>
          <w:cnfStyle w:val="000000100000" w:firstRow="0" w:lastRow="0" w:firstColumn="0" w:lastColumn="0" w:oddVBand="0" w:evenVBand="0" w:oddHBand="1"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0" w:type="auto"/>
          </w:tcPr>
          <w:p w14:paraId="3B48DACD" w14:textId="72C50702" w:rsidR="00D33CD7" w:rsidRPr="00BA4E97" w:rsidRDefault="00D33CD7" w:rsidP="00D33CD7">
            <w:pPr>
              <w:spacing w:after="0" w:line="240" w:lineRule="auto"/>
              <w:jc w:val="both"/>
              <w:rPr>
                <w:sz w:val="18"/>
                <w:szCs w:val="18"/>
              </w:rPr>
            </w:pPr>
            <w:r w:rsidRPr="00BA4E97">
              <w:rPr>
                <w:sz w:val="18"/>
                <w:szCs w:val="18"/>
              </w:rPr>
              <w:t>5</w:t>
            </w:r>
          </w:p>
        </w:tc>
        <w:tc>
          <w:tcPr>
            <w:tcW w:w="0" w:type="auto"/>
            <w:noWrap/>
          </w:tcPr>
          <w:p w14:paraId="74FECE59" w14:textId="4A0D7B08" w:rsidR="00D33CD7" w:rsidRPr="00BA4E97" w:rsidRDefault="00D33CD7" w:rsidP="00D33CD7">
            <w:pPr>
              <w:spacing w:before="0"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BA4E97">
              <w:rPr>
                <w:rFonts w:cstheme="minorHAnsi"/>
                <w:sz w:val="18"/>
                <w:szCs w:val="18"/>
              </w:rPr>
              <w:t>Osinwo Kunle</w:t>
            </w:r>
          </w:p>
        </w:tc>
        <w:tc>
          <w:tcPr>
            <w:tcW w:w="0" w:type="auto"/>
            <w:noWrap/>
          </w:tcPr>
          <w:p w14:paraId="6E3F3167" w14:textId="22442079" w:rsidR="00D33CD7" w:rsidRPr="00BA4E97" w:rsidRDefault="00D33CD7" w:rsidP="00D33CD7">
            <w:pPr>
              <w:spacing w:before="0"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BA4E97">
              <w:rPr>
                <w:rFonts w:cstheme="minorHAnsi"/>
                <w:sz w:val="18"/>
                <w:szCs w:val="18"/>
              </w:rPr>
              <w:t>ARFH/LOPIN I LAGOS</w:t>
            </w:r>
          </w:p>
        </w:tc>
        <w:tc>
          <w:tcPr>
            <w:tcW w:w="2033" w:type="dxa"/>
          </w:tcPr>
          <w:p w14:paraId="09572D0A" w14:textId="63A3F238" w:rsidR="00D33CD7" w:rsidRPr="00BA4E97" w:rsidRDefault="00D33CD7" w:rsidP="00D33CD7">
            <w:pPr>
              <w:spacing w:before="0"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BA4E97">
              <w:rPr>
                <w:rFonts w:cstheme="minorHAnsi"/>
                <w:sz w:val="18"/>
                <w:szCs w:val="18"/>
              </w:rPr>
              <w:t>M&amp;E Officer</w:t>
            </w:r>
          </w:p>
        </w:tc>
        <w:tc>
          <w:tcPr>
            <w:tcW w:w="1286" w:type="dxa"/>
          </w:tcPr>
          <w:p w14:paraId="70678C68" w14:textId="0CF109CB" w:rsidR="00D33CD7" w:rsidRPr="00BA4E97" w:rsidRDefault="00D33CD7" w:rsidP="00D33CD7">
            <w:pPr>
              <w:spacing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BA4E97">
              <w:rPr>
                <w:sz w:val="18"/>
                <w:szCs w:val="18"/>
              </w:rPr>
              <w:t>Lagos</w:t>
            </w:r>
          </w:p>
        </w:tc>
        <w:tc>
          <w:tcPr>
            <w:tcW w:w="0" w:type="auto"/>
          </w:tcPr>
          <w:p w14:paraId="4F825F53" w14:textId="16117010" w:rsidR="00D33CD7" w:rsidRPr="00BA4E97" w:rsidRDefault="00D33CD7" w:rsidP="00D33CD7">
            <w:pPr>
              <w:spacing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BA4E97">
              <w:rPr>
                <w:sz w:val="18"/>
                <w:szCs w:val="18"/>
              </w:rPr>
              <w:t>State</w:t>
            </w:r>
          </w:p>
        </w:tc>
      </w:tr>
      <w:tr w:rsidR="00D33CD7" w:rsidRPr="00BA4E97" w14:paraId="6556C7E1" w14:textId="77777777" w:rsidTr="00BA4E97">
        <w:trPr>
          <w:trHeight w:val="422"/>
        </w:trPr>
        <w:tc>
          <w:tcPr>
            <w:cnfStyle w:val="001000000000" w:firstRow="0" w:lastRow="0" w:firstColumn="1" w:lastColumn="0" w:oddVBand="0" w:evenVBand="0" w:oddHBand="0" w:evenHBand="0" w:firstRowFirstColumn="0" w:firstRowLastColumn="0" w:lastRowFirstColumn="0" w:lastRowLastColumn="0"/>
            <w:tcW w:w="0" w:type="auto"/>
          </w:tcPr>
          <w:p w14:paraId="68358963" w14:textId="0BAADA08" w:rsidR="00D33CD7" w:rsidRPr="00BA4E97" w:rsidRDefault="00D33CD7" w:rsidP="00D33CD7">
            <w:pPr>
              <w:spacing w:after="0" w:line="240" w:lineRule="auto"/>
              <w:jc w:val="both"/>
              <w:rPr>
                <w:sz w:val="18"/>
                <w:szCs w:val="18"/>
              </w:rPr>
            </w:pPr>
            <w:r w:rsidRPr="00BA4E97">
              <w:rPr>
                <w:sz w:val="18"/>
                <w:szCs w:val="18"/>
              </w:rPr>
              <w:t>6</w:t>
            </w:r>
          </w:p>
        </w:tc>
        <w:tc>
          <w:tcPr>
            <w:tcW w:w="0" w:type="auto"/>
            <w:noWrap/>
          </w:tcPr>
          <w:p w14:paraId="68E484B0" w14:textId="23903B25" w:rsidR="00D33CD7" w:rsidRPr="00BA4E97" w:rsidRDefault="00D33CD7" w:rsidP="00D33CD7">
            <w:pPr>
              <w:spacing w:before="0"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BA4E97">
              <w:rPr>
                <w:rFonts w:cstheme="minorHAnsi"/>
                <w:sz w:val="18"/>
                <w:szCs w:val="18"/>
              </w:rPr>
              <w:t>Ogunmodede M.</w:t>
            </w:r>
          </w:p>
        </w:tc>
        <w:tc>
          <w:tcPr>
            <w:tcW w:w="0" w:type="auto"/>
            <w:noWrap/>
          </w:tcPr>
          <w:p w14:paraId="21C33918" w14:textId="1DDDA00C" w:rsidR="00D33CD7" w:rsidRPr="00BA4E97" w:rsidRDefault="00D33CD7" w:rsidP="00D33CD7">
            <w:pPr>
              <w:spacing w:before="0"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BA4E97">
              <w:rPr>
                <w:rFonts w:cstheme="minorHAnsi"/>
                <w:sz w:val="18"/>
                <w:szCs w:val="18"/>
              </w:rPr>
              <w:t>ARFH/LOPIN I LAGOS</w:t>
            </w:r>
          </w:p>
        </w:tc>
        <w:tc>
          <w:tcPr>
            <w:tcW w:w="2033" w:type="dxa"/>
          </w:tcPr>
          <w:p w14:paraId="5972096F" w14:textId="14C8EB6A" w:rsidR="00D33CD7" w:rsidRPr="00BA4E97" w:rsidRDefault="00D33CD7" w:rsidP="00D33CD7">
            <w:pPr>
              <w:spacing w:before="0"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BA4E97">
              <w:rPr>
                <w:rFonts w:cstheme="minorHAnsi"/>
                <w:sz w:val="18"/>
                <w:szCs w:val="18"/>
              </w:rPr>
              <w:t>TASD</w:t>
            </w:r>
          </w:p>
        </w:tc>
        <w:tc>
          <w:tcPr>
            <w:tcW w:w="1286" w:type="dxa"/>
          </w:tcPr>
          <w:p w14:paraId="06E0DE9D" w14:textId="3604DBF2" w:rsidR="00D33CD7" w:rsidRPr="00BA4E97" w:rsidRDefault="00D33CD7" w:rsidP="00D33CD7">
            <w:pPr>
              <w:spacing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BA4E97">
              <w:rPr>
                <w:sz w:val="18"/>
                <w:szCs w:val="18"/>
              </w:rPr>
              <w:t>Lagos</w:t>
            </w:r>
          </w:p>
        </w:tc>
        <w:tc>
          <w:tcPr>
            <w:tcW w:w="0" w:type="auto"/>
          </w:tcPr>
          <w:p w14:paraId="7BC8E71A" w14:textId="7376AD5A" w:rsidR="00D33CD7" w:rsidRPr="00BA4E97" w:rsidRDefault="00D33CD7" w:rsidP="00D33CD7">
            <w:pPr>
              <w:spacing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BA4E97">
              <w:rPr>
                <w:sz w:val="18"/>
                <w:szCs w:val="18"/>
              </w:rPr>
              <w:t>State</w:t>
            </w:r>
          </w:p>
        </w:tc>
      </w:tr>
      <w:tr w:rsidR="00D33CD7" w:rsidRPr="00BA4E97" w14:paraId="762A06CA" w14:textId="77777777" w:rsidTr="00BA4E97">
        <w:trPr>
          <w:cnfStyle w:val="000000100000" w:firstRow="0" w:lastRow="0" w:firstColumn="0" w:lastColumn="0" w:oddVBand="0" w:evenVBand="0" w:oddHBand="1"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0" w:type="auto"/>
          </w:tcPr>
          <w:p w14:paraId="03766CB0" w14:textId="347B1396" w:rsidR="00D33CD7" w:rsidRPr="00BA4E97" w:rsidRDefault="00D33CD7" w:rsidP="00D33CD7">
            <w:pPr>
              <w:spacing w:after="0" w:line="240" w:lineRule="auto"/>
              <w:jc w:val="both"/>
              <w:rPr>
                <w:sz w:val="18"/>
                <w:szCs w:val="18"/>
              </w:rPr>
            </w:pPr>
            <w:r w:rsidRPr="00BA4E97">
              <w:rPr>
                <w:sz w:val="18"/>
                <w:szCs w:val="18"/>
              </w:rPr>
              <w:t>7</w:t>
            </w:r>
          </w:p>
        </w:tc>
        <w:tc>
          <w:tcPr>
            <w:tcW w:w="0" w:type="auto"/>
            <w:noWrap/>
          </w:tcPr>
          <w:p w14:paraId="71345F4C" w14:textId="1B90E495" w:rsidR="00D33CD7" w:rsidRPr="00BA4E97" w:rsidRDefault="00D33CD7" w:rsidP="00D33CD7">
            <w:pPr>
              <w:spacing w:before="0" w:after="0" w:line="240" w:lineRule="auto"/>
              <w:jc w:val="both"/>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BA4E97">
              <w:rPr>
                <w:rFonts w:cstheme="minorHAnsi"/>
                <w:sz w:val="18"/>
                <w:szCs w:val="18"/>
              </w:rPr>
              <w:t>Theresa Uwaleke</w:t>
            </w:r>
          </w:p>
        </w:tc>
        <w:tc>
          <w:tcPr>
            <w:tcW w:w="0" w:type="auto"/>
            <w:noWrap/>
          </w:tcPr>
          <w:p w14:paraId="0138CBC4" w14:textId="0BCBFF9F" w:rsidR="00D33CD7" w:rsidRPr="00BA4E97" w:rsidRDefault="00D33CD7" w:rsidP="00D33CD7">
            <w:pPr>
              <w:spacing w:before="0" w:after="0" w:line="240" w:lineRule="auto"/>
              <w:jc w:val="both"/>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BA4E97">
              <w:rPr>
                <w:rFonts w:cstheme="minorHAnsi"/>
                <w:sz w:val="18"/>
                <w:szCs w:val="18"/>
              </w:rPr>
              <w:t>ARFH/LOPIN I LAGOS</w:t>
            </w:r>
          </w:p>
        </w:tc>
        <w:tc>
          <w:tcPr>
            <w:tcW w:w="2033" w:type="dxa"/>
          </w:tcPr>
          <w:p w14:paraId="7AEDDA11" w14:textId="64DEA562" w:rsidR="00D33CD7" w:rsidRPr="00BA4E97" w:rsidRDefault="00D33CD7" w:rsidP="00D33CD7">
            <w:pPr>
              <w:spacing w:before="0" w:after="0" w:line="240" w:lineRule="auto"/>
              <w:jc w:val="both"/>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BA4E97">
              <w:rPr>
                <w:rFonts w:cstheme="minorHAnsi"/>
                <w:sz w:val="18"/>
                <w:szCs w:val="18"/>
              </w:rPr>
              <w:t>Program Monitor</w:t>
            </w:r>
          </w:p>
        </w:tc>
        <w:tc>
          <w:tcPr>
            <w:tcW w:w="1286" w:type="dxa"/>
          </w:tcPr>
          <w:p w14:paraId="11D3C367" w14:textId="6A1C0ECD" w:rsidR="00D33CD7" w:rsidRPr="00BA4E97" w:rsidRDefault="00D33CD7" w:rsidP="00D33CD7">
            <w:pPr>
              <w:spacing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BA4E97">
              <w:rPr>
                <w:sz w:val="18"/>
                <w:szCs w:val="18"/>
              </w:rPr>
              <w:t>Lagos</w:t>
            </w:r>
          </w:p>
        </w:tc>
        <w:tc>
          <w:tcPr>
            <w:tcW w:w="0" w:type="auto"/>
          </w:tcPr>
          <w:p w14:paraId="03FC03CA" w14:textId="5170C169" w:rsidR="00D33CD7" w:rsidRPr="00BA4E97" w:rsidRDefault="00D33CD7" w:rsidP="00D33CD7">
            <w:pPr>
              <w:spacing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BA4E97">
              <w:rPr>
                <w:sz w:val="18"/>
                <w:szCs w:val="18"/>
              </w:rPr>
              <w:t>State</w:t>
            </w:r>
          </w:p>
        </w:tc>
      </w:tr>
      <w:tr w:rsidR="00D33CD7" w:rsidRPr="00BA4E97" w14:paraId="74F76C86" w14:textId="77777777" w:rsidTr="00BA4E97">
        <w:trPr>
          <w:trHeight w:val="422"/>
        </w:trPr>
        <w:tc>
          <w:tcPr>
            <w:cnfStyle w:val="001000000000" w:firstRow="0" w:lastRow="0" w:firstColumn="1" w:lastColumn="0" w:oddVBand="0" w:evenVBand="0" w:oddHBand="0" w:evenHBand="0" w:firstRowFirstColumn="0" w:firstRowLastColumn="0" w:lastRowFirstColumn="0" w:lastRowLastColumn="0"/>
            <w:tcW w:w="0" w:type="auto"/>
          </w:tcPr>
          <w:p w14:paraId="2B5FE5EF" w14:textId="70AB418C" w:rsidR="00D33CD7" w:rsidRPr="00BA4E97" w:rsidRDefault="00D33CD7" w:rsidP="00D33CD7">
            <w:pPr>
              <w:spacing w:after="0" w:line="240" w:lineRule="auto"/>
              <w:jc w:val="both"/>
              <w:rPr>
                <w:sz w:val="18"/>
                <w:szCs w:val="18"/>
              </w:rPr>
            </w:pPr>
            <w:r w:rsidRPr="00BA4E97">
              <w:rPr>
                <w:sz w:val="18"/>
                <w:szCs w:val="18"/>
              </w:rPr>
              <w:t>8</w:t>
            </w:r>
          </w:p>
        </w:tc>
        <w:tc>
          <w:tcPr>
            <w:tcW w:w="0" w:type="auto"/>
            <w:noWrap/>
          </w:tcPr>
          <w:p w14:paraId="1904D526" w14:textId="4C7B7C50" w:rsidR="00D33CD7" w:rsidRPr="00BA4E97" w:rsidRDefault="00D33CD7" w:rsidP="00D33CD7">
            <w:pPr>
              <w:spacing w:before="0" w:after="0" w:line="240" w:lineRule="auto"/>
              <w:jc w:val="both"/>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BA4E97">
              <w:rPr>
                <w:rFonts w:cstheme="minorHAnsi"/>
                <w:sz w:val="18"/>
                <w:szCs w:val="18"/>
              </w:rPr>
              <w:t>Kolawole Abdullahi</w:t>
            </w:r>
          </w:p>
        </w:tc>
        <w:tc>
          <w:tcPr>
            <w:tcW w:w="0" w:type="auto"/>
            <w:noWrap/>
          </w:tcPr>
          <w:p w14:paraId="6971C5AE" w14:textId="0174879D" w:rsidR="00D33CD7" w:rsidRPr="00BA4E97" w:rsidRDefault="00D33CD7" w:rsidP="00D33CD7">
            <w:pPr>
              <w:spacing w:before="0" w:after="0" w:line="240" w:lineRule="auto"/>
              <w:jc w:val="both"/>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BA4E97">
              <w:rPr>
                <w:rFonts w:cstheme="minorHAnsi"/>
                <w:sz w:val="18"/>
                <w:szCs w:val="18"/>
              </w:rPr>
              <w:t>ARFH/LOPIN I LAGOS</w:t>
            </w:r>
          </w:p>
        </w:tc>
        <w:tc>
          <w:tcPr>
            <w:tcW w:w="2033" w:type="dxa"/>
          </w:tcPr>
          <w:p w14:paraId="4CB98ADD" w14:textId="605C73DD" w:rsidR="00D33CD7" w:rsidRPr="00BA4E97" w:rsidRDefault="00D33CD7" w:rsidP="00D33CD7">
            <w:pPr>
              <w:spacing w:before="0" w:after="0" w:line="240" w:lineRule="auto"/>
              <w:jc w:val="both"/>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BA4E97">
              <w:rPr>
                <w:rFonts w:cstheme="minorHAnsi"/>
                <w:sz w:val="18"/>
                <w:szCs w:val="18"/>
              </w:rPr>
              <w:t>Program Monitor</w:t>
            </w:r>
          </w:p>
        </w:tc>
        <w:tc>
          <w:tcPr>
            <w:tcW w:w="1286" w:type="dxa"/>
          </w:tcPr>
          <w:p w14:paraId="05111449" w14:textId="6DB8CB68" w:rsidR="00D33CD7" w:rsidRPr="00BA4E97" w:rsidRDefault="00D33CD7" w:rsidP="00D33CD7">
            <w:pPr>
              <w:spacing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BA4E97">
              <w:rPr>
                <w:sz w:val="18"/>
                <w:szCs w:val="18"/>
              </w:rPr>
              <w:t>Lagos</w:t>
            </w:r>
          </w:p>
        </w:tc>
        <w:tc>
          <w:tcPr>
            <w:tcW w:w="0" w:type="auto"/>
          </w:tcPr>
          <w:p w14:paraId="7B43D962" w14:textId="6560550E" w:rsidR="00D33CD7" w:rsidRPr="00BA4E97" w:rsidRDefault="00D33CD7" w:rsidP="00D33CD7">
            <w:pPr>
              <w:spacing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BA4E97">
              <w:rPr>
                <w:sz w:val="18"/>
                <w:szCs w:val="18"/>
              </w:rPr>
              <w:t>State</w:t>
            </w:r>
          </w:p>
        </w:tc>
      </w:tr>
      <w:tr w:rsidR="00D33CD7" w:rsidRPr="00BA4E97" w14:paraId="1B84D16E" w14:textId="77777777" w:rsidTr="00BA4E97">
        <w:trPr>
          <w:cnfStyle w:val="000000100000" w:firstRow="0" w:lastRow="0" w:firstColumn="0" w:lastColumn="0" w:oddVBand="0" w:evenVBand="0" w:oddHBand="1"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0" w:type="auto"/>
          </w:tcPr>
          <w:p w14:paraId="70911C11" w14:textId="74FE92D0" w:rsidR="00D33CD7" w:rsidRPr="00BA4E97" w:rsidRDefault="00D33CD7" w:rsidP="00D33CD7">
            <w:pPr>
              <w:spacing w:after="0" w:line="240" w:lineRule="auto"/>
              <w:jc w:val="both"/>
              <w:rPr>
                <w:sz w:val="18"/>
                <w:szCs w:val="18"/>
              </w:rPr>
            </w:pPr>
            <w:r w:rsidRPr="00BA4E97">
              <w:rPr>
                <w:sz w:val="18"/>
                <w:szCs w:val="18"/>
              </w:rPr>
              <w:t>9</w:t>
            </w:r>
          </w:p>
        </w:tc>
        <w:tc>
          <w:tcPr>
            <w:tcW w:w="0" w:type="auto"/>
            <w:noWrap/>
          </w:tcPr>
          <w:p w14:paraId="09EEB8FB" w14:textId="0184B57E" w:rsidR="00D33CD7" w:rsidRPr="00BA4E97" w:rsidRDefault="00D33CD7" w:rsidP="00D33CD7">
            <w:pPr>
              <w:spacing w:before="0" w:after="0" w:line="240" w:lineRule="auto"/>
              <w:jc w:val="both"/>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BA4E97">
              <w:rPr>
                <w:rFonts w:cstheme="minorHAnsi"/>
                <w:sz w:val="18"/>
                <w:szCs w:val="18"/>
              </w:rPr>
              <w:t>Adenaube Ranmilowo</w:t>
            </w:r>
          </w:p>
        </w:tc>
        <w:tc>
          <w:tcPr>
            <w:tcW w:w="0" w:type="auto"/>
            <w:noWrap/>
          </w:tcPr>
          <w:p w14:paraId="263B31F4" w14:textId="3D987E0E" w:rsidR="00D33CD7" w:rsidRPr="00BA4E97" w:rsidRDefault="00D33CD7" w:rsidP="00D33CD7">
            <w:pPr>
              <w:spacing w:before="0" w:after="0" w:line="240" w:lineRule="auto"/>
              <w:jc w:val="both"/>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BA4E97">
              <w:rPr>
                <w:rFonts w:cstheme="minorHAnsi"/>
                <w:sz w:val="18"/>
                <w:szCs w:val="18"/>
              </w:rPr>
              <w:t>ARFH/LOPIN I LAGOS</w:t>
            </w:r>
          </w:p>
        </w:tc>
        <w:tc>
          <w:tcPr>
            <w:tcW w:w="2033" w:type="dxa"/>
          </w:tcPr>
          <w:p w14:paraId="47F81D08" w14:textId="5D1E944C" w:rsidR="00D33CD7" w:rsidRPr="00BA4E97" w:rsidRDefault="00D33CD7" w:rsidP="00D33CD7">
            <w:pPr>
              <w:spacing w:before="0" w:after="0" w:line="240" w:lineRule="auto"/>
              <w:jc w:val="both"/>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BA4E97">
              <w:rPr>
                <w:rFonts w:cstheme="minorHAnsi"/>
                <w:sz w:val="18"/>
                <w:szCs w:val="18"/>
              </w:rPr>
              <w:t>Program Monitor</w:t>
            </w:r>
          </w:p>
        </w:tc>
        <w:tc>
          <w:tcPr>
            <w:tcW w:w="1286" w:type="dxa"/>
          </w:tcPr>
          <w:p w14:paraId="147E8903" w14:textId="3BABF917" w:rsidR="00D33CD7" w:rsidRPr="00BA4E97" w:rsidRDefault="00D33CD7" w:rsidP="00D33CD7">
            <w:pPr>
              <w:spacing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BA4E97">
              <w:rPr>
                <w:sz w:val="18"/>
                <w:szCs w:val="18"/>
              </w:rPr>
              <w:t>Lagos</w:t>
            </w:r>
          </w:p>
        </w:tc>
        <w:tc>
          <w:tcPr>
            <w:tcW w:w="0" w:type="auto"/>
          </w:tcPr>
          <w:p w14:paraId="555AE80B" w14:textId="4F7FBCA0" w:rsidR="00D33CD7" w:rsidRPr="00BA4E97" w:rsidRDefault="00D33CD7" w:rsidP="00D33CD7">
            <w:pPr>
              <w:spacing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BA4E97">
              <w:rPr>
                <w:sz w:val="18"/>
                <w:szCs w:val="18"/>
              </w:rPr>
              <w:t>State</w:t>
            </w:r>
          </w:p>
        </w:tc>
      </w:tr>
      <w:tr w:rsidR="00D33CD7" w:rsidRPr="00BA4E97" w14:paraId="4ECBB5A4" w14:textId="77777777" w:rsidTr="00BA4E97">
        <w:trPr>
          <w:trHeight w:val="422"/>
        </w:trPr>
        <w:tc>
          <w:tcPr>
            <w:cnfStyle w:val="001000000000" w:firstRow="0" w:lastRow="0" w:firstColumn="1" w:lastColumn="0" w:oddVBand="0" w:evenVBand="0" w:oddHBand="0" w:evenHBand="0" w:firstRowFirstColumn="0" w:firstRowLastColumn="0" w:lastRowFirstColumn="0" w:lastRowLastColumn="0"/>
            <w:tcW w:w="0" w:type="auto"/>
          </w:tcPr>
          <w:p w14:paraId="20A2F491" w14:textId="44AFAD09" w:rsidR="00D33CD7" w:rsidRPr="00BA4E97" w:rsidRDefault="00D33CD7" w:rsidP="00D33CD7">
            <w:pPr>
              <w:spacing w:after="0" w:line="240" w:lineRule="auto"/>
              <w:jc w:val="both"/>
              <w:rPr>
                <w:sz w:val="18"/>
                <w:szCs w:val="18"/>
              </w:rPr>
            </w:pPr>
            <w:r w:rsidRPr="00BA4E97">
              <w:rPr>
                <w:sz w:val="18"/>
                <w:szCs w:val="18"/>
              </w:rPr>
              <w:t>10</w:t>
            </w:r>
          </w:p>
        </w:tc>
        <w:tc>
          <w:tcPr>
            <w:tcW w:w="0" w:type="auto"/>
            <w:noWrap/>
          </w:tcPr>
          <w:p w14:paraId="268D1287" w14:textId="5F154388" w:rsidR="00D33CD7" w:rsidRPr="00BA4E97" w:rsidRDefault="00D33CD7" w:rsidP="00D33CD7">
            <w:pPr>
              <w:spacing w:before="0" w:after="0" w:line="240" w:lineRule="auto"/>
              <w:jc w:val="both"/>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BA4E97">
              <w:rPr>
                <w:rFonts w:cstheme="minorHAnsi"/>
                <w:sz w:val="18"/>
                <w:szCs w:val="18"/>
              </w:rPr>
              <w:t>Ogundare Ebenezer</w:t>
            </w:r>
          </w:p>
        </w:tc>
        <w:tc>
          <w:tcPr>
            <w:tcW w:w="0" w:type="auto"/>
            <w:noWrap/>
          </w:tcPr>
          <w:p w14:paraId="0D0C9332" w14:textId="4DCCA115" w:rsidR="00D33CD7" w:rsidRPr="00BA4E97" w:rsidRDefault="00D33CD7" w:rsidP="00D33CD7">
            <w:pPr>
              <w:spacing w:before="0" w:after="0" w:line="240" w:lineRule="auto"/>
              <w:jc w:val="both"/>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BA4E97">
              <w:rPr>
                <w:rFonts w:cstheme="minorHAnsi"/>
                <w:sz w:val="18"/>
                <w:szCs w:val="18"/>
              </w:rPr>
              <w:t>ARFH/LOPIN I LAGOS</w:t>
            </w:r>
          </w:p>
        </w:tc>
        <w:tc>
          <w:tcPr>
            <w:tcW w:w="2033" w:type="dxa"/>
          </w:tcPr>
          <w:p w14:paraId="3677A9F3" w14:textId="3E4C72F4" w:rsidR="00D33CD7" w:rsidRPr="00BA4E97" w:rsidRDefault="00D33CD7" w:rsidP="00D33CD7">
            <w:pPr>
              <w:spacing w:before="0" w:after="0" w:line="240" w:lineRule="auto"/>
              <w:jc w:val="both"/>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BA4E97">
              <w:rPr>
                <w:rFonts w:cstheme="minorHAnsi"/>
                <w:sz w:val="18"/>
                <w:szCs w:val="18"/>
              </w:rPr>
              <w:t>Program Manager</w:t>
            </w:r>
          </w:p>
        </w:tc>
        <w:tc>
          <w:tcPr>
            <w:tcW w:w="1286" w:type="dxa"/>
          </w:tcPr>
          <w:p w14:paraId="27BF9F61" w14:textId="727414B9" w:rsidR="00D33CD7" w:rsidRPr="00BA4E97" w:rsidRDefault="00D33CD7" w:rsidP="00D33CD7">
            <w:pPr>
              <w:spacing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BA4E97">
              <w:rPr>
                <w:sz w:val="18"/>
                <w:szCs w:val="18"/>
              </w:rPr>
              <w:t>Lagos</w:t>
            </w:r>
          </w:p>
        </w:tc>
        <w:tc>
          <w:tcPr>
            <w:tcW w:w="0" w:type="auto"/>
          </w:tcPr>
          <w:p w14:paraId="7D520661" w14:textId="6A4BEBCD" w:rsidR="00D33CD7" w:rsidRPr="00BA4E97" w:rsidRDefault="00D33CD7" w:rsidP="00D33CD7">
            <w:pPr>
              <w:spacing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BA4E97">
              <w:rPr>
                <w:sz w:val="18"/>
                <w:szCs w:val="18"/>
              </w:rPr>
              <w:t>State</w:t>
            </w:r>
          </w:p>
        </w:tc>
      </w:tr>
      <w:tr w:rsidR="00D33CD7" w:rsidRPr="00BA4E97" w14:paraId="695B1F53" w14:textId="77777777" w:rsidTr="00BA4E97">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tcPr>
          <w:p w14:paraId="5B29D7C0" w14:textId="3EF4BA06" w:rsidR="00D33CD7" w:rsidRPr="00BA4E97" w:rsidRDefault="00D33CD7" w:rsidP="00D33CD7">
            <w:pPr>
              <w:spacing w:after="0" w:line="240" w:lineRule="auto"/>
              <w:jc w:val="both"/>
              <w:rPr>
                <w:sz w:val="18"/>
                <w:szCs w:val="18"/>
              </w:rPr>
            </w:pPr>
            <w:r w:rsidRPr="00BA4E97">
              <w:rPr>
                <w:sz w:val="18"/>
                <w:szCs w:val="18"/>
              </w:rPr>
              <w:t>11</w:t>
            </w:r>
          </w:p>
        </w:tc>
        <w:tc>
          <w:tcPr>
            <w:tcW w:w="0" w:type="auto"/>
            <w:noWrap/>
          </w:tcPr>
          <w:p w14:paraId="6F46CDC5" w14:textId="3A9B8E03" w:rsidR="00D33CD7" w:rsidRPr="00BA4E97" w:rsidRDefault="00D33CD7" w:rsidP="00D33CD7">
            <w:pPr>
              <w:spacing w:before="0"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BA4E97">
              <w:rPr>
                <w:rFonts w:cstheme="minorHAnsi"/>
                <w:sz w:val="18"/>
                <w:szCs w:val="18"/>
              </w:rPr>
              <w:t>Salau Dauda .A.</w:t>
            </w:r>
          </w:p>
        </w:tc>
        <w:tc>
          <w:tcPr>
            <w:tcW w:w="0" w:type="auto"/>
            <w:noWrap/>
          </w:tcPr>
          <w:p w14:paraId="0A50E36C" w14:textId="7CA3E3AD" w:rsidR="00D33CD7" w:rsidRPr="00BA4E97" w:rsidRDefault="00D33CD7" w:rsidP="00D33CD7">
            <w:pPr>
              <w:spacing w:before="0"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BA4E97">
              <w:rPr>
                <w:rFonts w:cstheme="minorHAnsi"/>
                <w:sz w:val="18"/>
                <w:szCs w:val="18"/>
              </w:rPr>
              <w:t>Chamagne foundation</w:t>
            </w:r>
          </w:p>
        </w:tc>
        <w:tc>
          <w:tcPr>
            <w:tcW w:w="2033" w:type="dxa"/>
            <w:noWrap/>
          </w:tcPr>
          <w:p w14:paraId="5C316C97" w14:textId="366254D7" w:rsidR="00D33CD7" w:rsidRPr="00BA4E97" w:rsidRDefault="00D33CD7" w:rsidP="00D33CD7">
            <w:pPr>
              <w:spacing w:before="0"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BA4E97">
              <w:rPr>
                <w:rFonts w:cstheme="minorHAnsi"/>
                <w:sz w:val="18"/>
                <w:szCs w:val="18"/>
              </w:rPr>
              <w:t>File Manager</w:t>
            </w:r>
          </w:p>
        </w:tc>
        <w:tc>
          <w:tcPr>
            <w:tcW w:w="1286" w:type="dxa"/>
          </w:tcPr>
          <w:p w14:paraId="6F1FCC32" w14:textId="60DA13FA" w:rsidR="00D33CD7" w:rsidRPr="00BA4E97" w:rsidRDefault="00D33CD7" w:rsidP="00D33CD7">
            <w:pPr>
              <w:spacing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BA4E97">
              <w:rPr>
                <w:sz w:val="18"/>
                <w:szCs w:val="18"/>
              </w:rPr>
              <w:t>Lagos</w:t>
            </w:r>
          </w:p>
        </w:tc>
        <w:tc>
          <w:tcPr>
            <w:tcW w:w="0" w:type="auto"/>
          </w:tcPr>
          <w:p w14:paraId="31E99738" w14:textId="69AC4EC8" w:rsidR="00D33CD7" w:rsidRPr="00BA4E97" w:rsidRDefault="00D33CD7" w:rsidP="00D33CD7">
            <w:pPr>
              <w:spacing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BA4E97">
              <w:rPr>
                <w:sz w:val="18"/>
                <w:szCs w:val="18"/>
              </w:rPr>
              <w:t>CBO</w:t>
            </w:r>
          </w:p>
        </w:tc>
      </w:tr>
      <w:tr w:rsidR="00D33CD7" w:rsidRPr="00BA4E97" w14:paraId="44B422F5" w14:textId="77777777" w:rsidTr="00BA4E97">
        <w:trPr>
          <w:trHeight w:val="315"/>
        </w:trPr>
        <w:tc>
          <w:tcPr>
            <w:cnfStyle w:val="001000000000" w:firstRow="0" w:lastRow="0" w:firstColumn="1" w:lastColumn="0" w:oddVBand="0" w:evenVBand="0" w:oddHBand="0" w:evenHBand="0" w:firstRowFirstColumn="0" w:firstRowLastColumn="0" w:lastRowFirstColumn="0" w:lastRowLastColumn="0"/>
            <w:tcW w:w="0" w:type="auto"/>
          </w:tcPr>
          <w:p w14:paraId="67CDA724" w14:textId="65A866EF" w:rsidR="00D33CD7" w:rsidRPr="00BA4E97" w:rsidRDefault="00D33CD7" w:rsidP="00D33CD7">
            <w:pPr>
              <w:spacing w:after="0" w:line="240" w:lineRule="auto"/>
              <w:jc w:val="both"/>
              <w:rPr>
                <w:sz w:val="18"/>
                <w:szCs w:val="18"/>
              </w:rPr>
            </w:pPr>
            <w:r w:rsidRPr="00BA4E97">
              <w:rPr>
                <w:sz w:val="18"/>
                <w:szCs w:val="18"/>
              </w:rPr>
              <w:t>12</w:t>
            </w:r>
          </w:p>
        </w:tc>
        <w:tc>
          <w:tcPr>
            <w:tcW w:w="0" w:type="auto"/>
            <w:noWrap/>
          </w:tcPr>
          <w:p w14:paraId="5791F0CF" w14:textId="755D92A5" w:rsidR="00D33CD7" w:rsidRPr="00BA4E97" w:rsidRDefault="00D33CD7" w:rsidP="00D33CD7">
            <w:pPr>
              <w:spacing w:before="0"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BA4E97">
              <w:rPr>
                <w:rFonts w:cstheme="minorHAnsi"/>
                <w:sz w:val="18"/>
                <w:szCs w:val="18"/>
              </w:rPr>
              <w:t>Hassan Yusuf</w:t>
            </w:r>
          </w:p>
        </w:tc>
        <w:tc>
          <w:tcPr>
            <w:tcW w:w="0" w:type="auto"/>
            <w:noWrap/>
          </w:tcPr>
          <w:p w14:paraId="14D02226" w14:textId="21CFBC47" w:rsidR="00D33CD7" w:rsidRPr="00BA4E97" w:rsidRDefault="00D33CD7" w:rsidP="00D33CD7">
            <w:pPr>
              <w:spacing w:before="0"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BA4E97">
              <w:rPr>
                <w:rFonts w:cstheme="minorHAnsi"/>
                <w:sz w:val="18"/>
                <w:szCs w:val="18"/>
              </w:rPr>
              <w:t>Chamagne foundation</w:t>
            </w:r>
          </w:p>
        </w:tc>
        <w:tc>
          <w:tcPr>
            <w:tcW w:w="2033" w:type="dxa"/>
            <w:noWrap/>
          </w:tcPr>
          <w:p w14:paraId="0FBAC354" w14:textId="3976BED8" w:rsidR="00D33CD7" w:rsidRPr="00BA4E97" w:rsidRDefault="00D33CD7" w:rsidP="00D33CD7">
            <w:pPr>
              <w:spacing w:before="0"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BA4E97">
              <w:rPr>
                <w:rFonts w:cstheme="minorHAnsi"/>
                <w:sz w:val="18"/>
                <w:szCs w:val="18"/>
              </w:rPr>
              <w:t>M&amp;E Officer</w:t>
            </w:r>
          </w:p>
        </w:tc>
        <w:tc>
          <w:tcPr>
            <w:tcW w:w="1286" w:type="dxa"/>
          </w:tcPr>
          <w:p w14:paraId="0AE437D9" w14:textId="56C79E3A" w:rsidR="00D33CD7" w:rsidRPr="00BA4E97" w:rsidRDefault="00D33CD7" w:rsidP="00D33CD7">
            <w:pPr>
              <w:spacing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BA4E97">
              <w:rPr>
                <w:sz w:val="18"/>
                <w:szCs w:val="18"/>
              </w:rPr>
              <w:t>Lagos</w:t>
            </w:r>
          </w:p>
        </w:tc>
        <w:tc>
          <w:tcPr>
            <w:tcW w:w="0" w:type="auto"/>
          </w:tcPr>
          <w:p w14:paraId="703F3A80" w14:textId="430DF614" w:rsidR="00D33CD7" w:rsidRPr="00BA4E97" w:rsidRDefault="00D33CD7" w:rsidP="00D33CD7">
            <w:pPr>
              <w:spacing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BA4E97">
              <w:rPr>
                <w:sz w:val="18"/>
                <w:szCs w:val="18"/>
              </w:rPr>
              <w:t>CBO</w:t>
            </w:r>
          </w:p>
        </w:tc>
      </w:tr>
      <w:tr w:rsidR="00D33CD7" w:rsidRPr="00BA4E97" w14:paraId="598B5E02" w14:textId="77777777" w:rsidTr="00BA4E97">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tcPr>
          <w:p w14:paraId="4DADDE8E" w14:textId="3CC37DB8" w:rsidR="00D33CD7" w:rsidRPr="00BA4E97" w:rsidRDefault="00D33CD7" w:rsidP="00D33CD7">
            <w:pPr>
              <w:spacing w:after="0" w:line="240" w:lineRule="auto"/>
              <w:jc w:val="both"/>
              <w:rPr>
                <w:sz w:val="18"/>
                <w:szCs w:val="18"/>
              </w:rPr>
            </w:pPr>
            <w:r w:rsidRPr="00BA4E97">
              <w:rPr>
                <w:sz w:val="18"/>
                <w:szCs w:val="18"/>
              </w:rPr>
              <w:t>13</w:t>
            </w:r>
          </w:p>
        </w:tc>
        <w:tc>
          <w:tcPr>
            <w:tcW w:w="0" w:type="auto"/>
            <w:noWrap/>
          </w:tcPr>
          <w:p w14:paraId="223FC75A" w14:textId="3F153E08" w:rsidR="00D33CD7" w:rsidRPr="00BA4E97" w:rsidRDefault="00D33CD7" w:rsidP="00D33CD7">
            <w:pPr>
              <w:spacing w:before="0"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BA4E97">
              <w:rPr>
                <w:rFonts w:cstheme="minorHAnsi"/>
                <w:sz w:val="18"/>
                <w:szCs w:val="18"/>
              </w:rPr>
              <w:t>Alabi Adekemi</w:t>
            </w:r>
          </w:p>
        </w:tc>
        <w:tc>
          <w:tcPr>
            <w:tcW w:w="0" w:type="auto"/>
            <w:noWrap/>
          </w:tcPr>
          <w:p w14:paraId="03CF9267" w14:textId="2CF9997E" w:rsidR="00D33CD7" w:rsidRPr="00BA4E97" w:rsidRDefault="00D33CD7" w:rsidP="00D33CD7">
            <w:pPr>
              <w:spacing w:before="0"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BA4E97">
              <w:rPr>
                <w:rFonts w:cstheme="minorHAnsi"/>
                <w:sz w:val="18"/>
                <w:szCs w:val="18"/>
              </w:rPr>
              <w:t>Chamagne Foundation</w:t>
            </w:r>
          </w:p>
        </w:tc>
        <w:tc>
          <w:tcPr>
            <w:tcW w:w="2033" w:type="dxa"/>
            <w:noWrap/>
          </w:tcPr>
          <w:p w14:paraId="4D303091" w14:textId="5C15F031" w:rsidR="00D33CD7" w:rsidRPr="00BA4E97" w:rsidRDefault="00D33CD7" w:rsidP="00D33CD7">
            <w:pPr>
              <w:spacing w:before="0"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BA4E97">
              <w:rPr>
                <w:rFonts w:cstheme="minorHAnsi"/>
                <w:sz w:val="18"/>
                <w:szCs w:val="18"/>
              </w:rPr>
              <w:t>Program Coordinator</w:t>
            </w:r>
          </w:p>
        </w:tc>
        <w:tc>
          <w:tcPr>
            <w:tcW w:w="1286" w:type="dxa"/>
          </w:tcPr>
          <w:p w14:paraId="4CC3F887" w14:textId="09A64366" w:rsidR="00D33CD7" w:rsidRPr="00BA4E97" w:rsidRDefault="00D33CD7" w:rsidP="00D33CD7">
            <w:pPr>
              <w:spacing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BA4E97">
              <w:rPr>
                <w:sz w:val="18"/>
                <w:szCs w:val="18"/>
              </w:rPr>
              <w:t>Lagos</w:t>
            </w:r>
          </w:p>
        </w:tc>
        <w:tc>
          <w:tcPr>
            <w:tcW w:w="0" w:type="auto"/>
          </w:tcPr>
          <w:p w14:paraId="15222252" w14:textId="4A744345" w:rsidR="00D33CD7" w:rsidRPr="00BA4E97" w:rsidRDefault="00D33CD7" w:rsidP="00D33CD7">
            <w:pPr>
              <w:spacing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BA4E97">
              <w:rPr>
                <w:sz w:val="18"/>
                <w:szCs w:val="18"/>
              </w:rPr>
              <w:t>CBO</w:t>
            </w:r>
          </w:p>
        </w:tc>
      </w:tr>
      <w:tr w:rsidR="00D33CD7" w:rsidRPr="00BA4E97" w14:paraId="1BCF1D11" w14:textId="77777777" w:rsidTr="00BA4E97">
        <w:trPr>
          <w:trHeight w:val="315"/>
        </w:trPr>
        <w:tc>
          <w:tcPr>
            <w:cnfStyle w:val="001000000000" w:firstRow="0" w:lastRow="0" w:firstColumn="1" w:lastColumn="0" w:oddVBand="0" w:evenVBand="0" w:oddHBand="0" w:evenHBand="0" w:firstRowFirstColumn="0" w:firstRowLastColumn="0" w:lastRowFirstColumn="0" w:lastRowLastColumn="0"/>
            <w:tcW w:w="0" w:type="auto"/>
          </w:tcPr>
          <w:p w14:paraId="52A251BC" w14:textId="0881CFBF" w:rsidR="00D33CD7" w:rsidRPr="00BA4E97" w:rsidRDefault="00D33CD7" w:rsidP="00D33CD7">
            <w:pPr>
              <w:spacing w:after="0" w:line="240" w:lineRule="auto"/>
              <w:jc w:val="both"/>
              <w:rPr>
                <w:sz w:val="18"/>
                <w:szCs w:val="18"/>
              </w:rPr>
            </w:pPr>
            <w:r w:rsidRPr="00BA4E97">
              <w:rPr>
                <w:sz w:val="18"/>
                <w:szCs w:val="18"/>
              </w:rPr>
              <w:t>14</w:t>
            </w:r>
          </w:p>
        </w:tc>
        <w:tc>
          <w:tcPr>
            <w:tcW w:w="0" w:type="auto"/>
            <w:noWrap/>
          </w:tcPr>
          <w:p w14:paraId="38267F6D" w14:textId="66D47A4B" w:rsidR="00D33CD7" w:rsidRPr="00BA4E97" w:rsidRDefault="00D33CD7" w:rsidP="00D33CD7">
            <w:pPr>
              <w:spacing w:before="0"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BA4E97">
              <w:rPr>
                <w:rFonts w:cstheme="minorHAnsi"/>
                <w:sz w:val="18"/>
                <w:szCs w:val="18"/>
              </w:rPr>
              <w:t>Ojosipe Abimbola</w:t>
            </w:r>
          </w:p>
        </w:tc>
        <w:tc>
          <w:tcPr>
            <w:tcW w:w="0" w:type="auto"/>
            <w:noWrap/>
          </w:tcPr>
          <w:p w14:paraId="37F3422E" w14:textId="0064802B" w:rsidR="00D33CD7" w:rsidRPr="00BA4E97" w:rsidRDefault="00D33CD7" w:rsidP="00D33CD7">
            <w:pPr>
              <w:spacing w:before="0"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BA4E97">
              <w:rPr>
                <w:rFonts w:cstheme="minorHAnsi"/>
                <w:sz w:val="18"/>
                <w:szCs w:val="18"/>
              </w:rPr>
              <w:t>Chamagne Foundation</w:t>
            </w:r>
          </w:p>
        </w:tc>
        <w:tc>
          <w:tcPr>
            <w:tcW w:w="2033" w:type="dxa"/>
            <w:noWrap/>
          </w:tcPr>
          <w:p w14:paraId="0A3EA06D" w14:textId="2A959AD5" w:rsidR="00D33CD7" w:rsidRPr="00BA4E97" w:rsidRDefault="00D33CD7" w:rsidP="00D33CD7">
            <w:pPr>
              <w:spacing w:before="0"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BA4E97">
              <w:rPr>
                <w:rFonts w:cstheme="minorHAnsi"/>
                <w:sz w:val="18"/>
                <w:szCs w:val="18"/>
              </w:rPr>
              <w:t>Executive Director</w:t>
            </w:r>
          </w:p>
        </w:tc>
        <w:tc>
          <w:tcPr>
            <w:tcW w:w="1286" w:type="dxa"/>
          </w:tcPr>
          <w:p w14:paraId="1F9D348A" w14:textId="69459624" w:rsidR="00D33CD7" w:rsidRPr="00BA4E97" w:rsidRDefault="00D33CD7" w:rsidP="00D33CD7">
            <w:pPr>
              <w:spacing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BA4E97">
              <w:rPr>
                <w:sz w:val="18"/>
                <w:szCs w:val="18"/>
              </w:rPr>
              <w:t>Lagos</w:t>
            </w:r>
          </w:p>
        </w:tc>
        <w:tc>
          <w:tcPr>
            <w:tcW w:w="0" w:type="auto"/>
          </w:tcPr>
          <w:p w14:paraId="6CF55BC9" w14:textId="2D9DC862" w:rsidR="00D33CD7" w:rsidRPr="00BA4E97" w:rsidRDefault="00D33CD7" w:rsidP="00D33CD7">
            <w:pPr>
              <w:spacing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BA4E97">
              <w:rPr>
                <w:sz w:val="18"/>
                <w:szCs w:val="18"/>
              </w:rPr>
              <w:t>CBO</w:t>
            </w:r>
          </w:p>
        </w:tc>
      </w:tr>
      <w:tr w:rsidR="00D33CD7" w:rsidRPr="00BA4E97" w14:paraId="09A4E286" w14:textId="77777777" w:rsidTr="00BA4E97">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tcPr>
          <w:p w14:paraId="739AD024" w14:textId="0E9172AE" w:rsidR="00D33CD7" w:rsidRPr="00BA4E97" w:rsidRDefault="00D33CD7" w:rsidP="00D33CD7">
            <w:pPr>
              <w:spacing w:after="0" w:line="240" w:lineRule="auto"/>
              <w:jc w:val="both"/>
              <w:rPr>
                <w:sz w:val="18"/>
                <w:szCs w:val="18"/>
              </w:rPr>
            </w:pPr>
            <w:r w:rsidRPr="00BA4E97">
              <w:rPr>
                <w:sz w:val="18"/>
                <w:szCs w:val="18"/>
              </w:rPr>
              <w:t>15</w:t>
            </w:r>
          </w:p>
        </w:tc>
        <w:tc>
          <w:tcPr>
            <w:tcW w:w="0" w:type="auto"/>
            <w:noWrap/>
          </w:tcPr>
          <w:p w14:paraId="152FF369" w14:textId="4861B379" w:rsidR="00D33CD7" w:rsidRPr="00BA4E97" w:rsidRDefault="00D33CD7" w:rsidP="00D33CD7">
            <w:pPr>
              <w:spacing w:before="0"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BA4E97">
              <w:rPr>
                <w:rFonts w:cstheme="minorHAnsi"/>
                <w:sz w:val="18"/>
                <w:szCs w:val="18"/>
              </w:rPr>
              <w:t>Daini Oluwakemi</w:t>
            </w:r>
          </w:p>
        </w:tc>
        <w:tc>
          <w:tcPr>
            <w:tcW w:w="0" w:type="auto"/>
            <w:noWrap/>
          </w:tcPr>
          <w:p w14:paraId="6B99C035" w14:textId="672F05DE" w:rsidR="00D33CD7" w:rsidRPr="00BA4E97" w:rsidRDefault="00D33CD7" w:rsidP="00D33CD7">
            <w:pPr>
              <w:spacing w:before="0"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BA4E97">
              <w:rPr>
                <w:rFonts w:cstheme="minorHAnsi"/>
                <w:sz w:val="18"/>
                <w:szCs w:val="18"/>
              </w:rPr>
              <w:t>Chamagne Foundation</w:t>
            </w:r>
          </w:p>
        </w:tc>
        <w:tc>
          <w:tcPr>
            <w:tcW w:w="2033" w:type="dxa"/>
            <w:noWrap/>
          </w:tcPr>
          <w:p w14:paraId="046FB2E2" w14:textId="1200F87B" w:rsidR="00D33CD7" w:rsidRPr="00BA4E97" w:rsidRDefault="00D33CD7" w:rsidP="00D33CD7">
            <w:pPr>
              <w:spacing w:before="0"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BA4E97">
              <w:rPr>
                <w:rFonts w:cstheme="minorHAnsi"/>
                <w:sz w:val="18"/>
                <w:szCs w:val="18"/>
              </w:rPr>
              <w:t>Assistant Program Officer</w:t>
            </w:r>
          </w:p>
        </w:tc>
        <w:tc>
          <w:tcPr>
            <w:tcW w:w="1286" w:type="dxa"/>
          </w:tcPr>
          <w:p w14:paraId="4C2E44DE" w14:textId="191D2142" w:rsidR="00D33CD7" w:rsidRPr="00BA4E97" w:rsidRDefault="00D33CD7" w:rsidP="00D33CD7">
            <w:pPr>
              <w:spacing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BA4E97">
              <w:rPr>
                <w:sz w:val="18"/>
                <w:szCs w:val="18"/>
              </w:rPr>
              <w:t>Lagos</w:t>
            </w:r>
          </w:p>
        </w:tc>
        <w:tc>
          <w:tcPr>
            <w:tcW w:w="0" w:type="auto"/>
          </w:tcPr>
          <w:p w14:paraId="2614DE67" w14:textId="0D91A9A9" w:rsidR="00D33CD7" w:rsidRPr="00BA4E97" w:rsidRDefault="00D33CD7" w:rsidP="00D33CD7">
            <w:pPr>
              <w:spacing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BA4E97">
              <w:rPr>
                <w:sz w:val="18"/>
                <w:szCs w:val="18"/>
              </w:rPr>
              <w:t>CBO</w:t>
            </w:r>
          </w:p>
        </w:tc>
      </w:tr>
      <w:tr w:rsidR="00D33CD7" w:rsidRPr="00BA4E97" w14:paraId="532AC0C8" w14:textId="77777777" w:rsidTr="00BA4E97">
        <w:trPr>
          <w:trHeight w:val="315"/>
        </w:trPr>
        <w:tc>
          <w:tcPr>
            <w:cnfStyle w:val="001000000000" w:firstRow="0" w:lastRow="0" w:firstColumn="1" w:lastColumn="0" w:oddVBand="0" w:evenVBand="0" w:oddHBand="0" w:evenHBand="0" w:firstRowFirstColumn="0" w:firstRowLastColumn="0" w:lastRowFirstColumn="0" w:lastRowLastColumn="0"/>
            <w:tcW w:w="0" w:type="auto"/>
          </w:tcPr>
          <w:p w14:paraId="1592DEA3" w14:textId="174E7503" w:rsidR="00D33CD7" w:rsidRPr="00BA4E97" w:rsidRDefault="00D33CD7" w:rsidP="00D33CD7">
            <w:pPr>
              <w:spacing w:after="0" w:line="240" w:lineRule="auto"/>
              <w:jc w:val="both"/>
              <w:rPr>
                <w:sz w:val="18"/>
                <w:szCs w:val="18"/>
              </w:rPr>
            </w:pPr>
            <w:r w:rsidRPr="00BA4E97">
              <w:rPr>
                <w:sz w:val="18"/>
                <w:szCs w:val="18"/>
              </w:rPr>
              <w:t>16</w:t>
            </w:r>
          </w:p>
        </w:tc>
        <w:tc>
          <w:tcPr>
            <w:tcW w:w="0" w:type="auto"/>
            <w:noWrap/>
          </w:tcPr>
          <w:p w14:paraId="3E73D048" w14:textId="4A495090" w:rsidR="00D33CD7" w:rsidRPr="00BA4E97" w:rsidRDefault="00D33CD7" w:rsidP="00D33CD7">
            <w:pPr>
              <w:spacing w:before="0"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BA4E97">
              <w:rPr>
                <w:rFonts w:cstheme="minorHAnsi"/>
                <w:sz w:val="18"/>
                <w:szCs w:val="18"/>
              </w:rPr>
              <w:t>Oyebanjo Yetunde</w:t>
            </w:r>
          </w:p>
        </w:tc>
        <w:tc>
          <w:tcPr>
            <w:tcW w:w="0" w:type="auto"/>
            <w:noWrap/>
          </w:tcPr>
          <w:p w14:paraId="7C0A356A" w14:textId="79A481E5" w:rsidR="00D33CD7" w:rsidRPr="00BA4E97" w:rsidRDefault="00D33CD7" w:rsidP="00D33CD7">
            <w:pPr>
              <w:spacing w:before="0"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BA4E97">
              <w:rPr>
                <w:rFonts w:cstheme="minorHAnsi"/>
                <w:sz w:val="18"/>
                <w:szCs w:val="18"/>
              </w:rPr>
              <w:t>Chamagne Foundation</w:t>
            </w:r>
          </w:p>
        </w:tc>
        <w:tc>
          <w:tcPr>
            <w:tcW w:w="2033" w:type="dxa"/>
            <w:noWrap/>
          </w:tcPr>
          <w:p w14:paraId="2EB02CDA" w14:textId="37182960" w:rsidR="00D33CD7" w:rsidRPr="00BA4E97" w:rsidRDefault="00D33CD7" w:rsidP="00D33CD7">
            <w:pPr>
              <w:spacing w:before="0"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BA4E97">
              <w:rPr>
                <w:rFonts w:cstheme="minorHAnsi"/>
                <w:sz w:val="18"/>
                <w:szCs w:val="18"/>
              </w:rPr>
              <w:t>M&amp;E Officer</w:t>
            </w:r>
          </w:p>
        </w:tc>
        <w:tc>
          <w:tcPr>
            <w:tcW w:w="1286" w:type="dxa"/>
          </w:tcPr>
          <w:p w14:paraId="37B57F16" w14:textId="28267337" w:rsidR="00D33CD7" w:rsidRPr="00BA4E97" w:rsidRDefault="00D33CD7" w:rsidP="00D33CD7">
            <w:pPr>
              <w:spacing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BA4E97">
              <w:rPr>
                <w:sz w:val="18"/>
                <w:szCs w:val="18"/>
              </w:rPr>
              <w:t>Lagos</w:t>
            </w:r>
          </w:p>
        </w:tc>
        <w:tc>
          <w:tcPr>
            <w:tcW w:w="0" w:type="auto"/>
          </w:tcPr>
          <w:p w14:paraId="48D94B4E" w14:textId="661ECF02" w:rsidR="00D33CD7" w:rsidRPr="00BA4E97" w:rsidRDefault="00D33CD7" w:rsidP="00D33CD7">
            <w:pPr>
              <w:spacing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BA4E97">
              <w:rPr>
                <w:sz w:val="18"/>
                <w:szCs w:val="18"/>
              </w:rPr>
              <w:t>CBO</w:t>
            </w:r>
          </w:p>
        </w:tc>
      </w:tr>
      <w:tr w:rsidR="00D33CD7" w:rsidRPr="00BA4E97" w14:paraId="552BE9B5" w14:textId="77777777" w:rsidTr="00BA4E97">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tcPr>
          <w:p w14:paraId="2A32A381" w14:textId="671DB09F" w:rsidR="00D33CD7" w:rsidRPr="00BA4E97" w:rsidRDefault="00D33CD7" w:rsidP="00D33CD7">
            <w:pPr>
              <w:spacing w:after="0" w:line="240" w:lineRule="auto"/>
              <w:jc w:val="both"/>
              <w:rPr>
                <w:sz w:val="18"/>
                <w:szCs w:val="18"/>
              </w:rPr>
            </w:pPr>
            <w:r w:rsidRPr="00BA4E97">
              <w:rPr>
                <w:sz w:val="18"/>
                <w:szCs w:val="18"/>
              </w:rPr>
              <w:t>17</w:t>
            </w:r>
          </w:p>
        </w:tc>
        <w:tc>
          <w:tcPr>
            <w:tcW w:w="0" w:type="auto"/>
            <w:noWrap/>
          </w:tcPr>
          <w:p w14:paraId="73B76673" w14:textId="34F81307" w:rsidR="00D33CD7" w:rsidRPr="00BA4E97" w:rsidRDefault="00D33CD7" w:rsidP="00D33CD7">
            <w:pPr>
              <w:spacing w:before="0"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BA4E97">
              <w:rPr>
                <w:rFonts w:cstheme="minorHAnsi"/>
                <w:sz w:val="18"/>
                <w:szCs w:val="18"/>
              </w:rPr>
              <w:t>Adeniyi Lateef</w:t>
            </w:r>
          </w:p>
        </w:tc>
        <w:tc>
          <w:tcPr>
            <w:tcW w:w="0" w:type="auto"/>
            <w:noWrap/>
          </w:tcPr>
          <w:p w14:paraId="5DE23AC5" w14:textId="2BFED480" w:rsidR="00D33CD7" w:rsidRPr="00BA4E97" w:rsidRDefault="00D33CD7" w:rsidP="00D33CD7">
            <w:pPr>
              <w:spacing w:before="0"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BA4E97">
              <w:rPr>
                <w:rFonts w:cstheme="minorHAnsi"/>
                <w:sz w:val="18"/>
                <w:szCs w:val="18"/>
              </w:rPr>
              <w:t>Chamagne Foundation</w:t>
            </w:r>
          </w:p>
        </w:tc>
        <w:tc>
          <w:tcPr>
            <w:tcW w:w="2033" w:type="dxa"/>
            <w:noWrap/>
          </w:tcPr>
          <w:p w14:paraId="4AF56E1C" w14:textId="6A2B0DFC" w:rsidR="00D33CD7" w:rsidRPr="00BA4E97" w:rsidRDefault="00D33CD7" w:rsidP="00D33CD7">
            <w:pPr>
              <w:spacing w:before="0"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BA4E97">
              <w:rPr>
                <w:rFonts w:cstheme="minorHAnsi"/>
                <w:sz w:val="18"/>
                <w:szCs w:val="18"/>
              </w:rPr>
              <w:t>Assistant M&amp;E Officer</w:t>
            </w:r>
          </w:p>
        </w:tc>
        <w:tc>
          <w:tcPr>
            <w:tcW w:w="1286" w:type="dxa"/>
          </w:tcPr>
          <w:p w14:paraId="448DFA25" w14:textId="46F86B40" w:rsidR="00D33CD7" w:rsidRPr="00BA4E97" w:rsidRDefault="00D33CD7" w:rsidP="00D33CD7">
            <w:pPr>
              <w:spacing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BA4E97">
              <w:rPr>
                <w:sz w:val="18"/>
                <w:szCs w:val="18"/>
              </w:rPr>
              <w:t>Lagos</w:t>
            </w:r>
          </w:p>
        </w:tc>
        <w:tc>
          <w:tcPr>
            <w:tcW w:w="0" w:type="auto"/>
          </w:tcPr>
          <w:p w14:paraId="15C22C58" w14:textId="433742D4" w:rsidR="00D33CD7" w:rsidRPr="00BA4E97" w:rsidRDefault="00D33CD7" w:rsidP="00D33CD7">
            <w:pPr>
              <w:spacing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BA4E97">
              <w:rPr>
                <w:sz w:val="18"/>
                <w:szCs w:val="18"/>
              </w:rPr>
              <w:t>CBO</w:t>
            </w:r>
          </w:p>
        </w:tc>
      </w:tr>
      <w:tr w:rsidR="00D33CD7" w:rsidRPr="00BA4E97" w14:paraId="06E13A60" w14:textId="77777777" w:rsidTr="00BA4E97">
        <w:trPr>
          <w:trHeight w:val="315"/>
        </w:trPr>
        <w:tc>
          <w:tcPr>
            <w:cnfStyle w:val="001000000000" w:firstRow="0" w:lastRow="0" w:firstColumn="1" w:lastColumn="0" w:oddVBand="0" w:evenVBand="0" w:oddHBand="0" w:evenHBand="0" w:firstRowFirstColumn="0" w:firstRowLastColumn="0" w:lastRowFirstColumn="0" w:lastRowLastColumn="0"/>
            <w:tcW w:w="0" w:type="auto"/>
          </w:tcPr>
          <w:p w14:paraId="10B1B85F" w14:textId="1CB413FA" w:rsidR="00D33CD7" w:rsidRPr="00BA4E97" w:rsidRDefault="00D33CD7" w:rsidP="00D33CD7">
            <w:pPr>
              <w:spacing w:after="0" w:line="240" w:lineRule="auto"/>
              <w:jc w:val="both"/>
              <w:rPr>
                <w:sz w:val="18"/>
                <w:szCs w:val="18"/>
              </w:rPr>
            </w:pPr>
            <w:r w:rsidRPr="00BA4E97">
              <w:rPr>
                <w:sz w:val="18"/>
                <w:szCs w:val="18"/>
              </w:rPr>
              <w:t>18</w:t>
            </w:r>
          </w:p>
        </w:tc>
        <w:tc>
          <w:tcPr>
            <w:tcW w:w="0" w:type="auto"/>
            <w:noWrap/>
          </w:tcPr>
          <w:p w14:paraId="0CFAD268" w14:textId="10C4746F" w:rsidR="00D33CD7" w:rsidRPr="00BA4E97" w:rsidRDefault="00D33CD7" w:rsidP="00D33CD7">
            <w:pPr>
              <w:spacing w:before="0"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BA4E97">
              <w:rPr>
                <w:rFonts w:cstheme="minorHAnsi"/>
                <w:sz w:val="18"/>
                <w:szCs w:val="18"/>
              </w:rPr>
              <w:t>Owosho Olufunmitela</w:t>
            </w:r>
          </w:p>
        </w:tc>
        <w:tc>
          <w:tcPr>
            <w:tcW w:w="0" w:type="auto"/>
            <w:noWrap/>
          </w:tcPr>
          <w:p w14:paraId="0D66949C" w14:textId="5BB391C7" w:rsidR="00D33CD7" w:rsidRPr="00BA4E97" w:rsidRDefault="00D33CD7" w:rsidP="00D33CD7">
            <w:pPr>
              <w:spacing w:before="0"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BA4E97">
              <w:rPr>
                <w:rFonts w:cstheme="minorHAnsi"/>
                <w:sz w:val="18"/>
                <w:szCs w:val="18"/>
              </w:rPr>
              <w:t>Chamagne Foundation</w:t>
            </w:r>
          </w:p>
        </w:tc>
        <w:tc>
          <w:tcPr>
            <w:tcW w:w="2033" w:type="dxa"/>
            <w:noWrap/>
          </w:tcPr>
          <w:p w14:paraId="335FDA52" w14:textId="12EC55C3" w:rsidR="00D33CD7" w:rsidRPr="00BA4E97" w:rsidRDefault="00D33CD7" w:rsidP="00D33CD7">
            <w:pPr>
              <w:spacing w:before="0"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BA4E97">
              <w:rPr>
                <w:rFonts w:cstheme="minorHAnsi"/>
                <w:sz w:val="18"/>
                <w:szCs w:val="18"/>
              </w:rPr>
              <w:t>Program Officer</w:t>
            </w:r>
          </w:p>
        </w:tc>
        <w:tc>
          <w:tcPr>
            <w:tcW w:w="1286" w:type="dxa"/>
          </w:tcPr>
          <w:p w14:paraId="7F4757B9" w14:textId="3A0B8AEB" w:rsidR="00D33CD7" w:rsidRPr="00BA4E97" w:rsidRDefault="00D33CD7" w:rsidP="00D33CD7">
            <w:pPr>
              <w:spacing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BA4E97">
              <w:rPr>
                <w:sz w:val="18"/>
                <w:szCs w:val="18"/>
              </w:rPr>
              <w:t>Lagos</w:t>
            </w:r>
          </w:p>
        </w:tc>
        <w:tc>
          <w:tcPr>
            <w:tcW w:w="0" w:type="auto"/>
          </w:tcPr>
          <w:p w14:paraId="6EFD4F89" w14:textId="67DD3348" w:rsidR="00D33CD7" w:rsidRPr="00BA4E97" w:rsidRDefault="00D33CD7" w:rsidP="00D33CD7">
            <w:pPr>
              <w:spacing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BA4E97">
              <w:rPr>
                <w:sz w:val="18"/>
                <w:szCs w:val="18"/>
              </w:rPr>
              <w:t>CBO</w:t>
            </w:r>
          </w:p>
        </w:tc>
      </w:tr>
      <w:tr w:rsidR="00D33CD7" w:rsidRPr="00BA4E97" w14:paraId="6F0083CD" w14:textId="77777777" w:rsidTr="00BA4E97">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tcPr>
          <w:p w14:paraId="0989353E" w14:textId="1BE82961" w:rsidR="00D33CD7" w:rsidRPr="00BA4E97" w:rsidRDefault="00D33CD7" w:rsidP="00D33CD7">
            <w:pPr>
              <w:spacing w:after="0" w:line="240" w:lineRule="auto"/>
              <w:jc w:val="both"/>
              <w:rPr>
                <w:sz w:val="18"/>
                <w:szCs w:val="18"/>
              </w:rPr>
            </w:pPr>
            <w:r w:rsidRPr="00BA4E97">
              <w:rPr>
                <w:sz w:val="18"/>
                <w:szCs w:val="18"/>
              </w:rPr>
              <w:t>19</w:t>
            </w:r>
          </w:p>
        </w:tc>
        <w:tc>
          <w:tcPr>
            <w:tcW w:w="0" w:type="auto"/>
            <w:noWrap/>
          </w:tcPr>
          <w:p w14:paraId="6FCC401F" w14:textId="78BC8F67" w:rsidR="00D33CD7" w:rsidRPr="00BA4E97" w:rsidRDefault="00D33CD7" w:rsidP="00D33CD7">
            <w:pPr>
              <w:spacing w:before="0"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BA4E97">
              <w:rPr>
                <w:rFonts w:cstheme="minorHAnsi"/>
                <w:sz w:val="18"/>
                <w:szCs w:val="18"/>
              </w:rPr>
              <w:t>Ihemenam Joseph</w:t>
            </w:r>
          </w:p>
        </w:tc>
        <w:tc>
          <w:tcPr>
            <w:tcW w:w="0" w:type="auto"/>
            <w:noWrap/>
          </w:tcPr>
          <w:p w14:paraId="09C4D2BC" w14:textId="4A6433F6" w:rsidR="00D33CD7" w:rsidRPr="00BA4E97" w:rsidRDefault="00582047" w:rsidP="00D33CD7">
            <w:pPr>
              <w:spacing w:before="0"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BA4E97">
              <w:rPr>
                <w:rFonts w:cstheme="minorHAnsi"/>
                <w:sz w:val="18"/>
                <w:szCs w:val="18"/>
              </w:rPr>
              <w:t>Rhoda’s Haven</w:t>
            </w:r>
          </w:p>
        </w:tc>
        <w:tc>
          <w:tcPr>
            <w:tcW w:w="2033" w:type="dxa"/>
            <w:noWrap/>
          </w:tcPr>
          <w:p w14:paraId="5ED5384F" w14:textId="60A0735A" w:rsidR="00D33CD7" w:rsidRPr="00BA4E97" w:rsidRDefault="00D33CD7" w:rsidP="00D33CD7">
            <w:pPr>
              <w:spacing w:before="0"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BA4E97">
              <w:rPr>
                <w:rFonts w:cstheme="minorHAnsi"/>
                <w:sz w:val="18"/>
                <w:szCs w:val="18"/>
              </w:rPr>
              <w:t>Program Officer</w:t>
            </w:r>
          </w:p>
        </w:tc>
        <w:tc>
          <w:tcPr>
            <w:tcW w:w="1286" w:type="dxa"/>
          </w:tcPr>
          <w:p w14:paraId="34DE0983" w14:textId="2C055029" w:rsidR="00D33CD7" w:rsidRPr="00BA4E97" w:rsidRDefault="00D33CD7" w:rsidP="00D33CD7">
            <w:pPr>
              <w:spacing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BA4E97">
              <w:rPr>
                <w:sz w:val="18"/>
                <w:szCs w:val="18"/>
              </w:rPr>
              <w:t>Lagos</w:t>
            </w:r>
          </w:p>
        </w:tc>
        <w:tc>
          <w:tcPr>
            <w:tcW w:w="0" w:type="auto"/>
          </w:tcPr>
          <w:p w14:paraId="451FC620" w14:textId="62E10A29" w:rsidR="00D33CD7" w:rsidRPr="00BA4E97" w:rsidRDefault="00D33CD7" w:rsidP="00D33CD7">
            <w:pPr>
              <w:spacing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BA4E97">
              <w:rPr>
                <w:sz w:val="18"/>
                <w:szCs w:val="18"/>
              </w:rPr>
              <w:t>CBO</w:t>
            </w:r>
          </w:p>
        </w:tc>
      </w:tr>
      <w:tr w:rsidR="00D33CD7" w:rsidRPr="00BA4E97" w14:paraId="621C4365" w14:textId="77777777" w:rsidTr="00BA4E97">
        <w:trPr>
          <w:trHeight w:val="315"/>
        </w:trPr>
        <w:tc>
          <w:tcPr>
            <w:cnfStyle w:val="001000000000" w:firstRow="0" w:lastRow="0" w:firstColumn="1" w:lastColumn="0" w:oddVBand="0" w:evenVBand="0" w:oddHBand="0" w:evenHBand="0" w:firstRowFirstColumn="0" w:firstRowLastColumn="0" w:lastRowFirstColumn="0" w:lastRowLastColumn="0"/>
            <w:tcW w:w="0" w:type="auto"/>
          </w:tcPr>
          <w:p w14:paraId="01CD48EF" w14:textId="69A9CB4D" w:rsidR="00D33CD7" w:rsidRPr="00BA4E97" w:rsidRDefault="00D33CD7" w:rsidP="00D33CD7">
            <w:pPr>
              <w:spacing w:after="0" w:line="240" w:lineRule="auto"/>
              <w:jc w:val="both"/>
              <w:rPr>
                <w:sz w:val="18"/>
                <w:szCs w:val="18"/>
              </w:rPr>
            </w:pPr>
            <w:r w:rsidRPr="00BA4E97">
              <w:rPr>
                <w:sz w:val="18"/>
                <w:szCs w:val="18"/>
              </w:rPr>
              <w:t>20</w:t>
            </w:r>
          </w:p>
        </w:tc>
        <w:tc>
          <w:tcPr>
            <w:tcW w:w="0" w:type="auto"/>
            <w:noWrap/>
          </w:tcPr>
          <w:p w14:paraId="3B73BD3C" w14:textId="06762063" w:rsidR="00D33CD7" w:rsidRPr="00BA4E97" w:rsidRDefault="00D33CD7" w:rsidP="00D33CD7">
            <w:pPr>
              <w:spacing w:before="0"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BA4E97">
              <w:rPr>
                <w:rFonts w:cstheme="minorHAnsi"/>
                <w:sz w:val="18"/>
                <w:szCs w:val="18"/>
              </w:rPr>
              <w:t>Mhrih Jones</w:t>
            </w:r>
          </w:p>
        </w:tc>
        <w:tc>
          <w:tcPr>
            <w:tcW w:w="0" w:type="auto"/>
            <w:noWrap/>
          </w:tcPr>
          <w:p w14:paraId="622F7A6B" w14:textId="4D92BE10" w:rsidR="00D33CD7" w:rsidRPr="00BA4E97" w:rsidRDefault="00582047" w:rsidP="00D33CD7">
            <w:pPr>
              <w:spacing w:before="0"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BA4E97">
              <w:rPr>
                <w:rFonts w:cstheme="minorHAnsi"/>
                <w:sz w:val="18"/>
                <w:szCs w:val="18"/>
              </w:rPr>
              <w:t>Rhoda’s Haven</w:t>
            </w:r>
          </w:p>
        </w:tc>
        <w:tc>
          <w:tcPr>
            <w:tcW w:w="2033" w:type="dxa"/>
            <w:noWrap/>
          </w:tcPr>
          <w:p w14:paraId="5278409F" w14:textId="310A9A49" w:rsidR="00D33CD7" w:rsidRPr="00BA4E97" w:rsidRDefault="00D33CD7" w:rsidP="00D33CD7">
            <w:pPr>
              <w:spacing w:before="0"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BA4E97">
              <w:rPr>
                <w:rFonts w:cstheme="minorHAnsi"/>
                <w:sz w:val="18"/>
                <w:szCs w:val="18"/>
              </w:rPr>
              <w:t>Executive Director</w:t>
            </w:r>
          </w:p>
        </w:tc>
        <w:tc>
          <w:tcPr>
            <w:tcW w:w="1286" w:type="dxa"/>
          </w:tcPr>
          <w:p w14:paraId="6A540739" w14:textId="6E4FBBDB" w:rsidR="00D33CD7" w:rsidRPr="00BA4E97" w:rsidRDefault="00D33CD7" w:rsidP="00D33CD7">
            <w:pPr>
              <w:spacing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BA4E97">
              <w:rPr>
                <w:sz w:val="18"/>
                <w:szCs w:val="18"/>
              </w:rPr>
              <w:t>Lagos</w:t>
            </w:r>
          </w:p>
        </w:tc>
        <w:tc>
          <w:tcPr>
            <w:tcW w:w="0" w:type="auto"/>
          </w:tcPr>
          <w:p w14:paraId="34A61264" w14:textId="03E6AF28" w:rsidR="00D33CD7" w:rsidRPr="00BA4E97" w:rsidRDefault="00D33CD7" w:rsidP="00D33CD7">
            <w:pPr>
              <w:spacing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BA4E97">
              <w:rPr>
                <w:sz w:val="18"/>
                <w:szCs w:val="18"/>
              </w:rPr>
              <w:t>CBO</w:t>
            </w:r>
          </w:p>
        </w:tc>
      </w:tr>
      <w:tr w:rsidR="00D33CD7" w:rsidRPr="00BA4E97" w14:paraId="12DB1B09" w14:textId="77777777" w:rsidTr="00BA4E97">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tcPr>
          <w:p w14:paraId="715254F4" w14:textId="594DC732" w:rsidR="00D33CD7" w:rsidRPr="00BA4E97" w:rsidRDefault="00D33CD7" w:rsidP="00D33CD7">
            <w:pPr>
              <w:spacing w:after="0" w:line="240" w:lineRule="auto"/>
              <w:jc w:val="both"/>
              <w:rPr>
                <w:sz w:val="18"/>
                <w:szCs w:val="18"/>
              </w:rPr>
            </w:pPr>
            <w:r w:rsidRPr="00BA4E97">
              <w:rPr>
                <w:sz w:val="18"/>
                <w:szCs w:val="18"/>
              </w:rPr>
              <w:t>21</w:t>
            </w:r>
          </w:p>
        </w:tc>
        <w:tc>
          <w:tcPr>
            <w:tcW w:w="0" w:type="auto"/>
            <w:noWrap/>
          </w:tcPr>
          <w:p w14:paraId="7E91F79E" w14:textId="7ECDBF0D" w:rsidR="00D33CD7" w:rsidRPr="00BA4E97" w:rsidRDefault="00D33CD7" w:rsidP="00D33CD7">
            <w:pPr>
              <w:spacing w:before="0"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BA4E97">
              <w:rPr>
                <w:rFonts w:cstheme="minorHAnsi"/>
                <w:sz w:val="18"/>
                <w:szCs w:val="18"/>
              </w:rPr>
              <w:t>Opunnika O.D</w:t>
            </w:r>
          </w:p>
        </w:tc>
        <w:tc>
          <w:tcPr>
            <w:tcW w:w="0" w:type="auto"/>
            <w:noWrap/>
          </w:tcPr>
          <w:p w14:paraId="40D566A7" w14:textId="33533722" w:rsidR="00D33CD7" w:rsidRPr="00BA4E97" w:rsidRDefault="00582047" w:rsidP="00D33CD7">
            <w:pPr>
              <w:spacing w:before="0"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BA4E97">
              <w:rPr>
                <w:rFonts w:cstheme="minorHAnsi"/>
                <w:sz w:val="18"/>
                <w:szCs w:val="18"/>
              </w:rPr>
              <w:t>Rhoda’s Haven</w:t>
            </w:r>
          </w:p>
        </w:tc>
        <w:tc>
          <w:tcPr>
            <w:tcW w:w="2033" w:type="dxa"/>
            <w:noWrap/>
          </w:tcPr>
          <w:p w14:paraId="55CFF10E" w14:textId="1FF84153" w:rsidR="00D33CD7" w:rsidRPr="00BA4E97" w:rsidRDefault="00D33CD7" w:rsidP="00D33CD7">
            <w:pPr>
              <w:spacing w:before="0"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BA4E97">
              <w:rPr>
                <w:rFonts w:cstheme="minorHAnsi"/>
                <w:sz w:val="18"/>
                <w:szCs w:val="18"/>
              </w:rPr>
              <w:t>M&amp;E Officer</w:t>
            </w:r>
          </w:p>
        </w:tc>
        <w:tc>
          <w:tcPr>
            <w:tcW w:w="1286" w:type="dxa"/>
          </w:tcPr>
          <w:p w14:paraId="255F7E81" w14:textId="43DA48E7" w:rsidR="00D33CD7" w:rsidRPr="00BA4E97" w:rsidRDefault="00D33CD7" w:rsidP="00D33CD7">
            <w:pPr>
              <w:spacing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BA4E97">
              <w:rPr>
                <w:sz w:val="18"/>
                <w:szCs w:val="18"/>
              </w:rPr>
              <w:t>Lagos</w:t>
            </w:r>
          </w:p>
        </w:tc>
        <w:tc>
          <w:tcPr>
            <w:tcW w:w="0" w:type="auto"/>
          </w:tcPr>
          <w:p w14:paraId="5B84DB3A" w14:textId="282BA8AD" w:rsidR="00D33CD7" w:rsidRPr="00BA4E97" w:rsidRDefault="00D33CD7" w:rsidP="00D33CD7">
            <w:pPr>
              <w:spacing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BA4E97">
              <w:rPr>
                <w:sz w:val="18"/>
                <w:szCs w:val="18"/>
              </w:rPr>
              <w:t>CBO</w:t>
            </w:r>
          </w:p>
        </w:tc>
      </w:tr>
      <w:tr w:rsidR="00D33CD7" w:rsidRPr="00BA4E97" w14:paraId="2E53565E" w14:textId="77777777" w:rsidTr="00BA4E97">
        <w:trPr>
          <w:trHeight w:val="315"/>
        </w:trPr>
        <w:tc>
          <w:tcPr>
            <w:cnfStyle w:val="001000000000" w:firstRow="0" w:lastRow="0" w:firstColumn="1" w:lastColumn="0" w:oddVBand="0" w:evenVBand="0" w:oddHBand="0" w:evenHBand="0" w:firstRowFirstColumn="0" w:firstRowLastColumn="0" w:lastRowFirstColumn="0" w:lastRowLastColumn="0"/>
            <w:tcW w:w="0" w:type="auto"/>
          </w:tcPr>
          <w:p w14:paraId="7AA8EF60" w14:textId="7D5442CD" w:rsidR="00D33CD7" w:rsidRPr="00BA4E97" w:rsidRDefault="00D33CD7" w:rsidP="00D33CD7">
            <w:pPr>
              <w:spacing w:after="0" w:line="240" w:lineRule="auto"/>
              <w:jc w:val="both"/>
              <w:rPr>
                <w:sz w:val="18"/>
                <w:szCs w:val="18"/>
              </w:rPr>
            </w:pPr>
            <w:r w:rsidRPr="00BA4E97">
              <w:rPr>
                <w:sz w:val="18"/>
                <w:szCs w:val="18"/>
              </w:rPr>
              <w:t>22</w:t>
            </w:r>
          </w:p>
        </w:tc>
        <w:tc>
          <w:tcPr>
            <w:tcW w:w="0" w:type="auto"/>
            <w:noWrap/>
          </w:tcPr>
          <w:p w14:paraId="3DF41E2D" w14:textId="11EED071" w:rsidR="00D33CD7" w:rsidRPr="00BA4E97" w:rsidRDefault="00D33CD7" w:rsidP="00D33CD7">
            <w:pPr>
              <w:spacing w:before="0"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BA4E97">
              <w:rPr>
                <w:rFonts w:cstheme="minorHAnsi"/>
                <w:sz w:val="18"/>
                <w:szCs w:val="18"/>
              </w:rPr>
              <w:t>Sekinat Williams</w:t>
            </w:r>
          </w:p>
        </w:tc>
        <w:tc>
          <w:tcPr>
            <w:tcW w:w="0" w:type="auto"/>
            <w:noWrap/>
          </w:tcPr>
          <w:p w14:paraId="59367831" w14:textId="5DCFB57B" w:rsidR="00D33CD7" w:rsidRPr="00BA4E97" w:rsidRDefault="00582047" w:rsidP="00D33CD7">
            <w:pPr>
              <w:spacing w:before="0"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BA4E97">
              <w:rPr>
                <w:rFonts w:cstheme="minorHAnsi"/>
                <w:sz w:val="18"/>
                <w:szCs w:val="18"/>
              </w:rPr>
              <w:t>Rhoda’s Haven</w:t>
            </w:r>
          </w:p>
        </w:tc>
        <w:tc>
          <w:tcPr>
            <w:tcW w:w="2033" w:type="dxa"/>
            <w:noWrap/>
          </w:tcPr>
          <w:p w14:paraId="19ADD375" w14:textId="6FA8EF36" w:rsidR="00D33CD7" w:rsidRPr="00BA4E97" w:rsidRDefault="00D33CD7" w:rsidP="00D33CD7">
            <w:pPr>
              <w:spacing w:before="0"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BA4E97">
              <w:rPr>
                <w:rFonts w:cstheme="minorHAnsi"/>
                <w:sz w:val="18"/>
                <w:szCs w:val="18"/>
              </w:rPr>
              <w:t>Assistant M&amp;E Officer</w:t>
            </w:r>
          </w:p>
        </w:tc>
        <w:tc>
          <w:tcPr>
            <w:tcW w:w="1286" w:type="dxa"/>
          </w:tcPr>
          <w:p w14:paraId="3C95F94F" w14:textId="2DF2B7C3" w:rsidR="00D33CD7" w:rsidRPr="00BA4E97" w:rsidRDefault="00D33CD7" w:rsidP="00D33CD7">
            <w:pPr>
              <w:spacing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BA4E97">
              <w:rPr>
                <w:sz w:val="18"/>
                <w:szCs w:val="18"/>
              </w:rPr>
              <w:t>Lagos</w:t>
            </w:r>
          </w:p>
        </w:tc>
        <w:tc>
          <w:tcPr>
            <w:tcW w:w="0" w:type="auto"/>
          </w:tcPr>
          <w:p w14:paraId="608A2251" w14:textId="53806F2F" w:rsidR="00D33CD7" w:rsidRPr="00BA4E97" w:rsidRDefault="00D33CD7" w:rsidP="00D33CD7">
            <w:pPr>
              <w:spacing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BA4E97">
              <w:rPr>
                <w:sz w:val="18"/>
                <w:szCs w:val="18"/>
              </w:rPr>
              <w:t>CBO</w:t>
            </w:r>
          </w:p>
        </w:tc>
      </w:tr>
      <w:tr w:rsidR="00D33CD7" w:rsidRPr="00BA4E97" w14:paraId="480D802E" w14:textId="77777777" w:rsidTr="00BA4E97">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tcPr>
          <w:p w14:paraId="4E251EED" w14:textId="52AA580A" w:rsidR="00D33CD7" w:rsidRPr="00BA4E97" w:rsidRDefault="00D33CD7" w:rsidP="00D33CD7">
            <w:pPr>
              <w:spacing w:after="0" w:line="240" w:lineRule="auto"/>
              <w:jc w:val="both"/>
              <w:rPr>
                <w:sz w:val="18"/>
                <w:szCs w:val="18"/>
              </w:rPr>
            </w:pPr>
            <w:r w:rsidRPr="00BA4E97">
              <w:rPr>
                <w:sz w:val="18"/>
                <w:szCs w:val="18"/>
              </w:rPr>
              <w:t>23</w:t>
            </w:r>
          </w:p>
        </w:tc>
        <w:tc>
          <w:tcPr>
            <w:tcW w:w="0" w:type="auto"/>
            <w:noWrap/>
          </w:tcPr>
          <w:p w14:paraId="01204E95" w14:textId="4EF28673" w:rsidR="00D33CD7" w:rsidRPr="00BA4E97" w:rsidRDefault="00D33CD7" w:rsidP="00D33CD7">
            <w:pPr>
              <w:spacing w:before="0"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BA4E97">
              <w:rPr>
                <w:rFonts w:cstheme="minorHAnsi"/>
                <w:sz w:val="18"/>
                <w:szCs w:val="18"/>
              </w:rPr>
              <w:t>Godwin Akpan</w:t>
            </w:r>
          </w:p>
        </w:tc>
        <w:tc>
          <w:tcPr>
            <w:tcW w:w="0" w:type="auto"/>
            <w:noWrap/>
          </w:tcPr>
          <w:p w14:paraId="4F734D7F" w14:textId="2A5F17C1" w:rsidR="00D33CD7" w:rsidRPr="00BA4E97" w:rsidRDefault="00582047" w:rsidP="00D33CD7">
            <w:pPr>
              <w:spacing w:before="0"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BA4E97">
              <w:rPr>
                <w:rFonts w:cstheme="minorHAnsi"/>
                <w:sz w:val="18"/>
                <w:szCs w:val="18"/>
              </w:rPr>
              <w:t>Rhoda’s Haven</w:t>
            </w:r>
          </w:p>
        </w:tc>
        <w:tc>
          <w:tcPr>
            <w:tcW w:w="2033" w:type="dxa"/>
            <w:noWrap/>
          </w:tcPr>
          <w:p w14:paraId="1570D0CA" w14:textId="71FED9BF" w:rsidR="00D33CD7" w:rsidRPr="00BA4E97" w:rsidRDefault="00D33CD7" w:rsidP="00D33CD7">
            <w:pPr>
              <w:spacing w:before="0"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BA4E97">
              <w:rPr>
                <w:rFonts w:cstheme="minorHAnsi"/>
                <w:sz w:val="18"/>
                <w:szCs w:val="18"/>
              </w:rPr>
              <w:t>Assistant Program Officer</w:t>
            </w:r>
          </w:p>
        </w:tc>
        <w:tc>
          <w:tcPr>
            <w:tcW w:w="1286" w:type="dxa"/>
          </w:tcPr>
          <w:p w14:paraId="2406978C" w14:textId="01363286" w:rsidR="00D33CD7" w:rsidRPr="00BA4E97" w:rsidRDefault="00D33CD7" w:rsidP="00D33CD7">
            <w:pPr>
              <w:spacing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BA4E97">
              <w:rPr>
                <w:sz w:val="18"/>
                <w:szCs w:val="18"/>
              </w:rPr>
              <w:t>Lagos</w:t>
            </w:r>
          </w:p>
        </w:tc>
        <w:tc>
          <w:tcPr>
            <w:tcW w:w="0" w:type="auto"/>
          </w:tcPr>
          <w:p w14:paraId="2BF0983F" w14:textId="173CE6FE" w:rsidR="00D33CD7" w:rsidRPr="00BA4E97" w:rsidRDefault="00D33CD7" w:rsidP="00D33CD7">
            <w:pPr>
              <w:spacing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BA4E97">
              <w:rPr>
                <w:sz w:val="18"/>
                <w:szCs w:val="18"/>
              </w:rPr>
              <w:t>CBO</w:t>
            </w:r>
          </w:p>
        </w:tc>
      </w:tr>
      <w:tr w:rsidR="00D33CD7" w:rsidRPr="00BA4E97" w14:paraId="1D4E555B" w14:textId="77777777" w:rsidTr="00BA4E97">
        <w:trPr>
          <w:trHeight w:val="315"/>
        </w:trPr>
        <w:tc>
          <w:tcPr>
            <w:cnfStyle w:val="001000000000" w:firstRow="0" w:lastRow="0" w:firstColumn="1" w:lastColumn="0" w:oddVBand="0" w:evenVBand="0" w:oddHBand="0" w:evenHBand="0" w:firstRowFirstColumn="0" w:firstRowLastColumn="0" w:lastRowFirstColumn="0" w:lastRowLastColumn="0"/>
            <w:tcW w:w="0" w:type="auto"/>
          </w:tcPr>
          <w:p w14:paraId="48FB2FA4" w14:textId="65AC64D2" w:rsidR="00D33CD7" w:rsidRPr="00BA4E97" w:rsidRDefault="00D33CD7" w:rsidP="00D33CD7">
            <w:pPr>
              <w:spacing w:after="0" w:line="240" w:lineRule="auto"/>
              <w:jc w:val="both"/>
              <w:rPr>
                <w:sz w:val="18"/>
                <w:szCs w:val="18"/>
              </w:rPr>
            </w:pPr>
            <w:r w:rsidRPr="00BA4E97">
              <w:rPr>
                <w:sz w:val="18"/>
                <w:szCs w:val="18"/>
              </w:rPr>
              <w:t>24</w:t>
            </w:r>
          </w:p>
        </w:tc>
        <w:tc>
          <w:tcPr>
            <w:tcW w:w="0" w:type="auto"/>
            <w:noWrap/>
          </w:tcPr>
          <w:p w14:paraId="675F72A1" w14:textId="58F45FFC" w:rsidR="00D33CD7" w:rsidRPr="00BA4E97" w:rsidRDefault="00D33CD7" w:rsidP="00D33CD7">
            <w:pPr>
              <w:spacing w:before="0"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BA4E97">
              <w:rPr>
                <w:rFonts w:cstheme="minorHAnsi"/>
                <w:sz w:val="18"/>
                <w:szCs w:val="18"/>
              </w:rPr>
              <w:t>Florence Emmanuel</w:t>
            </w:r>
          </w:p>
        </w:tc>
        <w:tc>
          <w:tcPr>
            <w:tcW w:w="0" w:type="auto"/>
            <w:noWrap/>
          </w:tcPr>
          <w:p w14:paraId="53BD7257" w14:textId="493B1C1F" w:rsidR="00D33CD7" w:rsidRPr="00BA4E97" w:rsidRDefault="00582047" w:rsidP="00D33CD7">
            <w:pPr>
              <w:spacing w:before="0"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BA4E97">
              <w:rPr>
                <w:rFonts w:cstheme="minorHAnsi"/>
                <w:sz w:val="18"/>
                <w:szCs w:val="18"/>
              </w:rPr>
              <w:t>Rhoda’s Haven</w:t>
            </w:r>
          </w:p>
        </w:tc>
        <w:tc>
          <w:tcPr>
            <w:tcW w:w="2033" w:type="dxa"/>
            <w:noWrap/>
          </w:tcPr>
          <w:p w14:paraId="25D84401" w14:textId="21DCD281" w:rsidR="00D33CD7" w:rsidRPr="00BA4E97" w:rsidRDefault="00D33CD7" w:rsidP="00D33CD7">
            <w:pPr>
              <w:spacing w:before="0"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BA4E97">
              <w:rPr>
                <w:rFonts w:cstheme="minorHAnsi"/>
                <w:sz w:val="18"/>
                <w:szCs w:val="18"/>
              </w:rPr>
              <w:t>Finance Officer</w:t>
            </w:r>
          </w:p>
        </w:tc>
        <w:tc>
          <w:tcPr>
            <w:tcW w:w="1286" w:type="dxa"/>
          </w:tcPr>
          <w:p w14:paraId="74B5B061" w14:textId="16766D7A" w:rsidR="00D33CD7" w:rsidRPr="00BA4E97" w:rsidRDefault="00D33CD7" w:rsidP="00D33CD7">
            <w:pPr>
              <w:spacing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BA4E97">
              <w:rPr>
                <w:sz w:val="18"/>
                <w:szCs w:val="18"/>
              </w:rPr>
              <w:t>Lagos</w:t>
            </w:r>
          </w:p>
        </w:tc>
        <w:tc>
          <w:tcPr>
            <w:tcW w:w="0" w:type="auto"/>
          </w:tcPr>
          <w:p w14:paraId="793C6728" w14:textId="5852A012" w:rsidR="00D33CD7" w:rsidRPr="00BA4E97" w:rsidRDefault="00D33CD7" w:rsidP="00D33CD7">
            <w:pPr>
              <w:spacing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BA4E97">
              <w:rPr>
                <w:sz w:val="18"/>
                <w:szCs w:val="18"/>
              </w:rPr>
              <w:t>CBO</w:t>
            </w:r>
          </w:p>
        </w:tc>
      </w:tr>
      <w:tr w:rsidR="00D33CD7" w:rsidRPr="00BA4E97" w14:paraId="4456829D" w14:textId="77777777" w:rsidTr="00BA4E97">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tcPr>
          <w:p w14:paraId="722CE107" w14:textId="49AA966E" w:rsidR="00D33CD7" w:rsidRPr="00BA4E97" w:rsidRDefault="00D33CD7" w:rsidP="00D33CD7">
            <w:pPr>
              <w:spacing w:after="0" w:line="240" w:lineRule="auto"/>
              <w:jc w:val="both"/>
              <w:rPr>
                <w:sz w:val="18"/>
                <w:szCs w:val="18"/>
              </w:rPr>
            </w:pPr>
            <w:r w:rsidRPr="00BA4E97">
              <w:rPr>
                <w:sz w:val="18"/>
                <w:szCs w:val="18"/>
              </w:rPr>
              <w:t>25</w:t>
            </w:r>
          </w:p>
        </w:tc>
        <w:tc>
          <w:tcPr>
            <w:tcW w:w="0" w:type="auto"/>
            <w:noWrap/>
          </w:tcPr>
          <w:p w14:paraId="3EC1B67D" w14:textId="2F8452CA" w:rsidR="00D33CD7" w:rsidRPr="00BA4E97" w:rsidRDefault="00D33CD7" w:rsidP="00D33CD7">
            <w:pPr>
              <w:spacing w:before="0"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BA4E97">
              <w:rPr>
                <w:rFonts w:cstheme="minorHAnsi"/>
                <w:sz w:val="18"/>
                <w:szCs w:val="18"/>
              </w:rPr>
              <w:t>Ademola Blessing</w:t>
            </w:r>
          </w:p>
        </w:tc>
        <w:tc>
          <w:tcPr>
            <w:tcW w:w="0" w:type="auto"/>
            <w:noWrap/>
          </w:tcPr>
          <w:p w14:paraId="2882B772" w14:textId="106375BB" w:rsidR="00D33CD7" w:rsidRPr="00BA4E97" w:rsidRDefault="00582047" w:rsidP="00D33CD7">
            <w:pPr>
              <w:spacing w:before="0"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BA4E97">
              <w:rPr>
                <w:rFonts w:cstheme="minorHAnsi"/>
                <w:sz w:val="18"/>
                <w:szCs w:val="18"/>
              </w:rPr>
              <w:t>Rhoda’s Haven</w:t>
            </w:r>
          </w:p>
        </w:tc>
        <w:tc>
          <w:tcPr>
            <w:tcW w:w="2033" w:type="dxa"/>
            <w:noWrap/>
          </w:tcPr>
          <w:p w14:paraId="39C468AE" w14:textId="0D12E988" w:rsidR="00D33CD7" w:rsidRPr="00BA4E97" w:rsidRDefault="00D33CD7" w:rsidP="00D33CD7">
            <w:pPr>
              <w:spacing w:before="0"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BA4E97">
              <w:rPr>
                <w:rFonts w:cstheme="minorHAnsi"/>
                <w:sz w:val="18"/>
                <w:szCs w:val="18"/>
              </w:rPr>
              <w:t>Office Assistant</w:t>
            </w:r>
          </w:p>
        </w:tc>
        <w:tc>
          <w:tcPr>
            <w:tcW w:w="1286" w:type="dxa"/>
          </w:tcPr>
          <w:p w14:paraId="3EF0B400" w14:textId="74D3C451" w:rsidR="00D33CD7" w:rsidRPr="00BA4E97" w:rsidRDefault="00D33CD7" w:rsidP="00D33CD7">
            <w:pPr>
              <w:spacing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BA4E97">
              <w:rPr>
                <w:sz w:val="18"/>
                <w:szCs w:val="18"/>
              </w:rPr>
              <w:t>Lagos</w:t>
            </w:r>
          </w:p>
        </w:tc>
        <w:tc>
          <w:tcPr>
            <w:tcW w:w="0" w:type="auto"/>
          </w:tcPr>
          <w:p w14:paraId="33364735" w14:textId="7B1F3DA0" w:rsidR="00D33CD7" w:rsidRPr="00BA4E97" w:rsidRDefault="00D33CD7" w:rsidP="00D33CD7">
            <w:pPr>
              <w:spacing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BA4E97">
              <w:rPr>
                <w:sz w:val="18"/>
                <w:szCs w:val="18"/>
              </w:rPr>
              <w:t>CBO</w:t>
            </w:r>
          </w:p>
        </w:tc>
      </w:tr>
      <w:tr w:rsidR="00D33CD7" w:rsidRPr="00BA4E97" w14:paraId="744967A5" w14:textId="77777777" w:rsidTr="00BA4E97">
        <w:trPr>
          <w:trHeight w:val="315"/>
        </w:trPr>
        <w:tc>
          <w:tcPr>
            <w:cnfStyle w:val="001000000000" w:firstRow="0" w:lastRow="0" w:firstColumn="1" w:lastColumn="0" w:oddVBand="0" w:evenVBand="0" w:oddHBand="0" w:evenHBand="0" w:firstRowFirstColumn="0" w:firstRowLastColumn="0" w:lastRowFirstColumn="0" w:lastRowLastColumn="0"/>
            <w:tcW w:w="0" w:type="auto"/>
          </w:tcPr>
          <w:p w14:paraId="612D4638" w14:textId="7FE8BF1C" w:rsidR="00D33CD7" w:rsidRPr="00BA4E97" w:rsidRDefault="00D33CD7" w:rsidP="00D33CD7">
            <w:pPr>
              <w:spacing w:after="0" w:line="240" w:lineRule="auto"/>
              <w:jc w:val="both"/>
              <w:rPr>
                <w:sz w:val="18"/>
                <w:szCs w:val="18"/>
              </w:rPr>
            </w:pPr>
            <w:r w:rsidRPr="00BA4E97">
              <w:rPr>
                <w:sz w:val="18"/>
                <w:szCs w:val="18"/>
              </w:rPr>
              <w:t>26</w:t>
            </w:r>
          </w:p>
        </w:tc>
        <w:tc>
          <w:tcPr>
            <w:tcW w:w="0" w:type="auto"/>
            <w:noWrap/>
          </w:tcPr>
          <w:p w14:paraId="20EBBB19" w14:textId="68DEBCEB" w:rsidR="00D33CD7" w:rsidRPr="00BA4E97" w:rsidRDefault="00D33CD7" w:rsidP="00D33CD7">
            <w:pPr>
              <w:spacing w:before="0"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BA4E97">
              <w:rPr>
                <w:rFonts w:cstheme="minorHAnsi"/>
                <w:sz w:val="18"/>
                <w:szCs w:val="18"/>
              </w:rPr>
              <w:t>Abiodun Adekemi</w:t>
            </w:r>
          </w:p>
        </w:tc>
        <w:tc>
          <w:tcPr>
            <w:tcW w:w="0" w:type="auto"/>
            <w:noWrap/>
          </w:tcPr>
          <w:p w14:paraId="47CAC105" w14:textId="1EACB397" w:rsidR="00D33CD7" w:rsidRPr="00BA4E97" w:rsidRDefault="00582047" w:rsidP="00D33CD7">
            <w:pPr>
              <w:spacing w:before="0"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BA4E97">
              <w:rPr>
                <w:rFonts w:cstheme="minorHAnsi"/>
                <w:sz w:val="18"/>
                <w:szCs w:val="18"/>
              </w:rPr>
              <w:t>Rhoda’s Haven</w:t>
            </w:r>
          </w:p>
        </w:tc>
        <w:tc>
          <w:tcPr>
            <w:tcW w:w="2033" w:type="dxa"/>
            <w:noWrap/>
          </w:tcPr>
          <w:p w14:paraId="485BA8DE" w14:textId="2B5F7F8A" w:rsidR="00D33CD7" w:rsidRPr="00BA4E97" w:rsidRDefault="00D33CD7" w:rsidP="00D33CD7">
            <w:pPr>
              <w:spacing w:before="0"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BA4E97">
              <w:rPr>
                <w:rFonts w:cstheme="minorHAnsi"/>
                <w:sz w:val="18"/>
                <w:szCs w:val="18"/>
              </w:rPr>
              <w:t>File Manager/ Admin Assistant</w:t>
            </w:r>
          </w:p>
        </w:tc>
        <w:tc>
          <w:tcPr>
            <w:tcW w:w="1286" w:type="dxa"/>
          </w:tcPr>
          <w:p w14:paraId="7F6A347F" w14:textId="788C1A08" w:rsidR="00D33CD7" w:rsidRPr="00BA4E97" w:rsidRDefault="00D33CD7" w:rsidP="00D33CD7">
            <w:pPr>
              <w:spacing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BA4E97">
              <w:rPr>
                <w:sz w:val="18"/>
                <w:szCs w:val="18"/>
              </w:rPr>
              <w:t>Lagos</w:t>
            </w:r>
          </w:p>
        </w:tc>
        <w:tc>
          <w:tcPr>
            <w:tcW w:w="0" w:type="auto"/>
          </w:tcPr>
          <w:p w14:paraId="286CE2E6" w14:textId="31CFAF4D" w:rsidR="00D33CD7" w:rsidRPr="00BA4E97" w:rsidRDefault="00D33CD7" w:rsidP="00D33CD7">
            <w:pPr>
              <w:spacing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BA4E97">
              <w:rPr>
                <w:sz w:val="18"/>
                <w:szCs w:val="18"/>
              </w:rPr>
              <w:t>CBO</w:t>
            </w:r>
          </w:p>
        </w:tc>
      </w:tr>
      <w:tr w:rsidR="00D33CD7" w:rsidRPr="00BA4E97" w14:paraId="428A619C" w14:textId="77777777" w:rsidTr="00BA4E97">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tcPr>
          <w:p w14:paraId="3F1A19D4" w14:textId="3F2BB0C8" w:rsidR="00D33CD7" w:rsidRPr="00BA4E97" w:rsidRDefault="00D33CD7" w:rsidP="00D33CD7">
            <w:pPr>
              <w:spacing w:after="0" w:line="240" w:lineRule="auto"/>
              <w:jc w:val="both"/>
              <w:rPr>
                <w:sz w:val="18"/>
                <w:szCs w:val="18"/>
              </w:rPr>
            </w:pPr>
            <w:r w:rsidRPr="00BA4E97">
              <w:rPr>
                <w:sz w:val="18"/>
                <w:szCs w:val="18"/>
              </w:rPr>
              <w:t>27</w:t>
            </w:r>
          </w:p>
        </w:tc>
        <w:tc>
          <w:tcPr>
            <w:tcW w:w="0" w:type="auto"/>
            <w:noWrap/>
          </w:tcPr>
          <w:p w14:paraId="675DC1A4" w14:textId="00E93ED7" w:rsidR="00D33CD7" w:rsidRPr="00BA4E97" w:rsidRDefault="00D33CD7" w:rsidP="00D33CD7">
            <w:pPr>
              <w:spacing w:before="0"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BA4E97">
              <w:rPr>
                <w:sz w:val="18"/>
                <w:szCs w:val="18"/>
              </w:rPr>
              <w:t>Sam- Adeboye K.R</w:t>
            </w:r>
          </w:p>
        </w:tc>
        <w:tc>
          <w:tcPr>
            <w:tcW w:w="0" w:type="auto"/>
            <w:noWrap/>
          </w:tcPr>
          <w:p w14:paraId="12DA9270" w14:textId="0F1C6EE3" w:rsidR="00D33CD7" w:rsidRPr="00BA4E97" w:rsidRDefault="00D33CD7" w:rsidP="00D33CD7">
            <w:pPr>
              <w:spacing w:before="0"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BA4E97">
              <w:rPr>
                <w:sz w:val="18"/>
                <w:szCs w:val="18"/>
              </w:rPr>
              <w:t>Arms of Comfort Foundation</w:t>
            </w:r>
          </w:p>
        </w:tc>
        <w:tc>
          <w:tcPr>
            <w:tcW w:w="2033" w:type="dxa"/>
            <w:noWrap/>
          </w:tcPr>
          <w:p w14:paraId="66308EB4" w14:textId="50D6B775" w:rsidR="00D33CD7" w:rsidRPr="00BA4E97" w:rsidRDefault="00D33CD7" w:rsidP="00D33CD7">
            <w:pPr>
              <w:spacing w:before="0"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BA4E97">
              <w:rPr>
                <w:sz w:val="18"/>
                <w:szCs w:val="18"/>
              </w:rPr>
              <w:t>Executive Director</w:t>
            </w:r>
          </w:p>
        </w:tc>
        <w:tc>
          <w:tcPr>
            <w:tcW w:w="1286" w:type="dxa"/>
          </w:tcPr>
          <w:p w14:paraId="6FDF7C2F" w14:textId="0784E356" w:rsidR="00D33CD7" w:rsidRPr="00BA4E97" w:rsidRDefault="00D33CD7" w:rsidP="00D33CD7">
            <w:pPr>
              <w:spacing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BA4E97">
              <w:rPr>
                <w:sz w:val="18"/>
                <w:szCs w:val="18"/>
              </w:rPr>
              <w:t>Lagos</w:t>
            </w:r>
          </w:p>
        </w:tc>
        <w:tc>
          <w:tcPr>
            <w:tcW w:w="0" w:type="auto"/>
          </w:tcPr>
          <w:p w14:paraId="6BAC0D62" w14:textId="1011FCDD" w:rsidR="00D33CD7" w:rsidRPr="00BA4E97" w:rsidRDefault="00D33CD7" w:rsidP="00D33CD7">
            <w:pPr>
              <w:spacing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BA4E97">
              <w:rPr>
                <w:sz w:val="18"/>
                <w:szCs w:val="18"/>
              </w:rPr>
              <w:t>CBO</w:t>
            </w:r>
          </w:p>
        </w:tc>
      </w:tr>
      <w:tr w:rsidR="00D33CD7" w:rsidRPr="00BA4E97" w14:paraId="420106E2" w14:textId="77777777" w:rsidTr="00BA4E97">
        <w:trPr>
          <w:trHeight w:val="315"/>
        </w:trPr>
        <w:tc>
          <w:tcPr>
            <w:cnfStyle w:val="001000000000" w:firstRow="0" w:lastRow="0" w:firstColumn="1" w:lastColumn="0" w:oddVBand="0" w:evenVBand="0" w:oddHBand="0" w:evenHBand="0" w:firstRowFirstColumn="0" w:firstRowLastColumn="0" w:lastRowFirstColumn="0" w:lastRowLastColumn="0"/>
            <w:tcW w:w="0" w:type="auto"/>
          </w:tcPr>
          <w:p w14:paraId="51CF84FF" w14:textId="7D87C5C8" w:rsidR="00D33CD7" w:rsidRPr="00BA4E97" w:rsidRDefault="00D33CD7" w:rsidP="00D33CD7">
            <w:pPr>
              <w:spacing w:after="0" w:line="240" w:lineRule="auto"/>
              <w:jc w:val="both"/>
              <w:rPr>
                <w:sz w:val="18"/>
                <w:szCs w:val="18"/>
              </w:rPr>
            </w:pPr>
            <w:r w:rsidRPr="00BA4E97">
              <w:rPr>
                <w:sz w:val="18"/>
                <w:szCs w:val="18"/>
              </w:rPr>
              <w:t>28</w:t>
            </w:r>
          </w:p>
        </w:tc>
        <w:tc>
          <w:tcPr>
            <w:tcW w:w="0" w:type="auto"/>
            <w:noWrap/>
          </w:tcPr>
          <w:p w14:paraId="212E16FC" w14:textId="5848E34C" w:rsidR="00D33CD7" w:rsidRPr="00BA4E97" w:rsidRDefault="00D33CD7" w:rsidP="00D33CD7">
            <w:pPr>
              <w:spacing w:before="0"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BA4E97">
              <w:rPr>
                <w:sz w:val="18"/>
                <w:szCs w:val="18"/>
              </w:rPr>
              <w:t>Ebulu John</w:t>
            </w:r>
          </w:p>
        </w:tc>
        <w:tc>
          <w:tcPr>
            <w:tcW w:w="0" w:type="auto"/>
            <w:noWrap/>
          </w:tcPr>
          <w:p w14:paraId="00348E0E" w14:textId="7F44D065" w:rsidR="00D33CD7" w:rsidRPr="00BA4E97" w:rsidRDefault="00D33CD7" w:rsidP="00D33CD7">
            <w:pPr>
              <w:spacing w:before="0"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BA4E97">
              <w:rPr>
                <w:sz w:val="18"/>
                <w:szCs w:val="18"/>
              </w:rPr>
              <w:t>Arms of Comfort Foundation</w:t>
            </w:r>
          </w:p>
        </w:tc>
        <w:tc>
          <w:tcPr>
            <w:tcW w:w="2033" w:type="dxa"/>
            <w:noWrap/>
          </w:tcPr>
          <w:p w14:paraId="7B3A4DA7" w14:textId="0DFBA137" w:rsidR="00D33CD7" w:rsidRPr="00BA4E97" w:rsidRDefault="00D33CD7" w:rsidP="00D33CD7">
            <w:pPr>
              <w:spacing w:before="0"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BA4E97">
              <w:rPr>
                <w:sz w:val="18"/>
                <w:szCs w:val="18"/>
              </w:rPr>
              <w:t>Assistant M&amp;E Officer</w:t>
            </w:r>
          </w:p>
        </w:tc>
        <w:tc>
          <w:tcPr>
            <w:tcW w:w="1286" w:type="dxa"/>
          </w:tcPr>
          <w:p w14:paraId="06C20412" w14:textId="1D1E5A9E" w:rsidR="00D33CD7" w:rsidRPr="00BA4E97" w:rsidRDefault="00D33CD7" w:rsidP="00D33CD7">
            <w:pPr>
              <w:spacing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BA4E97">
              <w:rPr>
                <w:sz w:val="18"/>
                <w:szCs w:val="18"/>
              </w:rPr>
              <w:t>Lagos</w:t>
            </w:r>
          </w:p>
        </w:tc>
        <w:tc>
          <w:tcPr>
            <w:tcW w:w="0" w:type="auto"/>
          </w:tcPr>
          <w:p w14:paraId="5C22E6E7" w14:textId="308718F2" w:rsidR="00D33CD7" w:rsidRPr="00BA4E97" w:rsidRDefault="00D33CD7" w:rsidP="00D33CD7">
            <w:pPr>
              <w:spacing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BA4E97">
              <w:rPr>
                <w:sz w:val="18"/>
                <w:szCs w:val="18"/>
              </w:rPr>
              <w:t>CBO</w:t>
            </w:r>
          </w:p>
        </w:tc>
      </w:tr>
      <w:tr w:rsidR="00D33CD7" w:rsidRPr="00BA4E97" w14:paraId="5F4A6042" w14:textId="77777777" w:rsidTr="00BA4E97">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tcPr>
          <w:p w14:paraId="3C71D336" w14:textId="212EB40C" w:rsidR="00D33CD7" w:rsidRPr="00BA4E97" w:rsidRDefault="00D33CD7" w:rsidP="00D33CD7">
            <w:pPr>
              <w:spacing w:after="0" w:line="240" w:lineRule="auto"/>
              <w:jc w:val="both"/>
              <w:rPr>
                <w:sz w:val="18"/>
                <w:szCs w:val="18"/>
              </w:rPr>
            </w:pPr>
            <w:r w:rsidRPr="00BA4E97">
              <w:rPr>
                <w:sz w:val="18"/>
                <w:szCs w:val="18"/>
              </w:rPr>
              <w:lastRenderedPageBreak/>
              <w:t>29</w:t>
            </w:r>
          </w:p>
        </w:tc>
        <w:tc>
          <w:tcPr>
            <w:tcW w:w="0" w:type="auto"/>
            <w:noWrap/>
          </w:tcPr>
          <w:p w14:paraId="75C0808D" w14:textId="09646B76" w:rsidR="00D33CD7" w:rsidRPr="00BA4E97" w:rsidRDefault="00D33CD7" w:rsidP="00D33CD7">
            <w:pPr>
              <w:spacing w:before="0"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BA4E97">
              <w:rPr>
                <w:sz w:val="18"/>
                <w:szCs w:val="18"/>
              </w:rPr>
              <w:t>Adeniyi Azeez</w:t>
            </w:r>
          </w:p>
        </w:tc>
        <w:tc>
          <w:tcPr>
            <w:tcW w:w="0" w:type="auto"/>
            <w:noWrap/>
          </w:tcPr>
          <w:p w14:paraId="75109B6E" w14:textId="6C7B5559" w:rsidR="00D33CD7" w:rsidRPr="00BA4E97" w:rsidRDefault="00D33CD7" w:rsidP="00D33CD7">
            <w:pPr>
              <w:spacing w:before="0"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BA4E97">
              <w:rPr>
                <w:sz w:val="18"/>
                <w:szCs w:val="18"/>
              </w:rPr>
              <w:t>Arms of Comfort Foundation</w:t>
            </w:r>
          </w:p>
        </w:tc>
        <w:tc>
          <w:tcPr>
            <w:tcW w:w="2033" w:type="dxa"/>
            <w:noWrap/>
          </w:tcPr>
          <w:p w14:paraId="1927AEB1" w14:textId="52861C1C" w:rsidR="00D33CD7" w:rsidRPr="00BA4E97" w:rsidRDefault="00D33CD7" w:rsidP="00D33CD7">
            <w:pPr>
              <w:spacing w:before="0"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BA4E97">
              <w:rPr>
                <w:sz w:val="18"/>
                <w:szCs w:val="18"/>
              </w:rPr>
              <w:t>M&amp;E Officer</w:t>
            </w:r>
          </w:p>
        </w:tc>
        <w:tc>
          <w:tcPr>
            <w:tcW w:w="1286" w:type="dxa"/>
          </w:tcPr>
          <w:p w14:paraId="22658D27" w14:textId="49D4C292" w:rsidR="00D33CD7" w:rsidRPr="00BA4E97" w:rsidRDefault="00D33CD7" w:rsidP="00D33CD7">
            <w:pPr>
              <w:spacing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BA4E97">
              <w:rPr>
                <w:sz w:val="18"/>
                <w:szCs w:val="18"/>
              </w:rPr>
              <w:t>Lagos</w:t>
            </w:r>
          </w:p>
        </w:tc>
        <w:tc>
          <w:tcPr>
            <w:tcW w:w="0" w:type="auto"/>
          </w:tcPr>
          <w:p w14:paraId="2CE4C445" w14:textId="02393FE6" w:rsidR="00D33CD7" w:rsidRPr="00BA4E97" w:rsidRDefault="00D33CD7" w:rsidP="00D33CD7">
            <w:pPr>
              <w:spacing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BA4E97">
              <w:rPr>
                <w:sz w:val="18"/>
                <w:szCs w:val="18"/>
              </w:rPr>
              <w:t>CBO</w:t>
            </w:r>
          </w:p>
        </w:tc>
      </w:tr>
      <w:tr w:rsidR="00D33CD7" w:rsidRPr="00BA4E97" w14:paraId="0E622B35" w14:textId="77777777" w:rsidTr="00BA4E97">
        <w:trPr>
          <w:trHeight w:val="315"/>
        </w:trPr>
        <w:tc>
          <w:tcPr>
            <w:cnfStyle w:val="001000000000" w:firstRow="0" w:lastRow="0" w:firstColumn="1" w:lastColumn="0" w:oddVBand="0" w:evenVBand="0" w:oddHBand="0" w:evenHBand="0" w:firstRowFirstColumn="0" w:firstRowLastColumn="0" w:lastRowFirstColumn="0" w:lastRowLastColumn="0"/>
            <w:tcW w:w="0" w:type="auto"/>
          </w:tcPr>
          <w:p w14:paraId="435BB1F9" w14:textId="6F32C85D" w:rsidR="00D33CD7" w:rsidRPr="00BA4E97" w:rsidRDefault="00D33CD7" w:rsidP="00D33CD7">
            <w:pPr>
              <w:spacing w:after="0" w:line="240" w:lineRule="auto"/>
              <w:jc w:val="both"/>
              <w:rPr>
                <w:sz w:val="18"/>
                <w:szCs w:val="18"/>
              </w:rPr>
            </w:pPr>
            <w:r w:rsidRPr="00BA4E97">
              <w:rPr>
                <w:sz w:val="18"/>
                <w:szCs w:val="18"/>
              </w:rPr>
              <w:t>30</w:t>
            </w:r>
          </w:p>
        </w:tc>
        <w:tc>
          <w:tcPr>
            <w:tcW w:w="0" w:type="auto"/>
            <w:noWrap/>
          </w:tcPr>
          <w:p w14:paraId="2FC769CF" w14:textId="7DF143D9" w:rsidR="00D33CD7" w:rsidRPr="00BA4E97" w:rsidRDefault="00D33CD7" w:rsidP="00D33CD7">
            <w:pPr>
              <w:spacing w:before="0"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BA4E97">
              <w:rPr>
                <w:sz w:val="18"/>
                <w:szCs w:val="18"/>
              </w:rPr>
              <w:t>Lemeke Flourish</w:t>
            </w:r>
          </w:p>
        </w:tc>
        <w:tc>
          <w:tcPr>
            <w:tcW w:w="0" w:type="auto"/>
            <w:noWrap/>
          </w:tcPr>
          <w:p w14:paraId="10330790" w14:textId="2BC4C854" w:rsidR="00D33CD7" w:rsidRPr="00BA4E97" w:rsidRDefault="00D33CD7" w:rsidP="00D33CD7">
            <w:pPr>
              <w:spacing w:before="0"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BA4E97">
              <w:rPr>
                <w:sz w:val="18"/>
                <w:szCs w:val="18"/>
              </w:rPr>
              <w:t>Arms of Comfort Foundation</w:t>
            </w:r>
          </w:p>
        </w:tc>
        <w:tc>
          <w:tcPr>
            <w:tcW w:w="2033" w:type="dxa"/>
            <w:noWrap/>
          </w:tcPr>
          <w:p w14:paraId="10B5DF3B" w14:textId="374618F4" w:rsidR="00D33CD7" w:rsidRPr="00BA4E97" w:rsidRDefault="00D33CD7" w:rsidP="00D33CD7">
            <w:pPr>
              <w:spacing w:before="0"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BA4E97">
              <w:rPr>
                <w:sz w:val="18"/>
                <w:szCs w:val="18"/>
              </w:rPr>
              <w:t>M&amp;E Manager</w:t>
            </w:r>
          </w:p>
        </w:tc>
        <w:tc>
          <w:tcPr>
            <w:tcW w:w="1286" w:type="dxa"/>
          </w:tcPr>
          <w:p w14:paraId="2C418B97" w14:textId="6954FA66" w:rsidR="00D33CD7" w:rsidRPr="00BA4E97" w:rsidRDefault="00D33CD7" w:rsidP="00D33CD7">
            <w:pPr>
              <w:spacing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BA4E97">
              <w:rPr>
                <w:sz w:val="18"/>
                <w:szCs w:val="18"/>
              </w:rPr>
              <w:t>Lagos</w:t>
            </w:r>
          </w:p>
        </w:tc>
        <w:tc>
          <w:tcPr>
            <w:tcW w:w="0" w:type="auto"/>
          </w:tcPr>
          <w:p w14:paraId="6994D953" w14:textId="7C16FC76" w:rsidR="00D33CD7" w:rsidRPr="00BA4E97" w:rsidRDefault="00D33CD7" w:rsidP="00D33CD7">
            <w:pPr>
              <w:spacing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BA4E97">
              <w:rPr>
                <w:sz w:val="18"/>
                <w:szCs w:val="18"/>
              </w:rPr>
              <w:t>CBO</w:t>
            </w:r>
          </w:p>
        </w:tc>
      </w:tr>
      <w:tr w:rsidR="00D33CD7" w:rsidRPr="00BA4E97" w14:paraId="478834B5" w14:textId="77777777" w:rsidTr="00BA4E97">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tcPr>
          <w:p w14:paraId="672052DD" w14:textId="74A11D3F" w:rsidR="00D33CD7" w:rsidRPr="00BA4E97" w:rsidRDefault="00D33CD7" w:rsidP="00D33CD7">
            <w:pPr>
              <w:spacing w:after="0" w:line="240" w:lineRule="auto"/>
              <w:jc w:val="both"/>
              <w:rPr>
                <w:sz w:val="18"/>
                <w:szCs w:val="18"/>
              </w:rPr>
            </w:pPr>
            <w:r w:rsidRPr="00BA4E97">
              <w:rPr>
                <w:sz w:val="18"/>
                <w:szCs w:val="18"/>
              </w:rPr>
              <w:t>31</w:t>
            </w:r>
          </w:p>
        </w:tc>
        <w:tc>
          <w:tcPr>
            <w:tcW w:w="0" w:type="auto"/>
            <w:noWrap/>
          </w:tcPr>
          <w:p w14:paraId="5E17D47B" w14:textId="416195A6" w:rsidR="00D33CD7" w:rsidRPr="00BA4E97" w:rsidRDefault="00D33CD7" w:rsidP="00D33CD7">
            <w:pPr>
              <w:spacing w:before="0"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BA4E97">
              <w:rPr>
                <w:sz w:val="18"/>
                <w:szCs w:val="18"/>
              </w:rPr>
              <w:t>Michael Ejeh</w:t>
            </w:r>
          </w:p>
        </w:tc>
        <w:tc>
          <w:tcPr>
            <w:tcW w:w="0" w:type="auto"/>
            <w:noWrap/>
          </w:tcPr>
          <w:p w14:paraId="533F579C" w14:textId="534900FE" w:rsidR="00D33CD7" w:rsidRPr="00BA4E97" w:rsidRDefault="00D33CD7" w:rsidP="00D33CD7">
            <w:pPr>
              <w:spacing w:before="0"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BA4E97">
              <w:rPr>
                <w:sz w:val="18"/>
                <w:szCs w:val="18"/>
              </w:rPr>
              <w:t xml:space="preserve">ARFH-LOPIN1 </w:t>
            </w:r>
            <w:r w:rsidR="00917EF8" w:rsidRPr="00BA4E97">
              <w:rPr>
                <w:sz w:val="18"/>
                <w:szCs w:val="18"/>
              </w:rPr>
              <w:t xml:space="preserve">Akwa </w:t>
            </w:r>
            <w:r w:rsidR="008C6906" w:rsidRPr="00BA4E97">
              <w:rPr>
                <w:sz w:val="18"/>
                <w:szCs w:val="18"/>
              </w:rPr>
              <w:t>Ibom</w:t>
            </w:r>
          </w:p>
        </w:tc>
        <w:tc>
          <w:tcPr>
            <w:tcW w:w="2033" w:type="dxa"/>
            <w:noWrap/>
          </w:tcPr>
          <w:p w14:paraId="4010EF36" w14:textId="1D104B78" w:rsidR="00D33CD7" w:rsidRPr="00BA4E97" w:rsidRDefault="00D33CD7" w:rsidP="00D33CD7">
            <w:pPr>
              <w:spacing w:before="0"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BA4E97">
              <w:rPr>
                <w:sz w:val="18"/>
                <w:szCs w:val="18"/>
              </w:rPr>
              <w:t>State Program Coordinator</w:t>
            </w:r>
          </w:p>
        </w:tc>
        <w:tc>
          <w:tcPr>
            <w:tcW w:w="1286" w:type="dxa"/>
          </w:tcPr>
          <w:p w14:paraId="64B5C7E7" w14:textId="4DEF07DC" w:rsidR="00D33CD7" w:rsidRPr="00BA4E97" w:rsidRDefault="00D33CD7" w:rsidP="00D33CD7">
            <w:pPr>
              <w:spacing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BA4E97">
              <w:rPr>
                <w:sz w:val="18"/>
                <w:szCs w:val="18"/>
              </w:rPr>
              <w:t>Akwa Ibom</w:t>
            </w:r>
          </w:p>
        </w:tc>
        <w:tc>
          <w:tcPr>
            <w:tcW w:w="0" w:type="auto"/>
          </w:tcPr>
          <w:p w14:paraId="2CC2C83A" w14:textId="71FE73AB" w:rsidR="00D33CD7" w:rsidRPr="00BA4E97" w:rsidRDefault="00D33CD7" w:rsidP="00D33CD7">
            <w:pPr>
              <w:spacing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BA4E97">
              <w:rPr>
                <w:sz w:val="18"/>
                <w:szCs w:val="18"/>
              </w:rPr>
              <w:t>State</w:t>
            </w:r>
          </w:p>
        </w:tc>
      </w:tr>
      <w:tr w:rsidR="00D33CD7" w:rsidRPr="00BA4E97" w14:paraId="0ECA77AD" w14:textId="77777777" w:rsidTr="00BA4E97">
        <w:trPr>
          <w:trHeight w:val="315"/>
        </w:trPr>
        <w:tc>
          <w:tcPr>
            <w:cnfStyle w:val="001000000000" w:firstRow="0" w:lastRow="0" w:firstColumn="1" w:lastColumn="0" w:oddVBand="0" w:evenVBand="0" w:oddHBand="0" w:evenHBand="0" w:firstRowFirstColumn="0" w:firstRowLastColumn="0" w:lastRowFirstColumn="0" w:lastRowLastColumn="0"/>
            <w:tcW w:w="0" w:type="auto"/>
          </w:tcPr>
          <w:p w14:paraId="4F5AE336" w14:textId="6C122521" w:rsidR="00D33CD7" w:rsidRPr="00BA4E97" w:rsidRDefault="00D33CD7" w:rsidP="00D33CD7">
            <w:pPr>
              <w:spacing w:after="0" w:line="240" w:lineRule="auto"/>
              <w:jc w:val="both"/>
              <w:rPr>
                <w:sz w:val="18"/>
                <w:szCs w:val="18"/>
              </w:rPr>
            </w:pPr>
            <w:r w:rsidRPr="00BA4E97">
              <w:rPr>
                <w:sz w:val="18"/>
                <w:szCs w:val="18"/>
              </w:rPr>
              <w:t>32</w:t>
            </w:r>
          </w:p>
        </w:tc>
        <w:tc>
          <w:tcPr>
            <w:tcW w:w="0" w:type="auto"/>
            <w:noWrap/>
          </w:tcPr>
          <w:p w14:paraId="6CCB7830" w14:textId="152BFF62" w:rsidR="00D33CD7" w:rsidRPr="00BA4E97" w:rsidRDefault="00D33CD7" w:rsidP="00D33CD7">
            <w:pPr>
              <w:spacing w:before="0"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BA4E97">
              <w:rPr>
                <w:sz w:val="18"/>
                <w:szCs w:val="18"/>
              </w:rPr>
              <w:t>Somoton  Olashem</w:t>
            </w:r>
          </w:p>
        </w:tc>
        <w:tc>
          <w:tcPr>
            <w:tcW w:w="0" w:type="auto"/>
            <w:noWrap/>
          </w:tcPr>
          <w:p w14:paraId="54CEC704" w14:textId="4603EF3F" w:rsidR="00D33CD7" w:rsidRPr="00BA4E97" w:rsidRDefault="00D33CD7" w:rsidP="00D33CD7">
            <w:pPr>
              <w:spacing w:before="0"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BA4E97">
              <w:rPr>
                <w:sz w:val="18"/>
                <w:szCs w:val="18"/>
              </w:rPr>
              <w:t xml:space="preserve">ARFH-LOPIN1 </w:t>
            </w:r>
            <w:r w:rsidR="008C6906" w:rsidRPr="00BA4E97">
              <w:rPr>
                <w:sz w:val="18"/>
                <w:szCs w:val="18"/>
              </w:rPr>
              <w:t xml:space="preserve">Akwa Ibom </w:t>
            </w:r>
          </w:p>
        </w:tc>
        <w:tc>
          <w:tcPr>
            <w:tcW w:w="2033" w:type="dxa"/>
            <w:noWrap/>
          </w:tcPr>
          <w:p w14:paraId="1BB5CEC7" w14:textId="5F0D4FC0" w:rsidR="00D33CD7" w:rsidRPr="00BA4E97" w:rsidRDefault="00D33CD7" w:rsidP="00D33CD7">
            <w:pPr>
              <w:spacing w:before="0"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BA4E97">
              <w:rPr>
                <w:sz w:val="18"/>
                <w:szCs w:val="18"/>
              </w:rPr>
              <w:t>M&amp;E officer</w:t>
            </w:r>
          </w:p>
        </w:tc>
        <w:tc>
          <w:tcPr>
            <w:tcW w:w="1286" w:type="dxa"/>
          </w:tcPr>
          <w:p w14:paraId="28CA7878" w14:textId="640194E0" w:rsidR="00D33CD7" w:rsidRPr="00BA4E97" w:rsidRDefault="00D33CD7" w:rsidP="00D33CD7">
            <w:pPr>
              <w:spacing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BA4E97">
              <w:rPr>
                <w:sz w:val="18"/>
                <w:szCs w:val="18"/>
              </w:rPr>
              <w:t>Akwa Ibom</w:t>
            </w:r>
          </w:p>
        </w:tc>
        <w:tc>
          <w:tcPr>
            <w:tcW w:w="0" w:type="auto"/>
          </w:tcPr>
          <w:p w14:paraId="7A7C54B4" w14:textId="2BB9306A" w:rsidR="00D33CD7" w:rsidRPr="00BA4E97" w:rsidRDefault="00D33CD7" w:rsidP="00D33CD7">
            <w:pPr>
              <w:spacing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BA4E97">
              <w:rPr>
                <w:sz w:val="18"/>
                <w:szCs w:val="18"/>
              </w:rPr>
              <w:t>State</w:t>
            </w:r>
          </w:p>
        </w:tc>
      </w:tr>
      <w:tr w:rsidR="00D33CD7" w:rsidRPr="00BA4E97" w14:paraId="077805F4" w14:textId="77777777" w:rsidTr="00BA4E97">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tcPr>
          <w:p w14:paraId="085DEC1C" w14:textId="74E442D1" w:rsidR="00D33CD7" w:rsidRPr="00BA4E97" w:rsidRDefault="00D33CD7" w:rsidP="00D33CD7">
            <w:pPr>
              <w:spacing w:after="0" w:line="240" w:lineRule="auto"/>
              <w:jc w:val="both"/>
              <w:rPr>
                <w:sz w:val="18"/>
                <w:szCs w:val="18"/>
              </w:rPr>
            </w:pPr>
            <w:r w:rsidRPr="00BA4E97">
              <w:rPr>
                <w:sz w:val="18"/>
                <w:szCs w:val="18"/>
              </w:rPr>
              <w:t>33</w:t>
            </w:r>
          </w:p>
        </w:tc>
        <w:tc>
          <w:tcPr>
            <w:tcW w:w="0" w:type="auto"/>
            <w:noWrap/>
          </w:tcPr>
          <w:p w14:paraId="1637B3DC" w14:textId="1CB950CB" w:rsidR="00D33CD7" w:rsidRPr="00BA4E97" w:rsidRDefault="00D33CD7" w:rsidP="00D33CD7">
            <w:pPr>
              <w:spacing w:before="0"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BA4E97">
              <w:rPr>
                <w:sz w:val="18"/>
                <w:szCs w:val="18"/>
              </w:rPr>
              <w:t>Benjamin Ezra</w:t>
            </w:r>
          </w:p>
        </w:tc>
        <w:tc>
          <w:tcPr>
            <w:tcW w:w="0" w:type="auto"/>
            <w:noWrap/>
          </w:tcPr>
          <w:p w14:paraId="71FBAF8C" w14:textId="286BAE21" w:rsidR="00D33CD7" w:rsidRPr="00BA4E97" w:rsidRDefault="00D33CD7" w:rsidP="00D33CD7">
            <w:pPr>
              <w:spacing w:before="0"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BA4E97">
              <w:rPr>
                <w:sz w:val="18"/>
                <w:szCs w:val="18"/>
              </w:rPr>
              <w:t xml:space="preserve">ARFH-LOPIN1 </w:t>
            </w:r>
            <w:r w:rsidR="008C6906" w:rsidRPr="00BA4E97">
              <w:rPr>
                <w:sz w:val="18"/>
                <w:szCs w:val="18"/>
              </w:rPr>
              <w:t>Akwa Ibom</w:t>
            </w:r>
          </w:p>
        </w:tc>
        <w:tc>
          <w:tcPr>
            <w:tcW w:w="2033" w:type="dxa"/>
            <w:noWrap/>
          </w:tcPr>
          <w:p w14:paraId="5F8A89A4" w14:textId="705EF30E" w:rsidR="00D33CD7" w:rsidRPr="00BA4E97" w:rsidRDefault="00D33CD7" w:rsidP="00D33CD7">
            <w:pPr>
              <w:spacing w:before="0"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BA4E97">
              <w:rPr>
                <w:sz w:val="18"/>
                <w:szCs w:val="18"/>
              </w:rPr>
              <w:t>Program Assistant</w:t>
            </w:r>
          </w:p>
        </w:tc>
        <w:tc>
          <w:tcPr>
            <w:tcW w:w="1286" w:type="dxa"/>
          </w:tcPr>
          <w:p w14:paraId="60CF351D" w14:textId="7A832094" w:rsidR="00D33CD7" w:rsidRPr="00BA4E97" w:rsidRDefault="00D33CD7" w:rsidP="00D33CD7">
            <w:pPr>
              <w:spacing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BA4E97">
              <w:rPr>
                <w:sz w:val="18"/>
                <w:szCs w:val="18"/>
              </w:rPr>
              <w:t>Akwa Ibom</w:t>
            </w:r>
          </w:p>
        </w:tc>
        <w:tc>
          <w:tcPr>
            <w:tcW w:w="0" w:type="auto"/>
          </w:tcPr>
          <w:p w14:paraId="08357FE4" w14:textId="1385D850" w:rsidR="00D33CD7" w:rsidRPr="00BA4E97" w:rsidRDefault="00D33CD7" w:rsidP="00D33CD7">
            <w:pPr>
              <w:spacing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BA4E97">
              <w:rPr>
                <w:sz w:val="18"/>
                <w:szCs w:val="18"/>
              </w:rPr>
              <w:t>State</w:t>
            </w:r>
          </w:p>
        </w:tc>
      </w:tr>
      <w:tr w:rsidR="00D33CD7" w:rsidRPr="00BA4E97" w14:paraId="06CAA70C" w14:textId="77777777" w:rsidTr="00BA4E97">
        <w:trPr>
          <w:trHeight w:val="315"/>
        </w:trPr>
        <w:tc>
          <w:tcPr>
            <w:cnfStyle w:val="001000000000" w:firstRow="0" w:lastRow="0" w:firstColumn="1" w:lastColumn="0" w:oddVBand="0" w:evenVBand="0" w:oddHBand="0" w:evenHBand="0" w:firstRowFirstColumn="0" w:firstRowLastColumn="0" w:lastRowFirstColumn="0" w:lastRowLastColumn="0"/>
            <w:tcW w:w="0" w:type="auto"/>
          </w:tcPr>
          <w:p w14:paraId="228916FE" w14:textId="194EF40B" w:rsidR="00D33CD7" w:rsidRPr="00BA4E97" w:rsidRDefault="00D33CD7" w:rsidP="00D33CD7">
            <w:pPr>
              <w:spacing w:after="0" w:line="240" w:lineRule="auto"/>
              <w:jc w:val="both"/>
              <w:rPr>
                <w:sz w:val="18"/>
                <w:szCs w:val="18"/>
              </w:rPr>
            </w:pPr>
            <w:r w:rsidRPr="00BA4E97">
              <w:rPr>
                <w:sz w:val="18"/>
                <w:szCs w:val="18"/>
              </w:rPr>
              <w:t>34</w:t>
            </w:r>
          </w:p>
        </w:tc>
        <w:tc>
          <w:tcPr>
            <w:tcW w:w="0" w:type="auto"/>
            <w:noWrap/>
          </w:tcPr>
          <w:p w14:paraId="0043CE57" w14:textId="059F4BB0" w:rsidR="00D33CD7" w:rsidRPr="00BA4E97" w:rsidRDefault="00D33CD7" w:rsidP="00D33CD7">
            <w:pPr>
              <w:spacing w:before="0"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BA4E97">
              <w:rPr>
                <w:sz w:val="18"/>
                <w:szCs w:val="18"/>
              </w:rPr>
              <w:t>Ezeoba Augusta</w:t>
            </w:r>
          </w:p>
        </w:tc>
        <w:tc>
          <w:tcPr>
            <w:tcW w:w="0" w:type="auto"/>
            <w:noWrap/>
          </w:tcPr>
          <w:p w14:paraId="444F9EB2" w14:textId="7F057543" w:rsidR="00D33CD7" w:rsidRPr="00BA4E97" w:rsidRDefault="008C6906" w:rsidP="00D33CD7">
            <w:pPr>
              <w:spacing w:before="0"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BA4E97">
              <w:rPr>
                <w:sz w:val="18"/>
                <w:szCs w:val="18"/>
              </w:rPr>
              <w:t>ARFH-LOPIN1 Akwa Ibom</w:t>
            </w:r>
          </w:p>
        </w:tc>
        <w:tc>
          <w:tcPr>
            <w:tcW w:w="2033" w:type="dxa"/>
            <w:noWrap/>
          </w:tcPr>
          <w:p w14:paraId="3D87EA42" w14:textId="3DA0090B" w:rsidR="00D33CD7" w:rsidRPr="00BA4E97" w:rsidRDefault="00D33CD7" w:rsidP="00D33CD7">
            <w:pPr>
              <w:spacing w:before="0"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BA4E97">
              <w:rPr>
                <w:sz w:val="18"/>
                <w:szCs w:val="18"/>
              </w:rPr>
              <w:t>FDO</w:t>
            </w:r>
          </w:p>
        </w:tc>
        <w:tc>
          <w:tcPr>
            <w:tcW w:w="1286" w:type="dxa"/>
          </w:tcPr>
          <w:p w14:paraId="2232B4CE" w14:textId="10C822FF" w:rsidR="00D33CD7" w:rsidRPr="00BA4E97" w:rsidRDefault="00D33CD7" w:rsidP="00D33CD7">
            <w:pPr>
              <w:spacing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BA4E97">
              <w:rPr>
                <w:sz w:val="18"/>
                <w:szCs w:val="18"/>
              </w:rPr>
              <w:t>Akwa Ibom</w:t>
            </w:r>
          </w:p>
        </w:tc>
        <w:tc>
          <w:tcPr>
            <w:tcW w:w="0" w:type="auto"/>
          </w:tcPr>
          <w:p w14:paraId="0E4EF99D" w14:textId="68F3515F" w:rsidR="00D33CD7" w:rsidRPr="00BA4E97" w:rsidRDefault="00D33CD7" w:rsidP="00D33CD7">
            <w:pPr>
              <w:spacing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BA4E97">
              <w:rPr>
                <w:sz w:val="18"/>
                <w:szCs w:val="18"/>
              </w:rPr>
              <w:t>State</w:t>
            </w:r>
          </w:p>
        </w:tc>
      </w:tr>
      <w:tr w:rsidR="00D33CD7" w:rsidRPr="00BA4E97" w14:paraId="0F4EABD8" w14:textId="77777777" w:rsidTr="00BA4E97">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tcPr>
          <w:p w14:paraId="277734E1" w14:textId="48FFB659" w:rsidR="00D33CD7" w:rsidRPr="00BA4E97" w:rsidRDefault="00D33CD7" w:rsidP="00D33CD7">
            <w:pPr>
              <w:spacing w:after="0" w:line="240" w:lineRule="auto"/>
              <w:jc w:val="both"/>
              <w:rPr>
                <w:sz w:val="18"/>
                <w:szCs w:val="18"/>
              </w:rPr>
            </w:pPr>
            <w:r w:rsidRPr="00BA4E97">
              <w:rPr>
                <w:sz w:val="18"/>
                <w:szCs w:val="18"/>
              </w:rPr>
              <w:t>35</w:t>
            </w:r>
          </w:p>
        </w:tc>
        <w:tc>
          <w:tcPr>
            <w:tcW w:w="0" w:type="auto"/>
            <w:noWrap/>
          </w:tcPr>
          <w:p w14:paraId="23345416" w14:textId="3F87C549" w:rsidR="00D33CD7" w:rsidRPr="00BA4E97" w:rsidRDefault="00D33CD7" w:rsidP="00D33CD7">
            <w:pPr>
              <w:spacing w:before="0"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BA4E97">
              <w:rPr>
                <w:sz w:val="18"/>
                <w:szCs w:val="18"/>
              </w:rPr>
              <w:t>Tony Nwaehiri</w:t>
            </w:r>
          </w:p>
        </w:tc>
        <w:tc>
          <w:tcPr>
            <w:tcW w:w="0" w:type="auto"/>
            <w:noWrap/>
          </w:tcPr>
          <w:p w14:paraId="298A9A3F" w14:textId="695D00AC" w:rsidR="00D33CD7" w:rsidRPr="00BA4E97" w:rsidRDefault="008C6906" w:rsidP="00D33CD7">
            <w:pPr>
              <w:spacing w:before="0"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BA4E97">
              <w:rPr>
                <w:sz w:val="18"/>
                <w:szCs w:val="18"/>
              </w:rPr>
              <w:t>ARFH-LOPIN1 Akwa Ibom</w:t>
            </w:r>
          </w:p>
        </w:tc>
        <w:tc>
          <w:tcPr>
            <w:tcW w:w="2033" w:type="dxa"/>
            <w:noWrap/>
          </w:tcPr>
          <w:p w14:paraId="454C3CF3" w14:textId="1310923F" w:rsidR="00D33CD7" w:rsidRPr="00BA4E97" w:rsidRDefault="00D33CD7" w:rsidP="00D33CD7">
            <w:pPr>
              <w:spacing w:before="0"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BA4E97">
              <w:rPr>
                <w:sz w:val="18"/>
                <w:szCs w:val="18"/>
              </w:rPr>
              <w:t>Finance Officer</w:t>
            </w:r>
          </w:p>
        </w:tc>
        <w:tc>
          <w:tcPr>
            <w:tcW w:w="1286" w:type="dxa"/>
          </w:tcPr>
          <w:p w14:paraId="18CB1CDB" w14:textId="5985A751" w:rsidR="00D33CD7" w:rsidRPr="00BA4E97" w:rsidRDefault="00D33CD7" w:rsidP="00D33CD7">
            <w:pPr>
              <w:spacing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BA4E97">
              <w:rPr>
                <w:sz w:val="18"/>
                <w:szCs w:val="18"/>
              </w:rPr>
              <w:t>Akwa Ibom</w:t>
            </w:r>
          </w:p>
        </w:tc>
        <w:tc>
          <w:tcPr>
            <w:tcW w:w="0" w:type="auto"/>
          </w:tcPr>
          <w:p w14:paraId="431ECA96" w14:textId="7770A74A" w:rsidR="00D33CD7" w:rsidRPr="00BA4E97" w:rsidRDefault="00D33CD7" w:rsidP="00D33CD7">
            <w:pPr>
              <w:spacing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BA4E97">
              <w:rPr>
                <w:sz w:val="18"/>
                <w:szCs w:val="18"/>
              </w:rPr>
              <w:t>State</w:t>
            </w:r>
          </w:p>
        </w:tc>
      </w:tr>
      <w:tr w:rsidR="00D33CD7" w:rsidRPr="00BA4E97" w14:paraId="2096CC25" w14:textId="77777777" w:rsidTr="00BA4E97">
        <w:trPr>
          <w:trHeight w:val="315"/>
        </w:trPr>
        <w:tc>
          <w:tcPr>
            <w:cnfStyle w:val="001000000000" w:firstRow="0" w:lastRow="0" w:firstColumn="1" w:lastColumn="0" w:oddVBand="0" w:evenVBand="0" w:oddHBand="0" w:evenHBand="0" w:firstRowFirstColumn="0" w:firstRowLastColumn="0" w:lastRowFirstColumn="0" w:lastRowLastColumn="0"/>
            <w:tcW w:w="0" w:type="auto"/>
          </w:tcPr>
          <w:p w14:paraId="58233EA8" w14:textId="3BF472FC" w:rsidR="00D33CD7" w:rsidRPr="00BA4E97" w:rsidRDefault="00D33CD7" w:rsidP="00D33CD7">
            <w:pPr>
              <w:spacing w:after="0" w:line="240" w:lineRule="auto"/>
              <w:jc w:val="both"/>
              <w:rPr>
                <w:sz w:val="18"/>
                <w:szCs w:val="18"/>
              </w:rPr>
            </w:pPr>
            <w:r w:rsidRPr="00BA4E97">
              <w:rPr>
                <w:sz w:val="18"/>
                <w:szCs w:val="18"/>
              </w:rPr>
              <w:t>36</w:t>
            </w:r>
          </w:p>
        </w:tc>
        <w:tc>
          <w:tcPr>
            <w:tcW w:w="0" w:type="auto"/>
            <w:noWrap/>
          </w:tcPr>
          <w:p w14:paraId="5B278DEB" w14:textId="2BF253DB" w:rsidR="00D33CD7" w:rsidRPr="00BA4E97" w:rsidRDefault="00D33CD7" w:rsidP="00D33CD7">
            <w:pPr>
              <w:spacing w:before="0"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BA4E97">
              <w:rPr>
                <w:sz w:val="18"/>
                <w:szCs w:val="18"/>
              </w:rPr>
              <w:t>Idowu Olawale</w:t>
            </w:r>
          </w:p>
        </w:tc>
        <w:tc>
          <w:tcPr>
            <w:tcW w:w="0" w:type="auto"/>
            <w:noWrap/>
          </w:tcPr>
          <w:p w14:paraId="177C56E0" w14:textId="1B3B9E8D" w:rsidR="00D33CD7" w:rsidRPr="00BA4E97" w:rsidRDefault="008C6906" w:rsidP="00D33CD7">
            <w:pPr>
              <w:spacing w:before="0"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BA4E97">
              <w:rPr>
                <w:sz w:val="18"/>
                <w:szCs w:val="18"/>
              </w:rPr>
              <w:t>ARFH-LOPIN1 Akwa Ibom</w:t>
            </w:r>
          </w:p>
        </w:tc>
        <w:tc>
          <w:tcPr>
            <w:tcW w:w="2033" w:type="dxa"/>
            <w:noWrap/>
          </w:tcPr>
          <w:p w14:paraId="181D9570" w14:textId="12BCFCFD" w:rsidR="00D33CD7" w:rsidRPr="00BA4E97" w:rsidRDefault="00D33CD7" w:rsidP="00D33CD7">
            <w:pPr>
              <w:spacing w:before="0"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BA4E97">
              <w:rPr>
                <w:sz w:val="18"/>
                <w:szCs w:val="18"/>
              </w:rPr>
              <w:t>Corp Member</w:t>
            </w:r>
          </w:p>
        </w:tc>
        <w:tc>
          <w:tcPr>
            <w:tcW w:w="1286" w:type="dxa"/>
          </w:tcPr>
          <w:p w14:paraId="41FA96CB" w14:textId="37CEAC0F" w:rsidR="00D33CD7" w:rsidRPr="00BA4E97" w:rsidRDefault="00D33CD7" w:rsidP="00D33CD7">
            <w:pPr>
              <w:spacing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BA4E97">
              <w:rPr>
                <w:sz w:val="18"/>
                <w:szCs w:val="18"/>
              </w:rPr>
              <w:t>Akwa Ibom</w:t>
            </w:r>
          </w:p>
        </w:tc>
        <w:tc>
          <w:tcPr>
            <w:tcW w:w="0" w:type="auto"/>
          </w:tcPr>
          <w:p w14:paraId="4577D0EC" w14:textId="0EAB7DC4" w:rsidR="00D33CD7" w:rsidRPr="00BA4E97" w:rsidRDefault="00D33CD7" w:rsidP="00D33CD7">
            <w:pPr>
              <w:spacing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BA4E97">
              <w:rPr>
                <w:sz w:val="18"/>
                <w:szCs w:val="18"/>
              </w:rPr>
              <w:t>State</w:t>
            </w:r>
          </w:p>
        </w:tc>
      </w:tr>
      <w:tr w:rsidR="00D33CD7" w:rsidRPr="00BA4E97" w14:paraId="4523FDB8" w14:textId="77777777" w:rsidTr="00BA4E97">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tcPr>
          <w:p w14:paraId="54227C2F" w14:textId="15CAD655" w:rsidR="00D33CD7" w:rsidRPr="00BA4E97" w:rsidRDefault="00D33CD7" w:rsidP="00D33CD7">
            <w:pPr>
              <w:spacing w:after="0" w:line="240" w:lineRule="auto"/>
              <w:jc w:val="both"/>
              <w:rPr>
                <w:sz w:val="18"/>
                <w:szCs w:val="18"/>
              </w:rPr>
            </w:pPr>
            <w:r w:rsidRPr="00BA4E97">
              <w:rPr>
                <w:sz w:val="18"/>
                <w:szCs w:val="18"/>
              </w:rPr>
              <w:t>37</w:t>
            </w:r>
          </w:p>
        </w:tc>
        <w:tc>
          <w:tcPr>
            <w:tcW w:w="0" w:type="auto"/>
            <w:noWrap/>
          </w:tcPr>
          <w:p w14:paraId="4A03019F" w14:textId="77421E85" w:rsidR="00D33CD7" w:rsidRPr="00BA4E97" w:rsidRDefault="00D33CD7" w:rsidP="00D33CD7">
            <w:pPr>
              <w:spacing w:before="0"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BA4E97">
              <w:rPr>
                <w:sz w:val="18"/>
                <w:szCs w:val="18"/>
              </w:rPr>
              <w:t>Uduak Jackson</w:t>
            </w:r>
          </w:p>
        </w:tc>
        <w:tc>
          <w:tcPr>
            <w:tcW w:w="0" w:type="auto"/>
            <w:noWrap/>
          </w:tcPr>
          <w:p w14:paraId="706215D6" w14:textId="7C6D28E2" w:rsidR="00D33CD7" w:rsidRPr="00BA4E97" w:rsidRDefault="008C6906" w:rsidP="00D33CD7">
            <w:pPr>
              <w:spacing w:before="0"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BA4E97">
              <w:rPr>
                <w:sz w:val="18"/>
                <w:szCs w:val="18"/>
              </w:rPr>
              <w:t>ARFH-LOPIN1 Akwa Ibom</w:t>
            </w:r>
          </w:p>
        </w:tc>
        <w:tc>
          <w:tcPr>
            <w:tcW w:w="2033" w:type="dxa"/>
            <w:noWrap/>
          </w:tcPr>
          <w:p w14:paraId="7DECB437" w14:textId="2B502889" w:rsidR="00D33CD7" w:rsidRPr="00BA4E97" w:rsidRDefault="00D33CD7" w:rsidP="00D33CD7">
            <w:pPr>
              <w:spacing w:before="0"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BA4E97">
              <w:rPr>
                <w:sz w:val="18"/>
                <w:szCs w:val="18"/>
              </w:rPr>
              <w:t>Assistant Technical Officer</w:t>
            </w:r>
          </w:p>
        </w:tc>
        <w:tc>
          <w:tcPr>
            <w:tcW w:w="1286" w:type="dxa"/>
          </w:tcPr>
          <w:p w14:paraId="7CCA9D62" w14:textId="64047229" w:rsidR="00D33CD7" w:rsidRPr="00BA4E97" w:rsidRDefault="00D33CD7" w:rsidP="00D33CD7">
            <w:pPr>
              <w:spacing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BA4E97">
              <w:rPr>
                <w:sz w:val="18"/>
                <w:szCs w:val="18"/>
              </w:rPr>
              <w:t>Akwa Ibom</w:t>
            </w:r>
          </w:p>
        </w:tc>
        <w:tc>
          <w:tcPr>
            <w:tcW w:w="0" w:type="auto"/>
          </w:tcPr>
          <w:p w14:paraId="0404BF1A" w14:textId="199C844F" w:rsidR="00D33CD7" w:rsidRPr="00BA4E97" w:rsidRDefault="00D33CD7" w:rsidP="00D33CD7">
            <w:pPr>
              <w:spacing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BA4E97">
              <w:rPr>
                <w:sz w:val="18"/>
                <w:szCs w:val="18"/>
              </w:rPr>
              <w:t>State</w:t>
            </w:r>
          </w:p>
        </w:tc>
      </w:tr>
      <w:tr w:rsidR="00D33CD7" w:rsidRPr="00BA4E97" w14:paraId="6EE5CAED" w14:textId="77777777" w:rsidTr="00BA4E97">
        <w:trPr>
          <w:trHeight w:val="315"/>
        </w:trPr>
        <w:tc>
          <w:tcPr>
            <w:cnfStyle w:val="001000000000" w:firstRow="0" w:lastRow="0" w:firstColumn="1" w:lastColumn="0" w:oddVBand="0" w:evenVBand="0" w:oddHBand="0" w:evenHBand="0" w:firstRowFirstColumn="0" w:firstRowLastColumn="0" w:lastRowFirstColumn="0" w:lastRowLastColumn="0"/>
            <w:tcW w:w="0" w:type="auto"/>
          </w:tcPr>
          <w:p w14:paraId="171A9F93" w14:textId="43E14092" w:rsidR="00D33CD7" w:rsidRPr="00BA4E97" w:rsidRDefault="00D33CD7" w:rsidP="00D33CD7">
            <w:pPr>
              <w:spacing w:after="0" w:line="240" w:lineRule="auto"/>
              <w:jc w:val="both"/>
              <w:rPr>
                <w:sz w:val="18"/>
                <w:szCs w:val="18"/>
              </w:rPr>
            </w:pPr>
            <w:r w:rsidRPr="00BA4E97">
              <w:rPr>
                <w:sz w:val="18"/>
                <w:szCs w:val="18"/>
              </w:rPr>
              <w:t>38</w:t>
            </w:r>
          </w:p>
        </w:tc>
        <w:tc>
          <w:tcPr>
            <w:tcW w:w="0" w:type="auto"/>
            <w:noWrap/>
          </w:tcPr>
          <w:p w14:paraId="73689567" w14:textId="6D484312" w:rsidR="00D33CD7" w:rsidRPr="00BA4E97" w:rsidRDefault="00D33CD7" w:rsidP="00D33CD7">
            <w:pPr>
              <w:spacing w:before="0"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BA4E97">
              <w:rPr>
                <w:sz w:val="18"/>
                <w:szCs w:val="18"/>
              </w:rPr>
              <w:t>Kehinde Opeka</w:t>
            </w:r>
          </w:p>
        </w:tc>
        <w:tc>
          <w:tcPr>
            <w:tcW w:w="0" w:type="auto"/>
            <w:noWrap/>
          </w:tcPr>
          <w:p w14:paraId="0E3889CE" w14:textId="4230BC2A" w:rsidR="00D33CD7" w:rsidRPr="00BA4E97" w:rsidRDefault="008C6906" w:rsidP="00D33CD7">
            <w:pPr>
              <w:spacing w:before="0"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BA4E97">
              <w:rPr>
                <w:sz w:val="18"/>
                <w:szCs w:val="18"/>
              </w:rPr>
              <w:t>ARFH-LOPIN1 Akwa Ibom</w:t>
            </w:r>
          </w:p>
        </w:tc>
        <w:tc>
          <w:tcPr>
            <w:tcW w:w="2033" w:type="dxa"/>
            <w:noWrap/>
          </w:tcPr>
          <w:p w14:paraId="2A0B6134" w14:textId="68F54A56" w:rsidR="00D33CD7" w:rsidRPr="00BA4E97" w:rsidRDefault="00D33CD7" w:rsidP="00D33CD7">
            <w:pPr>
              <w:spacing w:before="0"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BA4E97">
              <w:rPr>
                <w:sz w:val="18"/>
                <w:szCs w:val="18"/>
              </w:rPr>
              <w:t>Program Manager (PM)</w:t>
            </w:r>
          </w:p>
        </w:tc>
        <w:tc>
          <w:tcPr>
            <w:tcW w:w="1286" w:type="dxa"/>
          </w:tcPr>
          <w:p w14:paraId="119CD8AB" w14:textId="248C9661" w:rsidR="00D33CD7" w:rsidRPr="00BA4E97" w:rsidRDefault="00D33CD7" w:rsidP="00D33CD7">
            <w:pPr>
              <w:spacing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BA4E97">
              <w:rPr>
                <w:sz w:val="18"/>
                <w:szCs w:val="18"/>
              </w:rPr>
              <w:t>Akwa Ibom</w:t>
            </w:r>
          </w:p>
        </w:tc>
        <w:tc>
          <w:tcPr>
            <w:tcW w:w="0" w:type="auto"/>
          </w:tcPr>
          <w:p w14:paraId="4930C441" w14:textId="4071CC3F" w:rsidR="00D33CD7" w:rsidRPr="00BA4E97" w:rsidRDefault="00D33CD7" w:rsidP="00D33CD7">
            <w:pPr>
              <w:spacing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BA4E97">
              <w:rPr>
                <w:sz w:val="18"/>
                <w:szCs w:val="18"/>
              </w:rPr>
              <w:t>State</w:t>
            </w:r>
          </w:p>
        </w:tc>
      </w:tr>
      <w:tr w:rsidR="00D33CD7" w:rsidRPr="00BA4E97" w14:paraId="57ED358B" w14:textId="77777777" w:rsidTr="00BA4E97">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tcPr>
          <w:p w14:paraId="3C0E291B" w14:textId="76555D7A" w:rsidR="00D33CD7" w:rsidRPr="00BA4E97" w:rsidRDefault="00D33CD7" w:rsidP="00D33CD7">
            <w:pPr>
              <w:spacing w:after="0" w:line="240" w:lineRule="auto"/>
              <w:jc w:val="both"/>
              <w:rPr>
                <w:sz w:val="18"/>
                <w:szCs w:val="18"/>
              </w:rPr>
            </w:pPr>
            <w:r w:rsidRPr="00BA4E97">
              <w:rPr>
                <w:sz w:val="18"/>
                <w:szCs w:val="18"/>
              </w:rPr>
              <w:t>39</w:t>
            </w:r>
          </w:p>
        </w:tc>
        <w:tc>
          <w:tcPr>
            <w:tcW w:w="0" w:type="auto"/>
            <w:noWrap/>
          </w:tcPr>
          <w:p w14:paraId="064BD12C" w14:textId="77A1A69A" w:rsidR="00D33CD7" w:rsidRPr="00BA4E97" w:rsidRDefault="00D33CD7" w:rsidP="00D33CD7">
            <w:pPr>
              <w:spacing w:before="0"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BA4E97">
              <w:rPr>
                <w:sz w:val="18"/>
                <w:szCs w:val="18"/>
              </w:rPr>
              <w:t>Ibok Ekemini Sunday</w:t>
            </w:r>
          </w:p>
        </w:tc>
        <w:tc>
          <w:tcPr>
            <w:tcW w:w="0" w:type="auto"/>
            <w:noWrap/>
          </w:tcPr>
          <w:p w14:paraId="25A428BA" w14:textId="7FFA1918" w:rsidR="00D33CD7" w:rsidRPr="00BA4E97" w:rsidRDefault="008C6906" w:rsidP="00D33CD7">
            <w:pPr>
              <w:spacing w:before="0"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BA4E97">
              <w:rPr>
                <w:sz w:val="18"/>
                <w:szCs w:val="18"/>
              </w:rPr>
              <w:t>ARFH-LOPIN1 Akwa Ibom</w:t>
            </w:r>
          </w:p>
        </w:tc>
        <w:tc>
          <w:tcPr>
            <w:tcW w:w="2033" w:type="dxa"/>
            <w:noWrap/>
          </w:tcPr>
          <w:p w14:paraId="25BB33B3" w14:textId="7001302C" w:rsidR="00D33CD7" w:rsidRPr="00BA4E97" w:rsidRDefault="00D33CD7" w:rsidP="00D33CD7">
            <w:pPr>
              <w:spacing w:before="0"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BA4E97">
              <w:rPr>
                <w:sz w:val="18"/>
                <w:szCs w:val="18"/>
              </w:rPr>
              <w:t>Program monitor</w:t>
            </w:r>
          </w:p>
        </w:tc>
        <w:tc>
          <w:tcPr>
            <w:tcW w:w="1286" w:type="dxa"/>
          </w:tcPr>
          <w:p w14:paraId="19BB227C" w14:textId="68B571E3" w:rsidR="00D33CD7" w:rsidRPr="00BA4E97" w:rsidRDefault="00D33CD7" w:rsidP="00D33CD7">
            <w:pPr>
              <w:spacing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BA4E97">
              <w:rPr>
                <w:sz w:val="18"/>
                <w:szCs w:val="18"/>
              </w:rPr>
              <w:t>Akwa Ibom</w:t>
            </w:r>
          </w:p>
        </w:tc>
        <w:tc>
          <w:tcPr>
            <w:tcW w:w="0" w:type="auto"/>
          </w:tcPr>
          <w:p w14:paraId="3B26BB53" w14:textId="13DF0BFA" w:rsidR="00D33CD7" w:rsidRPr="00BA4E97" w:rsidRDefault="00D33CD7" w:rsidP="00D33CD7">
            <w:pPr>
              <w:spacing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BA4E97">
              <w:rPr>
                <w:sz w:val="18"/>
                <w:szCs w:val="18"/>
              </w:rPr>
              <w:t>State</w:t>
            </w:r>
          </w:p>
        </w:tc>
      </w:tr>
      <w:tr w:rsidR="00D33CD7" w:rsidRPr="00BA4E97" w14:paraId="07A4CAE6" w14:textId="77777777" w:rsidTr="00BA4E97">
        <w:trPr>
          <w:trHeight w:val="315"/>
        </w:trPr>
        <w:tc>
          <w:tcPr>
            <w:cnfStyle w:val="001000000000" w:firstRow="0" w:lastRow="0" w:firstColumn="1" w:lastColumn="0" w:oddVBand="0" w:evenVBand="0" w:oddHBand="0" w:evenHBand="0" w:firstRowFirstColumn="0" w:firstRowLastColumn="0" w:lastRowFirstColumn="0" w:lastRowLastColumn="0"/>
            <w:tcW w:w="0" w:type="auto"/>
          </w:tcPr>
          <w:p w14:paraId="7C059FA4" w14:textId="708FAEB1" w:rsidR="00D33CD7" w:rsidRPr="00BA4E97" w:rsidRDefault="00D33CD7" w:rsidP="00D33CD7">
            <w:pPr>
              <w:spacing w:after="0" w:line="240" w:lineRule="auto"/>
              <w:jc w:val="both"/>
              <w:rPr>
                <w:sz w:val="18"/>
                <w:szCs w:val="18"/>
              </w:rPr>
            </w:pPr>
            <w:r w:rsidRPr="00BA4E97">
              <w:rPr>
                <w:sz w:val="18"/>
                <w:szCs w:val="18"/>
              </w:rPr>
              <w:t>40</w:t>
            </w:r>
          </w:p>
        </w:tc>
        <w:tc>
          <w:tcPr>
            <w:tcW w:w="0" w:type="auto"/>
            <w:noWrap/>
          </w:tcPr>
          <w:p w14:paraId="7ECA5727" w14:textId="65125A1E" w:rsidR="00D33CD7" w:rsidRPr="00BA4E97" w:rsidRDefault="00D33CD7" w:rsidP="00D33CD7">
            <w:pPr>
              <w:spacing w:before="0"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BA4E97">
              <w:rPr>
                <w:sz w:val="18"/>
                <w:szCs w:val="18"/>
              </w:rPr>
              <w:t>Idowu Olawale J.</w:t>
            </w:r>
          </w:p>
        </w:tc>
        <w:tc>
          <w:tcPr>
            <w:tcW w:w="0" w:type="auto"/>
            <w:noWrap/>
          </w:tcPr>
          <w:p w14:paraId="337E67AF" w14:textId="2E4C4077" w:rsidR="00D33CD7" w:rsidRPr="00BA4E97" w:rsidRDefault="008C6906" w:rsidP="00D33CD7">
            <w:pPr>
              <w:spacing w:before="0"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BA4E97">
              <w:rPr>
                <w:sz w:val="18"/>
                <w:szCs w:val="18"/>
              </w:rPr>
              <w:t>ARFH-LOPIN1 Akwa Ibom</w:t>
            </w:r>
          </w:p>
        </w:tc>
        <w:tc>
          <w:tcPr>
            <w:tcW w:w="2033" w:type="dxa"/>
            <w:noWrap/>
          </w:tcPr>
          <w:p w14:paraId="135C6970" w14:textId="11FEDF39" w:rsidR="00D33CD7" w:rsidRPr="00BA4E97" w:rsidRDefault="00D33CD7" w:rsidP="00D33CD7">
            <w:pPr>
              <w:spacing w:before="0"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BA4E97">
              <w:rPr>
                <w:sz w:val="18"/>
                <w:szCs w:val="18"/>
              </w:rPr>
              <w:t>Corp member</w:t>
            </w:r>
          </w:p>
        </w:tc>
        <w:tc>
          <w:tcPr>
            <w:tcW w:w="1286" w:type="dxa"/>
          </w:tcPr>
          <w:p w14:paraId="5B459E64" w14:textId="6EDB289F" w:rsidR="00D33CD7" w:rsidRPr="00BA4E97" w:rsidRDefault="00D33CD7" w:rsidP="00D33CD7">
            <w:pPr>
              <w:spacing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BA4E97">
              <w:rPr>
                <w:sz w:val="18"/>
                <w:szCs w:val="18"/>
              </w:rPr>
              <w:t>Akwa Ibom</w:t>
            </w:r>
          </w:p>
        </w:tc>
        <w:tc>
          <w:tcPr>
            <w:tcW w:w="0" w:type="auto"/>
          </w:tcPr>
          <w:p w14:paraId="18DA3EB8" w14:textId="68B23B71" w:rsidR="00D33CD7" w:rsidRPr="00BA4E97" w:rsidRDefault="00D33CD7" w:rsidP="00D33CD7">
            <w:pPr>
              <w:spacing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BA4E97">
              <w:rPr>
                <w:sz w:val="18"/>
                <w:szCs w:val="18"/>
              </w:rPr>
              <w:t>State</w:t>
            </w:r>
          </w:p>
        </w:tc>
      </w:tr>
      <w:tr w:rsidR="00D33CD7" w:rsidRPr="00BA4E97" w14:paraId="6C19E1EB" w14:textId="77777777" w:rsidTr="00BA4E97">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tcPr>
          <w:p w14:paraId="10C95B4E" w14:textId="19471969" w:rsidR="00D33CD7" w:rsidRPr="00BA4E97" w:rsidRDefault="00D33CD7" w:rsidP="00D33CD7">
            <w:pPr>
              <w:spacing w:after="0" w:line="240" w:lineRule="auto"/>
              <w:jc w:val="both"/>
              <w:rPr>
                <w:sz w:val="18"/>
                <w:szCs w:val="18"/>
              </w:rPr>
            </w:pPr>
            <w:r w:rsidRPr="00BA4E97">
              <w:rPr>
                <w:sz w:val="18"/>
                <w:szCs w:val="18"/>
              </w:rPr>
              <w:t>41</w:t>
            </w:r>
          </w:p>
        </w:tc>
        <w:tc>
          <w:tcPr>
            <w:tcW w:w="0" w:type="auto"/>
            <w:noWrap/>
          </w:tcPr>
          <w:p w14:paraId="17C0828D" w14:textId="628A9B2B" w:rsidR="00D33CD7" w:rsidRPr="00BA4E97" w:rsidRDefault="00D33CD7" w:rsidP="00D33CD7">
            <w:pPr>
              <w:spacing w:before="0"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BA4E97">
              <w:rPr>
                <w:sz w:val="18"/>
                <w:szCs w:val="18"/>
              </w:rPr>
              <w:t>Mbuofidem Markson</w:t>
            </w:r>
          </w:p>
        </w:tc>
        <w:tc>
          <w:tcPr>
            <w:tcW w:w="0" w:type="auto"/>
            <w:noWrap/>
          </w:tcPr>
          <w:p w14:paraId="4F5D0C13" w14:textId="7A6FB522" w:rsidR="00D33CD7" w:rsidRPr="00BA4E97" w:rsidRDefault="00D33CD7" w:rsidP="00D33CD7">
            <w:pPr>
              <w:spacing w:before="0"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BA4E97">
              <w:rPr>
                <w:sz w:val="18"/>
                <w:szCs w:val="18"/>
              </w:rPr>
              <w:t>HELIN</w:t>
            </w:r>
          </w:p>
        </w:tc>
        <w:tc>
          <w:tcPr>
            <w:tcW w:w="2033" w:type="dxa"/>
            <w:noWrap/>
          </w:tcPr>
          <w:p w14:paraId="3FA51F3A" w14:textId="2A84CFF7" w:rsidR="00D33CD7" w:rsidRPr="00BA4E97" w:rsidRDefault="00D33CD7" w:rsidP="00D33CD7">
            <w:pPr>
              <w:spacing w:before="0"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BA4E97">
              <w:rPr>
                <w:sz w:val="18"/>
                <w:szCs w:val="18"/>
              </w:rPr>
              <w:t>Assistant Program Officer</w:t>
            </w:r>
          </w:p>
        </w:tc>
        <w:tc>
          <w:tcPr>
            <w:tcW w:w="1286" w:type="dxa"/>
          </w:tcPr>
          <w:p w14:paraId="3CABC43E" w14:textId="41D080D2" w:rsidR="00D33CD7" w:rsidRPr="00BA4E97" w:rsidRDefault="00D33CD7" w:rsidP="00D33CD7">
            <w:pPr>
              <w:spacing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BA4E97">
              <w:rPr>
                <w:sz w:val="18"/>
                <w:szCs w:val="18"/>
              </w:rPr>
              <w:t>Akwa Ibom</w:t>
            </w:r>
          </w:p>
        </w:tc>
        <w:tc>
          <w:tcPr>
            <w:tcW w:w="0" w:type="auto"/>
          </w:tcPr>
          <w:p w14:paraId="24946600" w14:textId="47C82388" w:rsidR="00D33CD7" w:rsidRPr="00BA4E97" w:rsidRDefault="00D33CD7" w:rsidP="00D33CD7">
            <w:pPr>
              <w:spacing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BA4E97">
              <w:rPr>
                <w:sz w:val="18"/>
                <w:szCs w:val="18"/>
              </w:rPr>
              <w:t>CBO</w:t>
            </w:r>
          </w:p>
        </w:tc>
      </w:tr>
      <w:tr w:rsidR="00D33CD7" w:rsidRPr="00BA4E97" w14:paraId="3644116E" w14:textId="77777777" w:rsidTr="00BA4E97">
        <w:trPr>
          <w:trHeight w:val="315"/>
        </w:trPr>
        <w:tc>
          <w:tcPr>
            <w:cnfStyle w:val="001000000000" w:firstRow="0" w:lastRow="0" w:firstColumn="1" w:lastColumn="0" w:oddVBand="0" w:evenVBand="0" w:oddHBand="0" w:evenHBand="0" w:firstRowFirstColumn="0" w:firstRowLastColumn="0" w:lastRowFirstColumn="0" w:lastRowLastColumn="0"/>
            <w:tcW w:w="0" w:type="auto"/>
          </w:tcPr>
          <w:p w14:paraId="37FCDEFF" w14:textId="2C821F2F" w:rsidR="00D33CD7" w:rsidRPr="00BA4E97" w:rsidRDefault="00D33CD7" w:rsidP="00D33CD7">
            <w:pPr>
              <w:spacing w:after="0" w:line="240" w:lineRule="auto"/>
              <w:jc w:val="both"/>
              <w:rPr>
                <w:sz w:val="18"/>
                <w:szCs w:val="18"/>
              </w:rPr>
            </w:pPr>
            <w:r w:rsidRPr="00BA4E97">
              <w:rPr>
                <w:sz w:val="18"/>
                <w:szCs w:val="18"/>
              </w:rPr>
              <w:t>42</w:t>
            </w:r>
          </w:p>
        </w:tc>
        <w:tc>
          <w:tcPr>
            <w:tcW w:w="0" w:type="auto"/>
            <w:noWrap/>
          </w:tcPr>
          <w:p w14:paraId="7B03A264" w14:textId="442AFEE3" w:rsidR="00D33CD7" w:rsidRPr="00BA4E97" w:rsidRDefault="00D33CD7" w:rsidP="00D33CD7">
            <w:pPr>
              <w:spacing w:before="0"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BA4E97">
              <w:rPr>
                <w:sz w:val="18"/>
                <w:szCs w:val="18"/>
              </w:rPr>
              <w:t>Jessica Charles</w:t>
            </w:r>
          </w:p>
        </w:tc>
        <w:tc>
          <w:tcPr>
            <w:tcW w:w="0" w:type="auto"/>
            <w:noWrap/>
          </w:tcPr>
          <w:p w14:paraId="5579DAA7" w14:textId="4081213B" w:rsidR="00D33CD7" w:rsidRPr="00BA4E97" w:rsidRDefault="00D33CD7" w:rsidP="00D33CD7">
            <w:pPr>
              <w:spacing w:before="0"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BA4E97">
              <w:rPr>
                <w:sz w:val="18"/>
                <w:szCs w:val="18"/>
              </w:rPr>
              <w:t>HELIN</w:t>
            </w:r>
          </w:p>
        </w:tc>
        <w:tc>
          <w:tcPr>
            <w:tcW w:w="2033" w:type="dxa"/>
            <w:noWrap/>
          </w:tcPr>
          <w:p w14:paraId="3EC60A1E" w14:textId="34E4BB50" w:rsidR="00D33CD7" w:rsidRPr="00BA4E97" w:rsidRDefault="00D33CD7" w:rsidP="00D33CD7">
            <w:pPr>
              <w:spacing w:before="0"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BA4E97">
              <w:rPr>
                <w:sz w:val="18"/>
                <w:szCs w:val="18"/>
              </w:rPr>
              <w:t>Program Officer</w:t>
            </w:r>
          </w:p>
        </w:tc>
        <w:tc>
          <w:tcPr>
            <w:tcW w:w="1286" w:type="dxa"/>
          </w:tcPr>
          <w:p w14:paraId="4E7EE562" w14:textId="06E61627" w:rsidR="00D33CD7" w:rsidRPr="00BA4E97" w:rsidRDefault="00D33CD7" w:rsidP="00D33CD7">
            <w:pPr>
              <w:spacing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BA4E97">
              <w:rPr>
                <w:sz w:val="18"/>
                <w:szCs w:val="18"/>
              </w:rPr>
              <w:t>Akwa Ibom</w:t>
            </w:r>
          </w:p>
        </w:tc>
        <w:tc>
          <w:tcPr>
            <w:tcW w:w="0" w:type="auto"/>
          </w:tcPr>
          <w:p w14:paraId="7532BB30" w14:textId="43EC8FCA" w:rsidR="00D33CD7" w:rsidRPr="00BA4E97" w:rsidRDefault="00D33CD7" w:rsidP="00D33CD7">
            <w:pPr>
              <w:spacing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BA4E97">
              <w:rPr>
                <w:sz w:val="18"/>
                <w:szCs w:val="18"/>
              </w:rPr>
              <w:t>CBO</w:t>
            </w:r>
          </w:p>
        </w:tc>
      </w:tr>
      <w:tr w:rsidR="00D33CD7" w:rsidRPr="00BA4E97" w14:paraId="72390435" w14:textId="77777777" w:rsidTr="00BA4E97">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tcPr>
          <w:p w14:paraId="7A5F0F24" w14:textId="049AA3DF" w:rsidR="00D33CD7" w:rsidRPr="00BA4E97" w:rsidRDefault="00D33CD7" w:rsidP="00D33CD7">
            <w:pPr>
              <w:spacing w:after="0" w:line="240" w:lineRule="auto"/>
              <w:jc w:val="both"/>
              <w:rPr>
                <w:sz w:val="18"/>
                <w:szCs w:val="18"/>
              </w:rPr>
            </w:pPr>
            <w:r w:rsidRPr="00BA4E97">
              <w:rPr>
                <w:sz w:val="18"/>
                <w:szCs w:val="18"/>
              </w:rPr>
              <w:t>43</w:t>
            </w:r>
          </w:p>
        </w:tc>
        <w:tc>
          <w:tcPr>
            <w:tcW w:w="0" w:type="auto"/>
            <w:noWrap/>
          </w:tcPr>
          <w:p w14:paraId="2BD4D5BC" w14:textId="4E37220D" w:rsidR="00D33CD7" w:rsidRPr="00BA4E97" w:rsidRDefault="00D33CD7" w:rsidP="00D33CD7">
            <w:pPr>
              <w:spacing w:before="0"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BA4E97">
              <w:rPr>
                <w:sz w:val="18"/>
                <w:szCs w:val="18"/>
              </w:rPr>
              <w:t>Akudo Nwgu</w:t>
            </w:r>
          </w:p>
        </w:tc>
        <w:tc>
          <w:tcPr>
            <w:tcW w:w="0" w:type="auto"/>
            <w:noWrap/>
          </w:tcPr>
          <w:p w14:paraId="1F18584D" w14:textId="34222D88" w:rsidR="00D33CD7" w:rsidRPr="00BA4E97" w:rsidRDefault="00D33CD7" w:rsidP="00D33CD7">
            <w:pPr>
              <w:spacing w:before="0"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BA4E97">
              <w:rPr>
                <w:sz w:val="18"/>
                <w:szCs w:val="18"/>
              </w:rPr>
              <w:t>HELIN</w:t>
            </w:r>
          </w:p>
        </w:tc>
        <w:tc>
          <w:tcPr>
            <w:tcW w:w="2033" w:type="dxa"/>
            <w:noWrap/>
          </w:tcPr>
          <w:p w14:paraId="040054FF" w14:textId="1E3987F6" w:rsidR="00D33CD7" w:rsidRPr="00BA4E97" w:rsidRDefault="00D33CD7" w:rsidP="00D33CD7">
            <w:pPr>
              <w:spacing w:before="0"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BA4E97">
              <w:rPr>
                <w:sz w:val="18"/>
                <w:szCs w:val="18"/>
              </w:rPr>
              <w:t xml:space="preserve">Executive Director </w:t>
            </w:r>
          </w:p>
        </w:tc>
        <w:tc>
          <w:tcPr>
            <w:tcW w:w="1286" w:type="dxa"/>
          </w:tcPr>
          <w:p w14:paraId="1BC97801" w14:textId="65550602" w:rsidR="00D33CD7" w:rsidRPr="00BA4E97" w:rsidRDefault="00D33CD7" w:rsidP="00D33CD7">
            <w:pPr>
              <w:spacing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BA4E97">
              <w:rPr>
                <w:sz w:val="18"/>
                <w:szCs w:val="18"/>
              </w:rPr>
              <w:t>Akwa Ibom</w:t>
            </w:r>
          </w:p>
        </w:tc>
        <w:tc>
          <w:tcPr>
            <w:tcW w:w="0" w:type="auto"/>
          </w:tcPr>
          <w:p w14:paraId="1B0D8F23" w14:textId="09D45B76" w:rsidR="00D33CD7" w:rsidRPr="00BA4E97" w:rsidRDefault="00D33CD7" w:rsidP="00D33CD7">
            <w:pPr>
              <w:spacing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BA4E97">
              <w:rPr>
                <w:sz w:val="18"/>
                <w:szCs w:val="18"/>
              </w:rPr>
              <w:t>CBO</w:t>
            </w:r>
          </w:p>
        </w:tc>
      </w:tr>
      <w:tr w:rsidR="00D33CD7" w:rsidRPr="00BA4E97" w14:paraId="4035A85B" w14:textId="77777777" w:rsidTr="00BA4E97">
        <w:trPr>
          <w:trHeight w:val="315"/>
        </w:trPr>
        <w:tc>
          <w:tcPr>
            <w:cnfStyle w:val="001000000000" w:firstRow="0" w:lastRow="0" w:firstColumn="1" w:lastColumn="0" w:oddVBand="0" w:evenVBand="0" w:oddHBand="0" w:evenHBand="0" w:firstRowFirstColumn="0" w:firstRowLastColumn="0" w:lastRowFirstColumn="0" w:lastRowLastColumn="0"/>
            <w:tcW w:w="0" w:type="auto"/>
          </w:tcPr>
          <w:p w14:paraId="6524D374" w14:textId="38128E36" w:rsidR="00D33CD7" w:rsidRPr="00BA4E97" w:rsidRDefault="00D33CD7" w:rsidP="00D33CD7">
            <w:pPr>
              <w:spacing w:after="0" w:line="240" w:lineRule="auto"/>
              <w:jc w:val="both"/>
              <w:rPr>
                <w:sz w:val="18"/>
                <w:szCs w:val="18"/>
              </w:rPr>
            </w:pPr>
            <w:r w:rsidRPr="00BA4E97">
              <w:rPr>
                <w:sz w:val="18"/>
                <w:szCs w:val="18"/>
              </w:rPr>
              <w:t>44</w:t>
            </w:r>
          </w:p>
        </w:tc>
        <w:tc>
          <w:tcPr>
            <w:tcW w:w="0" w:type="auto"/>
            <w:noWrap/>
          </w:tcPr>
          <w:p w14:paraId="50D0E633" w14:textId="20219BC5" w:rsidR="00D33CD7" w:rsidRPr="00BA4E97" w:rsidRDefault="00D33CD7" w:rsidP="00D33CD7">
            <w:pPr>
              <w:spacing w:before="0"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BA4E97">
              <w:rPr>
                <w:sz w:val="18"/>
                <w:szCs w:val="18"/>
              </w:rPr>
              <w:t>Mfon Umoren</w:t>
            </w:r>
          </w:p>
        </w:tc>
        <w:tc>
          <w:tcPr>
            <w:tcW w:w="0" w:type="auto"/>
            <w:noWrap/>
          </w:tcPr>
          <w:p w14:paraId="791C234B" w14:textId="44619F45" w:rsidR="00D33CD7" w:rsidRPr="00BA4E97" w:rsidRDefault="00D33CD7" w:rsidP="00D33CD7">
            <w:pPr>
              <w:spacing w:before="0"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BA4E97">
              <w:rPr>
                <w:sz w:val="18"/>
                <w:szCs w:val="18"/>
              </w:rPr>
              <w:t>HELIN</w:t>
            </w:r>
          </w:p>
        </w:tc>
        <w:tc>
          <w:tcPr>
            <w:tcW w:w="2033" w:type="dxa"/>
            <w:noWrap/>
          </w:tcPr>
          <w:p w14:paraId="4782DC3F" w14:textId="7027F793" w:rsidR="00D33CD7" w:rsidRPr="00BA4E97" w:rsidRDefault="00D33CD7" w:rsidP="00D33CD7">
            <w:pPr>
              <w:spacing w:before="0"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BA4E97">
              <w:rPr>
                <w:sz w:val="18"/>
                <w:szCs w:val="18"/>
              </w:rPr>
              <w:t>Asst. M&amp;E officer</w:t>
            </w:r>
          </w:p>
        </w:tc>
        <w:tc>
          <w:tcPr>
            <w:tcW w:w="1286" w:type="dxa"/>
          </w:tcPr>
          <w:p w14:paraId="02483B3A" w14:textId="32C58473" w:rsidR="00D33CD7" w:rsidRPr="00BA4E97" w:rsidRDefault="00D33CD7" w:rsidP="00D33CD7">
            <w:pPr>
              <w:spacing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BA4E97">
              <w:rPr>
                <w:sz w:val="18"/>
                <w:szCs w:val="18"/>
              </w:rPr>
              <w:t>Akwa Ibom</w:t>
            </w:r>
          </w:p>
        </w:tc>
        <w:tc>
          <w:tcPr>
            <w:tcW w:w="0" w:type="auto"/>
          </w:tcPr>
          <w:p w14:paraId="2814C77C" w14:textId="5E770DA9" w:rsidR="00D33CD7" w:rsidRPr="00BA4E97" w:rsidRDefault="00D33CD7" w:rsidP="00D33CD7">
            <w:pPr>
              <w:spacing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BA4E97">
              <w:rPr>
                <w:sz w:val="18"/>
                <w:szCs w:val="18"/>
              </w:rPr>
              <w:t>CBO</w:t>
            </w:r>
          </w:p>
        </w:tc>
      </w:tr>
      <w:tr w:rsidR="00D33CD7" w:rsidRPr="00BA4E97" w14:paraId="61D1C251" w14:textId="77777777" w:rsidTr="00BA4E97">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tcPr>
          <w:p w14:paraId="214CC696" w14:textId="39743ED7" w:rsidR="00D33CD7" w:rsidRPr="00BA4E97" w:rsidRDefault="00D33CD7" w:rsidP="00D33CD7">
            <w:pPr>
              <w:spacing w:after="0" w:line="240" w:lineRule="auto"/>
              <w:jc w:val="both"/>
              <w:rPr>
                <w:sz w:val="18"/>
                <w:szCs w:val="18"/>
              </w:rPr>
            </w:pPr>
            <w:r w:rsidRPr="00BA4E97">
              <w:rPr>
                <w:sz w:val="18"/>
                <w:szCs w:val="18"/>
              </w:rPr>
              <w:t>45</w:t>
            </w:r>
          </w:p>
        </w:tc>
        <w:tc>
          <w:tcPr>
            <w:tcW w:w="0" w:type="auto"/>
            <w:noWrap/>
          </w:tcPr>
          <w:p w14:paraId="196B1C32" w14:textId="4851B69E" w:rsidR="00D33CD7" w:rsidRPr="00BA4E97" w:rsidRDefault="00D33CD7" w:rsidP="00D33CD7">
            <w:pPr>
              <w:spacing w:before="0"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BA4E97">
              <w:rPr>
                <w:sz w:val="18"/>
                <w:szCs w:val="18"/>
              </w:rPr>
              <w:t>Okezie Bright</w:t>
            </w:r>
          </w:p>
        </w:tc>
        <w:tc>
          <w:tcPr>
            <w:tcW w:w="0" w:type="auto"/>
            <w:noWrap/>
          </w:tcPr>
          <w:p w14:paraId="3D256A61" w14:textId="01D79AC0" w:rsidR="00D33CD7" w:rsidRPr="00BA4E97" w:rsidRDefault="00D33CD7" w:rsidP="00D33CD7">
            <w:pPr>
              <w:spacing w:before="0"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BA4E97">
              <w:rPr>
                <w:sz w:val="18"/>
                <w:szCs w:val="18"/>
              </w:rPr>
              <w:t>HELIN</w:t>
            </w:r>
          </w:p>
        </w:tc>
        <w:tc>
          <w:tcPr>
            <w:tcW w:w="2033" w:type="dxa"/>
            <w:noWrap/>
          </w:tcPr>
          <w:p w14:paraId="5F6ED843" w14:textId="475878F0" w:rsidR="00D33CD7" w:rsidRPr="00BA4E97" w:rsidRDefault="00D33CD7" w:rsidP="00D33CD7">
            <w:pPr>
              <w:spacing w:before="0"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BA4E97">
              <w:rPr>
                <w:sz w:val="18"/>
                <w:szCs w:val="18"/>
              </w:rPr>
              <w:t>M&amp;E Officer</w:t>
            </w:r>
          </w:p>
        </w:tc>
        <w:tc>
          <w:tcPr>
            <w:tcW w:w="1286" w:type="dxa"/>
          </w:tcPr>
          <w:p w14:paraId="3A6B780E" w14:textId="1853FD17" w:rsidR="00D33CD7" w:rsidRPr="00BA4E97" w:rsidRDefault="00D33CD7" w:rsidP="00D33CD7">
            <w:pPr>
              <w:spacing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BA4E97">
              <w:rPr>
                <w:sz w:val="18"/>
                <w:szCs w:val="18"/>
              </w:rPr>
              <w:t>Akwa Ibom</w:t>
            </w:r>
          </w:p>
        </w:tc>
        <w:tc>
          <w:tcPr>
            <w:tcW w:w="0" w:type="auto"/>
          </w:tcPr>
          <w:p w14:paraId="47E97246" w14:textId="69211606" w:rsidR="00D33CD7" w:rsidRPr="00BA4E97" w:rsidRDefault="00D33CD7" w:rsidP="00D33CD7">
            <w:pPr>
              <w:spacing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BA4E97">
              <w:rPr>
                <w:sz w:val="18"/>
                <w:szCs w:val="18"/>
              </w:rPr>
              <w:t>CBO</w:t>
            </w:r>
          </w:p>
        </w:tc>
      </w:tr>
      <w:tr w:rsidR="00D33CD7" w:rsidRPr="00BA4E97" w14:paraId="1C2EBF98" w14:textId="77777777" w:rsidTr="00BA4E97">
        <w:trPr>
          <w:trHeight w:val="315"/>
        </w:trPr>
        <w:tc>
          <w:tcPr>
            <w:cnfStyle w:val="001000000000" w:firstRow="0" w:lastRow="0" w:firstColumn="1" w:lastColumn="0" w:oddVBand="0" w:evenVBand="0" w:oddHBand="0" w:evenHBand="0" w:firstRowFirstColumn="0" w:firstRowLastColumn="0" w:lastRowFirstColumn="0" w:lastRowLastColumn="0"/>
            <w:tcW w:w="0" w:type="auto"/>
          </w:tcPr>
          <w:p w14:paraId="106364EF" w14:textId="598BA2D2" w:rsidR="00D33CD7" w:rsidRPr="00BA4E97" w:rsidRDefault="00D33CD7" w:rsidP="00D33CD7">
            <w:pPr>
              <w:spacing w:after="0" w:line="240" w:lineRule="auto"/>
              <w:jc w:val="both"/>
              <w:rPr>
                <w:sz w:val="18"/>
                <w:szCs w:val="18"/>
              </w:rPr>
            </w:pPr>
            <w:r w:rsidRPr="00BA4E97">
              <w:rPr>
                <w:sz w:val="18"/>
                <w:szCs w:val="18"/>
              </w:rPr>
              <w:t>46</w:t>
            </w:r>
          </w:p>
        </w:tc>
        <w:tc>
          <w:tcPr>
            <w:tcW w:w="0" w:type="auto"/>
            <w:noWrap/>
          </w:tcPr>
          <w:p w14:paraId="5023EC15" w14:textId="28246A14" w:rsidR="00D33CD7" w:rsidRPr="00BA4E97" w:rsidRDefault="00D33CD7" w:rsidP="00D33CD7">
            <w:pPr>
              <w:spacing w:before="0"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BA4E97">
              <w:rPr>
                <w:sz w:val="18"/>
                <w:szCs w:val="18"/>
              </w:rPr>
              <w:t>Uduak Ime</w:t>
            </w:r>
          </w:p>
        </w:tc>
        <w:tc>
          <w:tcPr>
            <w:tcW w:w="0" w:type="auto"/>
            <w:noWrap/>
          </w:tcPr>
          <w:p w14:paraId="0D24B182" w14:textId="18065869" w:rsidR="00D33CD7" w:rsidRPr="00BA4E97" w:rsidRDefault="00D33CD7" w:rsidP="00D33CD7">
            <w:pPr>
              <w:spacing w:before="0"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BA4E97">
              <w:rPr>
                <w:sz w:val="18"/>
                <w:szCs w:val="18"/>
              </w:rPr>
              <w:t>HELIN</w:t>
            </w:r>
          </w:p>
        </w:tc>
        <w:tc>
          <w:tcPr>
            <w:tcW w:w="2033" w:type="dxa"/>
            <w:noWrap/>
          </w:tcPr>
          <w:p w14:paraId="53BA6D77" w14:textId="467A7123" w:rsidR="00D33CD7" w:rsidRPr="00BA4E97" w:rsidRDefault="00D33CD7" w:rsidP="00D33CD7">
            <w:pPr>
              <w:spacing w:before="0"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BA4E97">
              <w:rPr>
                <w:sz w:val="18"/>
                <w:szCs w:val="18"/>
              </w:rPr>
              <w:t>M&amp;E Assistant</w:t>
            </w:r>
          </w:p>
        </w:tc>
        <w:tc>
          <w:tcPr>
            <w:tcW w:w="1286" w:type="dxa"/>
          </w:tcPr>
          <w:p w14:paraId="320652A3" w14:textId="3556C6A3" w:rsidR="00D33CD7" w:rsidRPr="00BA4E97" w:rsidRDefault="00D33CD7" w:rsidP="00D33CD7">
            <w:pPr>
              <w:spacing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BA4E97">
              <w:rPr>
                <w:sz w:val="18"/>
                <w:szCs w:val="18"/>
              </w:rPr>
              <w:t>Akwa Ibom</w:t>
            </w:r>
          </w:p>
        </w:tc>
        <w:tc>
          <w:tcPr>
            <w:tcW w:w="0" w:type="auto"/>
          </w:tcPr>
          <w:p w14:paraId="379CF9FA" w14:textId="5D0F289D" w:rsidR="00D33CD7" w:rsidRPr="00BA4E97" w:rsidRDefault="00D33CD7" w:rsidP="00D33CD7">
            <w:pPr>
              <w:spacing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BA4E97">
              <w:rPr>
                <w:sz w:val="18"/>
                <w:szCs w:val="18"/>
              </w:rPr>
              <w:t>CBO</w:t>
            </w:r>
          </w:p>
        </w:tc>
      </w:tr>
      <w:tr w:rsidR="00D33CD7" w:rsidRPr="00BA4E97" w14:paraId="1BFD2625" w14:textId="77777777" w:rsidTr="00BA4E97">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tcPr>
          <w:p w14:paraId="3A4F4E45" w14:textId="525A16BC" w:rsidR="00D33CD7" w:rsidRPr="00BA4E97" w:rsidRDefault="00D33CD7" w:rsidP="00D33CD7">
            <w:pPr>
              <w:spacing w:after="0" w:line="240" w:lineRule="auto"/>
              <w:jc w:val="both"/>
              <w:rPr>
                <w:sz w:val="18"/>
                <w:szCs w:val="18"/>
              </w:rPr>
            </w:pPr>
            <w:r w:rsidRPr="00BA4E97">
              <w:rPr>
                <w:sz w:val="18"/>
                <w:szCs w:val="18"/>
              </w:rPr>
              <w:t>47</w:t>
            </w:r>
          </w:p>
        </w:tc>
        <w:tc>
          <w:tcPr>
            <w:tcW w:w="0" w:type="auto"/>
            <w:noWrap/>
          </w:tcPr>
          <w:p w14:paraId="0F7A77C6" w14:textId="62532002" w:rsidR="00D33CD7" w:rsidRPr="00BA4E97" w:rsidRDefault="00D33CD7" w:rsidP="00D33CD7">
            <w:pPr>
              <w:spacing w:before="0"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BA4E97">
              <w:rPr>
                <w:sz w:val="18"/>
                <w:szCs w:val="18"/>
              </w:rPr>
              <w:t>David Ekong</w:t>
            </w:r>
          </w:p>
        </w:tc>
        <w:tc>
          <w:tcPr>
            <w:tcW w:w="0" w:type="auto"/>
            <w:noWrap/>
          </w:tcPr>
          <w:p w14:paraId="6851A98A" w14:textId="29FFD3D4" w:rsidR="00D33CD7" w:rsidRPr="00BA4E97" w:rsidRDefault="00D33CD7" w:rsidP="00D33CD7">
            <w:pPr>
              <w:spacing w:before="0"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BA4E97">
              <w:rPr>
                <w:sz w:val="18"/>
                <w:szCs w:val="18"/>
              </w:rPr>
              <w:t>HELIN</w:t>
            </w:r>
          </w:p>
        </w:tc>
        <w:tc>
          <w:tcPr>
            <w:tcW w:w="2033" w:type="dxa"/>
            <w:noWrap/>
          </w:tcPr>
          <w:p w14:paraId="1FE1FF55" w14:textId="566E4375" w:rsidR="00D33CD7" w:rsidRPr="00BA4E97" w:rsidRDefault="00D33CD7" w:rsidP="00D33CD7">
            <w:pPr>
              <w:spacing w:before="0"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BA4E97">
              <w:rPr>
                <w:sz w:val="18"/>
                <w:szCs w:val="18"/>
              </w:rPr>
              <w:t>File/Admin</w:t>
            </w:r>
          </w:p>
        </w:tc>
        <w:tc>
          <w:tcPr>
            <w:tcW w:w="1286" w:type="dxa"/>
          </w:tcPr>
          <w:p w14:paraId="3C0D1E72" w14:textId="2996013A" w:rsidR="00D33CD7" w:rsidRPr="00BA4E97" w:rsidRDefault="00D33CD7" w:rsidP="00D33CD7">
            <w:pPr>
              <w:spacing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BA4E97">
              <w:rPr>
                <w:sz w:val="18"/>
                <w:szCs w:val="18"/>
              </w:rPr>
              <w:t>Akwa Ibom</w:t>
            </w:r>
          </w:p>
        </w:tc>
        <w:tc>
          <w:tcPr>
            <w:tcW w:w="0" w:type="auto"/>
          </w:tcPr>
          <w:p w14:paraId="5E55C897" w14:textId="7AB9E103" w:rsidR="00D33CD7" w:rsidRPr="00BA4E97" w:rsidRDefault="00D33CD7" w:rsidP="00D33CD7">
            <w:pPr>
              <w:spacing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BA4E97">
              <w:rPr>
                <w:sz w:val="18"/>
                <w:szCs w:val="18"/>
              </w:rPr>
              <w:t>CBO</w:t>
            </w:r>
          </w:p>
        </w:tc>
      </w:tr>
      <w:tr w:rsidR="00D33CD7" w:rsidRPr="00BA4E97" w14:paraId="1B3A068C" w14:textId="77777777" w:rsidTr="00BA4E97">
        <w:trPr>
          <w:trHeight w:val="315"/>
        </w:trPr>
        <w:tc>
          <w:tcPr>
            <w:cnfStyle w:val="001000000000" w:firstRow="0" w:lastRow="0" w:firstColumn="1" w:lastColumn="0" w:oddVBand="0" w:evenVBand="0" w:oddHBand="0" w:evenHBand="0" w:firstRowFirstColumn="0" w:firstRowLastColumn="0" w:lastRowFirstColumn="0" w:lastRowLastColumn="0"/>
            <w:tcW w:w="0" w:type="auto"/>
          </w:tcPr>
          <w:p w14:paraId="59AD1263" w14:textId="28267E3D" w:rsidR="00D33CD7" w:rsidRPr="00BA4E97" w:rsidRDefault="00D33CD7" w:rsidP="00D33CD7">
            <w:pPr>
              <w:spacing w:after="0" w:line="240" w:lineRule="auto"/>
              <w:jc w:val="both"/>
              <w:rPr>
                <w:sz w:val="18"/>
                <w:szCs w:val="18"/>
              </w:rPr>
            </w:pPr>
            <w:r w:rsidRPr="00BA4E97">
              <w:rPr>
                <w:sz w:val="18"/>
                <w:szCs w:val="18"/>
              </w:rPr>
              <w:t>48</w:t>
            </w:r>
          </w:p>
        </w:tc>
        <w:tc>
          <w:tcPr>
            <w:tcW w:w="0" w:type="auto"/>
            <w:noWrap/>
          </w:tcPr>
          <w:p w14:paraId="5FA73B9A" w14:textId="07CB7B32" w:rsidR="00D33CD7" w:rsidRPr="00BA4E97" w:rsidRDefault="00D33CD7" w:rsidP="00D33CD7">
            <w:pPr>
              <w:spacing w:before="0"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BA4E97">
              <w:rPr>
                <w:sz w:val="18"/>
                <w:szCs w:val="18"/>
              </w:rPr>
              <w:t>Edidiong Udobong</w:t>
            </w:r>
          </w:p>
        </w:tc>
        <w:tc>
          <w:tcPr>
            <w:tcW w:w="0" w:type="auto"/>
            <w:noWrap/>
          </w:tcPr>
          <w:p w14:paraId="2DA66268" w14:textId="080BA49C" w:rsidR="00D33CD7" w:rsidRPr="00BA4E97" w:rsidRDefault="00D33CD7" w:rsidP="00D33CD7">
            <w:pPr>
              <w:spacing w:before="0"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BA4E97">
              <w:rPr>
                <w:sz w:val="18"/>
                <w:szCs w:val="18"/>
              </w:rPr>
              <w:t>BF</w:t>
            </w:r>
          </w:p>
        </w:tc>
        <w:tc>
          <w:tcPr>
            <w:tcW w:w="2033" w:type="dxa"/>
            <w:noWrap/>
          </w:tcPr>
          <w:p w14:paraId="6319F2FD" w14:textId="799FBD5E" w:rsidR="00D33CD7" w:rsidRPr="00BA4E97" w:rsidRDefault="00D33CD7" w:rsidP="00D33CD7">
            <w:pPr>
              <w:spacing w:before="0"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BA4E97">
              <w:rPr>
                <w:sz w:val="18"/>
                <w:szCs w:val="18"/>
              </w:rPr>
              <w:t xml:space="preserve"> M&amp;E officer, BF</w:t>
            </w:r>
          </w:p>
        </w:tc>
        <w:tc>
          <w:tcPr>
            <w:tcW w:w="1286" w:type="dxa"/>
          </w:tcPr>
          <w:p w14:paraId="758BD17D" w14:textId="47FA3337" w:rsidR="00D33CD7" w:rsidRPr="00BA4E97" w:rsidRDefault="00D33CD7" w:rsidP="00D33CD7">
            <w:pPr>
              <w:spacing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BA4E97">
              <w:rPr>
                <w:sz w:val="18"/>
                <w:szCs w:val="18"/>
              </w:rPr>
              <w:t>Akwa Ibom</w:t>
            </w:r>
          </w:p>
        </w:tc>
        <w:tc>
          <w:tcPr>
            <w:tcW w:w="0" w:type="auto"/>
          </w:tcPr>
          <w:p w14:paraId="0FF092BD" w14:textId="648B9A06" w:rsidR="00D33CD7" w:rsidRPr="00BA4E97" w:rsidRDefault="00D33CD7" w:rsidP="00D33CD7">
            <w:pPr>
              <w:spacing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BA4E97">
              <w:rPr>
                <w:sz w:val="18"/>
                <w:szCs w:val="18"/>
              </w:rPr>
              <w:t>CBO</w:t>
            </w:r>
          </w:p>
        </w:tc>
      </w:tr>
      <w:tr w:rsidR="00D33CD7" w:rsidRPr="00BA4E97" w14:paraId="2557D71F" w14:textId="77777777" w:rsidTr="00BA4E97">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tcPr>
          <w:p w14:paraId="1C19F0F1" w14:textId="24F5141A" w:rsidR="00D33CD7" w:rsidRPr="00BA4E97" w:rsidRDefault="00D33CD7" w:rsidP="00D33CD7">
            <w:pPr>
              <w:spacing w:after="0" w:line="240" w:lineRule="auto"/>
              <w:jc w:val="both"/>
              <w:rPr>
                <w:sz w:val="18"/>
                <w:szCs w:val="18"/>
              </w:rPr>
            </w:pPr>
            <w:r w:rsidRPr="00BA4E97">
              <w:rPr>
                <w:sz w:val="18"/>
                <w:szCs w:val="18"/>
              </w:rPr>
              <w:t>49</w:t>
            </w:r>
          </w:p>
        </w:tc>
        <w:tc>
          <w:tcPr>
            <w:tcW w:w="0" w:type="auto"/>
            <w:noWrap/>
          </w:tcPr>
          <w:p w14:paraId="2A3D1D5A" w14:textId="22EB65AE" w:rsidR="00D33CD7" w:rsidRPr="00BA4E97" w:rsidRDefault="00D33CD7" w:rsidP="00D33CD7">
            <w:pPr>
              <w:spacing w:before="0"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BA4E97">
              <w:rPr>
                <w:sz w:val="18"/>
                <w:szCs w:val="18"/>
              </w:rPr>
              <w:t>Andrew Sudo</w:t>
            </w:r>
          </w:p>
        </w:tc>
        <w:tc>
          <w:tcPr>
            <w:tcW w:w="0" w:type="auto"/>
            <w:noWrap/>
          </w:tcPr>
          <w:p w14:paraId="059BCA55" w14:textId="59D71088" w:rsidR="00D33CD7" w:rsidRPr="00BA4E97" w:rsidRDefault="00D33CD7" w:rsidP="00D33CD7">
            <w:pPr>
              <w:spacing w:before="0"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BA4E97">
              <w:rPr>
                <w:sz w:val="18"/>
                <w:szCs w:val="18"/>
              </w:rPr>
              <w:t>BF</w:t>
            </w:r>
          </w:p>
        </w:tc>
        <w:tc>
          <w:tcPr>
            <w:tcW w:w="2033" w:type="dxa"/>
            <w:noWrap/>
          </w:tcPr>
          <w:p w14:paraId="44ADE10A" w14:textId="0030BF81" w:rsidR="00D33CD7" w:rsidRPr="00BA4E97" w:rsidRDefault="00D33CD7" w:rsidP="00D33CD7">
            <w:pPr>
              <w:spacing w:before="0"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BA4E97">
              <w:rPr>
                <w:sz w:val="18"/>
                <w:szCs w:val="18"/>
              </w:rPr>
              <w:t>Asst. M&amp;E Officer, BF</w:t>
            </w:r>
          </w:p>
        </w:tc>
        <w:tc>
          <w:tcPr>
            <w:tcW w:w="1286" w:type="dxa"/>
          </w:tcPr>
          <w:p w14:paraId="5D9F2562" w14:textId="5AA0B83D" w:rsidR="00D33CD7" w:rsidRPr="00BA4E97" w:rsidRDefault="00D33CD7" w:rsidP="00D33CD7">
            <w:pPr>
              <w:spacing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BA4E97">
              <w:rPr>
                <w:sz w:val="18"/>
                <w:szCs w:val="18"/>
              </w:rPr>
              <w:t>Akwa Ibom</w:t>
            </w:r>
          </w:p>
        </w:tc>
        <w:tc>
          <w:tcPr>
            <w:tcW w:w="0" w:type="auto"/>
          </w:tcPr>
          <w:p w14:paraId="3D69F7E5" w14:textId="62C8D0C1" w:rsidR="00D33CD7" w:rsidRPr="00BA4E97" w:rsidRDefault="00D33CD7" w:rsidP="00D33CD7">
            <w:pPr>
              <w:spacing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BA4E97">
              <w:rPr>
                <w:sz w:val="18"/>
                <w:szCs w:val="18"/>
              </w:rPr>
              <w:t>CBO</w:t>
            </w:r>
          </w:p>
        </w:tc>
      </w:tr>
      <w:tr w:rsidR="00D33CD7" w:rsidRPr="00BA4E97" w14:paraId="7CF3185C" w14:textId="77777777" w:rsidTr="00BA4E97">
        <w:trPr>
          <w:trHeight w:val="315"/>
        </w:trPr>
        <w:tc>
          <w:tcPr>
            <w:cnfStyle w:val="001000000000" w:firstRow="0" w:lastRow="0" w:firstColumn="1" w:lastColumn="0" w:oddVBand="0" w:evenVBand="0" w:oddHBand="0" w:evenHBand="0" w:firstRowFirstColumn="0" w:firstRowLastColumn="0" w:lastRowFirstColumn="0" w:lastRowLastColumn="0"/>
            <w:tcW w:w="0" w:type="auto"/>
          </w:tcPr>
          <w:p w14:paraId="35E48C51" w14:textId="4A2596CF" w:rsidR="00D33CD7" w:rsidRPr="00BA4E97" w:rsidRDefault="00D33CD7" w:rsidP="00D33CD7">
            <w:pPr>
              <w:spacing w:after="0" w:line="240" w:lineRule="auto"/>
              <w:jc w:val="both"/>
              <w:rPr>
                <w:sz w:val="18"/>
                <w:szCs w:val="18"/>
              </w:rPr>
            </w:pPr>
            <w:r w:rsidRPr="00BA4E97">
              <w:rPr>
                <w:sz w:val="18"/>
                <w:szCs w:val="18"/>
              </w:rPr>
              <w:t>50</w:t>
            </w:r>
          </w:p>
        </w:tc>
        <w:tc>
          <w:tcPr>
            <w:tcW w:w="0" w:type="auto"/>
            <w:noWrap/>
          </w:tcPr>
          <w:p w14:paraId="1BE7C0EA" w14:textId="6D1B852C" w:rsidR="00D33CD7" w:rsidRPr="00BA4E97" w:rsidRDefault="00D33CD7" w:rsidP="00D33CD7">
            <w:pPr>
              <w:spacing w:before="0"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BA4E97">
              <w:rPr>
                <w:sz w:val="18"/>
                <w:szCs w:val="18"/>
              </w:rPr>
              <w:t>Ekong Ndifeke Udo</w:t>
            </w:r>
          </w:p>
        </w:tc>
        <w:tc>
          <w:tcPr>
            <w:tcW w:w="0" w:type="auto"/>
            <w:noWrap/>
          </w:tcPr>
          <w:p w14:paraId="24E0A168" w14:textId="2895BF08" w:rsidR="00D33CD7" w:rsidRPr="00BA4E97" w:rsidRDefault="00D33CD7" w:rsidP="00D33CD7">
            <w:pPr>
              <w:spacing w:before="0"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BA4E97">
              <w:rPr>
                <w:sz w:val="18"/>
                <w:szCs w:val="18"/>
              </w:rPr>
              <w:t>BF</w:t>
            </w:r>
          </w:p>
        </w:tc>
        <w:tc>
          <w:tcPr>
            <w:tcW w:w="2033" w:type="dxa"/>
            <w:noWrap/>
          </w:tcPr>
          <w:p w14:paraId="589CE8CC" w14:textId="0C9AD5B6" w:rsidR="00D33CD7" w:rsidRPr="00BA4E97" w:rsidRDefault="00D33CD7" w:rsidP="00D33CD7">
            <w:pPr>
              <w:spacing w:before="0"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BA4E97">
              <w:rPr>
                <w:sz w:val="18"/>
                <w:szCs w:val="18"/>
              </w:rPr>
              <w:t>Program Officer Essien Udim</w:t>
            </w:r>
          </w:p>
        </w:tc>
        <w:tc>
          <w:tcPr>
            <w:tcW w:w="1286" w:type="dxa"/>
          </w:tcPr>
          <w:p w14:paraId="169BC808" w14:textId="4CFD58B9" w:rsidR="00D33CD7" w:rsidRPr="00BA4E97" w:rsidRDefault="00D33CD7" w:rsidP="00D33CD7">
            <w:pPr>
              <w:spacing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BA4E97">
              <w:rPr>
                <w:sz w:val="18"/>
                <w:szCs w:val="18"/>
              </w:rPr>
              <w:t>Akwa Ibom</w:t>
            </w:r>
          </w:p>
        </w:tc>
        <w:tc>
          <w:tcPr>
            <w:tcW w:w="0" w:type="auto"/>
          </w:tcPr>
          <w:p w14:paraId="7155A04A" w14:textId="2E419E87" w:rsidR="00D33CD7" w:rsidRPr="00BA4E97" w:rsidRDefault="00D33CD7" w:rsidP="00D33CD7">
            <w:pPr>
              <w:spacing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BA4E97">
              <w:rPr>
                <w:sz w:val="18"/>
                <w:szCs w:val="18"/>
              </w:rPr>
              <w:t>CBO</w:t>
            </w:r>
          </w:p>
        </w:tc>
      </w:tr>
      <w:tr w:rsidR="00D33CD7" w:rsidRPr="00BA4E97" w14:paraId="45438CCD" w14:textId="77777777" w:rsidTr="00BA4E97">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tcPr>
          <w:p w14:paraId="14FA8DC4" w14:textId="5BFA9597" w:rsidR="00D33CD7" w:rsidRPr="00BA4E97" w:rsidRDefault="00D33CD7" w:rsidP="00D33CD7">
            <w:pPr>
              <w:spacing w:after="0" w:line="240" w:lineRule="auto"/>
              <w:jc w:val="both"/>
              <w:rPr>
                <w:sz w:val="18"/>
                <w:szCs w:val="18"/>
              </w:rPr>
            </w:pPr>
            <w:r w:rsidRPr="00BA4E97">
              <w:rPr>
                <w:sz w:val="18"/>
                <w:szCs w:val="18"/>
              </w:rPr>
              <w:t>51</w:t>
            </w:r>
          </w:p>
        </w:tc>
        <w:tc>
          <w:tcPr>
            <w:tcW w:w="0" w:type="auto"/>
            <w:noWrap/>
          </w:tcPr>
          <w:p w14:paraId="6B1D53EB" w14:textId="2B0559EC" w:rsidR="00D33CD7" w:rsidRPr="00BA4E97" w:rsidRDefault="00D33CD7" w:rsidP="00D33CD7">
            <w:pPr>
              <w:spacing w:before="0"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BA4E97">
              <w:rPr>
                <w:sz w:val="18"/>
                <w:szCs w:val="18"/>
              </w:rPr>
              <w:t>Raphael Raphael Joshua</w:t>
            </w:r>
          </w:p>
        </w:tc>
        <w:tc>
          <w:tcPr>
            <w:tcW w:w="0" w:type="auto"/>
            <w:noWrap/>
          </w:tcPr>
          <w:p w14:paraId="5F2955A8" w14:textId="6DA551F7" w:rsidR="00D33CD7" w:rsidRPr="00BA4E97" w:rsidRDefault="00D33CD7" w:rsidP="00D33CD7">
            <w:pPr>
              <w:spacing w:before="0"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BA4E97">
              <w:rPr>
                <w:sz w:val="18"/>
                <w:szCs w:val="18"/>
              </w:rPr>
              <w:t>BF</w:t>
            </w:r>
          </w:p>
        </w:tc>
        <w:tc>
          <w:tcPr>
            <w:tcW w:w="2033" w:type="dxa"/>
            <w:noWrap/>
          </w:tcPr>
          <w:p w14:paraId="4FC7EE77" w14:textId="3FD92D34" w:rsidR="00D33CD7" w:rsidRPr="00BA4E97" w:rsidRDefault="00D33CD7" w:rsidP="00D33CD7">
            <w:pPr>
              <w:spacing w:before="0"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BA4E97">
              <w:rPr>
                <w:sz w:val="18"/>
                <w:szCs w:val="18"/>
              </w:rPr>
              <w:t>M&amp;E Essien Udim</w:t>
            </w:r>
          </w:p>
        </w:tc>
        <w:tc>
          <w:tcPr>
            <w:tcW w:w="1286" w:type="dxa"/>
          </w:tcPr>
          <w:p w14:paraId="44141C4E" w14:textId="266B7B69" w:rsidR="00D33CD7" w:rsidRPr="00BA4E97" w:rsidRDefault="00D33CD7" w:rsidP="00D33CD7">
            <w:pPr>
              <w:spacing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BA4E97">
              <w:rPr>
                <w:sz w:val="18"/>
                <w:szCs w:val="18"/>
              </w:rPr>
              <w:t>Akwa Ibom</w:t>
            </w:r>
          </w:p>
        </w:tc>
        <w:tc>
          <w:tcPr>
            <w:tcW w:w="0" w:type="auto"/>
          </w:tcPr>
          <w:p w14:paraId="528EA457" w14:textId="046A20DF" w:rsidR="00D33CD7" w:rsidRPr="00BA4E97" w:rsidRDefault="00D33CD7" w:rsidP="00D33CD7">
            <w:pPr>
              <w:spacing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BA4E97">
              <w:rPr>
                <w:sz w:val="18"/>
                <w:szCs w:val="18"/>
              </w:rPr>
              <w:t>CBO</w:t>
            </w:r>
          </w:p>
        </w:tc>
      </w:tr>
      <w:tr w:rsidR="00D33CD7" w:rsidRPr="00BA4E97" w14:paraId="65C8AAD7" w14:textId="77777777" w:rsidTr="00BA4E97">
        <w:trPr>
          <w:trHeight w:val="315"/>
        </w:trPr>
        <w:tc>
          <w:tcPr>
            <w:cnfStyle w:val="001000000000" w:firstRow="0" w:lastRow="0" w:firstColumn="1" w:lastColumn="0" w:oddVBand="0" w:evenVBand="0" w:oddHBand="0" w:evenHBand="0" w:firstRowFirstColumn="0" w:firstRowLastColumn="0" w:lastRowFirstColumn="0" w:lastRowLastColumn="0"/>
            <w:tcW w:w="0" w:type="auto"/>
          </w:tcPr>
          <w:p w14:paraId="4B7D5D3A" w14:textId="21A9C204" w:rsidR="00D33CD7" w:rsidRPr="00BA4E97" w:rsidRDefault="00D33CD7" w:rsidP="00D33CD7">
            <w:pPr>
              <w:spacing w:after="0" w:line="240" w:lineRule="auto"/>
              <w:jc w:val="both"/>
              <w:rPr>
                <w:sz w:val="18"/>
                <w:szCs w:val="18"/>
              </w:rPr>
            </w:pPr>
            <w:r w:rsidRPr="00BA4E97">
              <w:rPr>
                <w:sz w:val="18"/>
                <w:szCs w:val="18"/>
              </w:rPr>
              <w:t>52</w:t>
            </w:r>
          </w:p>
        </w:tc>
        <w:tc>
          <w:tcPr>
            <w:tcW w:w="0" w:type="auto"/>
            <w:noWrap/>
          </w:tcPr>
          <w:p w14:paraId="236E6239" w14:textId="09A7EEBF" w:rsidR="00D33CD7" w:rsidRPr="00BA4E97" w:rsidRDefault="00D33CD7" w:rsidP="00D33CD7">
            <w:pPr>
              <w:spacing w:before="0"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BA4E97">
              <w:rPr>
                <w:sz w:val="18"/>
                <w:szCs w:val="18"/>
              </w:rPr>
              <w:t>Uko Victor Ekanem</w:t>
            </w:r>
          </w:p>
        </w:tc>
        <w:tc>
          <w:tcPr>
            <w:tcW w:w="0" w:type="auto"/>
            <w:noWrap/>
          </w:tcPr>
          <w:p w14:paraId="5CBAEA9D" w14:textId="7C1C6A7F" w:rsidR="00D33CD7" w:rsidRPr="00BA4E97" w:rsidRDefault="00D33CD7" w:rsidP="00D33CD7">
            <w:pPr>
              <w:spacing w:before="0"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BA4E97">
              <w:rPr>
                <w:sz w:val="18"/>
                <w:szCs w:val="18"/>
              </w:rPr>
              <w:t>BF</w:t>
            </w:r>
          </w:p>
        </w:tc>
        <w:tc>
          <w:tcPr>
            <w:tcW w:w="2033" w:type="dxa"/>
            <w:noWrap/>
          </w:tcPr>
          <w:p w14:paraId="09C774EF" w14:textId="3F901991" w:rsidR="00D33CD7" w:rsidRPr="00BA4E97" w:rsidRDefault="00D33CD7" w:rsidP="00D33CD7">
            <w:pPr>
              <w:spacing w:before="0"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BA4E97">
              <w:rPr>
                <w:sz w:val="18"/>
                <w:szCs w:val="18"/>
              </w:rPr>
              <w:t>Assistant Program Officer</w:t>
            </w:r>
          </w:p>
        </w:tc>
        <w:tc>
          <w:tcPr>
            <w:tcW w:w="1286" w:type="dxa"/>
          </w:tcPr>
          <w:p w14:paraId="43DDBDE1" w14:textId="767BC78D" w:rsidR="00D33CD7" w:rsidRPr="00BA4E97" w:rsidRDefault="00D33CD7" w:rsidP="00D33CD7">
            <w:pPr>
              <w:spacing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BA4E97">
              <w:rPr>
                <w:sz w:val="18"/>
                <w:szCs w:val="18"/>
              </w:rPr>
              <w:t>Akwa Ibom</w:t>
            </w:r>
          </w:p>
        </w:tc>
        <w:tc>
          <w:tcPr>
            <w:tcW w:w="0" w:type="auto"/>
          </w:tcPr>
          <w:p w14:paraId="2CCA3E66" w14:textId="05A36370" w:rsidR="00D33CD7" w:rsidRPr="00BA4E97" w:rsidRDefault="00D33CD7" w:rsidP="00D33CD7">
            <w:pPr>
              <w:spacing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BA4E97">
              <w:rPr>
                <w:sz w:val="18"/>
                <w:szCs w:val="18"/>
              </w:rPr>
              <w:t>CBO</w:t>
            </w:r>
          </w:p>
        </w:tc>
      </w:tr>
      <w:tr w:rsidR="00D33CD7" w:rsidRPr="00BA4E97" w14:paraId="5E9C4331" w14:textId="77777777" w:rsidTr="00BA4E97">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tcPr>
          <w:p w14:paraId="5E4EE780" w14:textId="68D34A00" w:rsidR="00D33CD7" w:rsidRPr="00BA4E97" w:rsidRDefault="00D33CD7" w:rsidP="00D33CD7">
            <w:pPr>
              <w:spacing w:after="0" w:line="240" w:lineRule="auto"/>
              <w:jc w:val="both"/>
              <w:rPr>
                <w:sz w:val="18"/>
                <w:szCs w:val="18"/>
              </w:rPr>
            </w:pPr>
            <w:r w:rsidRPr="00BA4E97">
              <w:rPr>
                <w:sz w:val="18"/>
                <w:szCs w:val="18"/>
              </w:rPr>
              <w:t>53</w:t>
            </w:r>
          </w:p>
        </w:tc>
        <w:tc>
          <w:tcPr>
            <w:tcW w:w="0" w:type="auto"/>
            <w:noWrap/>
          </w:tcPr>
          <w:p w14:paraId="1413FAD6" w14:textId="16319FB4" w:rsidR="00D33CD7" w:rsidRPr="00BA4E97" w:rsidRDefault="00D33CD7" w:rsidP="00D33CD7">
            <w:pPr>
              <w:spacing w:before="0"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BA4E97">
              <w:rPr>
                <w:sz w:val="18"/>
                <w:szCs w:val="18"/>
              </w:rPr>
              <w:t>Felicia Aloysius Enang</w:t>
            </w:r>
          </w:p>
        </w:tc>
        <w:tc>
          <w:tcPr>
            <w:tcW w:w="0" w:type="auto"/>
            <w:noWrap/>
          </w:tcPr>
          <w:p w14:paraId="5D8A9558" w14:textId="371C98C5" w:rsidR="00D33CD7" w:rsidRPr="00BA4E97" w:rsidRDefault="00D33CD7" w:rsidP="00D33CD7">
            <w:pPr>
              <w:spacing w:before="0"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BA4E97">
              <w:rPr>
                <w:sz w:val="18"/>
                <w:szCs w:val="18"/>
              </w:rPr>
              <w:t>BF</w:t>
            </w:r>
          </w:p>
        </w:tc>
        <w:tc>
          <w:tcPr>
            <w:tcW w:w="2033" w:type="dxa"/>
            <w:noWrap/>
          </w:tcPr>
          <w:p w14:paraId="28903440" w14:textId="0C6CE9D7" w:rsidR="00D33CD7" w:rsidRPr="00BA4E97" w:rsidRDefault="00D33CD7" w:rsidP="00D33CD7">
            <w:pPr>
              <w:spacing w:before="0"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BA4E97">
              <w:rPr>
                <w:sz w:val="18"/>
                <w:szCs w:val="18"/>
              </w:rPr>
              <w:t>Assistant Finance Manager</w:t>
            </w:r>
          </w:p>
        </w:tc>
        <w:tc>
          <w:tcPr>
            <w:tcW w:w="1286" w:type="dxa"/>
          </w:tcPr>
          <w:p w14:paraId="3F314894" w14:textId="682A72DD" w:rsidR="00D33CD7" w:rsidRPr="00BA4E97" w:rsidRDefault="00D33CD7" w:rsidP="00D33CD7">
            <w:pPr>
              <w:spacing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BA4E97">
              <w:rPr>
                <w:sz w:val="18"/>
                <w:szCs w:val="18"/>
              </w:rPr>
              <w:t>Akwa Ibom</w:t>
            </w:r>
          </w:p>
        </w:tc>
        <w:tc>
          <w:tcPr>
            <w:tcW w:w="0" w:type="auto"/>
          </w:tcPr>
          <w:p w14:paraId="60BA1AA0" w14:textId="3F856473" w:rsidR="00D33CD7" w:rsidRPr="00BA4E97" w:rsidRDefault="00D33CD7" w:rsidP="00D33CD7">
            <w:pPr>
              <w:spacing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BA4E97">
              <w:rPr>
                <w:sz w:val="18"/>
                <w:szCs w:val="18"/>
              </w:rPr>
              <w:t>CBO</w:t>
            </w:r>
          </w:p>
        </w:tc>
      </w:tr>
      <w:tr w:rsidR="00D33CD7" w:rsidRPr="00BA4E97" w14:paraId="07952584" w14:textId="77777777" w:rsidTr="00BA4E97">
        <w:trPr>
          <w:trHeight w:val="315"/>
        </w:trPr>
        <w:tc>
          <w:tcPr>
            <w:cnfStyle w:val="001000000000" w:firstRow="0" w:lastRow="0" w:firstColumn="1" w:lastColumn="0" w:oddVBand="0" w:evenVBand="0" w:oddHBand="0" w:evenHBand="0" w:firstRowFirstColumn="0" w:firstRowLastColumn="0" w:lastRowFirstColumn="0" w:lastRowLastColumn="0"/>
            <w:tcW w:w="0" w:type="auto"/>
          </w:tcPr>
          <w:p w14:paraId="2BCA8B30" w14:textId="5DA55E73" w:rsidR="00D33CD7" w:rsidRPr="00BA4E97" w:rsidRDefault="00D33CD7" w:rsidP="00D33CD7">
            <w:pPr>
              <w:spacing w:after="0" w:line="240" w:lineRule="auto"/>
              <w:jc w:val="both"/>
              <w:rPr>
                <w:sz w:val="18"/>
                <w:szCs w:val="18"/>
              </w:rPr>
            </w:pPr>
            <w:r w:rsidRPr="00BA4E97">
              <w:rPr>
                <w:sz w:val="18"/>
                <w:szCs w:val="18"/>
              </w:rPr>
              <w:t>54</w:t>
            </w:r>
          </w:p>
        </w:tc>
        <w:tc>
          <w:tcPr>
            <w:tcW w:w="0" w:type="auto"/>
            <w:noWrap/>
          </w:tcPr>
          <w:p w14:paraId="144A88DB" w14:textId="4953A09E" w:rsidR="00D33CD7" w:rsidRPr="00BA4E97" w:rsidRDefault="00D33CD7" w:rsidP="00D33CD7">
            <w:pPr>
              <w:spacing w:before="0"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BA4E97">
              <w:rPr>
                <w:sz w:val="18"/>
                <w:szCs w:val="18"/>
              </w:rPr>
              <w:t>Hon. Edemekong Aniefiok</w:t>
            </w:r>
          </w:p>
        </w:tc>
        <w:tc>
          <w:tcPr>
            <w:tcW w:w="0" w:type="auto"/>
            <w:noWrap/>
          </w:tcPr>
          <w:p w14:paraId="0A70F9ED" w14:textId="0CF2E635" w:rsidR="00D33CD7" w:rsidRPr="00BA4E97" w:rsidRDefault="00D33CD7" w:rsidP="00D33CD7">
            <w:pPr>
              <w:spacing w:before="0"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BA4E97">
              <w:rPr>
                <w:sz w:val="18"/>
                <w:szCs w:val="18"/>
              </w:rPr>
              <w:t>BF</w:t>
            </w:r>
          </w:p>
        </w:tc>
        <w:tc>
          <w:tcPr>
            <w:tcW w:w="2033" w:type="dxa"/>
            <w:noWrap/>
          </w:tcPr>
          <w:p w14:paraId="2B30ADB3" w14:textId="11369778" w:rsidR="00D33CD7" w:rsidRPr="00BA4E97" w:rsidRDefault="00D33CD7" w:rsidP="00D33CD7">
            <w:pPr>
              <w:spacing w:before="0"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BA4E97">
              <w:rPr>
                <w:sz w:val="18"/>
                <w:szCs w:val="18"/>
              </w:rPr>
              <w:t>Finance Officer</w:t>
            </w:r>
          </w:p>
        </w:tc>
        <w:tc>
          <w:tcPr>
            <w:tcW w:w="1286" w:type="dxa"/>
          </w:tcPr>
          <w:p w14:paraId="05847323" w14:textId="7B6B5349" w:rsidR="00D33CD7" w:rsidRPr="00BA4E97" w:rsidRDefault="00D33CD7" w:rsidP="00D33CD7">
            <w:pPr>
              <w:spacing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BA4E97">
              <w:rPr>
                <w:sz w:val="18"/>
                <w:szCs w:val="18"/>
              </w:rPr>
              <w:t>Akwa Ibom</w:t>
            </w:r>
          </w:p>
        </w:tc>
        <w:tc>
          <w:tcPr>
            <w:tcW w:w="0" w:type="auto"/>
          </w:tcPr>
          <w:p w14:paraId="4541C7A7" w14:textId="5F670A9C" w:rsidR="00D33CD7" w:rsidRPr="00BA4E97" w:rsidRDefault="00D33CD7" w:rsidP="00D33CD7">
            <w:pPr>
              <w:spacing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BA4E97">
              <w:rPr>
                <w:sz w:val="18"/>
                <w:szCs w:val="18"/>
              </w:rPr>
              <w:t>CBO</w:t>
            </w:r>
          </w:p>
        </w:tc>
      </w:tr>
      <w:tr w:rsidR="00D33CD7" w:rsidRPr="00BA4E97" w14:paraId="17E764B0" w14:textId="77777777" w:rsidTr="00BA4E97">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tcPr>
          <w:p w14:paraId="7FCCF63E" w14:textId="2E892A40" w:rsidR="00D33CD7" w:rsidRPr="00BA4E97" w:rsidRDefault="00D33CD7" w:rsidP="00D33CD7">
            <w:pPr>
              <w:spacing w:after="0" w:line="240" w:lineRule="auto"/>
              <w:jc w:val="both"/>
              <w:rPr>
                <w:sz w:val="18"/>
                <w:szCs w:val="18"/>
              </w:rPr>
            </w:pPr>
            <w:r w:rsidRPr="00BA4E97">
              <w:rPr>
                <w:sz w:val="18"/>
                <w:szCs w:val="18"/>
              </w:rPr>
              <w:t>55</w:t>
            </w:r>
          </w:p>
        </w:tc>
        <w:tc>
          <w:tcPr>
            <w:tcW w:w="0" w:type="auto"/>
            <w:noWrap/>
          </w:tcPr>
          <w:p w14:paraId="750F98B0" w14:textId="0B222A2F" w:rsidR="00D33CD7" w:rsidRPr="00BA4E97" w:rsidRDefault="00D33CD7" w:rsidP="00D33CD7">
            <w:pPr>
              <w:spacing w:before="0"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BA4E97">
              <w:rPr>
                <w:sz w:val="18"/>
                <w:szCs w:val="18"/>
              </w:rPr>
              <w:t>Isaac Davies</w:t>
            </w:r>
          </w:p>
        </w:tc>
        <w:tc>
          <w:tcPr>
            <w:tcW w:w="0" w:type="auto"/>
            <w:noWrap/>
          </w:tcPr>
          <w:p w14:paraId="726194FD" w14:textId="1B1D5AC1" w:rsidR="00D33CD7" w:rsidRPr="00BA4E97" w:rsidRDefault="00D33CD7" w:rsidP="00D33CD7">
            <w:pPr>
              <w:spacing w:before="0"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BA4E97">
              <w:rPr>
                <w:sz w:val="18"/>
                <w:szCs w:val="18"/>
              </w:rPr>
              <w:t>BF</w:t>
            </w:r>
          </w:p>
        </w:tc>
        <w:tc>
          <w:tcPr>
            <w:tcW w:w="2033" w:type="dxa"/>
            <w:noWrap/>
          </w:tcPr>
          <w:p w14:paraId="249DB442" w14:textId="2B03C228" w:rsidR="00D33CD7" w:rsidRPr="00BA4E97" w:rsidRDefault="00D33CD7" w:rsidP="00D33CD7">
            <w:pPr>
              <w:spacing w:before="0"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BA4E97">
              <w:rPr>
                <w:sz w:val="18"/>
                <w:szCs w:val="18"/>
              </w:rPr>
              <w:t>Executive Director</w:t>
            </w:r>
          </w:p>
        </w:tc>
        <w:tc>
          <w:tcPr>
            <w:tcW w:w="1286" w:type="dxa"/>
          </w:tcPr>
          <w:p w14:paraId="511915AD" w14:textId="0F0EDC84" w:rsidR="00D33CD7" w:rsidRPr="00BA4E97" w:rsidRDefault="00D33CD7" w:rsidP="00D33CD7">
            <w:pPr>
              <w:spacing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BA4E97">
              <w:rPr>
                <w:sz w:val="18"/>
                <w:szCs w:val="18"/>
              </w:rPr>
              <w:t>Akwa Ibom</w:t>
            </w:r>
          </w:p>
        </w:tc>
        <w:tc>
          <w:tcPr>
            <w:tcW w:w="0" w:type="auto"/>
          </w:tcPr>
          <w:p w14:paraId="4A61758C" w14:textId="482E5F43" w:rsidR="00D33CD7" w:rsidRPr="00BA4E97" w:rsidRDefault="00D33CD7" w:rsidP="00D33CD7">
            <w:pPr>
              <w:spacing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BA4E97">
              <w:rPr>
                <w:sz w:val="18"/>
                <w:szCs w:val="18"/>
              </w:rPr>
              <w:t>CBO</w:t>
            </w:r>
          </w:p>
        </w:tc>
      </w:tr>
      <w:tr w:rsidR="00D33CD7" w:rsidRPr="00BA4E97" w14:paraId="5C1B8AB5" w14:textId="77777777" w:rsidTr="00BA4E97">
        <w:trPr>
          <w:trHeight w:val="315"/>
        </w:trPr>
        <w:tc>
          <w:tcPr>
            <w:cnfStyle w:val="001000000000" w:firstRow="0" w:lastRow="0" w:firstColumn="1" w:lastColumn="0" w:oddVBand="0" w:evenVBand="0" w:oddHBand="0" w:evenHBand="0" w:firstRowFirstColumn="0" w:firstRowLastColumn="0" w:lastRowFirstColumn="0" w:lastRowLastColumn="0"/>
            <w:tcW w:w="0" w:type="auto"/>
          </w:tcPr>
          <w:p w14:paraId="230E6BD6" w14:textId="66479DDA" w:rsidR="00D33CD7" w:rsidRPr="00BA4E97" w:rsidRDefault="00D33CD7" w:rsidP="00D33CD7">
            <w:pPr>
              <w:spacing w:after="0" w:line="240" w:lineRule="auto"/>
              <w:jc w:val="both"/>
              <w:rPr>
                <w:sz w:val="18"/>
                <w:szCs w:val="18"/>
              </w:rPr>
            </w:pPr>
            <w:r w:rsidRPr="00BA4E97">
              <w:rPr>
                <w:sz w:val="18"/>
                <w:szCs w:val="18"/>
              </w:rPr>
              <w:t>56</w:t>
            </w:r>
          </w:p>
        </w:tc>
        <w:tc>
          <w:tcPr>
            <w:tcW w:w="0" w:type="auto"/>
            <w:noWrap/>
          </w:tcPr>
          <w:p w14:paraId="7B4BB78C" w14:textId="3FFB52C3" w:rsidR="00D33CD7" w:rsidRPr="00BA4E97" w:rsidRDefault="00D33CD7" w:rsidP="00D33CD7">
            <w:pPr>
              <w:spacing w:before="0"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BA4E97">
              <w:rPr>
                <w:sz w:val="18"/>
                <w:szCs w:val="18"/>
              </w:rPr>
              <w:t>Ojewumi Titus K</w:t>
            </w:r>
          </w:p>
        </w:tc>
        <w:tc>
          <w:tcPr>
            <w:tcW w:w="0" w:type="auto"/>
            <w:noWrap/>
          </w:tcPr>
          <w:p w14:paraId="22CD68A7" w14:textId="67711C4B" w:rsidR="00D33CD7" w:rsidRPr="00BA4E97" w:rsidRDefault="00D33CD7" w:rsidP="00D33CD7">
            <w:pPr>
              <w:spacing w:before="0"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BA4E97">
              <w:rPr>
                <w:sz w:val="18"/>
                <w:szCs w:val="18"/>
              </w:rPr>
              <w:t xml:space="preserve"> ARFH Rivers</w:t>
            </w:r>
          </w:p>
        </w:tc>
        <w:tc>
          <w:tcPr>
            <w:tcW w:w="2033" w:type="dxa"/>
            <w:noWrap/>
          </w:tcPr>
          <w:p w14:paraId="3D348CA2" w14:textId="55DE6CAF" w:rsidR="00D33CD7" w:rsidRPr="00BA4E97" w:rsidRDefault="00D33CD7" w:rsidP="00D33CD7">
            <w:pPr>
              <w:spacing w:before="0"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BA4E97">
              <w:rPr>
                <w:sz w:val="18"/>
                <w:szCs w:val="18"/>
              </w:rPr>
              <w:t>M&amp;E</w:t>
            </w:r>
          </w:p>
        </w:tc>
        <w:tc>
          <w:tcPr>
            <w:tcW w:w="1286" w:type="dxa"/>
          </w:tcPr>
          <w:p w14:paraId="24040502" w14:textId="4F43E128" w:rsidR="00D33CD7" w:rsidRPr="00BA4E97" w:rsidRDefault="00D33CD7" w:rsidP="00D33CD7">
            <w:pPr>
              <w:spacing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BA4E97">
              <w:rPr>
                <w:sz w:val="18"/>
                <w:szCs w:val="18"/>
              </w:rPr>
              <w:t>Rivers</w:t>
            </w:r>
          </w:p>
        </w:tc>
        <w:tc>
          <w:tcPr>
            <w:tcW w:w="0" w:type="auto"/>
          </w:tcPr>
          <w:p w14:paraId="4940F59E" w14:textId="05F87577" w:rsidR="00D33CD7" w:rsidRPr="00BA4E97" w:rsidRDefault="00D33CD7" w:rsidP="00D33CD7">
            <w:pPr>
              <w:spacing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BA4E97">
              <w:rPr>
                <w:sz w:val="18"/>
                <w:szCs w:val="18"/>
              </w:rPr>
              <w:t>State</w:t>
            </w:r>
          </w:p>
        </w:tc>
      </w:tr>
      <w:tr w:rsidR="00D33CD7" w:rsidRPr="00BA4E97" w14:paraId="77C277DE" w14:textId="77777777" w:rsidTr="00BA4E97">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tcPr>
          <w:p w14:paraId="27A53991" w14:textId="0DA6935E" w:rsidR="00D33CD7" w:rsidRPr="00BA4E97" w:rsidRDefault="00D33CD7" w:rsidP="00D33CD7">
            <w:pPr>
              <w:spacing w:after="0" w:line="240" w:lineRule="auto"/>
              <w:jc w:val="both"/>
              <w:rPr>
                <w:sz w:val="18"/>
                <w:szCs w:val="18"/>
              </w:rPr>
            </w:pPr>
            <w:r w:rsidRPr="00BA4E97">
              <w:rPr>
                <w:sz w:val="18"/>
                <w:szCs w:val="18"/>
              </w:rPr>
              <w:t>57</w:t>
            </w:r>
          </w:p>
        </w:tc>
        <w:tc>
          <w:tcPr>
            <w:tcW w:w="0" w:type="auto"/>
            <w:noWrap/>
          </w:tcPr>
          <w:p w14:paraId="089E342A" w14:textId="2CEA9D0A" w:rsidR="00D33CD7" w:rsidRPr="00BA4E97" w:rsidRDefault="00D33CD7" w:rsidP="00D33CD7">
            <w:pPr>
              <w:spacing w:before="0"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BA4E97">
              <w:rPr>
                <w:sz w:val="18"/>
                <w:szCs w:val="18"/>
              </w:rPr>
              <w:t>Onuorah Ada</w:t>
            </w:r>
          </w:p>
        </w:tc>
        <w:tc>
          <w:tcPr>
            <w:tcW w:w="0" w:type="auto"/>
            <w:noWrap/>
          </w:tcPr>
          <w:p w14:paraId="3843E37C" w14:textId="72DB0555" w:rsidR="00D33CD7" w:rsidRPr="00BA4E97" w:rsidRDefault="00D33CD7" w:rsidP="00D33CD7">
            <w:pPr>
              <w:spacing w:before="0"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BA4E97">
              <w:rPr>
                <w:sz w:val="18"/>
                <w:szCs w:val="18"/>
              </w:rPr>
              <w:t>ARFH Rivers</w:t>
            </w:r>
          </w:p>
        </w:tc>
        <w:tc>
          <w:tcPr>
            <w:tcW w:w="2033" w:type="dxa"/>
            <w:noWrap/>
          </w:tcPr>
          <w:p w14:paraId="1F7AD6AE" w14:textId="097B0BDB" w:rsidR="00D33CD7" w:rsidRPr="00BA4E97" w:rsidRDefault="00D33CD7" w:rsidP="00D33CD7">
            <w:pPr>
              <w:spacing w:before="0"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BA4E97">
              <w:rPr>
                <w:sz w:val="18"/>
                <w:szCs w:val="18"/>
              </w:rPr>
              <w:t xml:space="preserve">Prog. Assos. For Household Econ. Strength </w:t>
            </w:r>
          </w:p>
        </w:tc>
        <w:tc>
          <w:tcPr>
            <w:tcW w:w="1286" w:type="dxa"/>
          </w:tcPr>
          <w:p w14:paraId="468A8164" w14:textId="61915F0E" w:rsidR="00D33CD7" w:rsidRPr="00BA4E97" w:rsidRDefault="00D33CD7" w:rsidP="00D33CD7">
            <w:pPr>
              <w:spacing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BA4E97">
              <w:rPr>
                <w:sz w:val="18"/>
                <w:szCs w:val="18"/>
              </w:rPr>
              <w:t>Rivers</w:t>
            </w:r>
          </w:p>
        </w:tc>
        <w:tc>
          <w:tcPr>
            <w:tcW w:w="0" w:type="auto"/>
          </w:tcPr>
          <w:p w14:paraId="4A92AB4D" w14:textId="20F87507" w:rsidR="00D33CD7" w:rsidRPr="00BA4E97" w:rsidRDefault="00D33CD7" w:rsidP="00D33CD7">
            <w:pPr>
              <w:spacing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BA4E97">
              <w:rPr>
                <w:sz w:val="18"/>
                <w:szCs w:val="18"/>
              </w:rPr>
              <w:t>State</w:t>
            </w:r>
          </w:p>
        </w:tc>
      </w:tr>
      <w:tr w:rsidR="00D33CD7" w:rsidRPr="00BA4E97" w14:paraId="22F35111" w14:textId="77777777" w:rsidTr="00BA4E97">
        <w:trPr>
          <w:trHeight w:val="315"/>
        </w:trPr>
        <w:tc>
          <w:tcPr>
            <w:cnfStyle w:val="001000000000" w:firstRow="0" w:lastRow="0" w:firstColumn="1" w:lastColumn="0" w:oddVBand="0" w:evenVBand="0" w:oddHBand="0" w:evenHBand="0" w:firstRowFirstColumn="0" w:firstRowLastColumn="0" w:lastRowFirstColumn="0" w:lastRowLastColumn="0"/>
            <w:tcW w:w="0" w:type="auto"/>
          </w:tcPr>
          <w:p w14:paraId="7A7D8A1D" w14:textId="4B59EF11" w:rsidR="00D33CD7" w:rsidRPr="00BA4E97" w:rsidRDefault="00D33CD7" w:rsidP="00D33CD7">
            <w:pPr>
              <w:spacing w:after="0" w:line="240" w:lineRule="auto"/>
              <w:jc w:val="both"/>
              <w:rPr>
                <w:sz w:val="18"/>
                <w:szCs w:val="18"/>
              </w:rPr>
            </w:pPr>
            <w:r w:rsidRPr="00BA4E97">
              <w:rPr>
                <w:sz w:val="18"/>
                <w:szCs w:val="18"/>
              </w:rPr>
              <w:t>58</w:t>
            </w:r>
          </w:p>
        </w:tc>
        <w:tc>
          <w:tcPr>
            <w:tcW w:w="0" w:type="auto"/>
            <w:noWrap/>
          </w:tcPr>
          <w:p w14:paraId="3D286E26" w14:textId="2E2807F1" w:rsidR="00D33CD7" w:rsidRPr="00BA4E97" w:rsidRDefault="00D33CD7" w:rsidP="00D33CD7">
            <w:pPr>
              <w:spacing w:before="0"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BA4E97">
              <w:rPr>
                <w:sz w:val="18"/>
                <w:szCs w:val="18"/>
              </w:rPr>
              <w:t>Fubara Adiebome</w:t>
            </w:r>
          </w:p>
        </w:tc>
        <w:tc>
          <w:tcPr>
            <w:tcW w:w="0" w:type="auto"/>
            <w:noWrap/>
          </w:tcPr>
          <w:p w14:paraId="53168C22" w14:textId="5768864A" w:rsidR="00D33CD7" w:rsidRPr="00BA4E97" w:rsidRDefault="00D33CD7" w:rsidP="00D33CD7">
            <w:pPr>
              <w:spacing w:before="0"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BA4E97">
              <w:rPr>
                <w:sz w:val="18"/>
                <w:szCs w:val="18"/>
              </w:rPr>
              <w:t>ARFH Rivers</w:t>
            </w:r>
          </w:p>
        </w:tc>
        <w:tc>
          <w:tcPr>
            <w:tcW w:w="2033" w:type="dxa"/>
            <w:noWrap/>
          </w:tcPr>
          <w:p w14:paraId="230AD682" w14:textId="03A8E658" w:rsidR="00D33CD7" w:rsidRPr="00BA4E97" w:rsidRDefault="00D33CD7" w:rsidP="00D33CD7">
            <w:pPr>
              <w:spacing w:before="0"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BA4E97">
              <w:rPr>
                <w:sz w:val="18"/>
                <w:szCs w:val="18"/>
              </w:rPr>
              <w:t>SPC</w:t>
            </w:r>
          </w:p>
        </w:tc>
        <w:tc>
          <w:tcPr>
            <w:tcW w:w="1286" w:type="dxa"/>
          </w:tcPr>
          <w:p w14:paraId="71D4111D" w14:textId="76AE5852" w:rsidR="00D33CD7" w:rsidRPr="00BA4E97" w:rsidRDefault="00D33CD7" w:rsidP="00D33CD7">
            <w:pPr>
              <w:spacing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BA4E97">
              <w:rPr>
                <w:sz w:val="18"/>
                <w:szCs w:val="18"/>
              </w:rPr>
              <w:t>Rivers</w:t>
            </w:r>
          </w:p>
        </w:tc>
        <w:tc>
          <w:tcPr>
            <w:tcW w:w="0" w:type="auto"/>
          </w:tcPr>
          <w:p w14:paraId="6FA18835" w14:textId="197F2645" w:rsidR="00D33CD7" w:rsidRPr="00BA4E97" w:rsidRDefault="00D33CD7" w:rsidP="00D33CD7">
            <w:pPr>
              <w:spacing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BA4E97">
              <w:rPr>
                <w:sz w:val="18"/>
                <w:szCs w:val="18"/>
              </w:rPr>
              <w:t>State</w:t>
            </w:r>
          </w:p>
        </w:tc>
      </w:tr>
      <w:tr w:rsidR="00D33CD7" w:rsidRPr="00BA4E97" w14:paraId="797C6681" w14:textId="77777777" w:rsidTr="00BA4E97">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tcPr>
          <w:p w14:paraId="6B79BDBC" w14:textId="18D08084" w:rsidR="00D33CD7" w:rsidRPr="00BA4E97" w:rsidRDefault="00D33CD7" w:rsidP="00D33CD7">
            <w:pPr>
              <w:spacing w:after="0" w:line="240" w:lineRule="auto"/>
              <w:jc w:val="both"/>
              <w:rPr>
                <w:sz w:val="18"/>
                <w:szCs w:val="18"/>
              </w:rPr>
            </w:pPr>
            <w:r w:rsidRPr="00BA4E97">
              <w:rPr>
                <w:sz w:val="18"/>
                <w:szCs w:val="18"/>
              </w:rPr>
              <w:t>59</w:t>
            </w:r>
          </w:p>
        </w:tc>
        <w:tc>
          <w:tcPr>
            <w:tcW w:w="0" w:type="auto"/>
            <w:noWrap/>
          </w:tcPr>
          <w:p w14:paraId="3870B6DB" w14:textId="3FE978E3" w:rsidR="00D33CD7" w:rsidRPr="00BA4E97" w:rsidRDefault="00D33CD7" w:rsidP="00D33CD7">
            <w:pPr>
              <w:spacing w:before="0"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BA4E97">
              <w:rPr>
                <w:sz w:val="18"/>
                <w:szCs w:val="18"/>
              </w:rPr>
              <w:t>Oladimeji Olakunle</w:t>
            </w:r>
          </w:p>
        </w:tc>
        <w:tc>
          <w:tcPr>
            <w:tcW w:w="0" w:type="auto"/>
            <w:noWrap/>
          </w:tcPr>
          <w:p w14:paraId="5723B637" w14:textId="5FF49AD3" w:rsidR="00D33CD7" w:rsidRPr="00BA4E97" w:rsidRDefault="00D33CD7" w:rsidP="00D33CD7">
            <w:pPr>
              <w:spacing w:before="0"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BA4E97">
              <w:rPr>
                <w:sz w:val="18"/>
                <w:szCs w:val="18"/>
              </w:rPr>
              <w:t>ARFH Rivers</w:t>
            </w:r>
          </w:p>
        </w:tc>
        <w:tc>
          <w:tcPr>
            <w:tcW w:w="2033" w:type="dxa"/>
            <w:noWrap/>
          </w:tcPr>
          <w:p w14:paraId="101240D6" w14:textId="61AE298B" w:rsidR="00D33CD7" w:rsidRPr="00BA4E97" w:rsidRDefault="00D33CD7" w:rsidP="00D33CD7">
            <w:pPr>
              <w:spacing w:before="0"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BA4E97">
              <w:rPr>
                <w:sz w:val="18"/>
                <w:szCs w:val="18"/>
              </w:rPr>
              <w:t>Finance Officer</w:t>
            </w:r>
          </w:p>
        </w:tc>
        <w:tc>
          <w:tcPr>
            <w:tcW w:w="1286" w:type="dxa"/>
          </w:tcPr>
          <w:p w14:paraId="274E17F4" w14:textId="3DEBEEDF" w:rsidR="00D33CD7" w:rsidRPr="00BA4E97" w:rsidRDefault="00D33CD7" w:rsidP="00D33CD7">
            <w:pPr>
              <w:spacing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BA4E97">
              <w:rPr>
                <w:sz w:val="18"/>
                <w:szCs w:val="18"/>
              </w:rPr>
              <w:t>Rivers</w:t>
            </w:r>
          </w:p>
        </w:tc>
        <w:tc>
          <w:tcPr>
            <w:tcW w:w="0" w:type="auto"/>
          </w:tcPr>
          <w:p w14:paraId="79F9A6AE" w14:textId="1F37B7A2" w:rsidR="00D33CD7" w:rsidRPr="00BA4E97" w:rsidRDefault="00D33CD7" w:rsidP="00D33CD7">
            <w:pPr>
              <w:spacing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BA4E97">
              <w:rPr>
                <w:sz w:val="18"/>
                <w:szCs w:val="18"/>
              </w:rPr>
              <w:t>State</w:t>
            </w:r>
          </w:p>
        </w:tc>
      </w:tr>
      <w:tr w:rsidR="00D33CD7" w:rsidRPr="00BA4E97" w14:paraId="2F4A8053" w14:textId="77777777" w:rsidTr="00BA4E97">
        <w:trPr>
          <w:trHeight w:val="315"/>
        </w:trPr>
        <w:tc>
          <w:tcPr>
            <w:cnfStyle w:val="001000000000" w:firstRow="0" w:lastRow="0" w:firstColumn="1" w:lastColumn="0" w:oddVBand="0" w:evenVBand="0" w:oddHBand="0" w:evenHBand="0" w:firstRowFirstColumn="0" w:firstRowLastColumn="0" w:lastRowFirstColumn="0" w:lastRowLastColumn="0"/>
            <w:tcW w:w="0" w:type="auto"/>
          </w:tcPr>
          <w:p w14:paraId="67B68635" w14:textId="34298812" w:rsidR="00D33CD7" w:rsidRPr="00BA4E97" w:rsidRDefault="00D33CD7" w:rsidP="00D33CD7">
            <w:pPr>
              <w:spacing w:after="0" w:line="240" w:lineRule="auto"/>
              <w:jc w:val="both"/>
              <w:rPr>
                <w:sz w:val="18"/>
                <w:szCs w:val="18"/>
              </w:rPr>
            </w:pPr>
            <w:r w:rsidRPr="00BA4E97">
              <w:rPr>
                <w:sz w:val="18"/>
                <w:szCs w:val="18"/>
              </w:rPr>
              <w:t>60</w:t>
            </w:r>
          </w:p>
        </w:tc>
        <w:tc>
          <w:tcPr>
            <w:tcW w:w="0" w:type="auto"/>
            <w:noWrap/>
          </w:tcPr>
          <w:p w14:paraId="60479F74" w14:textId="01A47AE9" w:rsidR="00D33CD7" w:rsidRPr="00BA4E97" w:rsidRDefault="00D33CD7" w:rsidP="00D33CD7">
            <w:pPr>
              <w:spacing w:before="0"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BA4E97">
              <w:rPr>
                <w:sz w:val="18"/>
                <w:szCs w:val="18"/>
              </w:rPr>
              <w:t>Olumide Taiwo</w:t>
            </w:r>
          </w:p>
        </w:tc>
        <w:tc>
          <w:tcPr>
            <w:tcW w:w="0" w:type="auto"/>
            <w:noWrap/>
          </w:tcPr>
          <w:p w14:paraId="36BD1D2D" w14:textId="45E4779B" w:rsidR="00D33CD7" w:rsidRPr="00BA4E97" w:rsidRDefault="00D33CD7" w:rsidP="00D33CD7">
            <w:pPr>
              <w:spacing w:before="0"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BA4E97">
              <w:rPr>
                <w:sz w:val="18"/>
                <w:szCs w:val="18"/>
              </w:rPr>
              <w:t>ARFH Rivers</w:t>
            </w:r>
          </w:p>
        </w:tc>
        <w:tc>
          <w:tcPr>
            <w:tcW w:w="2033" w:type="dxa"/>
            <w:noWrap/>
          </w:tcPr>
          <w:p w14:paraId="101520BE" w14:textId="7F8DAFD7" w:rsidR="00D33CD7" w:rsidRPr="00BA4E97" w:rsidRDefault="00D33CD7" w:rsidP="00D33CD7">
            <w:pPr>
              <w:spacing w:before="0"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BA4E97">
              <w:rPr>
                <w:sz w:val="18"/>
                <w:szCs w:val="18"/>
              </w:rPr>
              <w:t>Front Desk Officer</w:t>
            </w:r>
          </w:p>
        </w:tc>
        <w:tc>
          <w:tcPr>
            <w:tcW w:w="1286" w:type="dxa"/>
          </w:tcPr>
          <w:p w14:paraId="1595C0E3" w14:textId="378C746E" w:rsidR="00D33CD7" w:rsidRPr="00BA4E97" w:rsidRDefault="00D33CD7" w:rsidP="00D33CD7">
            <w:pPr>
              <w:spacing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BA4E97">
              <w:rPr>
                <w:sz w:val="18"/>
                <w:szCs w:val="18"/>
              </w:rPr>
              <w:t>Rivers</w:t>
            </w:r>
          </w:p>
        </w:tc>
        <w:tc>
          <w:tcPr>
            <w:tcW w:w="0" w:type="auto"/>
          </w:tcPr>
          <w:p w14:paraId="2D159038" w14:textId="225B6ABE" w:rsidR="00D33CD7" w:rsidRPr="00BA4E97" w:rsidRDefault="00D33CD7" w:rsidP="00D33CD7">
            <w:pPr>
              <w:spacing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BA4E97">
              <w:rPr>
                <w:sz w:val="18"/>
                <w:szCs w:val="18"/>
              </w:rPr>
              <w:t>State</w:t>
            </w:r>
          </w:p>
        </w:tc>
      </w:tr>
      <w:tr w:rsidR="00D33CD7" w:rsidRPr="00BA4E97" w14:paraId="1D1A617D" w14:textId="77777777" w:rsidTr="00BA4E97">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tcPr>
          <w:p w14:paraId="5829AAAC" w14:textId="5405E4FD" w:rsidR="00D33CD7" w:rsidRPr="00BA4E97" w:rsidRDefault="00D33CD7" w:rsidP="00D33CD7">
            <w:pPr>
              <w:spacing w:after="0" w:line="240" w:lineRule="auto"/>
              <w:jc w:val="both"/>
              <w:rPr>
                <w:sz w:val="18"/>
                <w:szCs w:val="18"/>
              </w:rPr>
            </w:pPr>
            <w:r w:rsidRPr="00BA4E97">
              <w:rPr>
                <w:sz w:val="18"/>
                <w:szCs w:val="18"/>
              </w:rPr>
              <w:t>61</w:t>
            </w:r>
          </w:p>
        </w:tc>
        <w:tc>
          <w:tcPr>
            <w:tcW w:w="0" w:type="auto"/>
            <w:noWrap/>
          </w:tcPr>
          <w:p w14:paraId="51855D01" w14:textId="4CF610B1" w:rsidR="00D33CD7" w:rsidRPr="00BA4E97" w:rsidRDefault="00D33CD7" w:rsidP="00D33CD7">
            <w:pPr>
              <w:spacing w:before="0"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BA4E97">
              <w:rPr>
                <w:sz w:val="18"/>
                <w:szCs w:val="18"/>
              </w:rPr>
              <w:t>Ogonna Abraham</w:t>
            </w:r>
          </w:p>
        </w:tc>
        <w:tc>
          <w:tcPr>
            <w:tcW w:w="0" w:type="auto"/>
            <w:noWrap/>
          </w:tcPr>
          <w:p w14:paraId="044DC503" w14:textId="68CD3ED0" w:rsidR="00D33CD7" w:rsidRPr="00BA4E97" w:rsidRDefault="00D33CD7" w:rsidP="00D33CD7">
            <w:pPr>
              <w:spacing w:before="0"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BA4E97">
              <w:rPr>
                <w:sz w:val="18"/>
                <w:szCs w:val="18"/>
              </w:rPr>
              <w:t>ARFH Rivers</w:t>
            </w:r>
          </w:p>
        </w:tc>
        <w:tc>
          <w:tcPr>
            <w:tcW w:w="2033" w:type="dxa"/>
            <w:noWrap/>
          </w:tcPr>
          <w:p w14:paraId="368BA8CE" w14:textId="7BEFD504" w:rsidR="00D33CD7" w:rsidRPr="00BA4E97" w:rsidRDefault="00D33CD7" w:rsidP="00D33CD7">
            <w:pPr>
              <w:spacing w:before="0"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BA4E97">
              <w:rPr>
                <w:sz w:val="18"/>
                <w:szCs w:val="18"/>
              </w:rPr>
              <w:t>Program Manager</w:t>
            </w:r>
          </w:p>
        </w:tc>
        <w:tc>
          <w:tcPr>
            <w:tcW w:w="1286" w:type="dxa"/>
          </w:tcPr>
          <w:p w14:paraId="26D7C0D4" w14:textId="281AB924" w:rsidR="00D33CD7" w:rsidRPr="00BA4E97" w:rsidRDefault="00D33CD7" w:rsidP="00D33CD7">
            <w:pPr>
              <w:spacing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BA4E97">
              <w:rPr>
                <w:sz w:val="18"/>
                <w:szCs w:val="18"/>
              </w:rPr>
              <w:t>Rivers</w:t>
            </w:r>
          </w:p>
        </w:tc>
        <w:tc>
          <w:tcPr>
            <w:tcW w:w="0" w:type="auto"/>
          </w:tcPr>
          <w:p w14:paraId="3E0D3E43" w14:textId="243D63CF" w:rsidR="00D33CD7" w:rsidRPr="00BA4E97" w:rsidRDefault="00D33CD7" w:rsidP="00D33CD7">
            <w:pPr>
              <w:spacing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BA4E97">
              <w:rPr>
                <w:sz w:val="18"/>
                <w:szCs w:val="18"/>
              </w:rPr>
              <w:t>State</w:t>
            </w:r>
          </w:p>
        </w:tc>
      </w:tr>
      <w:tr w:rsidR="00D33CD7" w:rsidRPr="00BA4E97" w14:paraId="55C4BA19" w14:textId="77777777" w:rsidTr="00BA4E97">
        <w:trPr>
          <w:trHeight w:val="315"/>
        </w:trPr>
        <w:tc>
          <w:tcPr>
            <w:cnfStyle w:val="001000000000" w:firstRow="0" w:lastRow="0" w:firstColumn="1" w:lastColumn="0" w:oddVBand="0" w:evenVBand="0" w:oddHBand="0" w:evenHBand="0" w:firstRowFirstColumn="0" w:firstRowLastColumn="0" w:lastRowFirstColumn="0" w:lastRowLastColumn="0"/>
            <w:tcW w:w="0" w:type="auto"/>
          </w:tcPr>
          <w:p w14:paraId="181AC763" w14:textId="73B70FF6" w:rsidR="00D33CD7" w:rsidRPr="00BA4E97" w:rsidRDefault="00D33CD7" w:rsidP="00D33CD7">
            <w:pPr>
              <w:spacing w:after="0" w:line="240" w:lineRule="auto"/>
              <w:jc w:val="both"/>
              <w:rPr>
                <w:sz w:val="18"/>
                <w:szCs w:val="18"/>
              </w:rPr>
            </w:pPr>
            <w:r w:rsidRPr="00BA4E97">
              <w:rPr>
                <w:sz w:val="18"/>
                <w:szCs w:val="18"/>
              </w:rPr>
              <w:t>62</w:t>
            </w:r>
          </w:p>
        </w:tc>
        <w:tc>
          <w:tcPr>
            <w:tcW w:w="0" w:type="auto"/>
            <w:noWrap/>
          </w:tcPr>
          <w:p w14:paraId="565FE5AC" w14:textId="7B94E0E1" w:rsidR="00D33CD7" w:rsidRPr="00BA4E97" w:rsidRDefault="00D33CD7" w:rsidP="00D33CD7">
            <w:pPr>
              <w:spacing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BA4E97">
              <w:rPr>
                <w:sz w:val="18"/>
                <w:szCs w:val="18"/>
              </w:rPr>
              <w:t>Prince B. Lebari</w:t>
            </w:r>
          </w:p>
        </w:tc>
        <w:tc>
          <w:tcPr>
            <w:tcW w:w="0" w:type="auto"/>
            <w:noWrap/>
          </w:tcPr>
          <w:p w14:paraId="37FAE6FA" w14:textId="08F3C816" w:rsidR="00D33CD7" w:rsidRPr="00BA4E97" w:rsidRDefault="00D33CD7" w:rsidP="00D33CD7">
            <w:pPr>
              <w:spacing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BA4E97">
              <w:rPr>
                <w:sz w:val="18"/>
                <w:szCs w:val="18"/>
              </w:rPr>
              <w:t>LTCIF</w:t>
            </w:r>
          </w:p>
        </w:tc>
        <w:tc>
          <w:tcPr>
            <w:tcW w:w="2033" w:type="dxa"/>
            <w:noWrap/>
          </w:tcPr>
          <w:p w14:paraId="2F7BE973" w14:textId="3ABE3A6C" w:rsidR="00D33CD7" w:rsidRPr="00BA4E97" w:rsidRDefault="00D33CD7" w:rsidP="00D33CD7">
            <w:pPr>
              <w:spacing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BA4E97">
              <w:rPr>
                <w:sz w:val="18"/>
                <w:szCs w:val="18"/>
              </w:rPr>
              <w:t>M&amp;E Officer</w:t>
            </w:r>
          </w:p>
        </w:tc>
        <w:tc>
          <w:tcPr>
            <w:tcW w:w="1286" w:type="dxa"/>
          </w:tcPr>
          <w:p w14:paraId="3FB7B872" w14:textId="3B6095E6" w:rsidR="00D33CD7" w:rsidRPr="00BA4E97" w:rsidRDefault="00D33CD7" w:rsidP="00D33CD7">
            <w:pPr>
              <w:spacing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BA4E97">
              <w:rPr>
                <w:sz w:val="18"/>
                <w:szCs w:val="18"/>
              </w:rPr>
              <w:t>Rivers</w:t>
            </w:r>
          </w:p>
        </w:tc>
        <w:tc>
          <w:tcPr>
            <w:tcW w:w="0" w:type="auto"/>
          </w:tcPr>
          <w:p w14:paraId="062BB4D3" w14:textId="6D1B7227" w:rsidR="00D33CD7" w:rsidRPr="00BA4E97" w:rsidRDefault="00D33CD7" w:rsidP="00D33CD7">
            <w:pPr>
              <w:spacing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BA4E97">
              <w:rPr>
                <w:sz w:val="18"/>
                <w:szCs w:val="18"/>
              </w:rPr>
              <w:t>CBO</w:t>
            </w:r>
          </w:p>
        </w:tc>
      </w:tr>
      <w:tr w:rsidR="00D33CD7" w:rsidRPr="00BA4E97" w14:paraId="0847C8C7" w14:textId="77777777" w:rsidTr="00BA4E97">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tcPr>
          <w:p w14:paraId="77243ACE" w14:textId="148E31BF" w:rsidR="00D33CD7" w:rsidRPr="00BA4E97" w:rsidRDefault="00D33CD7" w:rsidP="00D33CD7">
            <w:pPr>
              <w:spacing w:after="0" w:line="240" w:lineRule="auto"/>
              <w:jc w:val="both"/>
              <w:rPr>
                <w:sz w:val="18"/>
                <w:szCs w:val="18"/>
              </w:rPr>
            </w:pPr>
            <w:r w:rsidRPr="00BA4E97">
              <w:rPr>
                <w:sz w:val="18"/>
                <w:szCs w:val="18"/>
              </w:rPr>
              <w:t>63</w:t>
            </w:r>
          </w:p>
        </w:tc>
        <w:tc>
          <w:tcPr>
            <w:tcW w:w="0" w:type="auto"/>
            <w:noWrap/>
          </w:tcPr>
          <w:p w14:paraId="43F0D5FD" w14:textId="7A44198E" w:rsidR="00D33CD7" w:rsidRPr="00BA4E97" w:rsidRDefault="00D33CD7" w:rsidP="00D33CD7">
            <w:pPr>
              <w:spacing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BA4E97">
              <w:rPr>
                <w:sz w:val="18"/>
                <w:szCs w:val="18"/>
              </w:rPr>
              <w:t>Pretty Abaadan</w:t>
            </w:r>
          </w:p>
        </w:tc>
        <w:tc>
          <w:tcPr>
            <w:tcW w:w="0" w:type="auto"/>
            <w:noWrap/>
          </w:tcPr>
          <w:p w14:paraId="094E2D25" w14:textId="25A2BDE0" w:rsidR="00D33CD7" w:rsidRPr="00BA4E97" w:rsidRDefault="00D33CD7" w:rsidP="00D33CD7">
            <w:pPr>
              <w:spacing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BA4E97">
              <w:rPr>
                <w:sz w:val="18"/>
                <w:szCs w:val="18"/>
              </w:rPr>
              <w:t>LTCIF</w:t>
            </w:r>
          </w:p>
        </w:tc>
        <w:tc>
          <w:tcPr>
            <w:tcW w:w="2033" w:type="dxa"/>
            <w:noWrap/>
          </w:tcPr>
          <w:p w14:paraId="17269CF1" w14:textId="18BDE97C" w:rsidR="00D33CD7" w:rsidRPr="00BA4E97" w:rsidRDefault="00D33CD7" w:rsidP="00D33CD7">
            <w:pPr>
              <w:spacing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BA4E97">
              <w:rPr>
                <w:sz w:val="18"/>
                <w:szCs w:val="18"/>
              </w:rPr>
              <w:t>M&amp;E Assistant</w:t>
            </w:r>
          </w:p>
        </w:tc>
        <w:tc>
          <w:tcPr>
            <w:tcW w:w="1286" w:type="dxa"/>
          </w:tcPr>
          <w:p w14:paraId="3F5F7B61" w14:textId="0E603290" w:rsidR="00D33CD7" w:rsidRPr="00BA4E97" w:rsidRDefault="00D33CD7" w:rsidP="00D33CD7">
            <w:pPr>
              <w:spacing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BA4E97">
              <w:rPr>
                <w:sz w:val="18"/>
                <w:szCs w:val="18"/>
              </w:rPr>
              <w:t>Rivers</w:t>
            </w:r>
          </w:p>
        </w:tc>
        <w:tc>
          <w:tcPr>
            <w:tcW w:w="0" w:type="auto"/>
          </w:tcPr>
          <w:p w14:paraId="4D0D0A0F" w14:textId="1B8076E3" w:rsidR="00D33CD7" w:rsidRPr="00BA4E97" w:rsidRDefault="00D33CD7" w:rsidP="00D33CD7">
            <w:pPr>
              <w:spacing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BA4E97">
              <w:rPr>
                <w:sz w:val="18"/>
                <w:szCs w:val="18"/>
              </w:rPr>
              <w:t>CBO</w:t>
            </w:r>
          </w:p>
        </w:tc>
      </w:tr>
      <w:tr w:rsidR="00D33CD7" w:rsidRPr="00BA4E97" w14:paraId="2F14F312" w14:textId="77777777" w:rsidTr="00BA4E97">
        <w:trPr>
          <w:trHeight w:val="315"/>
        </w:trPr>
        <w:tc>
          <w:tcPr>
            <w:cnfStyle w:val="001000000000" w:firstRow="0" w:lastRow="0" w:firstColumn="1" w:lastColumn="0" w:oddVBand="0" w:evenVBand="0" w:oddHBand="0" w:evenHBand="0" w:firstRowFirstColumn="0" w:firstRowLastColumn="0" w:lastRowFirstColumn="0" w:lastRowLastColumn="0"/>
            <w:tcW w:w="0" w:type="auto"/>
          </w:tcPr>
          <w:p w14:paraId="44EE4047" w14:textId="47621C24" w:rsidR="00D33CD7" w:rsidRPr="00BA4E97" w:rsidRDefault="00D33CD7" w:rsidP="00D33CD7">
            <w:pPr>
              <w:spacing w:after="0" w:line="240" w:lineRule="auto"/>
              <w:jc w:val="both"/>
              <w:rPr>
                <w:sz w:val="18"/>
                <w:szCs w:val="18"/>
              </w:rPr>
            </w:pPr>
            <w:r w:rsidRPr="00BA4E97">
              <w:rPr>
                <w:sz w:val="18"/>
                <w:szCs w:val="18"/>
              </w:rPr>
              <w:lastRenderedPageBreak/>
              <w:t>64</w:t>
            </w:r>
          </w:p>
        </w:tc>
        <w:tc>
          <w:tcPr>
            <w:tcW w:w="0" w:type="auto"/>
            <w:noWrap/>
          </w:tcPr>
          <w:p w14:paraId="0324B04C" w14:textId="79326D45" w:rsidR="00D33CD7" w:rsidRPr="00BA4E97" w:rsidRDefault="00D33CD7" w:rsidP="00D33CD7">
            <w:pPr>
              <w:spacing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BA4E97">
              <w:rPr>
                <w:sz w:val="18"/>
                <w:szCs w:val="18"/>
              </w:rPr>
              <w:t>Jim Evelyn</w:t>
            </w:r>
          </w:p>
        </w:tc>
        <w:tc>
          <w:tcPr>
            <w:tcW w:w="0" w:type="auto"/>
            <w:noWrap/>
          </w:tcPr>
          <w:p w14:paraId="318C188B" w14:textId="6F5B0F57" w:rsidR="00D33CD7" w:rsidRPr="00BA4E97" w:rsidRDefault="00D33CD7" w:rsidP="00D33CD7">
            <w:pPr>
              <w:spacing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BA4E97">
              <w:rPr>
                <w:sz w:val="18"/>
                <w:szCs w:val="18"/>
              </w:rPr>
              <w:t>LTCIF</w:t>
            </w:r>
          </w:p>
        </w:tc>
        <w:tc>
          <w:tcPr>
            <w:tcW w:w="2033" w:type="dxa"/>
            <w:noWrap/>
          </w:tcPr>
          <w:p w14:paraId="66966A88" w14:textId="14771209" w:rsidR="00D33CD7" w:rsidRPr="00BA4E97" w:rsidRDefault="00D33CD7" w:rsidP="00D33CD7">
            <w:pPr>
              <w:spacing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BA4E97">
              <w:rPr>
                <w:sz w:val="18"/>
                <w:szCs w:val="18"/>
              </w:rPr>
              <w:t>Program Assistant</w:t>
            </w:r>
          </w:p>
        </w:tc>
        <w:tc>
          <w:tcPr>
            <w:tcW w:w="1286" w:type="dxa"/>
          </w:tcPr>
          <w:p w14:paraId="3381D2AD" w14:textId="2A5D9B43" w:rsidR="00D33CD7" w:rsidRPr="00BA4E97" w:rsidRDefault="00D33CD7" w:rsidP="00D33CD7">
            <w:pPr>
              <w:spacing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BA4E97">
              <w:rPr>
                <w:sz w:val="18"/>
                <w:szCs w:val="18"/>
              </w:rPr>
              <w:t>Rivers</w:t>
            </w:r>
          </w:p>
        </w:tc>
        <w:tc>
          <w:tcPr>
            <w:tcW w:w="0" w:type="auto"/>
          </w:tcPr>
          <w:p w14:paraId="167C0693" w14:textId="641A270A" w:rsidR="00D33CD7" w:rsidRPr="00BA4E97" w:rsidRDefault="00D33CD7" w:rsidP="00D33CD7">
            <w:pPr>
              <w:spacing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BA4E97">
              <w:rPr>
                <w:sz w:val="18"/>
                <w:szCs w:val="18"/>
              </w:rPr>
              <w:t>CBO</w:t>
            </w:r>
          </w:p>
        </w:tc>
      </w:tr>
      <w:tr w:rsidR="00D33CD7" w:rsidRPr="00BA4E97" w14:paraId="04589469" w14:textId="77777777" w:rsidTr="00BA4E97">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tcPr>
          <w:p w14:paraId="51BDBFD2" w14:textId="02824486" w:rsidR="00D33CD7" w:rsidRPr="00BA4E97" w:rsidRDefault="00D33CD7" w:rsidP="00D33CD7">
            <w:pPr>
              <w:spacing w:after="0" w:line="240" w:lineRule="auto"/>
              <w:jc w:val="both"/>
              <w:rPr>
                <w:sz w:val="18"/>
                <w:szCs w:val="18"/>
              </w:rPr>
            </w:pPr>
            <w:r w:rsidRPr="00BA4E97">
              <w:rPr>
                <w:sz w:val="18"/>
                <w:szCs w:val="18"/>
              </w:rPr>
              <w:t>65</w:t>
            </w:r>
          </w:p>
        </w:tc>
        <w:tc>
          <w:tcPr>
            <w:tcW w:w="0" w:type="auto"/>
            <w:noWrap/>
          </w:tcPr>
          <w:p w14:paraId="7774C3A9" w14:textId="1C871BAE" w:rsidR="00D33CD7" w:rsidRPr="00BA4E97" w:rsidRDefault="00D33CD7" w:rsidP="00D33CD7">
            <w:pPr>
              <w:spacing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BA4E97">
              <w:rPr>
                <w:sz w:val="18"/>
                <w:szCs w:val="18"/>
              </w:rPr>
              <w:t>Mbonu C Juliet</w:t>
            </w:r>
          </w:p>
        </w:tc>
        <w:tc>
          <w:tcPr>
            <w:tcW w:w="0" w:type="auto"/>
            <w:noWrap/>
          </w:tcPr>
          <w:p w14:paraId="55832B92" w14:textId="13687C10" w:rsidR="00D33CD7" w:rsidRPr="00BA4E97" w:rsidRDefault="00D33CD7" w:rsidP="00D33CD7">
            <w:pPr>
              <w:spacing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BA4E97">
              <w:rPr>
                <w:sz w:val="18"/>
                <w:szCs w:val="18"/>
              </w:rPr>
              <w:t>LTCIF</w:t>
            </w:r>
          </w:p>
        </w:tc>
        <w:tc>
          <w:tcPr>
            <w:tcW w:w="2033" w:type="dxa"/>
            <w:noWrap/>
          </w:tcPr>
          <w:p w14:paraId="242B5F93" w14:textId="6C62D41A" w:rsidR="00D33CD7" w:rsidRPr="00BA4E97" w:rsidRDefault="00D33CD7" w:rsidP="00D33CD7">
            <w:pPr>
              <w:spacing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BA4E97">
              <w:rPr>
                <w:sz w:val="18"/>
                <w:szCs w:val="18"/>
              </w:rPr>
              <w:t>Admin/ Filling</w:t>
            </w:r>
          </w:p>
        </w:tc>
        <w:tc>
          <w:tcPr>
            <w:tcW w:w="1286" w:type="dxa"/>
          </w:tcPr>
          <w:p w14:paraId="2EFE5495" w14:textId="5A589255" w:rsidR="00D33CD7" w:rsidRPr="00BA4E97" w:rsidRDefault="00D33CD7" w:rsidP="00D33CD7">
            <w:pPr>
              <w:spacing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BA4E97">
              <w:rPr>
                <w:sz w:val="18"/>
                <w:szCs w:val="18"/>
              </w:rPr>
              <w:t>Rivers</w:t>
            </w:r>
          </w:p>
        </w:tc>
        <w:tc>
          <w:tcPr>
            <w:tcW w:w="0" w:type="auto"/>
          </w:tcPr>
          <w:p w14:paraId="6DFFAB39" w14:textId="12F2AFB5" w:rsidR="00D33CD7" w:rsidRPr="00BA4E97" w:rsidRDefault="00D33CD7" w:rsidP="00D33CD7">
            <w:pPr>
              <w:spacing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BA4E97">
              <w:rPr>
                <w:sz w:val="18"/>
                <w:szCs w:val="18"/>
              </w:rPr>
              <w:t>CBO</w:t>
            </w:r>
          </w:p>
        </w:tc>
      </w:tr>
      <w:tr w:rsidR="00D33CD7" w:rsidRPr="00BA4E97" w14:paraId="30950789" w14:textId="77777777" w:rsidTr="00BA4E97">
        <w:trPr>
          <w:trHeight w:val="315"/>
        </w:trPr>
        <w:tc>
          <w:tcPr>
            <w:cnfStyle w:val="001000000000" w:firstRow="0" w:lastRow="0" w:firstColumn="1" w:lastColumn="0" w:oddVBand="0" w:evenVBand="0" w:oddHBand="0" w:evenHBand="0" w:firstRowFirstColumn="0" w:firstRowLastColumn="0" w:lastRowFirstColumn="0" w:lastRowLastColumn="0"/>
            <w:tcW w:w="0" w:type="auto"/>
          </w:tcPr>
          <w:p w14:paraId="5542266F" w14:textId="35043240" w:rsidR="00D33CD7" w:rsidRPr="00BA4E97" w:rsidRDefault="00D33CD7" w:rsidP="00D33CD7">
            <w:pPr>
              <w:spacing w:after="0" w:line="240" w:lineRule="auto"/>
              <w:jc w:val="both"/>
              <w:rPr>
                <w:sz w:val="18"/>
                <w:szCs w:val="18"/>
              </w:rPr>
            </w:pPr>
            <w:r w:rsidRPr="00BA4E97">
              <w:rPr>
                <w:sz w:val="18"/>
                <w:szCs w:val="18"/>
              </w:rPr>
              <w:t>66</w:t>
            </w:r>
          </w:p>
        </w:tc>
        <w:tc>
          <w:tcPr>
            <w:tcW w:w="0" w:type="auto"/>
            <w:noWrap/>
          </w:tcPr>
          <w:p w14:paraId="65C94331" w14:textId="05116230" w:rsidR="00D33CD7" w:rsidRPr="00BA4E97" w:rsidRDefault="00D33CD7" w:rsidP="00D33CD7">
            <w:pPr>
              <w:spacing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BA4E97">
              <w:rPr>
                <w:sz w:val="18"/>
                <w:szCs w:val="18"/>
              </w:rPr>
              <w:t>Kabari M. Thankgod</w:t>
            </w:r>
          </w:p>
        </w:tc>
        <w:tc>
          <w:tcPr>
            <w:tcW w:w="0" w:type="auto"/>
            <w:noWrap/>
          </w:tcPr>
          <w:p w14:paraId="7523AAF4" w14:textId="2A6C243E" w:rsidR="00D33CD7" w:rsidRPr="00BA4E97" w:rsidRDefault="00D33CD7" w:rsidP="00D33CD7">
            <w:pPr>
              <w:spacing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BA4E97">
              <w:rPr>
                <w:sz w:val="18"/>
                <w:szCs w:val="18"/>
              </w:rPr>
              <w:t>LTCIF</w:t>
            </w:r>
          </w:p>
        </w:tc>
        <w:tc>
          <w:tcPr>
            <w:tcW w:w="2033" w:type="dxa"/>
            <w:noWrap/>
          </w:tcPr>
          <w:p w14:paraId="74625204" w14:textId="29A92D93" w:rsidR="00D33CD7" w:rsidRPr="00BA4E97" w:rsidRDefault="00D33CD7" w:rsidP="00D33CD7">
            <w:pPr>
              <w:spacing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BA4E97">
              <w:rPr>
                <w:sz w:val="18"/>
                <w:szCs w:val="18"/>
              </w:rPr>
              <w:t>Executive Director</w:t>
            </w:r>
          </w:p>
        </w:tc>
        <w:tc>
          <w:tcPr>
            <w:tcW w:w="1286" w:type="dxa"/>
          </w:tcPr>
          <w:p w14:paraId="7AF15B8F" w14:textId="034B6AA8" w:rsidR="00D33CD7" w:rsidRPr="00BA4E97" w:rsidRDefault="00D33CD7" w:rsidP="00D33CD7">
            <w:pPr>
              <w:spacing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BA4E97">
              <w:rPr>
                <w:sz w:val="18"/>
                <w:szCs w:val="18"/>
              </w:rPr>
              <w:t>Rivers</w:t>
            </w:r>
          </w:p>
        </w:tc>
        <w:tc>
          <w:tcPr>
            <w:tcW w:w="0" w:type="auto"/>
          </w:tcPr>
          <w:p w14:paraId="185283BF" w14:textId="7F474F79" w:rsidR="00D33CD7" w:rsidRPr="00BA4E97" w:rsidRDefault="00D33CD7" w:rsidP="00D33CD7">
            <w:pPr>
              <w:spacing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BA4E97">
              <w:rPr>
                <w:sz w:val="18"/>
                <w:szCs w:val="18"/>
              </w:rPr>
              <w:t>CBO</w:t>
            </w:r>
          </w:p>
        </w:tc>
      </w:tr>
      <w:tr w:rsidR="00D33CD7" w:rsidRPr="00BA4E97" w14:paraId="3A120D16" w14:textId="77777777" w:rsidTr="00BA4E97">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tcPr>
          <w:p w14:paraId="604EE1BE" w14:textId="66219414" w:rsidR="00D33CD7" w:rsidRPr="00BA4E97" w:rsidRDefault="00D33CD7" w:rsidP="00D33CD7">
            <w:pPr>
              <w:spacing w:after="0" w:line="240" w:lineRule="auto"/>
              <w:jc w:val="both"/>
              <w:rPr>
                <w:sz w:val="18"/>
                <w:szCs w:val="18"/>
              </w:rPr>
            </w:pPr>
            <w:r w:rsidRPr="00BA4E97">
              <w:rPr>
                <w:sz w:val="18"/>
                <w:szCs w:val="18"/>
              </w:rPr>
              <w:t>67</w:t>
            </w:r>
          </w:p>
        </w:tc>
        <w:tc>
          <w:tcPr>
            <w:tcW w:w="0" w:type="auto"/>
            <w:noWrap/>
          </w:tcPr>
          <w:p w14:paraId="4D372118" w14:textId="36A7FA10" w:rsidR="00D33CD7" w:rsidRPr="00BA4E97" w:rsidRDefault="00D33CD7" w:rsidP="00D33CD7">
            <w:pPr>
              <w:spacing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BA4E97">
              <w:rPr>
                <w:sz w:val="18"/>
                <w:szCs w:val="18"/>
              </w:rPr>
              <w:t>Kaave T. Jacob</w:t>
            </w:r>
          </w:p>
        </w:tc>
        <w:tc>
          <w:tcPr>
            <w:tcW w:w="0" w:type="auto"/>
            <w:noWrap/>
          </w:tcPr>
          <w:p w14:paraId="56FD8536" w14:textId="11B71B5E" w:rsidR="00D33CD7" w:rsidRPr="00BA4E97" w:rsidRDefault="00D33CD7" w:rsidP="00D33CD7">
            <w:pPr>
              <w:spacing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BA4E97">
              <w:rPr>
                <w:sz w:val="18"/>
                <w:szCs w:val="18"/>
              </w:rPr>
              <w:t>LTCIF</w:t>
            </w:r>
          </w:p>
        </w:tc>
        <w:tc>
          <w:tcPr>
            <w:tcW w:w="2033" w:type="dxa"/>
            <w:noWrap/>
          </w:tcPr>
          <w:p w14:paraId="56EC4D3F" w14:textId="50C56A42" w:rsidR="00D33CD7" w:rsidRPr="00BA4E97" w:rsidRDefault="00D33CD7" w:rsidP="00D33CD7">
            <w:pPr>
              <w:spacing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BA4E97">
              <w:rPr>
                <w:sz w:val="18"/>
                <w:szCs w:val="18"/>
              </w:rPr>
              <w:t>Program Officer</w:t>
            </w:r>
          </w:p>
        </w:tc>
        <w:tc>
          <w:tcPr>
            <w:tcW w:w="1286" w:type="dxa"/>
          </w:tcPr>
          <w:p w14:paraId="425C418E" w14:textId="6DC0C7BF" w:rsidR="00D33CD7" w:rsidRPr="00BA4E97" w:rsidRDefault="00D33CD7" w:rsidP="00D33CD7">
            <w:pPr>
              <w:spacing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BA4E97">
              <w:rPr>
                <w:sz w:val="18"/>
                <w:szCs w:val="18"/>
              </w:rPr>
              <w:t>Rivers</w:t>
            </w:r>
          </w:p>
        </w:tc>
        <w:tc>
          <w:tcPr>
            <w:tcW w:w="0" w:type="auto"/>
          </w:tcPr>
          <w:p w14:paraId="684BABFE" w14:textId="17BBE5CC" w:rsidR="00D33CD7" w:rsidRPr="00BA4E97" w:rsidRDefault="00D33CD7" w:rsidP="00D33CD7">
            <w:pPr>
              <w:spacing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BA4E97">
              <w:rPr>
                <w:sz w:val="18"/>
                <w:szCs w:val="18"/>
              </w:rPr>
              <w:t>CBO</w:t>
            </w:r>
          </w:p>
        </w:tc>
      </w:tr>
      <w:tr w:rsidR="00D33CD7" w:rsidRPr="00BA4E97" w14:paraId="6F45FCE9" w14:textId="77777777" w:rsidTr="00BA4E97">
        <w:trPr>
          <w:trHeight w:val="315"/>
        </w:trPr>
        <w:tc>
          <w:tcPr>
            <w:cnfStyle w:val="001000000000" w:firstRow="0" w:lastRow="0" w:firstColumn="1" w:lastColumn="0" w:oddVBand="0" w:evenVBand="0" w:oddHBand="0" w:evenHBand="0" w:firstRowFirstColumn="0" w:firstRowLastColumn="0" w:lastRowFirstColumn="0" w:lastRowLastColumn="0"/>
            <w:tcW w:w="0" w:type="auto"/>
          </w:tcPr>
          <w:p w14:paraId="618CC85A" w14:textId="350AF40B" w:rsidR="00D33CD7" w:rsidRPr="00BA4E97" w:rsidRDefault="00D33CD7" w:rsidP="00D33CD7">
            <w:pPr>
              <w:spacing w:after="0" w:line="240" w:lineRule="auto"/>
              <w:jc w:val="both"/>
              <w:rPr>
                <w:sz w:val="18"/>
                <w:szCs w:val="18"/>
              </w:rPr>
            </w:pPr>
            <w:r w:rsidRPr="00BA4E97">
              <w:rPr>
                <w:sz w:val="18"/>
                <w:szCs w:val="18"/>
              </w:rPr>
              <w:t>68</w:t>
            </w:r>
          </w:p>
        </w:tc>
        <w:tc>
          <w:tcPr>
            <w:tcW w:w="0" w:type="auto"/>
            <w:noWrap/>
          </w:tcPr>
          <w:p w14:paraId="70EF09D9" w14:textId="22F58E14" w:rsidR="00D33CD7" w:rsidRPr="00BA4E97" w:rsidRDefault="00D33CD7" w:rsidP="00D33CD7">
            <w:pPr>
              <w:spacing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BA4E97">
              <w:rPr>
                <w:sz w:val="18"/>
                <w:szCs w:val="18"/>
              </w:rPr>
              <w:t>Kelechi Okoroji</w:t>
            </w:r>
          </w:p>
        </w:tc>
        <w:tc>
          <w:tcPr>
            <w:tcW w:w="0" w:type="auto"/>
            <w:noWrap/>
          </w:tcPr>
          <w:p w14:paraId="1D59ABEA" w14:textId="361F1DF0" w:rsidR="00D33CD7" w:rsidRPr="00BA4E97" w:rsidRDefault="00D33CD7" w:rsidP="00D33CD7">
            <w:pPr>
              <w:spacing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BA4E97">
              <w:rPr>
                <w:sz w:val="18"/>
                <w:szCs w:val="18"/>
              </w:rPr>
              <w:t>RIDEC</w:t>
            </w:r>
          </w:p>
        </w:tc>
        <w:tc>
          <w:tcPr>
            <w:tcW w:w="2033" w:type="dxa"/>
            <w:noWrap/>
          </w:tcPr>
          <w:p w14:paraId="14250102" w14:textId="35E1DD75" w:rsidR="00D33CD7" w:rsidRPr="00BA4E97" w:rsidRDefault="00D33CD7" w:rsidP="00D33CD7">
            <w:pPr>
              <w:spacing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BA4E97">
              <w:rPr>
                <w:sz w:val="18"/>
                <w:szCs w:val="18"/>
              </w:rPr>
              <w:t>Executive Director</w:t>
            </w:r>
          </w:p>
        </w:tc>
        <w:tc>
          <w:tcPr>
            <w:tcW w:w="1286" w:type="dxa"/>
          </w:tcPr>
          <w:p w14:paraId="6AA46AC3" w14:textId="1E6B7CE2" w:rsidR="00D33CD7" w:rsidRPr="00BA4E97" w:rsidRDefault="00D33CD7" w:rsidP="00D33CD7">
            <w:pPr>
              <w:spacing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BA4E97">
              <w:rPr>
                <w:sz w:val="18"/>
                <w:szCs w:val="18"/>
              </w:rPr>
              <w:t>Rivers</w:t>
            </w:r>
          </w:p>
        </w:tc>
        <w:tc>
          <w:tcPr>
            <w:tcW w:w="0" w:type="auto"/>
          </w:tcPr>
          <w:p w14:paraId="40A0AE28" w14:textId="1CA29F4E" w:rsidR="00D33CD7" w:rsidRPr="00BA4E97" w:rsidRDefault="00D33CD7" w:rsidP="00D33CD7">
            <w:pPr>
              <w:spacing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BA4E97">
              <w:rPr>
                <w:sz w:val="18"/>
                <w:szCs w:val="18"/>
              </w:rPr>
              <w:t>CBO</w:t>
            </w:r>
          </w:p>
        </w:tc>
      </w:tr>
      <w:tr w:rsidR="00D33CD7" w:rsidRPr="00BA4E97" w14:paraId="7D644342" w14:textId="77777777" w:rsidTr="00BA4E97">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tcPr>
          <w:p w14:paraId="6B046250" w14:textId="5E929434" w:rsidR="00D33CD7" w:rsidRPr="00BA4E97" w:rsidRDefault="00D33CD7" w:rsidP="00D33CD7">
            <w:pPr>
              <w:spacing w:after="0" w:line="240" w:lineRule="auto"/>
              <w:jc w:val="both"/>
              <w:rPr>
                <w:sz w:val="18"/>
                <w:szCs w:val="18"/>
              </w:rPr>
            </w:pPr>
            <w:r w:rsidRPr="00BA4E97">
              <w:rPr>
                <w:sz w:val="18"/>
                <w:szCs w:val="18"/>
              </w:rPr>
              <w:t>69</w:t>
            </w:r>
          </w:p>
        </w:tc>
        <w:tc>
          <w:tcPr>
            <w:tcW w:w="0" w:type="auto"/>
            <w:noWrap/>
          </w:tcPr>
          <w:p w14:paraId="223C9804" w14:textId="77AB5BFD" w:rsidR="00D33CD7" w:rsidRPr="00BA4E97" w:rsidRDefault="00D33CD7" w:rsidP="00D33CD7">
            <w:pPr>
              <w:spacing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BA4E97">
              <w:rPr>
                <w:sz w:val="18"/>
                <w:szCs w:val="18"/>
              </w:rPr>
              <w:t>Olalemi Adewumi</w:t>
            </w:r>
          </w:p>
        </w:tc>
        <w:tc>
          <w:tcPr>
            <w:tcW w:w="0" w:type="auto"/>
            <w:noWrap/>
          </w:tcPr>
          <w:p w14:paraId="09A09C29" w14:textId="58E1258F" w:rsidR="00D33CD7" w:rsidRPr="00BA4E97" w:rsidRDefault="00D33CD7" w:rsidP="00D33CD7">
            <w:pPr>
              <w:spacing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BA4E97">
              <w:rPr>
                <w:sz w:val="18"/>
                <w:szCs w:val="18"/>
              </w:rPr>
              <w:t>RIDEC</w:t>
            </w:r>
          </w:p>
        </w:tc>
        <w:tc>
          <w:tcPr>
            <w:tcW w:w="2033" w:type="dxa"/>
            <w:noWrap/>
          </w:tcPr>
          <w:p w14:paraId="7193880A" w14:textId="789AB1B4" w:rsidR="00D33CD7" w:rsidRPr="00BA4E97" w:rsidRDefault="00D33CD7" w:rsidP="00D33CD7">
            <w:pPr>
              <w:spacing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BA4E97">
              <w:rPr>
                <w:sz w:val="18"/>
                <w:szCs w:val="18"/>
              </w:rPr>
              <w:t>Program Monitor</w:t>
            </w:r>
          </w:p>
        </w:tc>
        <w:tc>
          <w:tcPr>
            <w:tcW w:w="1286" w:type="dxa"/>
          </w:tcPr>
          <w:p w14:paraId="43D6DBD9" w14:textId="25C62577" w:rsidR="00D33CD7" w:rsidRPr="00BA4E97" w:rsidRDefault="00D33CD7" w:rsidP="00D33CD7">
            <w:pPr>
              <w:spacing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BA4E97">
              <w:rPr>
                <w:sz w:val="18"/>
                <w:szCs w:val="18"/>
              </w:rPr>
              <w:t>Rivers</w:t>
            </w:r>
          </w:p>
        </w:tc>
        <w:tc>
          <w:tcPr>
            <w:tcW w:w="0" w:type="auto"/>
          </w:tcPr>
          <w:p w14:paraId="24BCE32F" w14:textId="3D980D90" w:rsidR="00D33CD7" w:rsidRPr="00BA4E97" w:rsidRDefault="00D33CD7" w:rsidP="00D33CD7">
            <w:pPr>
              <w:spacing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BA4E97">
              <w:rPr>
                <w:sz w:val="18"/>
                <w:szCs w:val="18"/>
              </w:rPr>
              <w:t>CBO</w:t>
            </w:r>
          </w:p>
        </w:tc>
      </w:tr>
      <w:tr w:rsidR="00D33CD7" w:rsidRPr="00BA4E97" w14:paraId="5BC9F4CF" w14:textId="77777777" w:rsidTr="00BA4E97">
        <w:trPr>
          <w:trHeight w:val="315"/>
        </w:trPr>
        <w:tc>
          <w:tcPr>
            <w:cnfStyle w:val="001000000000" w:firstRow="0" w:lastRow="0" w:firstColumn="1" w:lastColumn="0" w:oddVBand="0" w:evenVBand="0" w:oddHBand="0" w:evenHBand="0" w:firstRowFirstColumn="0" w:firstRowLastColumn="0" w:lastRowFirstColumn="0" w:lastRowLastColumn="0"/>
            <w:tcW w:w="0" w:type="auto"/>
          </w:tcPr>
          <w:p w14:paraId="0A753C3B" w14:textId="6B2336E6" w:rsidR="00D33CD7" w:rsidRPr="00BA4E97" w:rsidRDefault="00D33CD7" w:rsidP="00D33CD7">
            <w:pPr>
              <w:spacing w:after="0" w:line="240" w:lineRule="auto"/>
              <w:jc w:val="both"/>
              <w:rPr>
                <w:sz w:val="18"/>
                <w:szCs w:val="18"/>
              </w:rPr>
            </w:pPr>
            <w:r w:rsidRPr="00BA4E97">
              <w:rPr>
                <w:sz w:val="18"/>
                <w:szCs w:val="18"/>
              </w:rPr>
              <w:t>70</w:t>
            </w:r>
          </w:p>
        </w:tc>
        <w:tc>
          <w:tcPr>
            <w:tcW w:w="0" w:type="auto"/>
            <w:noWrap/>
          </w:tcPr>
          <w:p w14:paraId="4E9463A6" w14:textId="656D9D14" w:rsidR="00D33CD7" w:rsidRPr="00BA4E97" w:rsidRDefault="00D33CD7" w:rsidP="00D33CD7">
            <w:pPr>
              <w:spacing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BA4E97">
              <w:rPr>
                <w:sz w:val="18"/>
                <w:szCs w:val="18"/>
              </w:rPr>
              <w:t>Joy Nwokpo</w:t>
            </w:r>
          </w:p>
        </w:tc>
        <w:tc>
          <w:tcPr>
            <w:tcW w:w="0" w:type="auto"/>
            <w:noWrap/>
          </w:tcPr>
          <w:p w14:paraId="2DBFA455" w14:textId="506AC17B" w:rsidR="00D33CD7" w:rsidRPr="00BA4E97" w:rsidRDefault="00D33CD7" w:rsidP="00D33CD7">
            <w:pPr>
              <w:spacing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BA4E97">
              <w:rPr>
                <w:sz w:val="18"/>
                <w:szCs w:val="18"/>
              </w:rPr>
              <w:t>RIDEC</w:t>
            </w:r>
          </w:p>
        </w:tc>
        <w:tc>
          <w:tcPr>
            <w:tcW w:w="2033" w:type="dxa"/>
            <w:noWrap/>
          </w:tcPr>
          <w:p w14:paraId="2C10203B" w14:textId="5A62822D" w:rsidR="00D33CD7" w:rsidRPr="00BA4E97" w:rsidRDefault="00D33CD7" w:rsidP="00D33CD7">
            <w:pPr>
              <w:spacing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BA4E97">
              <w:rPr>
                <w:sz w:val="18"/>
                <w:szCs w:val="18"/>
              </w:rPr>
              <w:t>Program Officer</w:t>
            </w:r>
          </w:p>
        </w:tc>
        <w:tc>
          <w:tcPr>
            <w:tcW w:w="1286" w:type="dxa"/>
          </w:tcPr>
          <w:p w14:paraId="01B138A0" w14:textId="0D4D2428" w:rsidR="00D33CD7" w:rsidRPr="00BA4E97" w:rsidRDefault="00D33CD7" w:rsidP="00D33CD7">
            <w:pPr>
              <w:spacing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BA4E97">
              <w:rPr>
                <w:sz w:val="18"/>
                <w:szCs w:val="18"/>
              </w:rPr>
              <w:t>Rivers</w:t>
            </w:r>
          </w:p>
        </w:tc>
        <w:tc>
          <w:tcPr>
            <w:tcW w:w="0" w:type="auto"/>
          </w:tcPr>
          <w:p w14:paraId="06D606A7" w14:textId="6370DA03" w:rsidR="00D33CD7" w:rsidRPr="00BA4E97" w:rsidRDefault="00D33CD7" w:rsidP="00D33CD7">
            <w:pPr>
              <w:spacing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BA4E97">
              <w:rPr>
                <w:sz w:val="18"/>
                <w:szCs w:val="18"/>
              </w:rPr>
              <w:t>CBO</w:t>
            </w:r>
          </w:p>
        </w:tc>
      </w:tr>
      <w:tr w:rsidR="00D33CD7" w:rsidRPr="00BA4E97" w14:paraId="12F72120" w14:textId="77777777" w:rsidTr="00BA4E97">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tcPr>
          <w:p w14:paraId="6DC18640" w14:textId="696B40B6" w:rsidR="00D33CD7" w:rsidRPr="00BA4E97" w:rsidRDefault="00D33CD7" w:rsidP="00D33CD7">
            <w:pPr>
              <w:spacing w:after="0" w:line="240" w:lineRule="auto"/>
              <w:jc w:val="both"/>
              <w:rPr>
                <w:sz w:val="18"/>
                <w:szCs w:val="18"/>
              </w:rPr>
            </w:pPr>
            <w:r w:rsidRPr="00BA4E97">
              <w:rPr>
                <w:sz w:val="18"/>
                <w:szCs w:val="18"/>
              </w:rPr>
              <w:t>71</w:t>
            </w:r>
          </w:p>
        </w:tc>
        <w:tc>
          <w:tcPr>
            <w:tcW w:w="0" w:type="auto"/>
            <w:noWrap/>
          </w:tcPr>
          <w:p w14:paraId="344826BC" w14:textId="019F6255" w:rsidR="00D33CD7" w:rsidRPr="00BA4E97" w:rsidRDefault="00D33CD7" w:rsidP="00D33CD7">
            <w:pPr>
              <w:spacing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BA4E97">
              <w:rPr>
                <w:sz w:val="18"/>
                <w:szCs w:val="18"/>
              </w:rPr>
              <w:t>Taiwo Oloruntosin</w:t>
            </w:r>
          </w:p>
        </w:tc>
        <w:tc>
          <w:tcPr>
            <w:tcW w:w="0" w:type="auto"/>
            <w:noWrap/>
          </w:tcPr>
          <w:p w14:paraId="4F02B9E9" w14:textId="2A8D600E" w:rsidR="00D33CD7" w:rsidRPr="00BA4E97" w:rsidRDefault="00D33CD7" w:rsidP="00D33CD7">
            <w:pPr>
              <w:spacing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BA4E97">
              <w:rPr>
                <w:sz w:val="18"/>
                <w:szCs w:val="18"/>
              </w:rPr>
              <w:t>RIDEC</w:t>
            </w:r>
          </w:p>
        </w:tc>
        <w:tc>
          <w:tcPr>
            <w:tcW w:w="2033" w:type="dxa"/>
            <w:noWrap/>
          </w:tcPr>
          <w:p w14:paraId="36A301A7" w14:textId="0CD741CA" w:rsidR="00D33CD7" w:rsidRPr="00BA4E97" w:rsidRDefault="00D33CD7" w:rsidP="00D33CD7">
            <w:pPr>
              <w:spacing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BA4E97">
              <w:rPr>
                <w:sz w:val="18"/>
                <w:szCs w:val="18"/>
              </w:rPr>
              <w:t>Program Officer</w:t>
            </w:r>
          </w:p>
        </w:tc>
        <w:tc>
          <w:tcPr>
            <w:tcW w:w="1286" w:type="dxa"/>
          </w:tcPr>
          <w:p w14:paraId="26832DA0" w14:textId="7B6889DD" w:rsidR="00D33CD7" w:rsidRPr="00BA4E97" w:rsidRDefault="00D33CD7" w:rsidP="00D33CD7">
            <w:pPr>
              <w:spacing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BA4E97">
              <w:rPr>
                <w:sz w:val="18"/>
                <w:szCs w:val="18"/>
              </w:rPr>
              <w:t>Rivers</w:t>
            </w:r>
          </w:p>
        </w:tc>
        <w:tc>
          <w:tcPr>
            <w:tcW w:w="0" w:type="auto"/>
          </w:tcPr>
          <w:p w14:paraId="117A1152" w14:textId="747DEF40" w:rsidR="00D33CD7" w:rsidRPr="00BA4E97" w:rsidRDefault="00D33CD7" w:rsidP="00D33CD7">
            <w:pPr>
              <w:spacing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BA4E97">
              <w:rPr>
                <w:sz w:val="18"/>
                <w:szCs w:val="18"/>
              </w:rPr>
              <w:t>CBO</w:t>
            </w:r>
          </w:p>
        </w:tc>
      </w:tr>
      <w:tr w:rsidR="00D33CD7" w:rsidRPr="00BA4E97" w14:paraId="2D3A34F3" w14:textId="77777777" w:rsidTr="00BA4E97">
        <w:trPr>
          <w:trHeight w:val="315"/>
        </w:trPr>
        <w:tc>
          <w:tcPr>
            <w:cnfStyle w:val="001000000000" w:firstRow="0" w:lastRow="0" w:firstColumn="1" w:lastColumn="0" w:oddVBand="0" w:evenVBand="0" w:oddHBand="0" w:evenHBand="0" w:firstRowFirstColumn="0" w:firstRowLastColumn="0" w:lastRowFirstColumn="0" w:lastRowLastColumn="0"/>
            <w:tcW w:w="0" w:type="auto"/>
          </w:tcPr>
          <w:p w14:paraId="2DBE9427" w14:textId="242F8502" w:rsidR="00D33CD7" w:rsidRPr="00BA4E97" w:rsidRDefault="00D33CD7" w:rsidP="00D33CD7">
            <w:pPr>
              <w:spacing w:after="0" w:line="240" w:lineRule="auto"/>
              <w:jc w:val="both"/>
              <w:rPr>
                <w:sz w:val="18"/>
                <w:szCs w:val="18"/>
              </w:rPr>
            </w:pPr>
            <w:r w:rsidRPr="00BA4E97">
              <w:rPr>
                <w:sz w:val="18"/>
                <w:szCs w:val="18"/>
              </w:rPr>
              <w:t>72</w:t>
            </w:r>
          </w:p>
        </w:tc>
        <w:tc>
          <w:tcPr>
            <w:tcW w:w="0" w:type="auto"/>
            <w:noWrap/>
          </w:tcPr>
          <w:p w14:paraId="0346799C" w14:textId="48878177" w:rsidR="00D33CD7" w:rsidRPr="00BA4E97" w:rsidRDefault="00D33CD7" w:rsidP="00D33CD7">
            <w:pPr>
              <w:spacing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BA4E97">
              <w:rPr>
                <w:sz w:val="18"/>
                <w:szCs w:val="18"/>
              </w:rPr>
              <w:t>Ezeugo Chima</w:t>
            </w:r>
          </w:p>
        </w:tc>
        <w:tc>
          <w:tcPr>
            <w:tcW w:w="0" w:type="auto"/>
            <w:noWrap/>
          </w:tcPr>
          <w:p w14:paraId="41B3F631" w14:textId="0CAAC0CC" w:rsidR="00D33CD7" w:rsidRPr="00BA4E97" w:rsidRDefault="00D33CD7" w:rsidP="00D33CD7">
            <w:pPr>
              <w:spacing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BA4E97">
              <w:rPr>
                <w:sz w:val="18"/>
                <w:szCs w:val="18"/>
              </w:rPr>
              <w:t>RIDEC</w:t>
            </w:r>
          </w:p>
        </w:tc>
        <w:tc>
          <w:tcPr>
            <w:tcW w:w="2033" w:type="dxa"/>
            <w:noWrap/>
          </w:tcPr>
          <w:p w14:paraId="2FF88933" w14:textId="17F3591A" w:rsidR="00D33CD7" w:rsidRPr="00BA4E97" w:rsidRDefault="00D33CD7" w:rsidP="00D33CD7">
            <w:pPr>
              <w:spacing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BA4E97">
              <w:rPr>
                <w:sz w:val="18"/>
                <w:szCs w:val="18"/>
              </w:rPr>
              <w:t>M&amp;E Officer</w:t>
            </w:r>
          </w:p>
        </w:tc>
        <w:tc>
          <w:tcPr>
            <w:tcW w:w="1286" w:type="dxa"/>
          </w:tcPr>
          <w:p w14:paraId="6CB43A5F" w14:textId="1E504FC8" w:rsidR="00D33CD7" w:rsidRPr="00BA4E97" w:rsidRDefault="00D33CD7" w:rsidP="00D33CD7">
            <w:pPr>
              <w:spacing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BA4E97">
              <w:rPr>
                <w:sz w:val="18"/>
                <w:szCs w:val="18"/>
              </w:rPr>
              <w:t>Rivers</w:t>
            </w:r>
          </w:p>
        </w:tc>
        <w:tc>
          <w:tcPr>
            <w:tcW w:w="0" w:type="auto"/>
          </w:tcPr>
          <w:p w14:paraId="59304E57" w14:textId="0A1163EE" w:rsidR="00D33CD7" w:rsidRPr="00BA4E97" w:rsidRDefault="00D33CD7" w:rsidP="00D33CD7">
            <w:pPr>
              <w:spacing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BA4E97">
              <w:rPr>
                <w:sz w:val="18"/>
                <w:szCs w:val="18"/>
              </w:rPr>
              <w:t>CBO</w:t>
            </w:r>
          </w:p>
        </w:tc>
      </w:tr>
      <w:tr w:rsidR="00D33CD7" w:rsidRPr="00BA4E97" w14:paraId="6AC48A5E" w14:textId="77777777" w:rsidTr="00BA4E97">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tcPr>
          <w:p w14:paraId="2D0E23D9" w14:textId="6A58C40F" w:rsidR="00D33CD7" w:rsidRPr="00BA4E97" w:rsidRDefault="00D33CD7" w:rsidP="00D33CD7">
            <w:pPr>
              <w:spacing w:after="0" w:line="240" w:lineRule="auto"/>
              <w:jc w:val="both"/>
              <w:rPr>
                <w:sz w:val="18"/>
                <w:szCs w:val="18"/>
              </w:rPr>
            </w:pPr>
            <w:r w:rsidRPr="00BA4E97">
              <w:rPr>
                <w:sz w:val="18"/>
                <w:szCs w:val="18"/>
              </w:rPr>
              <w:t>73</w:t>
            </w:r>
          </w:p>
        </w:tc>
        <w:tc>
          <w:tcPr>
            <w:tcW w:w="0" w:type="auto"/>
            <w:noWrap/>
          </w:tcPr>
          <w:p w14:paraId="1281FFF2" w14:textId="5F1D4FB5" w:rsidR="00D33CD7" w:rsidRPr="00BA4E97" w:rsidRDefault="00D33CD7" w:rsidP="00D33CD7">
            <w:pPr>
              <w:spacing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BA4E97">
              <w:rPr>
                <w:sz w:val="18"/>
                <w:szCs w:val="18"/>
              </w:rPr>
              <w:t>Adebiyi Yusuf</w:t>
            </w:r>
          </w:p>
        </w:tc>
        <w:tc>
          <w:tcPr>
            <w:tcW w:w="0" w:type="auto"/>
            <w:noWrap/>
          </w:tcPr>
          <w:p w14:paraId="20449EAA" w14:textId="69DFEC36" w:rsidR="00D33CD7" w:rsidRPr="00BA4E97" w:rsidRDefault="00D33CD7" w:rsidP="00D33CD7">
            <w:pPr>
              <w:spacing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BA4E97">
              <w:rPr>
                <w:sz w:val="18"/>
                <w:szCs w:val="18"/>
              </w:rPr>
              <w:t>RIDEC</w:t>
            </w:r>
          </w:p>
        </w:tc>
        <w:tc>
          <w:tcPr>
            <w:tcW w:w="2033" w:type="dxa"/>
            <w:noWrap/>
          </w:tcPr>
          <w:p w14:paraId="038798A2" w14:textId="47A98495" w:rsidR="00D33CD7" w:rsidRPr="00BA4E97" w:rsidRDefault="00D33CD7" w:rsidP="006D3FAB">
            <w:pPr>
              <w:spacing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BA4E97">
              <w:rPr>
                <w:sz w:val="18"/>
                <w:szCs w:val="18"/>
              </w:rPr>
              <w:t>Finance &amp;Admin Manager</w:t>
            </w:r>
          </w:p>
        </w:tc>
        <w:tc>
          <w:tcPr>
            <w:tcW w:w="1286" w:type="dxa"/>
          </w:tcPr>
          <w:p w14:paraId="03F72D29" w14:textId="583364BF" w:rsidR="00D33CD7" w:rsidRPr="00BA4E97" w:rsidRDefault="00D33CD7" w:rsidP="00D33CD7">
            <w:pPr>
              <w:spacing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BA4E97">
              <w:rPr>
                <w:sz w:val="18"/>
                <w:szCs w:val="18"/>
              </w:rPr>
              <w:t>Rivers</w:t>
            </w:r>
          </w:p>
        </w:tc>
        <w:tc>
          <w:tcPr>
            <w:tcW w:w="0" w:type="auto"/>
          </w:tcPr>
          <w:p w14:paraId="3C8C3B1D" w14:textId="46ACD192" w:rsidR="00D33CD7" w:rsidRPr="00BA4E97" w:rsidRDefault="00D33CD7" w:rsidP="00D33CD7">
            <w:pPr>
              <w:spacing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BA4E97">
              <w:rPr>
                <w:sz w:val="18"/>
                <w:szCs w:val="18"/>
              </w:rPr>
              <w:t>CBO</w:t>
            </w:r>
          </w:p>
        </w:tc>
      </w:tr>
      <w:tr w:rsidR="00D33CD7" w:rsidRPr="00BA4E97" w14:paraId="7B0984AC" w14:textId="77777777" w:rsidTr="00BA4E97">
        <w:trPr>
          <w:trHeight w:val="315"/>
        </w:trPr>
        <w:tc>
          <w:tcPr>
            <w:cnfStyle w:val="001000000000" w:firstRow="0" w:lastRow="0" w:firstColumn="1" w:lastColumn="0" w:oddVBand="0" w:evenVBand="0" w:oddHBand="0" w:evenHBand="0" w:firstRowFirstColumn="0" w:firstRowLastColumn="0" w:lastRowFirstColumn="0" w:lastRowLastColumn="0"/>
            <w:tcW w:w="0" w:type="auto"/>
          </w:tcPr>
          <w:p w14:paraId="1E77EDCC" w14:textId="2568DBD9" w:rsidR="00D33CD7" w:rsidRPr="00BA4E97" w:rsidRDefault="00D33CD7" w:rsidP="00D33CD7">
            <w:pPr>
              <w:spacing w:after="0" w:line="240" w:lineRule="auto"/>
              <w:jc w:val="both"/>
              <w:rPr>
                <w:sz w:val="18"/>
                <w:szCs w:val="18"/>
              </w:rPr>
            </w:pPr>
            <w:r w:rsidRPr="00BA4E97">
              <w:rPr>
                <w:sz w:val="18"/>
                <w:szCs w:val="18"/>
              </w:rPr>
              <w:t>74</w:t>
            </w:r>
          </w:p>
        </w:tc>
        <w:tc>
          <w:tcPr>
            <w:tcW w:w="0" w:type="auto"/>
            <w:noWrap/>
          </w:tcPr>
          <w:p w14:paraId="79EA6E04" w14:textId="2C031D3A" w:rsidR="00D33CD7" w:rsidRPr="00BA4E97" w:rsidRDefault="00D33CD7" w:rsidP="00D33CD7">
            <w:pPr>
              <w:spacing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BA4E97">
              <w:rPr>
                <w:sz w:val="18"/>
                <w:szCs w:val="18"/>
              </w:rPr>
              <w:t>Ndujiechi Gloria</w:t>
            </w:r>
          </w:p>
        </w:tc>
        <w:tc>
          <w:tcPr>
            <w:tcW w:w="0" w:type="auto"/>
            <w:noWrap/>
          </w:tcPr>
          <w:p w14:paraId="318B9786" w14:textId="4E75B22D" w:rsidR="00D33CD7" w:rsidRPr="00BA4E97" w:rsidRDefault="00D33CD7" w:rsidP="00D33CD7">
            <w:pPr>
              <w:spacing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BA4E97">
              <w:rPr>
                <w:sz w:val="18"/>
                <w:szCs w:val="18"/>
              </w:rPr>
              <w:t>RIDEC</w:t>
            </w:r>
          </w:p>
        </w:tc>
        <w:tc>
          <w:tcPr>
            <w:tcW w:w="2033" w:type="dxa"/>
            <w:noWrap/>
          </w:tcPr>
          <w:p w14:paraId="5340C41F" w14:textId="4261E5B8" w:rsidR="00D33CD7" w:rsidRPr="00BA4E97" w:rsidRDefault="00D33CD7" w:rsidP="00D33CD7">
            <w:pPr>
              <w:spacing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BA4E97">
              <w:rPr>
                <w:sz w:val="18"/>
                <w:szCs w:val="18"/>
              </w:rPr>
              <w:t>APO/HESFP</w:t>
            </w:r>
          </w:p>
        </w:tc>
        <w:tc>
          <w:tcPr>
            <w:tcW w:w="1286" w:type="dxa"/>
          </w:tcPr>
          <w:p w14:paraId="76B0CE4C" w14:textId="6EF0B43D" w:rsidR="00D33CD7" w:rsidRPr="00BA4E97" w:rsidRDefault="00D33CD7" w:rsidP="00D33CD7">
            <w:pPr>
              <w:spacing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BA4E97">
              <w:rPr>
                <w:sz w:val="18"/>
                <w:szCs w:val="18"/>
              </w:rPr>
              <w:t>Rivers</w:t>
            </w:r>
          </w:p>
        </w:tc>
        <w:tc>
          <w:tcPr>
            <w:tcW w:w="0" w:type="auto"/>
          </w:tcPr>
          <w:p w14:paraId="77E72F2B" w14:textId="233F7F13" w:rsidR="00D33CD7" w:rsidRPr="00BA4E97" w:rsidRDefault="00D33CD7" w:rsidP="00D33CD7">
            <w:pPr>
              <w:spacing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BA4E97">
              <w:rPr>
                <w:sz w:val="18"/>
                <w:szCs w:val="18"/>
              </w:rPr>
              <w:t>CBO</w:t>
            </w:r>
          </w:p>
        </w:tc>
      </w:tr>
      <w:tr w:rsidR="00D33CD7" w:rsidRPr="00BA4E97" w14:paraId="31D742D2" w14:textId="77777777" w:rsidTr="00BA4E97">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tcPr>
          <w:p w14:paraId="3733A4A9" w14:textId="635C7F61" w:rsidR="00D33CD7" w:rsidRPr="00BA4E97" w:rsidRDefault="00D33CD7" w:rsidP="00D33CD7">
            <w:pPr>
              <w:spacing w:after="0" w:line="240" w:lineRule="auto"/>
              <w:jc w:val="both"/>
              <w:rPr>
                <w:sz w:val="18"/>
                <w:szCs w:val="18"/>
              </w:rPr>
            </w:pPr>
            <w:r w:rsidRPr="00BA4E97">
              <w:rPr>
                <w:sz w:val="18"/>
                <w:szCs w:val="18"/>
              </w:rPr>
              <w:t>75</w:t>
            </w:r>
          </w:p>
        </w:tc>
        <w:tc>
          <w:tcPr>
            <w:tcW w:w="0" w:type="auto"/>
            <w:noWrap/>
          </w:tcPr>
          <w:p w14:paraId="5340A9B5" w14:textId="1E7FC6AE" w:rsidR="00D33CD7" w:rsidRPr="00BA4E97" w:rsidRDefault="00D33CD7" w:rsidP="00D33CD7">
            <w:pPr>
              <w:spacing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BA4E97">
              <w:rPr>
                <w:sz w:val="18"/>
                <w:szCs w:val="18"/>
              </w:rPr>
              <w:t>Oguche Janet Ene</w:t>
            </w:r>
          </w:p>
        </w:tc>
        <w:tc>
          <w:tcPr>
            <w:tcW w:w="0" w:type="auto"/>
            <w:noWrap/>
          </w:tcPr>
          <w:p w14:paraId="72BB5513" w14:textId="14414B08" w:rsidR="00D33CD7" w:rsidRPr="00BA4E97" w:rsidRDefault="00D33CD7" w:rsidP="00D33CD7">
            <w:pPr>
              <w:spacing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BA4E97">
              <w:rPr>
                <w:sz w:val="18"/>
                <w:szCs w:val="18"/>
              </w:rPr>
              <w:t>RIDEC</w:t>
            </w:r>
          </w:p>
        </w:tc>
        <w:tc>
          <w:tcPr>
            <w:tcW w:w="2033" w:type="dxa"/>
            <w:noWrap/>
          </w:tcPr>
          <w:p w14:paraId="17BBAF51" w14:textId="1E753DC7" w:rsidR="00D33CD7" w:rsidRPr="00BA4E97" w:rsidRDefault="00D33CD7" w:rsidP="00D33CD7">
            <w:pPr>
              <w:spacing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BA4E97">
              <w:rPr>
                <w:sz w:val="18"/>
                <w:szCs w:val="18"/>
              </w:rPr>
              <w:t>Assist M&amp;E</w:t>
            </w:r>
          </w:p>
        </w:tc>
        <w:tc>
          <w:tcPr>
            <w:tcW w:w="1286" w:type="dxa"/>
          </w:tcPr>
          <w:p w14:paraId="1641822E" w14:textId="55FAB991" w:rsidR="00D33CD7" w:rsidRPr="00BA4E97" w:rsidRDefault="00D33CD7" w:rsidP="00D33CD7">
            <w:pPr>
              <w:spacing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BA4E97">
              <w:rPr>
                <w:sz w:val="18"/>
                <w:szCs w:val="18"/>
              </w:rPr>
              <w:t>Rivers</w:t>
            </w:r>
          </w:p>
        </w:tc>
        <w:tc>
          <w:tcPr>
            <w:tcW w:w="0" w:type="auto"/>
          </w:tcPr>
          <w:p w14:paraId="6A2BEAB0" w14:textId="0EADDC53" w:rsidR="00D33CD7" w:rsidRPr="00BA4E97" w:rsidRDefault="00D33CD7" w:rsidP="00D33CD7">
            <w:pPr>
              <w:spacing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BA4E97">
              <w:rPr>
                <w:sz w:val="18"/>
                <w:szCs w:val="18"/>
              </w:rPr>
              <w:t>CBO</w:t>
            </w:r>
          </w:p>
        </w:tc>
      </w:tr>
      <w:tr w:rsidR="00D33CD7" w:rsidRPr="00BA4E97" w14:paraId="2E4BFC81" w14:textId="77777777" w:rsidTr="00BA4E97">
        <w:trPr>
          <w:trHeight w:val="315"/>
        </w:trPr>
        <w:tc>
          <w:tcPr>
            <w:cnfStyle w:val="001000000000" w:firstRow="0" w:lastRow="0" w:firstColumn="1" w:lastColumn="0" w:oddVBand="0" w:evenVBand="0" w:oddHBand="0" w:evenHBand="0" w:firstRowFirstColumn="0" w:firstRowLastColumn="0" w:lastRowFirstColumn="0" w:lastRowLastColumn="0"/>
            <w:tcW w:w="0" w:type="auto"/>
          </w:tcPr>
          <w:p w14:paraId="2A2B46CF" w14:textId="17B7C9A8" w:rsidR="00D33CD7" w:rsidRPr="00BA4E97" w:rsidRDefault="00D33CD7" w:rsidP="00D33CD7">
            <w:pPr>
              <w:spacing w:after="0" w:line="240" w:lineRule="auto"/>
              <w:jc w:val="both"/>
              <w:rPr>
                <w:sz w:val="18"/>
                <w:szCs w:val="18"/>
              </w:rPr>
            </w:pPr>
            <w:r w:rsidRPr="00BA4E97">
              <w:rPr>
                <w:sz w:val="18"/>
                <w:szCs w:val="18"/>
              </w:rPr>
              <w:t>76</w:t>
            </w:r>
          </w:p>
        </w:tc>
        <w:tc>
          <w:tcPr>
            <w:tcW w:w="0" w:type="auto"/>
            <w:noWrap/>
          </w:tcPr>
          <w:p w14:paraId="594848D7" w14:textId="3E912E09" w:rsidR="00D33CD7" w:rsidRPr="00BA4E97" w:rsidRDefault="00D33CD7" w:rsidP="00D33CD7">
            <w:pPr>
              <w:spacing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BA4E97">
              <w:rPr>
                <w:sz w:val="18"/>
                <w:szCs w:val="18"/>
              </w:rPr>
              <w:t>Victoria Madumere Ndukwe</w:t>
            </w:r>
          </w:p>
        </w:tc>
        <w:tc>
          <w:tcPr>
            <w:tcW w:w="0" w:type="auto"/>
            <w:noWrap/>
          </w:tcPr>
          <w:p w14:paraId="451F518C" w14:textId="5E76DD02" w:rsidR="00D33CD7" w:rsidRPr="00BA4E97" w:rsidRDefault="00D33CD7" w:rsidP="00D33CD7">
            <w:pPr>
              <w:spacing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BA4E97">
              <w:rPr>
                <w:sz w:val="18"/>
                <w:szCs w:val="18"/>
              </w:rPr>
              <w:t>HCF</w:t>
            </w:r>
          </w:p>
        </w:tc>
        <w:tc>
          <w:tcPr>
            <w:tcW w:w="2033" w:type="dxa"/>
            <w:noWrap/>
          </w:tcPr>
          <w:p w14:paraId="5D8841D9" w14:textId="675BC10A" w:rsidR="00D33CD7" w:rsidRPr="00BA4E97" w:rsidRDefault="00D33CD7" w:rsidP="00D33CD7">
            <w:pPr>
              <w:spacing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BA4E97">
              <w:rPr>
                <w:sz w:val="18"/>
                <w:szCs w:val="18"/>
              </w:rPr>
              <w:t>CEO</w:t>
            </w:r>
          </w:p>
        </w:tc>
        <w:tc>
          <w:tcPr>
            <w:tcW w:w="1286" w:type="dxa"/>
          </w:tcPr>
          <w:p w14:paraId="4F530171" w14:textId="3EEA1E2A" w:rsidR="00D33CD7" w:rsidRPr="00BA4E97" w:rsidRDefault="00D33CD7" w:rsidP="00D33CD7">
            <w:pPr>
              <w:spacing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BA4E97">
              <w:rPr>
                <w:sz w:val="18"/>
                <w:szCs w:val="18"/>
              </w:rPr>
              <w:t>Rivers</w:t>
            </w:r>
          </w:p>
        </w:tc>
        <w:tc>
          <w:tcPr>
            <w:tcW w:w="0" w:type="auto"/>
          </w:tcPr>
          <w:p w14:paraId="3E6B1D33" w14:textId="36940C12" w:rsidR="00D33CD7" w:rsidRPr="00BA4E97" w:rsidRDefault="00D33CD7" w:rsidP="00D33CD7">
            <w:pPr>
              <w:spacing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BA4E97">
              <w:rPr>
                <w:sz w:val="18"/>
                <w:szCs w:val="18"/>
              </w:rPr>
              <w:t>CBO</w:t>
            </w:r>
          </w:p>
        </w:tc>
      </w:tr>
      <w:tr w:rsidR="00D33CD7" w:rsidRPr="00BA4E97" w14:paraId="5591D844" w14:textId="77777777" w:rsidTr="00BA4E97">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tcPr>
          <w:p w14:paraId="3422A593" w14:textId="610D4D45" w:rsidR="00D33CD7" w:rsidRPr="00BA4E97" w:rsidRDefault="00D33CD7" w:rsidP="00D33CD7">
            <w:pPr>
              <w:spacing w:after="0" w:line="240" w:lineRule="auto"/>
              <w:jc w:val="both"/>
              <w:rPr>
                <w:sz w:val="18"/>
                <w:szCs w:val="18"/>
              </w:rPr>
            </w:pPr>
            <w:r w:rsidRPr="00BA4E97">
              <w:rPr>
                <w:sz w:val="18"/>
                <w:szCs w:val="18"/>
              </w:rPr>
              <w:t>77</w:t>
            </w:r>
          </w:p>
        </w:tc>
        <w:tc>
          <w:tcPr>
            <w:tcW w:w="0" w:type="auto"/>
            <w:noWrap/>
          </w:tcPr>
          <w:p w14:paraId="3036C189" w14:textId="2C6B2116" w:rsidR="00D33CD7" w:rsidRPr="00BA4E97" w:rsidRDefault="00D33CD7" w:rsidP="00D33CD7">
            <w:pPr>
              <w:spacing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BA4E97">
              <w:rPr>
                <w:sz w:val="18"/>
                <w:szCs w:val="18"/>
              </w:rPr>
              <w:t>Amadi Emmanuel</w:t>
            </w:r>
          </w:p>
        </w:tc>
        <w:tc>
          <w:tcPr>
            <w:tcW w:w="0" w:type="auto"/>
            <w:noWrap/>
          </w:tcPr>
          <w:p w14:paraId="3FAB6309" w14:textId="49754964" w:rsidR="00D33CD7" w:rsidRPr="00BA4E97" w:rsidRDefault="00D33CD7" w:rsidP="00D33CD7">
            <w:pPr>
              <w:spacing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BA4E97">
              <w:rPr>
                <w:sz w:val="18"/>
                <w:szCs w:val="18"/>
              </w:rPr>
              <w:t>HCF</w:t>
            </w:r>
          </w:p>
        </w:tc>
        <w:tc>
          <w:tcPr>
            <w:tcW w:w="2033" w:type="dxa"/>
            <w:noWrap/>
          </w:tcPr>
          <w:p w14:paraId="2D0327F0" w14:textId="4F578D85" w:rsidR="00D33CD7" w:rsidRPr="00BA4E97" w:rsidRDefault="00D33CD7" w:rsidP="00D33CD7">
            <w:pPr>
              <w:spacing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BA4E97">
              <w:rPr>
                <w:sz w:val="18"/>
                <w:szCs w:val="18"/>
              </w:rPr>
              <w:t>Project Coordinator</w:t>
            </w:r>
          </w:p>
        </w:tc>
        <w:tc>
          <w:tcPr>
            <w:tcW w:w="1286" w:type="dxa"/>
          </w:tcPr>
          <w:p w14:paraId="6D1FE997" w14:textId="689FEE12" w:rsidR="00D33CD7" w:rsidRPr="00BA4E97" w:rsidRDefault="00D33CD7" w:rsidP="00D33CD7">
            <w:pPr>
              <w:spacing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BA4E97">
              <w:rPr>
                <w:sz w:val="18"/>
                <w:szCs w:val="18"/>
              </w:rPr>
              <w:t>Rivers</w:t>
            </w:r>
          </w:p>
        </w:tc>
        <w:tc>
          <w:tcPr>
            <w:tcW w:w="0" w:type="auto"/>
          </w:tcPr>
          <w:p w14:paraId="7C514A07" w14:textId="5A7D1914" w:rsidR="00D33CD7" w:rsidRPr="00BA4E97" w:rsidRDefault="00D33CD7" w:rsidP="00D33CD7">
            <w:pPr>
              <w:spacing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BA4E97">
              <w:rPr>
                <w:sz w:val="18"/>
                <w:szCs w:val="18"/>
              </w:rPr>
              <w:t>CBO</w:t>
            </w:r>
          </w:p>
        </w:tc>
      </w:tr>
      <w:tr w:rsidR="00D33CD7" w:rsidRPr="00BA4E97" w14:paraId="62CBCF4C" w14:textId="77777777" w:rsidTr="00BA4E97">
        <w:trPr>
          <w:trHeight w:val="315"/>
        </w:trPr>
        <w:tc>
          <w:tcPr>
            <w:cnfStyle w:val="001000000000" w:firstRow="0" w:lastRow="0" w:firstColumn="1" w:lastColumn="0" w:oddVBand="0" w:evenVBand="0" w:oddHBand="0" w:evenHBand="0" w:firstRowFirstColumn="0" w:firstRowLastColumn="0" w:lastRowFirstColumn="0" w:lastRowLastColumn="0"/>
            <w:tcW w:w="0" w:type="auto"/>
          </w:tcPr>
          <w:p w14:paraId="57228DEE" w14:textId="5F761ED8" w:rsidR="00D33CD7" w:rsidRPr="00BA4E97" w:rsidRDefault="00D33CD7" w:rsidP="00D33CD7">
            <w:pPr>
              <w:spacing w:after="0" w:line="240" w:lineRule="auto"/>
              <w:jc w:val="both"/>
              <w:rPr>
                <w:sz w:val="18"/>
                <w:szCs w:val="18"/>
              </w:rPr>
            </w:pPr>
            <w:r w:rsidRPr="00BA4E97">
              <w:rPr>
                <w:sz w:val="18"/>
                <w:szCs w:val="18"/>
              </w:rPr>
              <w:t>78</w:t>
            </w:r>
          </w:p>
        </w:tc>
        <w:tc>
          <w:tcPr>
            <w:tcW w:w="0" w:type="auto"/>
            <w:noWrap/>
          </w:tcPr>
          <w:p w14:paraId="63ABCC82" w14:textId="69617550" w:rsidR="00D33CD7" w:rsidRPr="00BA4E97" w:rsidRDefault="00D33CD7" w:rsidP="00D33CD7">
            <w:pPr>
              <w:spacing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BA4E97">
              <w:rPr>
                <w:sz w:val="18"/>
                <w:szCs w:val="18"/>
              </w:rPr>
              <w:t>Favour Kalu Offar</w:t>
            </w:r>
          </w:p>
        </w:tc>
        <w:tc>
          <w:tcPr>
            <w:tcW w:w="0" w:type="auto"/>
            <w:noWrap/>
          </w:tcPr>
          <w:p w14:paraId="50D18A64" w14:textId="338D4B82" w:rsidR="00D33CD7" w:rsidRPr="00BA4E97" w:rsidRDefault="00D33CD7" w:rsidP="00D33CD7">
            <w:pPr>
              <w:spacing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BA4E97">
              <w:rPr>
                <w:sz w:val="18"/>
                <w:szCs w:val="18"/>
              </w:rPr>
              <w:t>HCF</w:t>
            </w:r>
          </w:p>
        </w:tc>
        <w:tc>
          <w:tcPr>
            <w:tcW w:w="2033" w:type="dxa"/>
            <w:noWrap/>
          </w:tcPr>
          <w:p w14:paraId="11B6FF23" w14:textId="791A03D1" w:rsidR="00D33CD7" w:rsidRPr="00BA4E97" w:rsidRDefault="00D33CD7" w:rsidP="00D33CD7">
            <w:pPr>
              <w:spacing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BA4E97">
              <w:rPr>
                <w:sz w:val="18"/>
                <w:szCs w:val="18"/>
              </w:rPr>
              <w:t>Finance Officer</w:t>
            </w:r>
          </w:p>
        </w:tc>
        <w:tc>
          <w:tcPr>
            <w:tcW w:w="1286" w:type="dxa"/>
          </w:tcPr>
          <w:p w14:paraId="3466AF44" w14:textId="0C380DBA" w:rsidR="00D33CD7" w:rsidRPr="00BA4E97" w:rsidRDefault="00D33CD7" w:rsidP="00D33CD7">
            <w:pPr>
              <w:spacing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BA4E97">
              <w:rPr>
                <w:sz w:val="18"/>
                <w:szCs w:val="18"/>
              </w:rPr>
              <w:t>Rivers</w:t>
            </w:r>
          </w:p>
        </w:tc>
        <w:tc>
          <w:tcPr>
            <w:tcW w:w="0" w:type="auto"/>
          </w:tcPr>
          <w:p w14:paraId="625E9D77" w14:textId="5D735CE7" w:rsidR="00D33CD7" w:rsidRPr="00BA4E97" w:rsidRDefault="00D33CD7" w:rsidP="00D33CD7">
            <w:pPr>
              <w:spacing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BA4E97">
              <w:rPr>
                <w:sz w:val="18"/>
                <w:szCs w:val="18"/>
              </w:rPr>
              <w:t>CBO</w:t>
            </w:r>
          </w:p>
        </w:tc>
      </w:tr>
      <w:tr w:rsidR="00D33CD7" w:rsidRPr="00BA4E97" w14:paraId="10B5BBF1" w14:textId="77777777" w:rsidTr="00BA4E97">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tcPr>
          <w:p w14:paraId="3FDC741F" w14:textId="3A327473" w:rsidR="00D33CD7" w:rsidRPr="00BA4E97" w:rsidRDefault="00D33CD7" w:rsidP="00D33CD7">
            <w:pPr>
              <w:spacing w:after="0" w:line="240" w:lineRule="auto"/>
              <w:jc w:val="both"/>
              <w:rPr>
                <w:sz w:val="18"/>
                <w:szCs w:val="18"/>
              </w:rPr>
            </w:pPr>
            <w:r w:rsidRPr="00BA4E97">
              <w:rPr>
                <w:sz w:val="18"/>
                <w:szCs w:val="18"/>
              </w:rPr>
              <w:t>79</w:t>
            </w:r>
          </w:p>
        </w:tc>
        <w:tc>
          <w:tcPr>
            <w:tcW w:w="0" w:type="auto"/>
            <w:noWrap/>
          </w:tcPr>
          <w:p w14:paraId="075F971E" w14:textId="1F970251" w:rsidR="00D33CD7" w:rsidRPr="00BA4E97" w:rsidRDefault="00D33CD7" w:rsidP="00D33CD7">
            <w:pPr>
              <w:spacing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BA4E97">
              <w:rPr>
                <w:sz w:val="18"/>
                <w:szCs w:val="18"/>
              </w:rPr>
              <w:t>Thankgod Onita</w:t>
            </w:r>
          </w:p>
        </w:tc>
        <w:tc>
          <w:tcPr>
            <w:tcW w:w="0" w:type="auto"/>
            <w:noWrap/>
          </w:tcPr>
          <w:p w14:paraId="793502CE" w14:textId="4E968D52" w:rsidR="00D33CD7" w:rsidRPr="00BA4E97" w:rsidRDefault="00D33CD7" w:rsidP="00D33CD7">
            <w:pPr>
              <w:spacing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BA4E97">
              <w:rPr>
                <w:sz w:val="18"/>
                <w:szCs w:val="18"/>
              </w:rPr>
              <w:t>HCF</w:t>
            </w:r>
          </w:p>
        </w:tc>
        <w:tc>
          <w:tcPr>
            <w:tcW w:w="2033" w:type="dxa"/>
            <w:noWrap/>
          </w:tcPr>
          <w:p w14:paraId="01B99FC9" w14:textId="12C78216" w:rsidR="00D33CD7" w:rsidRPr="00BA4E97" w:rsidRDefault="00D33CD7" w:rsidP="00D33CD7">
            <w:pPr>
              <w:spacing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BA4E97">
              <w:rPr>
                <w:sz w:val="18"/>
                <w:szCs w:val="18"/>
              </w:rPr>
              <w:t>M&amp;E Assistant</w:t>
            </w:r>
          </w:p>
        </w:tc>
        <w:tc>
          <w:tcPr>
            <w:tcW w:w="1286" w:type="dxa"/>
          </w:tcPr>
          <w:p w14:paraId="49339ABD" w14:textId="2DBFFCEF" w:rsidR="00D33CD7" w:rsidRPr="00BA4E97" w:rsidRDefault="00D33CD7" w:rsidP="00D33CD7">
            <w:pPr>
              <w:spacing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BA4E97">
              <w:rPr>
                <w:sz w:val="18"/>
                <w:szCs w:val="18"/>
              </w:rPr>
              <w:t>Rivers</w:t>
            </w:r>
          </w:p>
        </w:tc>
        <w:tc>
          <w:tcPr>
            <w:tcW w:w="0" w:type="auto"/>
          </w:tcPr>
          <w:p w14:paraId="5BC431C2" w14:textId="39572FB2" w:rsidR="00D33CD7" w:rsidRPr="00BA4E97" w:rsidRDefault="00D33CD7" w:rsidP="00D33CD7">
            <w:pPr>
              <w:spacing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BA4E97">
              <w:rPr>
                <w:sz w:val="18"/>
                <w:szCs w:val="18"/>
              </w:rPr>
              <w:t>CBO</w:t>
            </w:r>
          </w:p>
        </w:tc>
      </w:tr>
      <w:tr w:rsidR="00D33CD7" w:rsidRPr="00BA4E97" w14:paraId="31AD045C" w14:textId="77777777" w:rsidTr="00BA4E97">
        <w:trPr>
          <w:trHeight w:val="315"/>
        </w:trPr>
        <w:tc>
          <w:tcPr>
            <w:cnfStyle w:val="001000000000" w:firstRow="0" w:lastRow="0" w:firstColumn="1" w:lastColumn="0" w:oddVBand="0" w:evenVBand="0" w:oddHBand="0" w:evenHBand="0" w:firstRowFirstColumn="0" w:firstRowLastColumn="0" w:lastRowFirstColumn="0" w:lastRowLastColumn="0"/>
            <w:tcW w:w="0" w:type="auto"/>
          </w:tcPr>
          <w:p w14:paraId="26F7C593" w14:textId="69A7D19C" w:rsidR="00D33CD7" w:rsidRPr="00BA4E97" w:rsidRDefault="00D33CD7" w:rsidP="00D33CD7">
            <w:pPr>
              <w:spacing w:after="0" w:line="240" w:lineRule="auto"/>
              <w:jc w:val="both"/>
              <w:rPr>
                <w:sz w:val="18"/>
                <w:szCs w:val="18"/>
              </w:rPr>
            </w:pPr>
            <w:r w:rsidRPr="00BA4E97">
              <w:rPr>
                <w:sz w:val="18"/>
                <w:szCs w:val="18"/>
              </w:rPr>
              <w:t>80</w:t>
            </w:r>
          </w:p>
        </w:tc>
        <w:tc>
          <w:tcPr>
            <w:tcW w:w="0" w:type="auto"/>
            <w:noWrap/>
          </w:tcPr>
          <w:p w14:paraId="0A6354A6" w14:textId="6BAA7816" w:rsidR="00D33CD7" w:rsidRPr="00BA4E97" w:rsidRDefault="00D33CD7" w:rsidP="00D33CD7">
            <w:pPr>
              <w:spacing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BA4E97">
              <w:rPr>
                <w:sz w:val="18"/>
                <w:szCs w:val="18"/>
              </w:rPr>
              <w:t>Amadi Victor Chidi</w:t>
            </w:r>
          </w:p>
        </w:tc>
        <w:tc>
          <w:tcPr>
            <w:tcW w:w="0" w:type="auto"/>
            <w:noWrap/>
          </w:tcPr>
          <w:p w14:paraId="1FB31948" w14:textId="00B86D7E" w:rsidR="00D33CD7" w:rsidRPr="00BA4E97" w:rsidRDefault="00D33CD7" w:rsidP="00D33CD7">
            <w:pPr>
              <w:spacing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BA4E97">
              <w:rPr>
                <w:sz w:val="18"/>
                <w:szCs w:val="18"/>
              </w:rPr>
              <w:t>HCF</w:t>
            </w:r>
          </w:p>
        </w:tc>
        <w:tc>
          <w:tcPr>
            <w:tcW w:w="2033" w:type="dxa"/>
            <w:noWrap/>
          </w:tcPr>
          <w:p w14:paraId="34DDA2BE" w14:textId="58B4F343" w:rsidR="00D33CD7" w:rsidRPr="00BA4E97" w:rsidRDefault="00D33CD7" w:rsidP="00D33CD7">
            <w:pPr>
              <w:spacing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BA4E97">
              <w:rPr>
                <w:sz w:val="18"/>
                <w:szCs w:val="18"/>
              </w:rPr>
              <w:t>M&amp;E Assistant</w:t>
            </w:r>
          </w:p>
        </w:tc>
        <w:tc>
          <w:tcPr>
            <w:tcW w:w="1286" w:type="dxa"/>
          </w:tcPr>
          <w:p w14:paraId="35B926B8" w14:textId="60CD9575" w:rsidR="00D33CD7" w:rsidRPr="00BA4E97" w:rsidRDefault="00D33CD7" w:rsidP="00D33CD7">
            <w:pPr>
              <w:spacing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BA4E97">
              <w:rPr>
                <w:sz w:val="18"/>
                <w:szCs w:val="18"/>
              </w:rPr>
              <w:t>Rivers</w:t>
            </w:r>
          </w:p>
        </w:tc>
        <w:tc>
          <w:tcPr>
            <w:tcW w:w="0" w:type="auto"/>
          </w:tcPr>
          <w:p w14:paraId="1B0F3690" w14:textId="49EB8285" w:rsidR="00D33CD7" w:rsidRPr="00BA4E97" w:rsidRDefault="00D33CD7" w:rsidP="00D33CD7">
            <w:pPr>
              <w:spacing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BA4E97">
              <w:rPr>
                <w:sz w:val="18"/>
                <w:szCs w:val="18"/>
              </w:rPr>
              <w:t>CBO</w:t>
            </w:r>
          </w:p>
        </w:tc>
      </w:tr>
      <w:tr w:rsidR="00D33CD7" w:rsidRPr="00BA4E97" w14:paraId="29BBC1D1" w14:textId="77777777" w:rsidTr="00BA4E97">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tcPr>
          <w:p w14:paraId="558D134A" w14:textId="2667BF8A" w:rsidR="00D33CD7" w:rsidRPr="00BA4E97" w:rsidRDefault="00D33CD7" w:rsidP="00D33CD7">
            <w:pPr>
              <w:spacing w:after="0" w:line="240" w:lineRule="auto"/>
              <w:jc w:val="both"/>
              <w:rPr>
                <w:sz w:val="18"/>
                <w:szCs w:val="18"/>
              </w:rPr>
            </w:pPr>
            <w:r w:rsidRPr="00BA4E97">
              <w:rPr>
                <w:sz w:val="18"/>
                <w:szCs w:val="18"/>
              </w:rPr>
              <w:t>81</w:t>
            </w:r>
          </w:p>
        </w:tc>
        <w:tc>
          <w:tcPr>
            <w:tcW w:w="0" w:type="auto"/>
            <w:noWrap/>
          </w:tcPr>
          <w:p w14:paraId="2029DDDE" w14:textId="4553B3F2" w:rsidR="00D33CD7" w:rsidRPr="00BA4E97" w:rsidRDefault="00D33CD7" w:rsidP="00D33CD7">
            <w:pPr>
              <w:spacing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BA4E97">
              <w:rPr>
                <w:sz w:val="18"/>
                <w:szCs w:val="18"/>
              </w:rPr>
              <w:t>Nwude Afam</w:t>
            </w:r>
          </w:p>
        </w:tc>
        <w:tc>
          <w:tcPr>
            <w:tcW w:w="0" w:type="auto"/>
            <w:noWrap/>
          </w:tcPr>
          <w:p w14:paraId="01315B47" w14:textId="3E4D2110" w:rsidR="00D33CD7" w:rsidRPr="00BA4E97" w:rsidRDefault="00D33CD7" w:rsidP="00D33CD7">
            <w:pPr>
              <w:spacing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BA4E97">
              <w:rPr>
                <w:sz w:val="18"/>
                <w:szCs w:val="18"/>
              </w:rPr>
              <w:t>HCF</w:t>
            </w:r>
          </w:p>
        </w:tc>
        <w:tc>
          <w:tcPr>
            <w:tcW w:w="2033" w:type="dxa"/>
            <w:noWrap/>
          </w:tcPr>
          <w:p w14:paraId="5D876D29" w14:textId="65BE7276" w:rsidR="00D33CD7" w:rsidRPr="00BA4E97" w:rsidRDefault="00D33CD7" w:rsidP="00D33CD7">
            <w:pPr>
              <w:spacing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BA4E97">
              <w:rPr>
                <w:sz w:val="18"/>
                <w:szCs w:val="18"/>
              </w:rPr>
              <w:t>Program Officer</w:t>
            </w:r>
          </w:p>
        </w:tc>
        <w:tc>
          <w:tcPr>
            <w:tcW w:w="1286" w:type="dxa"/>
          </w:tcPr>
          <w:p w14:paraId="2F73AAD8" w14:textId="6AFAFA10" w:rsidR="00D33CD7" w:rsidRPr="00BA4E97" w:rsidRDefault="00D33CD7" w:rsidP="00D33CD7">
            <w:pPr>
              <w:spacing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BA4E97">
              <w:rPr>
                <w:sz w:val="18"/>
                <w:szCs w:val="18"/>
              </w:rPr>
              <w:t>Rivers</w:t>
            </w:r>
          </w:p>
        </w:tc>
        <w:tc>
          <w:tcPr>
            <w:tcW w:w="0" w:type="auto"/>
          </w:tcPr>
          <w:p w14:paraId="036DE375" w14:textId="3958182C" w:rsidR="00D33CD7" w:rsidRPr="00BA4E97" w:rsidRDefault="00D33CD7" w:rsidP="00D33CD7">
            <w:pPr>
              <w:spacing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BA4E97">
              <w:rPr>
                <w:sz w:val="18"/>
                <w:szCs w:val="18"/>
              </w:rPr>
              <w:t>CBO</w:t>
            </w:r>
          </w:p>
        </w:tc>
      </w:tr>
      <w:tr w:rsidR="00D33CD7" w:rsidRPr="00BA4E97" w14:paraId="71310FC4" w14:textId="77777777" w:rsidTr="00BA4E97">
        <w:trPr>
          <w:trHeight w:val="315"/>
        </w:trPr>
        <w:tc>
          <w:tcPr>
            <w:cnfStyle w:val="001000000000" w:firstRow="0" w:lastRow="0" w:firstColumn="1" w:lastColumn="0" w:oddVBand="0" w:evenVBand="0" w:oddHBand="0" w:evenHBand="0" w:firstRowFirstColumn="0" w:firstRowLastColumn="0" w:lastRowFirstColumn="0" w:lastRowLastColumn="0"/>
            <w:tcW w:w="0" w:type="auto"/>
          </w:tcPr>
          <w:p w14:paraId="23073F40" w14:textId="6A665920" w:rsidR="00D33CD7" w:rsidRPr="00BA4E97" w:rsidRDefault="00D33CD7" w:rsidP="00D33CD7">
            <w:pPr>
              <w:spacing w:after="0" w:line="240" w:lineRule="auto"/>
              <w:jc w:val="both"/>
              <w:rPr>
                <w:sz w:val="18"/>
                <w:szCs w:val="18"/>
              </w:rPr>
            </w:pPr>
            <w:r w:rsidRPr="00BA4E97">
              <w:rPr>
                <w:sz w:val="18"/>
                <w:szCs w:val="18"/>
              </w:rPr>
              <w:t>82</w:t>
            </w:r>
          </w:p>
        </w:tc>
        <w:tc>
          <w:tcPr>
            <w:tcW w:w="0" w:type="auto"/>
            <w:noWrap/>
          </w:tcPr>
          <w:p w14:paraId="6812494C" w14:textId="0FFF5154" w:rsidR="00D33CD7" w:rsidRPr="00BA4E97" w:rsidRDefault="00D33CD7" w:rsidP="00D33CD7">
            <w:pPr>
              <w:spacing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BA4E97">
              <w:rPr>
                <w:sz w:val="18"/>
                <w:szCs w:val="18"/>
              </w:rPr>
              <w:t>Queenmary Johnson A.</w:t>
            </w:r>
          </w:p>
        </w:tc>
        <w:tc>
          <w:tcPr>
            <w:tcW w:w="0" w:type="auto"/>
            <w:noWrap/>
          </w:tcPr>
          <w:p w14:paraId="2092DAA7" w14:textId="2FFA35B0" w:rsidR="00D33CD7" w:rsidRPr="00BA4E97" w:rsidRDefault="00D33CD7" w:rsidP="00D33CD7">
            <w:pPr>
              <w:spacing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BA4E97">
              <w:rPr>
                <w:sz w:val="18"/>
                <w:szCs w:val="18"/>
              </w:rPr>
              <w:t>HCF</w:t>
            </w:r>
          </w:p>
        </w:tc>
        <w:tc>
          <w:tcPr>
            <w:tcW w:w="2033" w:type="dxa"/>
            <w:noWrap/>
          </w:tcPr>
          <w:p w14:paraId="3CDAFDAD" w14:textId="0DC99A40" w:rsidR="00D33CD7" w:rsidRPr="00BA4E97" w:rsidRDefault="00D33CD7" w:rsidP="00D33CD7">
            <w:pPr>
              <w:spacing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BA4E97">
              <w:rPr>
                <w:sz w:val="18"/>
                <w:szCs w:val="18"/>
              </w:rPr>
              <w:t>Program Assist. Officer</w:t>
            </w:r>
          </w:p>
        </w:tc>
        <w:tc>
          <w:tcPr>
            <w:tcW w:w="1286" w:type="dxa"/>
          </w:tcPr>
          <w:p w14:paraId="3842BADA" w14:textId="03A41A3E" w:rsidR="00D33CD7" w:rsidRPr="00BA4E97" w:rsidRDefault="00D33CD7" w:rsidP="00D33CD7">
            <w:pPr>
              <w:spacing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BA4E97">
              <w:rPr>
                <w:sz w:val="18"/>
                <w:szCs w:val="18"/>
              </w:rPr>
              <w:t>Rivers</w:t>
            </w:r>
          </w:p>
        </w:tc>
        <w:tc>
          <w:tcPr>
            <w:tcW w:w="0" w:type="auto"/>
          </w:tcPr>
          <w:p w14:paraId="73071156" w14:textId="498F7039" w:rsidR="00D33CD7" w:rsidRPr="00BA4E97" w:rsidRDefault="00D33CD7" w:rsidP="00D33CD7">
            <w:pPr>
              <w:spacing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BA4E97">
              <w:rPr>
                <w:sz w:val="18"/>
                <w:szCs w:val="18"/>
              </w:rPr>
              <w:t>CBO</w:t>
            </w:r>
          </w:p>
        </w:tc>
      </w:tr>
      <w:tr w:rsidR="00D33CD7" w:rsidRPr="00BA4E97" w14:paraId="012763E0" w14:textId="77777777" w:rsidTr="00BA4E97">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tcPr>
          <w:p w14:paraId="0236D867" w14:textId="12E238B4" w:rsidR="00D33CD7" w:rsidRPr="00BA4E97" w:rsidRDefault="00D33CD7" w:rsidP="00D33CD7">
            <w:pPr>
              <w:spacing w:after="0" w:line="240" w:lineRule="auto"/>
              <w:jc w:val="both"/>
              <w:rPr>
                <w:sz w:val="18"/>
                <w:szCs w:val="18"/>
              </w:rPr>
            </w:pPr>
            <w:r w:rsidRPr="00BA4E97">
              <w:rPr>
                <w:sz w:val="18"/>
                <w:szCs w:val="18"/>
              </w:rPr>
              <w:t>83</w:t>
            </w:r>
          </w:p>
        </w:tc>
        <w:tc>
          <w:tcPr>
            <w:tcW w:w="0" w:type="auto"/>
            <w:noWrap/>
          </w:tcPr>
          <w:p w14:paraId="0D18A72F" w14:textId="3419763F" w:rsidR="00D33CD7" w:rsidRPr="00BA4E97" w:rsidRDefault="00D33CD7" w:rsidP="00D33CD7">
            <w:pPr>
              <w:spacing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BA4E97">
              <w:rPr>
                <w:sz w:val="18"/>
                <w:szCs w:val="18"/>
              </w:rPr>
              <w:t xml:space="preserve">Babema-Igonikon </w:t>
            </w:r>
            <w:r w:rsidR="008F5594" w:rsidRPr="00BA4E97">
              <w:rPr>
                <w:sz w:val="18"/>
                <w:szCs w:val="18"/>
              </w:rPr>
              <w:t>A. R</w:t>
            </w:r>
          </w:p>
        </w:tc>
        <w:tc>
          <w:tcPr>
            <w:tcW w:w="0" w:type="auto"/>
            <w:noWrap/>
          </w:tcPr>
          <w:p w14:paraId="05D27FA9" w14:textId="2CEA5BD5" w:rsidR="00D33CD7" w:rsidRPr="00BA4E97" w:rsidRDefault="00D33CD7" w:rsidP="00D33CD7">
            <w:pPr>
              <w:spacing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BA4E97">
              <w:rPr>
                <w:sz w:val="18"/>
                <w:szCs w:val="18"/>
              </w:rPr>
              <w:t>HCF</w:t>
            </w:r>
          </w:p>
        </w:tc>
        <w:tc>
          <w:tcPr>
            <w:tcW w:w="2033" w:type="dxa"/>
            <w:noWrap/>
          </w:tcPr>
          <w:p w14:paraId="777828BC" w14:textId="50594754" w:rsidR="00D33CD7" w:rsidRPr="00BA4E97" w:rsidRDefault="00D33CD7" w:rsidP="00D33CD7">
            <w:pPr>
              <w:spacing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BA4E97">
              <w:rPr>
                <w:sz w:val="18"/>
                <w:szCs w:val="18"/>
              </w:rPr>
              <w:t>M&amp;E Officer</w:t>
            </w:r>
          </w:p>
        </w:tc>
        <w:tc>
          <w:tcPr>
            <w:tcW w:w="1286" w:type="dxa"/>
          </w:tcPr>
          <w:p w14:paraId="57BFA7A3" w14:textId="1ED12149" w:rsidR="00D33CD7" w:rsidRPr="00BA4E97" w:rsidRDefault="00D33CD7" w:rsidP="00D33CD7">
            <w:pPr>
              <w:spacing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BA4E97">
              <w:rPr>
                <w:sz w:val="18"/>
                <w:szCs w:val="18"/>
              </w:rPr>
              <w:t>Rivers</w:t>
            </w:r>
          </w:p>
        </w:tc>
        <w:tc>
          <w:tcPr>
            <w:tcW w:w="0" w:type="auto"/>
          </w:tcPr>
          <w:p w14:paraId="6E8F0E60" w14:textId="57F6BA8B" w:rsidR="00D33CD7" w:rsidRPr="00BA4E97" w:rsidRDefault="00D33CD7" w:rsidP="00D33CD7">
            <w:pPr>
              <w:spacing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BA4E97">
              <w:rPr>
                <w:sz w:val="18"/>
                <w:szCs w:val="18"/>
              </w:rPr>
              <w:t>CBO</w:t>
            </w:r>
          </w:p>
        </w:tc>
      </w:tr>
      <w:tr w:rsidR="00D33CD7" w:rsidRPr="00BA4E97" w14:paraId="5A56D643" w14:textId="77777777" w:rsidTr="00BA4E97">
        <w:trPr>
          <w:trHeight w:val="315"/>
        </w:trPr>
        <w:tc>
          <w:tcPr>
            <w:cnfStyle w:val="001000000000" w:firstRow="0" w:lastRow="0" w:firstColumn="1" w:lastColumn="0" w:oddVBand="0" w:evenVBand="0" w:oddHBand="0" w:evenHBand="0" w:firstRowFirstColumn="0" w:firstRowLastColumn="0" w:lastRowFirstColumn="0" w:lastRowLastColumn="0"/>
            <w:tcW w:w="0" w:type="auto"/>
          </w:tcPr>
          <w:p w14:paraId="5F2F4A89" w14:textId="7C79FA48" w:rsidR="00D33CD7" w:rsidRPr="00BA4E97" w:rsidRDefault="00D33CD7" w:rsidP="00D33CD7">
            <w:pPr>
              <w:spacing w:after="0" w:line="240" w:lineRule="auto"/>
              <w:jc w:val="both"/>
              <w:rPr>
                <w:sz w:val="18"/>
                <w:szCs w:val="18"/>
              </w:rPr>
            </w:pPr>
            <w:r w:rsidRPr="00BA4E97">
              <w:rPr>
                <w:sz w:val="18"/>
                <w:szCs w:val="18"/>
              </w:rPr>
              <w:t>84</w:t>
            </w:r>
          </w:p>
        </w:tc>
        <w:tc>
          <w:tcPr>
            <w:tcW w:w="0" w:type="auto"/>
            <w:noWrap/>
          </w:tcPr>
          <w:p w14:paraId="344B5286" w14:textId="12B04BF1" w:rsidR="00D33CD7" w:rsidRPr="00BA4E97" w:rsidRDefault="00D33CD7" w:rsidP="00D33CD7">
            <w:pPr>
              <w:spacing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BA4E97">
              <w:rPr>
                <w:sz w:val="18"/>
                <w:szCs w:val="18"/>
              </w:rPr>
              <w:t>Mere Chioma</w:t>
            </w:r>
          </w:p>
        </w:tc>
        <w:tc>
          <w:tcPr>
            <w:tcW w:w="0" w:type="auto"/>
            <w:noWrap/>
          </w:tcPr>
          <w:p w14:paraId="48A99B12" w14:textId="35D1CB61" w:rsidR="00D33CD7" w:rsidRPr="00BA4E97" w:rsidRDefault="00D33CD7" w:rsidP="00D33CD7">
            <w:pPr>
              <w:spacing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BA4E97">
              <w:rPr>
                <w:sz w:val="18"/>
                <w:szCs w:val="18"/>
              </w:rPr>
              <w:t>HCF</w:t>
            </w:r>
          </w:p>
        </w:tc>
        <w:tc>
          <w:tcPr>
            <w:tcW w:w="2033" w:type="dxa"/>
            <w:noWrap/>
          </w:tcPr>
          <w:p w14:paraId="2DAEEAD1" w14:textId="34984B6B" w:rsidR="00D33CD7" w:rsidRPr="00BA4E97" w:rsidRDefault="00D33CD7" w:rsidP="00D33CD7">
            <w:pPr>
              <w:spacing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BA4E97">
              <w:rPr>
                <w:sz w:val="18"/>
                <w:szCs w:val="18"/>
              </w:rPr>
              <w:t>Program Monitor</w:t>
            </w:r>
          </w:p>
        </w:tc>
        <w:tc>
          <w:tcPr>
            <w:tcW w:w="1286" w:type="dxa"/>
          </w:tcPr>
          <w:p w14:paraId="2A730F45" w14:textId="2F5F5C36" w:rsidR="00D33CD7" w:rsidRPr="00BA4E97" w:rsidRDefault="00D33CD7" w:rsidP="00D33CD7">
            <w:pPr>
              <w:spacing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BA4E97">
              <w:rPr>
                <w:sz w:val="18"/>
                <w:szCs w:val="18"/>
              </w:rPr>
              <w:t>Rivers</w:t>
            </w:r>
          </w:p>
        </w:tc>
        <w:tc>
          <w:tcPr>
            <w:tcW w:w="0" w:type="auto"/>
          </w:tcPr>
          <w:p w14:paraId="1B1D9E83" w14:textId="786144CD" w:rsidR="00D33CD7" w:rsidRPr="00BA4E97" w:rsidRDefault="00D33CD7" w:rsidP="00D33CD7">
            <w:pPr>
              <w:spacing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BA4E97">
              <w:rPr>
                <w:sz w:val="18"/>
                <w:szCs w:val="18"/>
              </w:rPr>
              <w:t>CBO</w:t>
            </w:r>
          </w:p>
        </w:tc>
      </w:tr>
      <w:tr w:rsidR="00D33CD7" w:rsidRPr="00BA4E97" w14:paraId="3781F7E3" w14:textId="77777777" w:rsidTr="00BA4E97">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tcPr>
          <w:p w14:paraId="5066BDE7" w14:textId="48299D27" w:rsidR="00D33CD7" w:rsidRPr="00BA4E97" w:rsidRDefault="00D33CD7" w:rsidP="00D33CD7">
            <w:pPr>
              <w:spacing w:after="0" w:line="240" w:lineRule="auto"/>
              <w:jc w:val="both"/>
              <w:rPr>
                <w:sz w:val="18"/>
                <w:szCs w:val="18"/>
              </w:rPr>
            </w:pPr>
            <w:r w:rsidRPr="00BA4E97">
              <w:rPr>
                <w:sz w:val="18"/>
                <w:szCs w:val="18"/>
              </w:rPr>
              <w:t>85</w:t>
            </w:r>
          </w:p>
        </w:tc>
        <w:tc>
          <w:tcPr>
            <w:tcW w:w="0" w:type="auto"/>
            <w:noWrap/>
          </w:tcPr>
          <w:p w14:paraId="10902089" w14:textId="028E5A3F" w:rsidR="00D33CD7" w:rsidRPr="00BA4E97" w:rsidRDefault="00D33CD7" w:rsidP="00D33CD7">
            <w:pPr>
              <w:spacing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BA4E97">
              <w:rPr>
                <w:sz w:val="18"/>
                <w:szCs w:val="18"/>
              </w:rPr>
              <w:t>Worgu Kenneth N.</w:t>
            </w:r>
          </w:p>
        </w:tc>
        <w:tc>
          <w:tcPr>
            <w:tcW w:w="0" w:type="auto"/>
            <w:noWrap/>
          </w:tcPr>
          <w:p w14:paraId="043CE48A" w14:textId="4C740947" w:rsidR="00D33CD7" w:rsidRPr="00BA4E97" w:rsidRDefault="00D33CD7" w:rsidP="00D33CD7">
            <w:pPr>
              <w:spacing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BA4E97">
              <w:rPr>
                <w:sz w:val="18"/>
                <w:szCs w:val="18"/>
              </w:rPr>
              <w:t>HCF</w:t>
            </w:r>
          </w:p>
        </w:tc>
        <w:tc>
          <w:tcPr>
            <w:tcW w:w="2033" w:type="dxa"/>
            <w:noWrap/>
          </w:tcPr>
          <w:p w14:paraId="2F184186" w14:textId="6CF3627F" w:rsidR="00D33CD7" w:rsidRPr="00BA4E97" w:rsidRDefault="00D33CD7" w:rsidP="00D33CD7">
            <w:pPr>
              <w:spacing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BA4E97">
              <w:rPr>
                <w:sz w:val="18"/>
                <w:szCs w:val="18"/>
              </w:rPr>
              <w:t>Program Monitor</w:t>
            </w:r>
          </w:p>
        </w:tc>
        <w:tc>
          <w:tcPr>
            <w:tcW w:w="1286" w:type="dxa"/>
          </w:tcPr>
          <w:p w14:paraId="50967EC8" w14:textId="46996DB9" w:rsidR="00D33CD7" w:rsidRPr="00BA4E97" w:rsidRDefault="00D33CD7" w:rsidP="00D33CD7">
            <w:pPr>
              <w:spacing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BA4E97">
              <w:rPr>
                <w:sz w:val="18"/>
                <w:szCs w:val="18"/>
              </w:rPr>
              <w:t>Rivers</w:t>
            </w:r>
          </w:p>
        </w:tc>
        <w:tc>
          <w:tcPr>
            <w:tcW w:w="0" w:type="auto"/>
          </w:tcPr>
          <w:p w14:paraId="388A94F9" w14:textId="071338CA" w:rsidR="00D33CD7" w:rsidRPr="00BA4E97" w:rsidRDefault="00D33CD7" w:rsidP="00D33CD7">
            <w:pPr>
              <w:spacing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BA4E97">
              <w:rPr>
                <w:sz w:val="18"/>
                <w:szCs w:val="18"/>
              </w:rPr>
              <w:t>CBO</w:t>
            </w:r>
          </w:p>
        </w:tc>
      </w:tr>
    </w:tbl>
    <w:p w14:paraId="309011F8" w14:textId="77777777" w:rsidR="00BA4E97" w:rsidRPr="004B055B" w:rsidRDefault="00BA4E97" w:rsidP="00BA4E97"/>
    <w:sectPr w:rsidR="00BA4E97" w:rsidRPr="004B055B" w:rsidSect="00A12215">
      <w:pgSz w:w="12240" w:h="15840"/>
      <w:pgMar w:top="1440" w:right="1440" w:bottom="1440" w:left="144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80276A" w14:textId="77777777" w:rsidR="00CE2156" w:rsidRDefault="00CE2156" w:rsidP="007D52EF">
      <w:r>
        <w:separator/>
      </w:r>
    </w:p>
    <w:p w14:paraId="4074C362" w14:textId="77777777" w:rsidR="00CE2156" w:rsidRDefault="00CE2156" w:rsidP="007D52EF"/>
    <w:p w14:paraId="5A785114" w14:textId="77777777" w:rsidR="00CE2156" w:rsidRDefault="00CE2156" w:rsidP="007D52EF"/>
  </w:endnote>
  <w:endnote w:type="continuationSeparator" w:id="0">
    <w:p w14:paraId="1877E703" w14:textId="77777777" w:rsidR="00CE2156" w:rsidRDefault="00CE2156" w:rsidP="007D52EF">
      <w:r>
        <w:continuationSeparator/>
      </w:r>
    </w:p>
    <w:p w14:paraId="4AE62C3D" w14:textId="77777777" w:rsidR="00CE2156" w:rsidRDefault="00CE2156" w:rsidP="007D52EF"/>
    <w:p w14:paraId="7B3C0B4E" w14:textId="77777777" w:rsidR="00CE2156" w:rsidRDefault="00CE2156" w:rsidP="007D52E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GillSansMTStd-Book">
    <w:altName w:val="Calibri"/>
    <w:panose1 w:val="00000000000000000000"/>
    <w:charset w:val="4D"/>
    <w:family w:val="auto"/>
    <w:notTrueType/>
    <w:pitch w:val="default"/>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Segoe UI"/>
    <w:charset w:val="00"/>
    <w:family w:val="swiss"/>
    <w:pitch w:val="variable"/>
    <w:sig w:usb0="E1000AEF" w:usb1="5000A1FF" w:usb2="00000000" w:usb3="00000000" w:csb0="000001BF" w:csb1="00000000"/>
  </w:font>
  <w:font w:name="Segoe UI">
    <w:panose1 w:val="020B0502040204020203"/>
    <w:charset w:val="00"/>
    <w:family w:val="swiss"/>
    <w:pitch w:val="variable"/>
    <w:sig w:usb0="E4002EFF" w:usb1="C000E47F" w:usb2="00000009" w:usb3="00000000" w:csb0="000001FF" w:csb1="00000000"/>
  </w:font>
  <w:font w:name="Lato">
    <w:altName w:val="Calibri"/>
    <w:charset w:val="00"/>
    <w:family w:val="auto"/>
    <w:pitch w:val="default"/>
  </w:font>
  <w:font w:name="Helvetica">
    <w:panose1 w:val="020B0604020202020204"/>
    <w:charset w:val="00"/>
    <w:family w:val="swiss"/>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EEEE52" w14:textId="77777777" w:rsidR="001309C5" w:rsidRDefault="001309C5" w:rsidP="00DC25A0">
    <w:pPr>
      <w:pStyle w:val="Disclaimer"/>
    </w:pPr>
    <w:r>
      <w:t>This publication was produced for review by the United States Agency for International Development. It was prepared by the MEL Activity, DevTech</w:t>
    </w:r>
    <w:r w:rsidRPr="00D34B61">
      <w:t xml:space="preserve"> Systems, Inc.</w:t>
    </w:r>
    <w:r>
      <w:t xml:space="preserve"> for </w:t>
    </w:r>
    <w:r w:rsidRPr="00D34B61">
      <w:t>USAID/Nigeria</w:t>
    </w:r>
    <w:r w:rsidRPr="000B0742">
      <w: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16487190"/>
      <w:docPartObj>
        <w:docPartGallery w:val="Page Numbers (Bottom of Page)"/>
        <w:docPartUnique/>
      </w:docPartObj>
    </w:sdtPr>
    <w:sdtEndPr>
      <w:rPr>
        <w:noProof/>
        <w:sz w:val="20"/>
        <w:szCs w:val="20"/>
      </w:rPr>
    </w:sdtEndPr>
    <w:sdtContent>
      <w:p w14:paraId="4A5FBA44" w14:textId="77777777" w:rsidR="001309C5" w:rsidRPr="00D60647" w:rsidRDefault="001309C5" w:rsidP="004B103C">
        <w:pPr>
          <w:pStyle w:val="Footer"/>
          <w:jc w:val="right"/>
          <w:rPr>
            <w:sz w:val="20"/>
            <w:szCs w:val="20"/>
          </w:rPr>
        </w:pPr>
        <w:r w:rsidRPr="00D60647">
          <w:rPr>
            <w:sz w:val="20"/>
            <w:szCs w:val="20"/>
          </w:rPr>
          <w:fldChar w:fldCharType="begin"/>
        </w:r>
        <w:r w:rsidRPr="00D60647">
          <w:rPr>
            <w:sz w:val="20"/>
            <w:szCs w:val="20"/>
          </w:rPr>
          <w:instrText xml:space="preserve"> PAGE   \* MERGEFORMAT </w:instrText>
        </w:r>
        <w:r w:rsidRPr="00D60647">
          <w:rPr>
            <w:sz w:val="20"/>
            <w:szCs w:val="20"/>
          </w:rPr>
          <w:fldChar w:fldCharType="separate"/>
        </w:r>
        <w:r>
          <w:rPr>
            <w:noProof/>
            <w:sz w:val="20"/>
            <w:szCs w:val="20"/>
          </w:rPr>
          <w:t>20</w:t>
        </w:r>
        <w:r w:rsidRPr="00D60647">
          <w:rPr>
            <w:noProof/>
            <w:sz w:val="20"/>
            <w:szCs w:val="20"/>
          </w:rPr>
          <w:fldChar w:fldCharType="end"/>
        </w:r>
      </w:p>
    </w:sdtContent>
  </w:sdt>
  <w:p w14:paraId="5579A8E8" w14:textId="77777777" w:rsidR="001309C5" w:rsidRPr="002F2B42" w:rsidRDefault="001309C5" w:rsidP="00D17AFE">
    <w:pPr>
      <w:pStyle w:val="Footer"/>
      <w:rPr>
        <w:b/>
        <w:bC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A33859" w14:textId="0835DA13" w:rsidR="001309C5" w:rsidRDefault="001309C5" w:rsidP="001C3DD9">
    <w:pPr>
      <w:pStyle w:val="Footer"/>
      <w:tabs>
        <w:tab w:val="clear" w:pos="4320"/>
        <w:tab w:val="clear" w:pos="8640"/>
        <w:tab w:val="right" w:pos="9026"/>
      </w:tabs>
      <w:jc w:val="center"/>
    </w:pPr>
    <w:r w:rsidRPr="00D17AFE">
      <w:rPr>
        <w:rStyle w:val="PageNumber"/>
        <w:b/>
      </w:rPr>
      <w:fldChar w:fldCharType="begin"/>
    </w:r>
    <w:r w:rsidRPr="00D17AFE">
      <w:rPr>
        <w:rStyle w:val="PageNumber"/>
        <w:b/>
      </w:rPr>
      <w:instrText xml:space="preserve"> PAGE </w:instrText>
    </w:r>
    <w:r w:rsidRPr="00D17AFE">
      <w:rPr>
        <w:rStyle w:val="PageNumber"/>
        <w:b/>
      </w:rPr>
      <w:fldChar w:fldCharType="separate"/>
    </w:r>
    <w:r>
      <w:rPr>
        <w:rStyle w:val="PageNumber"/>
        <w:b/>
        <w:noProof/>
      </w:rPr>
      <w:t>VI</w:t>
    </w:r>
    <w:r w:rsidRPr="00D17AFE">
      <w:rPr>
        <w:rStyle w:val="PageNumber"/>
        <w:b/>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B46123" w14:textId="08F7F725" w:rsidR="001309C5" w:rsidRDefault="001309C5" w:rsidP="001C3DD9">
    <w:pPr>
      <w:pStyle w:val="Footer"/>
      <w:tabs>
        <w:tab w:val="clear" w:pos="4320"/>
        <w:tab w:val="clear" w:pos="8640"/>
        <w:tab w:val="right" w:pos="9026"/>
      </w:tabs>
      <w:jc w:val="center"/>
    </w:pPr>
    <w:r w:rsidRPr="00D17AFE">
      <w:rPr>
        <w:rStyle w:val="PageNumber"/>
        <w:b/>
      </w:rPr>
      <w:fldChar w:fldCharType="begin"/>
    </w:r>
    <w:r w:rsidRPr="00D17AFE">
      <w:rPr>
        <w:rStyle w:val="PageNumber"/>
        <w:b/>
      </w:rPr>
      <w:instrText xml:space="preserve"> PAGE </w:instrText>
    </w:r>
    <w:r w:rsidRPr="00D17AFE">
      <w:rPr>
        <w:rStyle w:val="PageNumber"/>
        <w:b/>
      </w:rPr>
      <w:fldChar w:fldCharType="separate"/>
    </w:r>
    <w:r>
      <w:rPr>
        <w:rStyle w:val="PageNumber"/>
        <w:b/>
        <w:noProof/>
      </w:rPr>
      <w:t>7</w:t>
    </w:r>
    <w:r w:rsidRPr="00D17AFE">
      <w:rPr>
        <w:rStyle w:val="PageNumber"/>
        <w:b/>
      </w:rPr>
      <w:fldChar w:fldCharType="end"/>
    </w:r>
    <w:r>
      <w:t xml:space="preserve"> </w:t>
    </w:r>
    <w:r w:rsidRPr="00F546D8">
      <w:t>|</w:t>
    </w:r>
    <w:r>
      <w:t xml:space="preserve"> FY 2018 HIV DATA QUALITY ASSESSMENT REPORT – LOPIN 1</w:t>
    </w:r>
    <w:r w:rsidRPr="00A8374A">
      <w:tab/>
    </w:r>
    <w:r>
      <w:t xml:space="preserve"> </w:t>
    </w:r>
    <w:r w:rsidRPr="006770C3">
      <w:t>usaid.gov</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23D90F" w14:textId="77777777" w:rsidR="001309C5" w:rsidRPr="002F2B42" w:rsidRDefault="001309C5" w:rsidP="00D17AFE">
    <w:pPr>
      <w:pStyle w:val="Footer"/>
      <w:rPr>
        <w:b/>
        <w:bCs/>
      </w:rPr>
    </w:pPr>
    <w:r w:rsidRPr="006770C3">
      <w:t>usaid.gov</w:t>
    </w:r>
    <w:r>
      <w:ptab w:relativeTo="margin" w:alignment="center" w:leader="none"/>
    </w:r>
    <w:r>
      <w:ptab w:relativeTo="margin" w:alignment="right" w:leader="none"/>
    </w:r>
    <w:r w:rsidRPr="00F546D8">
      <w:t xml:space="preserve">USAID </w:t>
    </w:r>
    <w:r>
      <w:t>REPORT</w:t>
    </w:r>
    <w:r w:rsidRPr="00F546D8">
      <w:t xml:space="preserve"> title Here      |</w:t>
    </w:r>
    <w:r>
      <w:t xml:space="preserve">    </w:t>
    </w:r>
    <w:r w:rsidRPr="00F546D8">
      <w:t xml:space="preserve"> </w:t>
    </w:r>
    <w:r w:rsidRPr="00D17AFE">
      <w:rPr>
        <w:rStyle w:val="PageNumber"/>
        <w:b/>
      </w:rPr>
      <w:fldChar w:fldCharType="begin"/>
    </w:r>
    <w:r w:rsidRPr="00D17AFE">
      <w:rPr>
        <w:rStyle w:val="PageNumber"/>
        <w:b/>
      </w:rPr>
      <w:instrText xml:space="preserve"> PAGE </w:instrText>
    </w:r>
    <w:r w:rsidRPr="00D17AFE">
      <w:rPr>
        <w:rStyle w:val="PageNumber"/>
        <w:b/>
      </w:rPr>
      <w:fldChar w:fldCharType="separate"/>
    </w:r>
    <w:r>
      <w:rPr>
        <w:rStyle w:val="PageNumber"/>
        <w:b/>
        <w:noProof/>
      </w:rPr>
      <w:t>4</w:t>
    </w:r>
    <w:r w:rsidRPr="00D17AFE">
      <w:rPr>
        <w:rStyle w:val="PageNumber"/>
        <w:b/>
      </w:rPr>
      <w:fldChar w:fldCharType="end"/>
    </w:r>
  </w:p>
  <w:p w14:paraId="7007AFA5" w14:textId="77777777" w:rsidR="001309C5" w:rsidRDefault="001309C5"/>
  <w:p w14:paraId="6C9313B3" w14:textId="77777777" w:rsidR="001309C5" w:rsidRDefault="001309C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D6D2E60" w14:textId="77777777" w:rsidR="00CE2156" w:rsidRDefault="00CE2156" w:rsidP="007D52EF">
      <w:r>
        <w:separator/>
      </w:r>
    </w:p>
    <w:p w14:paraId="0098CDA1" w14:textId="77777777" w:rsidR="00CE2156" w:rsidRDefault="00CE2156" w:rsidP="007D52EF"/>
    <w:p w14:paraId="0115482C" w14:textId="77777777" w:rsidR="00CE2156" w:rsidRDefault="00CE2156" w:rsidP="007D52EF"/>
  </w:footnote>
  <w:footnote w:type="continuationSeparator" w:id="0">
    <w:p w14:paraId="170EE84F" w14:textId="77777777" w:rsidR="00CE2156" w:rsidRDefault="00CE2156" w:rsidP="007D52EF">
      <w:r>
        <w:continuationSeparator/>
      </w:r>
    </w:p>
    <w:p w14:paraId="31F2CC98" w14:textId="77777777" w:rsidR="00CE2156" w:rsidRDefault="00CE2156" w:rsidP="007D52EF"/>
    <w:p w14:paraId="4A9FB3A7" w14:textId="77777777" w:rsidR="00CE2156" w:rsidRDefault="00CE2156" w:rsidP="007D52EF"/>
  </w:footnote>
  <w:footnote w:id="1">
    <w:p w14:paraId="1715CCA9" w14:textId="77777777" w:rsidR="001309C5" w:rsidRDefault="001309C5" w:rsidP="00BF7DAA">
      <w:pPr>
        <w:pStyle w:val="FootnoteText"/>
        <w:rPr>
          <w:lang w:val="en-GB"/>
        </w:rPr>
      </w:pPr>
      <w:r w:rsidRPr="00A20879">
        <w:rPr>
          <w:rStyle w:val="Hyperlink"/>
          <w:sz w:val="16"/>
          <w:vertAlign w:val="superscript"/>
        </w:rPr>
        <w:footnoteRef/>
      </w:r>
      <w:r w:rsidRPr="00A20879">
        <w:rPr>
          <w:rStyle w:val="Hyperlink"/>
          <w:sz w:val="16"/>
          <w:vertAlign w:val="superscript"/>
        </w:rPr>
        <w:t xml:space="preserve"> </w:t>
      </w:r>
      <w:r>
        <w:rPr>
          <w:rStyle w:val="Hyperlink"/>
          <w:sz w:val="16"/>
        </w:rPr>
        <w:t>MEASURE Evaluation. Data Quality Assurance Tools: DQA and RDQA Toolkit (Internet). Available from:</w:t>
      </w:r>
      <w:r>
        <w:rPr>
          <w:rFonts w:ascii="Gill Sans MT" w:hAnsi="Gill Sans MT"/>
          <w:sz w:val="16"/>
          <w:szCs w:val="16"/>
        </w:rPr>
        <w:t xml:space="preserve"> </w:t>
      </w:r>
      <w:hyperlink r:id="rId1" w:history="1">
        <w:r>
          <w:rPr>
            <w:rStyle w:val="Hyperlink"/>
            <w:sz w:val="16"/>
            <w:szCs w:val="16"/>
          </w:rPr>
          <w:t>https://www.measureevaluation.org/resources/tools/health-information-systems/data-quality-assurance-tools</w:t>
        </w:r>
      </w:hyperlink>
    </w:p>
  </w:footnote>
  <w:footnote w:id="2">
    <w:p w14:paraId="3A593381" w14:textId="77777777" w:rsidR="001309C5" w:rsidRDefault="001309C5" w:rsidP="00BF7DAA">
      <w:pPr>
        <w:pStyle w:val="FootnoteText"/>
        <w:rPr>
          <w:lang w:val="en-GB"/>
        </w:rPr>
      </w:pPr>
      <w:r w:rsidRPr="00A20879">
        <w:rPr>
          <w:rStyle w:val="Hyperlink"/>
          <w:sz w:val="16"/>
          <w:vertAlign w:val="superscript"/>
        </w:rPr>
        <w:footnoteRef/>
      </w:r>
      <w:r>
        <w:rPr>
          <w:rStyle w:val="Hyperlink"/>
          <w:sz w:val="16"/>
        </w:rPr>
        <w:t xml:space="preserve"> ADS 201 Additional Help. USAID Recommended Data Quality Assessment (DQA) Checklist. Available from: </w:t>
      </w:r>
      <w:hyperlink r:id="rId2" w:history="1">
        <w:r>
          <w:rPr>
            <w:rStyle w:val="Hyperlink"/>
            <w:sz w:val="16"/>
          </w:rPr>
          <w:t>https://www.usaid.gov/sites/default/files/documents/1865/201sae.pdf</w:t>
        </w:r>
      </w:hyperlink>
    </w:p>
  </w:footnote>
  <w:footnote w:id="3">
    <w:p w14:paraId="0D5130BB" w14:textId="77777777" w:rsidR="001309C5" w:rsidRDefault="001309C5" w:rsidP="002703DE">
      <w:pPr>
        <w:pStyle w:val="FootnoteText"/>
        <w:rPr>
          <w:rFonts w:ascii="Gill Sans MT" w:hAnsi="Gill Sans MT"/>
          <w:sz w:val="18"/>
          <w:szCs w:val="18"/>
          <w:lang w:val="en-GB"/>
        </w:rPr>
      </w:pPr>
      <w:r>
        <w:rPr>
          <w:rStyle w:val="FootnoteReference"/>
          <w:rFonts w:ascii="Gill Sans MT" w:hAnsi="Gill Sans MT"/>
          <w:sz w:val="18"/>
          <w:szCs w:val="18"/>
        </w:rPr>
        <w:footnoteRef/>
      </w:r>
      <w:r>
        <w:rPr>
          <w:rFonts w:ascii="Gill Sans MT" w:hAnsi="Gill Sans MT"/>
          <w:sz w:val="18"/>
          <w:szCs w:val="18"/>
        </w:rPr>
        <w:t xml:space="preserve"> </w:t>
      </w:r>
      <w:r>
        <w:rPr>
          <w:rFonts w:ascii="Gill Sans MT" w:eastAsia="Calibri" w:hAnsi="Gill Sans MT" w:cstheme="minorHAnsi"/>
          <w:iCs/>
          <w:color w:val="6C6463"/>
          <w:sz w:val="18"/>
          <w:szCs w:val="18"/>
        </w:rPr>
        <w:t>MEASURE Evaluation. Data Quality Assurance Tools: DQA and RDQA Toolkit (Internet). Available from: https://www.measureevaluation.org/resources/tools/health-information-systems/data-quality-assurance-tools</w:t>
      </w:r>
    </w:p>
  </w:footnote>
  <w:footnote w:id="4">
    <w:p w14:paraId="7EC72C07" w14:textId="77777777" w:rsidR="001309C5" w:rsidRDefault="001309C5" w:rsidP="002703DE">
      <w:pPr>
        <w:pStyle w:val="FootnoteText"/>
        <w:rPr>
          <w:lang w:val="en-GB"/>
        </w:rPr>
      </w:pPr>
      <w:r w:rsidRPr="001A369D">
        <w:rPr>
          <w:rFonts w:ascii="Gill Sans MT" w:eastAsia="Calibri" w:hAnsi="Gill Sans MT" w:cstheme="minorHAnsi"/>
          <w:iCs/>
          <w:color w:val="6C6463"/>
          <w:sz w:val="18"/>
          <w:szCs w:val="18"/>
          <w:vertAlign w:val="superscript"/>
        </w:rPr>
        <w:footnoteRef/>
      </w:r>
      <w:r w:rsidRPr="001A369D">
        <w:rPr>
          <w:rFonts w:ascii="Gill Sans MT" w:eastAsia="Calibri" w:hAnsi="Gill Sans MT" w:cstheme="minorHAnsi"/>
          <w:iCs/>
          <w:color w:val="6C6463"/>
          <w:sz w:val="18"/>
          <w:szCs w:val="18"/>
          <w:vertAlign w:val="superscript"/>
        </w:rPr>
        <w:t xml:space="preserve"> </w:t>
      </w:r>
      <w:r>
        <w:rPr>
          <w:rFonts w:ascii="Gill Sans MT" w:eastAsia="Calibri" w:hAnsi="Gill Sans MT" w:cstheme="minorHAnsi"/>
          <w:iCs/>
          <w:color w:val="6C6463"/>
          <w:sz w:val="18"/>
          <w:szCs w:val="18"/>
        </w:rPr>
        <w:t xml:space="preserve">ADS 201 Additional Help. USAID Recommended Data Quality Assessment (DQA) Checklist. Available from: </w:t>
      </w:r>
      <w:hyperlink r:id="rId3" w:history="1">
        <w:r>
          <w:rPr>
            <w:rStyle w:val="Hyperlink"/>
            <w:rFonts w:eastAsia="Calibri" w:cstheme="minorHAnsi"/>
            <w:iCs/>
            <w:sz w:val="18"/>
            <w:szCs w:val="18"/>
          </w:rPr>
          <w:t>https://www.usaid.gov/sites/default/files/documents/1865/201sae.pdf</w:t>
        </w:r>
      </w:hyperlink>
    </w:p>
  </w:footnote>
  <w:footnote w:id="5">
    <w:p w14:paraId="73F51277" w14:textId="77777777" w:rsidR="001309C5" w:rsidRPr="00FB228D" w:rsidRDefault="001309C5" w:rsidP="00BB7E66">
      <w:pPr>
        <w:pStyle w:val="FootnoteText"/>
        <w:rPr>
          <w:rFonts w:ascii="Gill Sans MT" w:eastAsia="Calibri" w:hAnsi="Gill Sans MT" w:cstheme="minorHAnsi"/>
          <w:iCs/>
          <w:color w:val="6C6463"/>
          <w:sz w:val="18"/>
          <w:szCs w:val="18"/>
        </w:rPr>
      </w:pPr>
      <w:r w:rsidRPr="00534F58">
        <w:rPr>
          <w:rFonts w:ascii="Gill Sans MT" w:eastAsia="Calibri" w:hAnsi="Gill Sans MT" w:cstheme="minorHAnsi"/>
          <w:iCs/>
          <w:color w:val="6C6463"/>
          <w:sz w:val="18"/>
          <w:szCs w:val="18"/>
          <w:vertAlign w:val="superscript"/>
        </w:rPr>
        <w:footnoteRef/>
      </w:r>
      <w:r w:rsidRPr="00534F58">
        <w:rPr>
          <w:rFonts w:ascii="Gill Sans MT" w:eastAsia="Calibri" w:hAnsi="Gill Sans MT" w:cstheme="minorHAnsi"/>
          <w:iCs/>
          <w:color w:val="6C6463"/>
          <w:sz w:val="18"/>
          <w:szCs w:val="18"/>
          <w:vertAlign w:val="superscript"/>
        </w:rPr>
        <w:t xml:space="preserve"> </w:t>
      </w:r>
      <w:r w:rsidRPr="00FB228D">
        <w:rPr>
          <w:rFonts w:ascii="Gill Sans MT" w:eastAsia="Calibri" w:hAnsi="Gill Sans MT" w:cstheme="minorHAnsi"/>
          <w:iCs/>
          <w:color w:val="6C6463"/>
          <w:sz w:val="18"/>
          <w:szCs w:val="18"/>
        </w:rPr>
        <w:t>USAID. How-To Note</w:t>
      </w:r>
      <w:r w:rsidRPr="00FB228D">
        <w:rPr>
          <w:rFonts w:ascii="Arial" w:eastAsia="Calibri" w:hAnsi="Arial" w:cs="Arial"/>
          <w:iCs/>
          <w:color w:val="6C6463"/>
          <w:sz w:val="18"/>
          <w:szCs w:val="18"/>
        </w:rPr>
        <w:t>:</w:t>
      </w:r>
      <w:r w:rsidRPr="00FB228D">
        <w:rPr>
          <w:rFonts w:ascii="Gill Sans MT" w:eastAsia="Calibri" w:hAnsi="Gill Sans MT" w:cstheme="minorHAnsi"/>
          <w:iCs/>
          <w:color w:val="6C6463"/>
          <w:sz w:val="18"/>
          <w:szCs w:val="18"/>
        </w:rPr>
        <w:t xml:space="preserve"> Conduct a Data Quality Assessment [Internet]. 2017. Available from: https://usaidlearninglab.org/sites/default/files/resource/files/cleared_-_how-to_note_-_conduct_a_dqa.pdf</w:t>
      </w:r>
    </w:p>
  </w:footnote>
  <w:footnote w:id="6">
    <w:p w14:paraId="4EC25780" w14:textId="77777777" w:rsidR="001309C5" w:rsidRDefault="001309C5" w:rsidP="00534F58">
      <w:pPr>
        <w:pStyle w:val="Heading50"/>
        <w:ind w:left="0"/>
        <w:rPr>
          <w:rFonts w:eastAsia="Calibri" w:cstheme="minorHAnsi"/>
          <w:iCs/>
          <w:sz w:val="18"/>
          <w:szCs w:val="18"/>
        </w:rPr>
      </w:pPr>
      <w:r w:rsidRPr="00833952">
        <w:rPr>
          <w:rFonts w:eastAsia="Calibri" w:cstheme="minorHAnsi"/>
          <w:iCs/>
          <w:sz w:val="18"/>
          <w:szCs w:val="18"/>
          <w:vertAlign w:val="superscript"/>
        </w:rPr>
        <w:footnoteRef/>
      </w:r>
      <w:r w:rsidRPr="00833952">
        <w:rPr>
          <w:rFonts w:eastAsia="Calibri" w:cstheme="minorHAnsi"/>
          <w:iCs/>
          <w:sz w:val="18"/>
          <w:szCs w:val="18"/>
          <w:vertAlign w:val="superscript"/>
        </w:rPr>
        <w:t xml:space="preserve"> </w:t>
      </w:r>
      <w:r>
        <w:rPr>
          <w:rFonts w:eastAsia="Calibri" w:cstheme="minorHAnsi"/>
          <w:iCs/>
          <w:sz w:val="18"/>
          <w:szCs w:val="18"/>
        </w:rPr>
        <w:t xml:space="preserve">MEASURE Evaluation. Data Quality Audit Tool: Guidelines for Implementation [Internet]. 2008. Available from: </w:t>
      </w:r>
      <w:hyperlink r:id="rId4" w:history="1">
        <w:r>
          <w:rPr>
            <w:rStyle w:val="Hyperlink"/>
            <w:rFonts w:eastAsia="Calibri" w:cstheme="minorHAnsi"/>
            <w:iCs/>
            <w:sz w:val="18"/>
            <w:szCs w:val="18"/>
          </w:rPr>
          <w:t>https://www.measureevaluation.org/resources/publications/ms-08-29</w:t>
        </w:r>
      </w:hyperlink>
    </w:p>
    <w:p w14:paraId="10A3BB52" w14:textId="77777777" w:rsidR="001309C5" w:rsidRDefault="001309C5" w:rsidP="00534F58">
      <w:pPr>
        <w:pStyle w:val="FootnoteText"/>
        <w:rPr>
          <w:rFonts w:ascii="Gill Sans MT" w:eastAsia="Calibri" w:hAnsi="Gill Sans MT" w:cstheme="minorHAnsi"/>
          <w:iCs/>
          <w:color w:val="6C6463"/>
          <w:sz w:val="18"/>
          <w:szCs w:val="18"/>
        </w:rPr>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31950"/>
    <w:multiLevelType w:val="hybridMultilevel"/>
    <w:tmpl w:val="A64C625E"/>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15:restartNumberingAfterBreak="0">
    <w:nsid w:val="04FA29A5"/>
    <w:multiLevelType w:val="hybridMultilevel"/>
    <w:tmpl w:val="C1D460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5F36860"/>
    <w:multiLevelType w:val="hybridMultilevel"/>
    <w:tmpl w:val="AF8AF418"/>
    <w:lvl w:ilvl="0" w:tplc="CA00E2CE">
      <w:start w:val="1"/>
      <w:numFmt w:val="decimal"/>
      <w:pStyle w:val="NumberedList"/>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EC13EF"/>
    <w:multiLevelType w:val="hybridMultilevel"/>
    <w:tmpl w:val="E1A07A7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08955D6F"/>
    <w:multiLevelType w:val="hybridMultilevel"/>
    <w:tmpl w:val="6A442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CB74E4"/>
    <w:multiLevelType w:val="hybridMultilevel"/>
    <w:tmpl w:val="62EA04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47B5954"/>
    <w:multiLevelType w:val="hybridMultilevel"/>
    <w:tmpl w:val="19D8B6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862265E"/>
    <w:multiLevelType w:val="hybridMultilevel"/>
    <w:tmpl w:val="3E6AB384"/>
    <w:lvl w:ilvl="0" w:tplc="3A22A4BC">
      <w:start w:val="1"/>
      <w:numFmt w:val="decimal"/>
      <w:lvlText w:val="%1."/>
      <w:lvlJc w:val="left"/>
      <w:pPr>
        <w:ind w:left="1080" w:hanging="72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1E211983"/>
    <w:multiLevelType w:val="hybridMultilevel"/>
    <w:tmpl w:val="DDEC6076"/>
    <w:lvl w:ilvl="0" w:tplc="04090019">
      <w:start w:val="1"/>
      <w:numFmt w:val="lowerLetter"/>
      <w:lvlText w:val="%1."/>
      <w:lvlJc w:val="left"/>
      <w:pPr>
        <w:ind w:left="1440" w:hanging="360"/>
      </w:pPr>
    </w:lvl>
    <w:lvl w:ilvl="1" w:tplc="08090019">
      <w:start w:val="1"/>
      <w:numFmt w:val="lowerLetter"/>
      <w:lvlText w:val="%2."/>
      <w:lvlJc w:val="left"/>
      <w:pPr>
        <w:ind w:left="2160" w:hanging="360"/>
      </w:pPr>
    </w:lvl>
    <w:lvl w:ilvl="2" w:tplc="0809001B">
      <w:start w:val="1"/>
      <w:numFmt w:val="lowerRoman"/>
      <w:lvlText w:val="%3."/>
      <w:lvlJc w:val="right"/>
      <w:pPr>
        <w:ind w:left="2880" w:hanging="180"/>
      </w:pPr>
    </w:lvl>
    <w:lvl w:ilvl="3" w:tplc="0809000F">
      <w:start w:val="1"/>
      <w:numFmt w:val="decimal"/>
      <w:lvlText w:val="%4."/>
      <w:lvlJc w:val="left"/>
      <w:pPr>
        <w:ind w:left="3600" w:hanging="360"/>
      </w:pPr>
    </w:lvl>
    <w:lvl w:ilvl="4" w:tplc="08090019">
      <w:start w:val="1"/>
      <w:numFmt w:val="lowerLetter"/>
      <w:lvlText w:val="%5."/>
      <w:lvlJc w:val="left"/>
      <w:pPr>
        <w:ind w:left="4320" w:hanging="360"/>
      </w:pPr>
    </w:lvl>
    <w:lvl w:ilvl="5" w:tplc="0809001B">
      <w:start w:val="1"/>
      <w:numFmt w:val="lowerRoman"/>
      <w:lvlText w:val="%6."/>
      <w:lvlJc w:val="right"/>
      <w:pPr>
        <w:ind w:left="5040" w:hanging="180"/>
      </w:pPr>
    </w:lvl>
    <w:lvl w:ilvl="6" w:tplc="0809000F">
      <w:start w:val="1"/>
      <w:numFmt w:val="decimal"/>
      <w:lvlText w:val="%7."/>
      <w:lvlJc w:val="left"/>
      <w:pPr>
        <w:ind w:left="5760" w:hanging="360"/>
      </w:pPr>
    </w:lvl>
    <w:lvl w:ilvl="7" w:tplc="08090019">
      <w:start w:val="1"/>
      <w:numFmt w:val="lowerLetter"/>
      <w:lvlText w:val="%8."/>
      <w:lvlJc w:val="left"/>
      <w:pPr>
        <w:ind w:left="6480" w:hanging="360"/>
      </w:pPr>
    </w:lvl>
    <w:lvl w:ilvl="8" w:tplc="0809001B">
      <w:start w:val="1"/>
      <w:numFmt w:val="lowerRoman"/>
      <w:lvlText w:val="%9."/>
      <w:lvlJc w:val="right"/>
      <w:pPr>
        <w:ind w:left="7200" w:hanging="180"/>
      </w:pPr>
    </w:lvl>
  </w:abstractNum>
  <w:abstractNum w:abstractNumId="9" w15:restartNumberingAfterBreak="0">
    <w:nsid w:val="210913F4"/>
    <w:multiLevelType w:val="hybridMultilevel"/>
    <w:tmpl w:val="1158D8DA"/>
    <w:lvl w:ilvl="0" w:tplc="68D633B6">
      <w:start w:val="1"/>
      <w:numFmt w:val="bullet"/>
      <w:pStyle w:val="Instructions"/>
      <w:lvlText w:val=""/>
      <w:lvlJc w:val="left"/>
      <w:pPr>
        <w:ind w:left="502"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72F61BB"/>
    <w:multiLevelType w:val="hybridMultilevel"/>
    <w:tmpl w:val="7F3E05CE"/>
    <w:lvl w:ilvl="0" w:tplc="F79A78AE">
      <w:start w:val="1"/>
      <w:numFmt w:val="bullet"/>
      <w:pStyle w:val="Bullet2"/>
      <w:lvlText w:val=""/>
      <w:lvlJc w:val="left"/>
      <w:pPr>
        <w:ind w:left="864"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E010E26"/>
    <w:multiLevelType w:val="hybridMultilevel"/>
    <w:tmpl w:val="603067F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2" w15:restartNumberingAfterBreak="0">
    <w:nsid w:val="31A364DC"/>
    <w:multiLevelType w:val="hybridMultilevel"/>
    <w:tmpl w:val="490804B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83A5595"/>
    <w:multiLevelType w:val="hybridMultilevel"/>
    <w:tmpl w:val="C332CEC6"/>
    <w:lvl w:ilvl="0" w:tplc="25489DBA">
      <w:start w:val="1"/>
      <w:numFmt w:val="bullet"/>
      <w:lvlText w:val=""/>
      <w:lvlJc w:val="left"/>
      <w:pPr>
        <w:ind w:left="1671" w:hanging="360"/>
      </w:pPr>
      <w:rPr>
        <w:rFonts w:ascii="Symbol" w:hAnsi="Symbol" w:hint="default"/>
      </w:rPr>
    </w:lvl>
    <w:lvl w:ilvl="1" w:tplc="04090003" w:tentative="1">
      <w:start w:val="1"/>
      <w:numFmt w:val="bullet"/>
      <w:lvlText w:val="o"/>
      <w:lvlJc w:val="left"/>
      <w:pPr>
        <w:ind w:left="2247" w:hanging="360"/>
      </w:pPr>
      <w:rPr>
        <w:rFonts w:ascii="Courier New" w:hAnsi="Courier New" w:hint="default"/>
      </w:rPr>
    </w:lvl>
    <w:lvl w:ilvl="2" w:tplc="04090005" w:tentative="1">
      <w:start w:val="1"/>
      <w:numFmt w:val="bullet"/>
      <w:lvlText w:val=""/>
      <w:lvlJc w:val="left"/>
      <w:pPr>
        <w:ind w:left="2967" w:hanging="360"/>
      </w:pPr>
      <w:rPr>
        <w:rFonts w:ascii="Wingdings" w:hAnsi="Wingdings" w:hint="default"/>
      </w:rPr>
    </w:lvl>
    <w:lvl w:ilvl="3" w:tplc="04090001" w:tentative="1">
      <w:start w:val="1"/>
      <w:numFmt w:val="bullet"/>
      <w:lvlText w:val=""/>
      <w:lvlJc w:val="left"/>
      <w:pPr>
        <w:ind w:left="3687" w:hanging="360"/>
      </w:pPr>
      <w:rPr>
        <w:rFonts w:ascii="Symbol" w:hAnsi="Symbol" w:hint="default"/>
      </w:rPr>
    </w:lvl>
    <w:lvl w:ilvl="4" w:tplc="04090003" w:tentative="1">
      <w:start w:val="1"/>
      <w:numFmt w:val="bullet"/>
      <w:lvlText w:val="o"/>
      <w:lvlJc w:val="left"/>
      <w:pPr>
        <w:ind w:left="4407" w:hanging="360"/>
      </w:pPr>
      <w:rPr>
        <w:rFonts w:ascii="Courier New" w:hAnsi="Courier New" w:hint="default"/>
      </w:rPr>
    </w:lvl>
    <w:lvl w:ilvl="5" w:tplc="04090005" w:tentative="1">
      <w:start w:val="1"/>
      <w:numFmt w:val="bullet"/>
      <w:lvlText w:val=""/>
      <w:lvlJc w:val="left"/>
      <w:pPr>
        <w:ind w:left="5127" w:hanging="360"/>
      </w:pPr>
      <w:rPr>
        <w:rFonts w:ascii="Wingdings" w:hAnsi="Wingdings" w:hint="default"/>
      </w:rPr>
    </w:lvl>
    <w:lvl w:ilvl="6" w:tplc="04090001" w:tentative="1">
      <w:start w:val="1"/>
      <w:numFmt w:val="bullet"/>
      <w:lvlText w:val=""/>
      <w:lvlJc w:val="left"/>
      <w:pPr>
        <w:ind w:left="5847" w:hanging="360"/>
      </w:pPr>
      <w:rPr>
        <w:rFonts w:ascii="Symbol" w:hAnsi="Symbol" w:hint="default"/>
      </w:rPr>
    </w:lvl>
    <w:lvl w:ilvl="7" w:tplc="04090003" w:tentative="1">
      <w:start w:val="1"/>
      <w:numFmt w:val="bullet"/>
      <w:lvlText w:val="o"/>
      <w:lvlJc w:val="left"/>
      <w:pPr>
        <w:ind w:left="6567" w:hanging="360"/>
      </w:pPr>
      <w:rPr>
        <w:rFonts w:ascii="Courier New" w:hAnsi="Courier New" w:hint="default"/>
      </w:rPr>
    </w:lvl>
    <w:lvl w:ilvl="8" w:tplc="04090005" w:tentative="1">
      <w:start w:val="1"/>
      <w:numFmt w:val="bullet"/>
      <w:lvlText w:val=""/>
      <w:lvlJc w:val="left"/>
      <w:pPr>
        <w:ind w:left="7287" w:hanging="360"/>
      </w:pPr>
      <w:rPr>
        <w:rFonts w:ascii="Wingdings" w:hAnsi="Wingdings" w:hint="default"/>
      </w:rPr>
    </w:lvl>
  </w:abstractNum>
  <w:abstractNum w:abstractNumId="14" w15:restartNumberingAfterBreak="0">
    <w:nsid w:val="3A1F0406"/>
    <w:multiLevelType w:val="hybridMultilevel"/>
    <w:tmpl w:val="CB2AC666"/>
    <w:lvl w:ilvl="0" w:tplc="08090001">
      <w:start w:val="1"/>
      <w:numFmt w:val="bullet"/>
      <w:lvlText w:val=""/>
      <w:lvlJc w:val="left"/>
      <w:pPr>
        <w:ind w:left="720" w:hanging="360"/>
      </w:pPr>
      <w:rPr>
        <w:rFonts w:ascii="Symbol" w:hAnsi="Symbol" w:hint="default"/>
      </w:rPr>
    </w:lvl>
    <w:lvl w:ilvl="1" w:tplc="F4BA42B8">
      <w:start w:val="1"/>
      <w:numFmt w:val="bullet"/>
      <w:pStyle w:val="Bullet1"/>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5" w15:restartNumberingAfterBreak="0">
    <w:nsid w:val="3BFA31FE"/>
    <w:multiLevelType w:val="hybridMultilevel"/>
    <w:tmpl w:val="21286B96"/>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27671CE"/>
    <w:multiLevelType w:val="hybridMultilevel"/>
    <w:tmpl w:val="664C0F9E"/>
    <w:lvl w:ilvl="0" w:tplc="04090003">
      <w:start w:val="1"/>
      <w:numFmt w:val="bullet"/>
      <w:lvlText w:val="o"/>
      <w:lvlJc w:val="left"/>
      <w:pPr>
        <w:ind w:left="1080" w:hanging="360"/>
      </w:pPr>
      <w:rPr>
        <w:rFonts w:ascii="Courier New" w:hAnsi="Courier New" w:cs="Courier New"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start w:val="1"/>
      <w:numFmt w:val="bullet"/>
      <w:lvlText w:val=""/>
      <w:lvlJc w:val="left"/>
      <w:pPr>
        <w:ind w:left="3240" w:hanging="360"/>
      </w:pPr>
      <w:rPr>
        <w:rFonts w:ascii="Symbol" w:hAnsi="Symbol" w:hint="default"/>
      </w:rPr>
    </w:lvl>
    <w:lvl w:ilvl="4" w:tplc="08090003">
      <w:start w:val="1"/>
      <w:numFmt w:val="bullet"/>
      <w:lvlText w:val="o"/>
      <w:lvlJc w:val="left"/>
      <w:pPr>
        <w:ind w:left="3960" w:hanging="360"/>
      </w:pPr>
      <w:rPr>
        <w:rFonts w:ascii="Courier New" w:hAnsi="Courier New" w:cs="Courier New" w:hint="default"/>
      </w:rPr>
    </w:lvl>
    <w:lvl w:ilvl="5" w:tplc="08090005">
      <w:start w:val="1"/>
      <w:numFmt w:val="bullet"/>
      <w:lvlText w:val=""/>
      <w:lvlJc w:val="left"/>
      <w:pPr>
        <w:ind w:left="4680" w:hanging="360"/>
      </w:pPr>
      <w:rPr>
        <w:rFonts w:ascii="Wingdings" w:hAnsi="Wingdings" w:hint="default"/>
      </w:rPr>
    </w:lvl>
    <w:lvl w:ilvl="6" w:tplc="08090001">
      <w:start w:val="1"/>
      <w:numFmt w:val="bullet"/>
      <w:lvlText w:val=""/>
      <w:lvlJc w:val="left"/>
      <w:pPr>
        <w:ind w:left="5400" w:hanging="360"/>
      </w:pPr>
      <w:rPr>
        <w:rFonts w:ascii="Symbol" w:hAnsi="Symbol" w:hint="default"/>
      </w:rPr>
    </w:lvl>
    <w:lvl w:ilvl="7" w:tplc="08090003">
      <w:start w:val="1"/>
      <w:numFmt w:val="bullet"/>
      <w:lvlText w:val="o"/>
      <w:lvlJc w:val="left"/>
      <w:pPr>
        <w:ind w:left="6120" w:hanging="360"/>
      </w:pPr>
      <w:rPr>
        <w:rFonts w:ascii="Courier New" w:hAnsi="Courier New" w:cs="Courier New" w:hint="default"/>
      </w:rPr>
    </w:lvl>
    <w:lvl w:ilvl="8" w:tplc="08090005">
      <w:start w:val="1"/>
      <w:numFmt w:val="bullet"/>
      <w:lvlText w:val=""/>
      <w:lvlJc w:val="left"/>
      <w:pPr>
        <w:ind w:left="6840" w:hanging="360"/>
      </w:pPr>
      <w:rPr>
        <w:rFonts w:ascii="Wingdings" w:hAnsi="Wingdings" w:hint="default"/>
      </w:rPr>
    </w:lvl>
  </w:abstractNum>
  <w:abstractNum w:abstractNumId="17" w15:restartNumberingAfterBreak="0">
    <w:nsid w:val="43CF27AB"/>
    <w:multiLevelType w:val="multilevel"/>
    <w:tmpl w:val="E2AEC56E"/>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461726AB"/>
    <w:multiLevelType w:val="multilevel"/>
    <w:tmpl w:val="1026C63C"/>
    <w:lvl w:ilvl="0">
      <w:start w:val="1"/>
      <w:numFmt w:val="decimal"/>
      <w:pStyle w:val="Heading1"/>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9" w15:restartNumberingAfterBreak="0">
    <w:nsid w:val="487F0438"/>
    <w:multiLevelType w:val="hybridMultilevel"/>
    <w:tmpl w:val="1688DE64"/>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start w:val="1"/>
      <w:numFmt w:val="bullet"/>
      <w:lvlText w:val="o"/>
      <w:lvlJc w:val="left"/>
      <w:pPr>
        <w:ind w:left="3240" w:hanging="360"/>
      </w:pPr>
      <w:rPr>
        <w:rFonts w:ascii="Courier New" w:hAnsi="Courier New" w:cs="Courier New" w:hint="default"/>
      </w:rPr>
    </w:lvl>
    <w:lvl w:ilvl="5" w:tplc="08090005">
      <w:start w:val="1"/>
      <w:numFmt w:val="bullet"/>
      <w:lvlText w:val=""/>
      <w:lvlJc w:val="left"/>
      <w:pPr>
        <w:ind w:left="3960" w:hanging="360"/>
      </w:pPr>
      <w:rPr>
        <w:rFonts w:ascii="Wingdings" w:hAnsi="Wingdings" w:hint="default"/>
      </w:rPr>
    </w:lvl>
    <w:lvl w:ilvl="6" w:tplc="08090001">
      <w:start w:val="1"/>
      <w:numFmt w:val="bullet"/>
      <w:lvlText w:val=""/>
      <w:lvlJc w:val="left"/>
      <w:pPr>
        <w:ind w:left="4680" w:hanging="360"/>
      </w:pPr>
      <w:rPr>
        <w:rFonts w:ascii="Symbol" w:hAnsi="Symbol" w:hint="default"/>
      </w:rPr>
    </w:lvl>
    <w:lvl w:ilvl="7" w:tplc="08090003">
      <w:start w:val="1"/>
      <w:numFmt w:val="bullet"/>
      <w:lvlText w:val="o"/>
      <w:lvlJc w:val="left"/>
      <w:pPr>
        <w:ind w:left="5400" w:hanging="360"/>
      </w:pPr>
      <w:rPr>
        <w:rFonts w:ascii="Courier New" w:hAnsi="Courier New" w:cs="Courier New" w:hint="default"/>
      </w:rPr>
    </w:lvl>
    <w:lvl w:ilvl="8" w:tplc="08090005">
      <w:start w:val="1"/>
      <w:numFmt w:val="bullet"/>
      <w:lvlText w:val=""/>
      <w:lvlJc w:val="left"/>
      <w:pPr>
        <w:ind w:left="6120" w:hanging="360"/>
      </w:pPr>
      <w:rPr>
        <w:rFonts w:ascii="Wingdings" w:hAnsi="Wingdings" w:hint="default"/>
      </w:rPr>
    </w:lvl>
  </w:abstractNum>
  <w:abstractNum w:abstractNumId="20" w15:restartNumberingAfterBreak="0">
    <w:nsid w:val="5029076F"/>
    <w:multiLevelType w:val="hybridMultilevel"/>
    <w:tmpl w:val="699E299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15:restartNumberingAfterBreak="0">
    <w:nsid w:val="51462F0E"/>
    <w:multiLevelType w:val="hybridMultilevel"/>
    <w:tmpl w:val="ED60FB4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2" w15:restartNumberingAfterBreak="0">
    <w:nsid w:val="52EB46BF"/>
    <w:multiLevelType w:val="hybridMultilevel"/>
    <w:tmpl w:val="8E665408"/>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3" w15:restartNumberingAfterBreak="0">
    <w:nsid w:val="54730FC5"/>
    <w:multiLevelType w:val="hybridMultilevel"/>
    <w:tmpl w:val="D1D2E75E"/>
    <w:lvl w:ilvl="0" w:tplc="3A22A4B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9A26955"/>
    <w:multiLevelType w:val="multilevel"/>
    <w:tmpl w:val="5C0A5F76"/>
    <w:lvl w:ilvl="0">
      <w:start w:val="4"/>
      <w:numFmt w:val="decimal"/>
      <w:lvlText w:val="%1"/>
      <w:lvlJc w:val="left"/>
      <w:pPr>
        <w:ind w:left="612" w:hanging="612"/>
      </w:pPr>
      <w:rPr>
        <w:rFonts w:hint="default"/>
      </w:rPr>
    </w:lvl>
    <w:lvl w:ilvl="1">
      <w:start w:val="2"/>
      <w:numFmt w:val="decimal"/>
      <w:lvlText w:val="%1.%2"/>
      <w:lvlJc w:val="left"/>
      <w:pPr>
        <w:ind w:left="612" w:hanging="612"/>
      </w:pPr>
      <w:rPr>
        <w:rFonts w:hint="default"/>
      </w:rPr>
    </w:lvl>
    <w:lvl w:ilvl="2">
      <w:start w:val="2"/>
      <w:numFmt w:val="decimal"/>
      <w:lvlText w:val="%1.%2.%3"/>
      <w:lvlJc w:val="left"/>
      <w:pPr>
        <w:ind w:left="720" w:hanging="720"/>
      </w:pPr>
      <w:rPr>
        <w:rFonts w:hint="default"/>
      </w:rPr>
    </w:lvl>
    <w:lvl w:ilvl="3">
      <w:start w:val="2"/>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629F3561"/>
    <w:multiLevelType w:val="hybridMultilevel"/>
    <w:tmpl w:val="F0AE092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6" w15:restartNumberingAfterBreak="0">
    <w:nsid w:val="68851571"/>
    <w:multiLevelType w:val="hybridMultilevel"/>
    <w:tmpl w:val="9230BBC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7" w15:restartNumberingAfterBreak="0">
    <w:nsid w:val="695400D6"/>
    <w:multiLevelType w:val="hybridMultilevel"/>
    <w:tmpl w:val="FB2C78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99A0156"/>
    <w:multiLevelType w:val="hybridMultilevel"/>
    <w:tmpl w:val="DF8C98B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29" w15:restartNumberingAfterBreak="0">
    <w:nsid w:val="6AB27F64"/>
    <w:multiLevelType w:val="hybridMultilevel"/>
    <w:tmpl w:val="0352A0C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0" w15:restartNumberingAfterBreak="0">
    <w:nsid w:val="736A73FB"/>
    <w:multiLevelType w:val="hybridMultilevel"/>
    <w:tmpl w:val="45E27F3A"/>
    <w:lvl w:ilvl="0" w:tplc="08090001">
      <w:start w:val="1"/>
      <w:numFmt w:val="bullet"/>
      <w:lvlText w:val=""/>
      <w:lvlJc w:val="left"/>
      <w:pPr>
        <w:ind w:left="720" w:hanging="360"/>
      </w:pPr>
      <w:rPr>
        <w:rFonts w:ascii="Symbol" w:hAnsi="Symbol" w:hint="default"/>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1" w15:restartNumberingAfterBreak="0">
    <w:nsid w:val="78DA079F"/>
    <w:multiLevelType w:val="hybridMultilevel"/>
    <w:tmpl w:val="3CFCE02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2" w15:restartNumberingAfterBreak="0">
    <w:nsid w:val="7D462FCF"/>
    <w:multiLevelType w:val="hybridMultilevel"/>
    <w:tmpl w:val="A4B07970"/>
    <w:lvl w:ilvl="0" w:tplc="FDE49802">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abstractNumId w:val="13"/>
  </w:num>
  <w:num w:numId="2">
    <w:abstractNumId w:val="10"/>
  </w:num>
  <w:num w:numId="3">
    <w:abstractNumId w:val="9"/>
  </w:num>
  <w:num w:numId="4">
    <w:abstractNumId w:val="2"/>
  </w:num>
  <w:num w:numId="5">
    <w:abstractNumId w:val="23"/>
  </w:num>
  <w:num w:numId="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7"/>
  </w:num>
  <w:num w:numId="9">
    <w:abstractNumId w:val="12"/>
  </w:num>
  <w:num w:numId="10">
    <w:abstractNumId w:val="1"/>
  </w:num>
  <w:num w:numId="11">
    <w:abstractNumId w:val="4"/>
  </w:num>
  <w:num w:numId="12">
    <w:abstractNumId w:val="6"/>
  </w:num>
  <w:num w:numId="13">
    <w:abstractNumId w:val="18"/>
  </w:num>
  <w:num w:numId="14">
    <w:abstractNumId w:val="29"/>
  </w:num>
  <w:num w:numId="15">
    <w:abstractNumId w:val="31"/>
  </w:num>
  <w:num w:numId="16">
    <w:abstractNumId w:val="3"/>
  </w:num>
  <w:num w:numId="17">
    <w:abstractNumId w:val="25"/>
  </w:num>
  <w:num w:numId="18">
    <w:abstractNumId w:val="21"/>
  </w:num>
  <w:num w:numId="19">
    <w:abstractNumId w:val="17"/>
  </w:num>
  <w:num w:numId="20">
    <w:abstractNumId w:val="26"/>
  </w:num>
  <w:num w:numId="21">
    <w:abstractNumId w:val="14"/>
  </w:num>
  <w:num w:numId="22">
    <w:abstractNumId w:val="3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4"/>
  </w:num>
  <w:num w:numId="27">
    <w:abstractNumId w:val="5"/>
  </w:num>
  <w:num w:numId="28">
    <w:abstractNumId w:val="15"/>
  </w:num>
  <w:num w:numId="29">
    <w:abstractNumId w:val="22"/>
  </w:num>
  <w:num w:numId="30">
    <w:abstractNumId w:val="0"/>
  </w:num>
  <w:num w:numId="31">
    <w:abstractNumId w:val="32"/>
  </w:num>
  <w:num w:numId="32">
    <w:abstractNumId w:val="19"/>
  </w:num>
  <w:num w:numId="33">
    <w:abstractNumId w:val="16"/>
  </w:num>
  <w:num w:numId="34">
    <w:abstractNumId w:val="14"/>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attachedTemplate r:id="rId1"/>
  <w:defaultTabStop w:val="720"/>
  <w:drawingGridHorizontalSpacing w:val="110"/>
  <w:drawingGridVerticalSpacing w:val="299"/>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22E3C"/>
    <w:rsid w:val="000005C7"/>
    <w:rsid w:val="00004C27"/>
    <w:rsid w:val="00010412"/>
    <w:rsid w:val="00010DE3"/>
    <w:rsid w:val="00011628"/>
    <w:rsid w:val="00011BB3"/>
    <w:rsid w:val="000121B3"/>
    <w:rsid w:val="00012594"/>
    <w:rsid w:val="00012F27"/>
    <w:rsid w:val="00013A08"/>
    <w:rsid w:val="00013E33"/>
    <w:rsid w:val="000147C4"/>
    <w:rsid w:val="00014B3A"/>
    <w:rsid w:val="00014B6C"/>
    <w:rsid w:val="0001717E"/>
    <w:rsid w:val="000201BE"/>
    <w:rsid w:val="000218F2"/>
    <w:rsid w:val="00022808"/>
    <w:rsid w:val="00024C03"/>
    <w:rsid w:val="000253AA"/>
    <w:rsid w:val="0002781D"/>
    <w:rsid w:val="00030D33"/>
    <w:rsid w:val="00031650"/>
    <w:rsid w:val="00031972"/>
    <w:rsid w:val="000332AA"/>
    <w:rsid w:val="00033A87"/>
    <w:rsid w:val="0003449C"/>
    <w:rsid w:val="000349C2"/>
    <w:rsid w:val="000371B0"/>
    <w:rsid w:val="00040294"/>
    <w:rsid w:val="00040F8A"/>
    <w:rsid w:val="0004138F"/>
    <w:rsid w:val="0004228A"/>
    <w:rsid w:val="000425E2"/>
    <w:rsid w:val="00043617"/>
    <w:rsid w:val="00046DC4"/>
    <w:rsid w:val="000608C1"/>
    <w:rsid w:val="00060F2D"/>
    <w:rsid w:val="000623BD"/>
    <w:rsid w:val="000649E3"/>
    <w:rsid w:val="00066610"/>
    <w:rsid w:val="00066C35"/>
    <w:rsid w:val="000679E3"/>
    <w:rsid w:val="000701A7"/>
    <w:rsid w:val="00070D22"/>
    <w:rsid w:val="00070F17"/>
    <w:rsid w:val="0007107C"/>
    <w:rsid w:val="000728F7"/>
    <w:rsid w:val="00072E28"/>
    <w:rsid w:val="000732DF"/>
    <w:rsid w:val="000800C4"/>
    <w:rsid w:val="0008024C"/>
    <w:rsid w:val="000832D6"/>
    <w:rsid w:val="00083DC0"/>
    <w:rsid w:val="0008425A"/>
    <w:rsid w:val="0008729A"/>
    <w:rsid w:val="00087382"/>
    <w:rsid w:val="00090988"/>
    <w:rsid w:val="00090AA9"/>
    <w:rsid w:val="00090DD1"/>
    <w:rsid w:val="00093123"/>
    <w:rsid w:val="000934BC"/>
    <w:rsid w:val="000958B4"/>
    <w:rsid w:val="0009603E"/>
    <w:rsid w:val="000974B3"/>
    <w:rsid w:val="000A0B3C"/>
    <w:rsid w:val="000A1B54"/>
    <w:rsid w:val="000A2B26"/>
    <w:rsid w:val="000A402C"/>
    <w:rsid w:val="000A44F2"/>
    <w:rsid w:val="000A5658"/>
    <w:rsid w:val="000B0565"/>
    <w:rsid w:val="000B0742"/>
    <w:rsid w:val="000B15A9"/>
    <w:rsid w:val="000B1D25"/>
    <w:rsid w:val="000B2FE8"/>
    <w:rsid w:val="000B3975"/>
    <w:rsid w:val="000B3C7F"/>
    <w:rsid w:val="000B4476"/>
    <w:rsid w:val="000B61A6"/>
    <w:rsid w:val="000B7C21"/>
    <w:rsid w:val="000C173D"/>
    <w:rsid w:val="000C3F92"/>
    <w:rsid w:val="000C4050"/>
    <w:rsid w:val="000C52BE"/>
    <w:rsid w:val="000C6183"/>
    <w:rsid w:val="000C6872"/>
    <w:rsid w:val="000D0788"/>
    <w:rsid w:val="000D14E0"/>
    <w:rsid w:val="000E1657"/>
    <w:rsid w:val="000E3F9C"/>
    <w:rsid w:val="000E53C1"/>
    <w:rsid w:val="000E6D98"/>
    <w:rsid w:val="000E781C"/>
    <w:rsid w:val="000F0329"/>
    <w:rsid w:val="000F3A92"/>
    <w:rsid w:val="000F464B"/>
    <w:rsid w:val="000F46A9"/>
    <w:rsid w:val="000F7A28"/>
    <w:rsid w:val="00100F19"/>
    <w:rsid w:val="00101122"/>
    <w:rsid w:val="00102572"/>
    <w:rsid w:val="00102920"/>
    <w:rsid w:val="00103E12"/>
    <w:rsid w:val="00103FD7"/>
    <w:rsid w:val="00106F74"/>
    <w:rsid w:val="00107D58"/>
    <w:rsid w:val="00110F41"/>
    <w:rsid w:val="00111551"/>
    <w:rsid w:val="00111834"/>
    <w:rsid w:val="00111A91"/>
    <w:rsid w:val="00112123"/>
    <w:rsid w:val="00112A20"/>
    <w:rsid w:val="00113515"/>
    <w:rsid w:val="00113999"/>
    <w:rsid w:val="0011495B"/>
    <w:rsid w:val="00115025"/>
    <w:rsid w:val="0011553E"/>
    <w:rsid w:val="00115F32"/>
    <w:rsid w:val="001208C4"/>
    <w:rsid w:val="00121A9A"/>
    <w:rsid w:val="00121EF5"/>
    <w:rsid w:val="00123155"/>
    <w:rsid w:val="0012355E"/>
    <w:rsid w:val="00126D72"/>
    <w:rsid w:val="001274CD"/>
    <w:rsid w:val="001309C5"/>
    <w:rsid w:val="00132027"/>
    <w:rsid w:val="00133D19"/>
    <w:rsid w:val="0013479F"/>
    <w:rsid w:val="00134A9F"/>
    <w:rsid w:val="00136C0F"/>
    <w:rsid w:val="001428E5"/>
    <w:rsid w:val="00144E85"/>
    <w:rsid w:val="0014635D"/>
    <w:rsid w:val="00147275"/>
    <w:rsid w:val="00147E45"/>
    <w:rsid w:val="001511B9"/>
    <w:rsid w:val="00151EFD"/>
    <w:rsid w:val="001559D1"/>
    <w:rsid w:val="001600BE"/>
    <w:rsid w:val="00163257"/>
    <w:rsid w:val="001641AD"/>
    <w:rsid w:val="0016550F"/>
    <w:rsid w:val="001657C4"/>
    <w:rsid w:val="00166689"/>
    <w:rsid w:val="00166E77"/>
    <w:rsid w:val="00167140"/>
    <w:rsid w:val="001712E7"/>
    <w:rsid w:val="00171FF6"/>
    <w:rsid w:val="00172A6E"/>
    <w:rsid w:val="00172DD1"/>
    <w:rsid w:val="00175D0F"/>
    <w:rsid w:val="001760BD"/>
    <w:rsid w:val="001768FA"/>
    <w:rsid w:val="0017711D"/>
    <w:rsid w:val="00177F80"/>
    <w:rsid w:val="001804D6"/>
    <w:rsid w:val="001812BF"/>
    <w:rsid w:val="001845F8"/>
    <w:rsid w:val="00184836"/>
    <w:rsid w:val="00185063"/>
    <w:rsid w:val="001850C1"/>
    <w:rsid w:val="00187347"/>
    <w:rsid w:val="00187BBD"/>
    <w:rsid w:val="00187D08"/>
    <w:rsid w:val="0019198D"/>
    <w:rsid w:val="001929CB"/>
    <w:rsid w:val="00194A1C"/>
    <w:rsid w:val="001954E1"/>
    <w:rsid w:val="00195D36"/>
    <w:rsid w:val="00196477"/>
    <w:rsid w:val="001A27E6"/>
    <w:rsid w:val="001A369D"/>
    <w:rsid w:val="001A49DF"/>
    <w:rsid w:val="001A5051"/>
    <w:rsid w:val="001A5C1F"/>
    <w:rsid w:val="001B5625"/>
    <w:rsid w:val="001B5B22"/>
    <w:rsid w:val="001C272B"/>
    <w:rsid w:val="001C3DD9"/>
    <w:rsid w:val="001C5D54"/>
    <w:rsid w:val="001D02E5"/>
    <w:rsid w:val="001D2D85"/>
    <w:rsid w:val="001D31AD"/>
    <w:rsid w:val="001D47B5"/>
    <w:rsid w:val="001D5B92"/>
    <w:rsid w:val="001D6814"/>
    <w:rsid w:val="001D6F41"/>
    <w:rsid w:val="001D702F"/>
    <w:rsid w:val="001E32FD"/>
    <w:rsid w:val="001E3318"/>
    <w:rsid w:val="001E5564"/>
    <w:rsid w:val="001F3C2A"/>
    <w:rsid w:val="001F416D"/>
    <w:rsid w:val="001F4D6D"/>
    <w:rsid w:val="001F50F8"/>
    <w:rsid w:val="001F5967"/>
    <w:rsid w:val="001F69C9"/>
    <w:rsid w:val="00200806"/>
    <w:rsid w:val="00202E6B"/>
    <w:rsid w:val="0020338D"/>
    <w:rsid w:val="00204385"/>
    <w:rsid w:val="00204495"/>
    <w:rsid w:val="0020620E"/>
    <w:rsid w:val="0020663C"/>
    <w:rsid w:val="00206FB1"/>
    <w:rsid w:val="00207865"/>
    <w:rsid w:val="00215302"/>
    <w:rsid w:val="0021574D"/>
    <w:rsid w:val="00216A9F"/>
    <w:rsid w:val="00220ED6"/>
    <w:rsid w:val="002231F2"/>
    <w:rsid w:val="00224113"/>
    <w:rsid w:val="002256AC"/>
    <w:rsid w:val="00226132"/>
    <w:rsid w:val="0022619B"/>
    <w:rsid w:val="00226237"/>
    <w:rsid w:val="002266E0"/>
    <w:rsid w:val="00226BAA"/>
    <w:rsid w:val="002271C9"/>
    <w:rsid w:val="002301DF"/>
    <w:rsid w:val="0023108C"/>
    <w:rsid w:val="0023155F"/>
    <w:rsid w:val="00231943"/>
    <w:rsid w:val="00231EEE"/>
    <w:rsid w:val="002337DC"/>
    <w:rsid w:val="00235502"/>
    <w:rsid w:val="00235E2B"/>
    <w:rsid w:val="002361CA"/>
    <w:rsid w:val="00236D7B"/>
    <w:rsid w:val="0024083A"/>
    <w:rsid w:val="00241020"/>
    <w:rsid w:val="00241181"/>
    <w:rsid w:val="002425A8"/>
    <w:rsid w:val="00244659"/>
    <w:rsid w:val="00244A47"/>
    <w:rsid w:val="00247283"/>
    <w:rsid w:val="002503F9"/>
    <w:rsid w:val="00254888"/>
    <w:rsid w:val="00254DFE"/>
    <w:rsid w:val="00255321"/>
    <w:rsid w:val="002555DB"/>
    <w:rsid w:val="00256CA5"/>
    <w:rsid w:val="00261803"/>
    <w:rsid w:val="00261BE7"/>
    <w:rsid w:val="0026322D"/>
    <w:rsid w:val="0026454D"/>
    <w:rsid w:val="00264A9A"/>
    <w:rsid w:val="00266A87"/>
    <w:rsid w:val="00267F68"/>
    <w:rsid w:val="002701AF"/>
    <w:rsid w:val="002703DE"/>
    <w:rsid w:val="00270EB2"/>
    <w:rsid w:val="002713DB"/>
    <w:rsid w:val="002729ED"/>
    <w:rsid w:val="00276429"/>
    <w:rsid w:val="00277180"/>
    <w:rsid w:val="00277C5B"/>
    <w:rsid w:val="00283007"/>
    <w:rsid w:val="0028350E"/>
    <w:rsid w:val="0028464C"/>
    <w:rsid w:val="002874DB"/>
    <w:rsid w:val="00287895"/>
    <w:rsid w:val="00287999"/>
    <w:rsid w:val="0029090B"/>
    <w:rsid w:val="002918CF"/>
    <w:rsid w:val="00292D3D"/>
    <w:rsid w:val="00294CDE"/>
    <w:rsid w:val="00295257"/>
    <w:rsid w:val="00295683"/>
    <w:rsid w:val="002A02AD"/>
    <w:rsid w:val="002A11F3"/>
    <w:rsid w:val="002A1500"/>
    <w:rsid w:val="002A20B7"/>
    <w:rsid w:val="002A38FD"/>
    <w:rsid w:val="002A54CE"/>
    <w:rsid w:val="002A5ADB"/>
    <w:rsid w:val="002A6E07"/>
    <w:rsid w:val="002A795B"/>
    <w:rsid w:val="002B0BC7"/>
    <w:rsid w:val="002B0D1B"/>
    <w:rsid w:val="002B0E67"/>
    <w:rsid w:val="002B128A"/>
    <w:rsid w:val="002B165C"/>
    <w:rsid w:val="002B1B8B"/>
    <w:rsid w:val="002B2502"/>
    <w:rsid w:val="002B3545"/>
    <w:rsid w:val="002B4EFC"/>
    <w:rsid w:val="002B7494"/>
    <w:rsid w:val="002B7500"/>
    <w:rsid w:val="002B7E95"/>
    <w:rsid w:val="002C0DEE"/>
    <w:rsid w:val="002C5126"/>
    <w:rsid w:val="002C6BBC"/>
    <w:rsid w:val="002D3650"/>
    <w:rsid w:val="002D3CF5"/>
    <w:rsid w:val="002D3E67"/>
    <w:rsid w:val="002D3F7C"/>
    <w:rsid w:val="002D468E"/>
    <w:rsid w:val="002D4C83"/>
    <w:rsid w:val="002D6138"/>
    <w:rsid w:val="002D68EE"/>
    <w:rsid w:val="002D7506"/>
    <w:rsid w:val="002D769E"/>
    <w:rsid w:val="002E0292"/>
    <w:rsid w:val="002E200B"/>
    <w:rsid w:val="002E23E7"/>
    <w:rsid w:val="002E4F8B"/>
    <w:rsid w:val="002E7295"/>
    <w:rsid w:val="002E73EE"/>
    <w:rsid w:val="002F0F7F"/>
    <w:rsid w:val="002F2B42"/>
    <w:rsid w:val="002F31FD"/>
    <w:rsid w:val="002F409F"/>
    <w:rsid w:val="002F54C6"/>
    <w:rsid w:val="002F585D"/>
    <w:rsid w:val="002F58A8"/>
    <w:rsid w:val="002F60DE"/>
    <w:rsid w:val="002F7433"/>
    <w:rsid w:val="0030367E"/>
    <w:rsid w:val="00303917"/>
    <w:rsid w:val="00303C8F"/>
    <w:rsid w:val="00306363"/>
    <w:rsid w:val="003103E0"/>
    <w:rsid w:val="00310FE1"/>
    <w:rsid w:val="003125CB"/>
    <w:rsid w:val="00312D7C"/>
    <w:rsid w:val="003135F9"/>
    <w:rsid w:val="00313F2E"/>
    <w:rsid w:val="00314C1E"/>
    <w:rsid w:val="00315C14"/>
    <w:rsid w:val="003169FD"/>
    <w:rsid w:val="00320244"/>
    <w:rsid w:val="00320A30"/>
    <w:rsid w:val="0032272F"/>
    <w:rsid w:val="00322E3C"/>
    <w:rsid w:val="00323594"/>
    <w:rsid w:val="00325B65"/>
    <w:rsid w:val="00326645"/>
    <w:rsid w:val="00326A3A"/>
    <w:rsid w:val="003270E5"/>
    <w:rsid w:val="00330C8C"/>
    <w:rsid w:val="00331977"/>
    <w:rsid w:val="00331D81"/>
    <w:rsid w:val="003330CB"/>
    <w:rsid w:val="0033357A"/>
    <w:rsid w:val="00333E6D"/>
    <w:rsid w:val="003364C6"/>
    <w:rsid w:val="00337D8C"/>
    <w:rsid w:val="0034067F"/>
    <w:rsid w:val="00342262"/>
    <w:rsid w:val="0034309B"/>
    <w:rsid w:val="00343B48"/>
    <w:rsid w:val="0034548E"/>
    <w:rsid w:val="003456C7"/>
    <w:rsid w:val="0034583F"/>
    <w:rsid w:val="00347B14"/>
    <w:rsid w:val="003502BC"/>
    <w:rsid w:val="00352B5E"/>
    <w:rsid w:val="003541AE"/>
    <w:rsid w:val="00354983"/>
    <w:rsid w:val="00355595"/>
    <w:rsid w:val="00355D22"/>
    <w:rsid w:val="00361CDF"/>
    <w:rsid w:val="00363825"/>
    <w:rsid w:val="00364AC3"/>
    <w:rsid w:val="00364ED1"/>
    <w:rsid w:val="00365267"/>
    <w:rsid w:val="00365C72"/>
    <w:rsid w:val="0036694B"/>
    <w:rsid w:val="00370254"/>
    <w:rsid w:val="00372D29"/>
    <w:rsid w:val="00372E73"/>
    <w:rsid w:val="0037443C"/>
    <w:rsid w:val="00374BA7"/>
    <w:rsid w:val="00375B32"/>
    <w:rsid w:val="00375D1A"/>
    <w:rsid w:val="00377043"/>
    <w:rsid w:val="0037792C"/>
    <w:rsid w:val="0038179F"/>
    <w:rsid w:val="0038218D"/>
    <w:rsid w:val="00382EA6"/>
    <w:rsid w:val="00383D6D"/>
    <w:rsid w:val="0038597B"/>
    <w:rsid w:val="003867FA"/>
    <w:rsid w:val="00386EEB"/>
    <w:rsid w:val="00387259"/>
    <w:rsid w:val="00387DF2"/>
    <w:rsid w:val="00390002"/>
    <w:rsid w:val="003906A1"/>
    <w:rsid w:val="00390916"/>
    <w:rsid w:val="00391112"/>
    <w:rsid w:val="0039253E"/>
    <w:rsid w:val="003932CE"/>
    <w:rsid w:val="00393339"/>
    <w:rsid w:val="00393C59"/>
    <w:rsid w:val="00395399"/>
    <w:rsid w:val="00395F1A"/>
    <w:rsid w:val="003975B6"/>
    <w:rsid w:val="003A3E33"/>
    <w:rsid w:val="003A40CB"/>
    <w:rsid w:val="003A5048"/>
    <w:rsid w:val="003A51EC"/>
    <w:rsid w:val="003A5657"/>
    <w:rsid w:val="003B064B"/>
    <w:rsid w:val="003B0ACE"/>
    <w:rsid w:val="003B141C"/>
    <w:rsid w:val="003B1A8A"/>
    <w:rsid w:val="003B20D8"/>
    <w:rsid w:val="003B2580"/>
    <w:rsid w:val="003B2D88"/>
    <w:rsid w:val="003B32F5"/>
    <w:rsid w:val="003B355D"/>
    <w:rsid w:val="003C0AFA"/>
    <w:rsid w:val="003C1C44"/>
    <w:rsid w:val="003C1E3E"/>
    <w:rsid w:val="003C1EF8"/>
    <w:rsid w:val="003C34B5"/>
    <w:rsid w:val="003C77B3"/>
    <w:rsid w:val="003D1172"/>
    <w:rsid w:val="003D2BC1"/>
    <w:rsid w:val="003D2E8F"/>
    <w:rsid w:val="003D3D3B"/>
    <w:rsid w:val="003D47F2"/>
    <w:rsid w:val="003D4F0E"/>
    <w:rsid w:val="003D5460"/>
    <w:rsid w:val="003D56A3"/>
    <w:rsid w:val="003D5BC7"/>
    <w:rsid w:val="003D6AB4"/>
    <w:rsid w:val="003E6C98"/>
    <w:rsid w:val="003E7577"/>
    <w:rsid w:val="003E7F13"/>
    <w:rsid w:val="003F0256"/>
    <w:rsid w:val="003F2CC7"/>
    <w:rsid w:val="003F4466"/>
    <w:rsid w:val="003F51C1"/>
    <w:rsid w:val="003F5369"/>
    <w:rsid w:val="003F61F9"/>
    <w:rsid w:val="003F6B5F"/>
    <w:rsid w:val="003F785B"/>
    <w:rsid w:val="003F7F4F"/>
    <w:rsid w:val="00400DF7"/>
    <w:rsid w:val="0040269D"/>
    <w:rsid w:val="004029DB"/>
    <w:rsid w:val="00403199"/>
    <w:rsid w:val="004032B5"/>
    <w:rsid w:val="0040336C"/>
    <w:rsid w:val="00404BC9"/>
    <w:rsid w:val="0040523D"/>
    <w:rsid w:val="00405716"/>
    <w:rsid w:val="00406D49"/>
    <w:rsid w:val="00410FC2"/>
    <w:rsid w:val="00415177"/>
    <w:rsid w:val="004151F7"/>
    <w:rsid w:val="004167E2"/>
    <w:rsid w:val="004170F7"/>
    <w:rsid w:val="004202B2"/>
    <w:rsid w:val="0042150C"/>
    <w:rsid w:val="0042153F"/>
    <w:rsid w:val="00421663"/>
    <w:rsid w:val="00421FB5"/>
    <w:rsid w:val="00425309"/>
    <w:rsid w:val="004268F0"/>
    <w:rsid w:val="004269A3"/>
    <w:rsid w:val="00426E3D"/>
    <w:rsid w:val="00431600"/>
    <w:rsid w:val="00431C1C"/>
    <w:rsid w:val="00431EC7"/>
    <w:rsid w:val="00434EC2"/>
    <w:rsid w:val="00437AAA"/>
    <w:rsid w:val="00441640"/>
    <w:rsid w:val="004430A5"/>
    <w:rsid w:val="00443354"/>
    <w:rsid w:val="00444263"/>
    <w:rsid w:val="00444265"/>
    <w:rsid w:val="00444C29"/>
    <w:rsid w:val="00444DAF"/>
    <w:rsid w:val="00446E7B"/>
    <w:rsid w:val="00447317"/>
    <w:rsid w:val="0044739B"/>
    <w:rsid w:val="00450430"/>
    <w:rsid w:val="00451E9F"/>
    <w:rsid w:val="00452CE4"/>
    <w:rsid w:val="00453959"/>
    <w:rsid w:val="00453C86"/>
    <w:rsid w:val="0045612F"/>
    <w:rsid w:val="00456357"/>
    <w:rsid w:val="00456EDC"/>
    <w:rsid w:val="004570E8"/>
    <w:rsid w:val="0046339A"/>
    <w:rsid w:val="004636D8"/>
    <w:rsid w:val="0046437C"/>
    <w:rsid w:val="00464D2C"/>
    <w:rsid w:val="00465BDE"/>
    <w:rsid w:val="0046679D"/>
    <w:rsid w:val="00470705"/>
    <w:rsid w:val="0047207C"/>
    <w:rsid w:val="004722C4"/>
    <w:rsid w:val="00472B4A"/>
    <w:rsid w:val="00473807"/>
    <w:rsid w:val="004745C1"/>
    <w:rsid w:val="0047635E"/>
    <w:rsid w:val="00477495"/>
    <w:rsid w:val="004814D4"/>
    <w:rsid w:val="004842FF"/>
    <w:rsid w:val="00484785"/>
    <w:rsid w:val="00485587"/>
    <w:rsid w:val="00486755"/>
    <w:rsid w:val="0048688F"/>
    <w:rsid w:val="00486E73"/>
    <w:rsid w:val="0048730D"/>
    <w:rsid w:val="0049115B"/>
    <w:rsid w:val="00491F1A"/>
    <w:rsid w:val="00492097"/>
    <w:rsid w:val="004926B8"/>
    <w:rsid w:val="00495B13"/>
    <w:rsid w:val="00497E4E"/>
    <w:rsid w:val="004A11B2"/>
    <w:rsid w:val="004A1520"/>
    <w:rsid w:val="004A271F"/>
    <w:rsid w:val="004A2FDB"/>
    <w:rsid w:val="004A6A41"/>
    <w:rsid w:val="004A7313"/>
    <w:rsid w:val="004A77A6"/>
    <w:rsid w:val="004B055B"/>
    <w:rsid w:val="004B103C"/>
    <w:rsid w:val="004B3027"/>
    <w:rsid w:val="004B3D8A"/>
    <w:rsid w:val="004B46BA"/>
    <w:rsid w:val="004B53F1"/>
    <w:rsid w:val="004B6AAD"/>
    <w:rsid w:val="004C0648"/>
    <w:rsid w:val="004C1519"/>
    <w:rsid w:val="004C34DC"/>
    <w:rsid w:val="004C35FE"/>
    <w:rsid w:val="004C608B"/>
    <w:rsid w:val="004C74CD"/>
    <w:rsid w:val="004D0031"/>
    <w:rsid w:val="004D5673"/>
    <w:rsid w:val="004D5816"/>
    <w:rsid w:val="004D65D8"/>
    <w:rsid w:val="004D7043"/>
    <w:rsid w:val="004E037D"/>
    <w:rsid w:val="004E2532"/>
    <w:rsid w:val="004E364C"/>
    <w:rsid w:val="004E3664"/>
    <w:rsid w:val="004E3F35"/>
    <w:rsid w:val="004E48B5"/>
    <w:rsid w:val="004F2333"/>
    <w:rsid w:val="004F29CD"/>
    <w:rsid w:val="004F2F2F"/>
    <w:rsid w:val="004F5E94"/>
    <w:rsid w:val="004F6056"/>
    <w:rsid w:val="004F7B8D"/>
    <w:rsid w:val="0050014B"/>
    <w:rsid w:val="005005B1"/>
    <w:rsid w:val="00501DB7"/>
    <w:rsid w:val="00503B61"/>
    <w:rsid w:val="0050460B"/>
    <w:rsid w:val="0050782D"/>
    <w:rsid w:val="00507F9C"/>
    <w:rsid w:val="005110C5"/>
    <w:rsid w:val="00511473"/>
    <w:rsid w:val="00512481"/>
    <w:rsid w:val="00513003"/>
    <w:rsid w:val="0051301E"/>
    <w:rsid w:val="0051398C"/>
    <w:rsid w:val="00514852"/>
    <w:rsid w:val="00515D87"/>
    <w:rsid w:val="0051720A"/>
    <w:rsid w:val="00524469"/>
    <w:rsid w:val="0052576A"/>
    <w:rsid w:val="00525770"/>
    <w:rsid w:val="00526469"/>
    <w:rsid w:val="00526888"/>
    <w:rsid w:val="00531640"/>
    <w:rsid w:val="00532E7A"/>
    <w:rsid w:val="005330B6"/>
    <w:rsid w:val="00534F58"/>
    <w:rsid w:val="005413ED"/>
    <w:rsid w:val="0054277D"/>
    <w:rsid w:val="005427E1"/>
    <w:rsid w:val="00545276"/>
    <w:rsid w:val="00547568"/>
    <w:rsid w:val="00547E64"/>
    <w:rsid w:val="00547EDF"/>
    <w:rsid w:val="005509CA"/>
    <w:rsid w:val="005538C3"/>
    <w:rsid w:val="00554336"/>
    <w:rsid w:val="005556CF"/>
    <w:rsid w:val="00555FDF"/>
    <w:rsid w:val="00557588"/>
    <w:rsid w:val="00557822"/>
    <w:rsid w:val="00557854"/>
    <w:rsid w:val="00557C50"/>
    <w:rsid w:val="005614B4"/>
    <w:rsid w:val="00561928"/>
    <w:rsid w:val="00561BFE"/>
    <w:rsid w:val="00562D8E"/>
    <w:rsid w:val="00565CE4"/>
    <w:rsid w:val="005669CB"/>
    <w:rsid w:val="00566BA8"/>
    <w:rsid w:val="00567783"/>
    <w:rsid w:val="0057027C"/>
    <w:rsid w:val="00573BAD"/>
    <w:rsid w:val="00574A5C"/>
    <w:rsid w:val="0057505C"/>
    <w:rsid w:val="00576418"/>
    <w:rsid w:val="0058089D"/>
    <w:rsid w:val="00580AF7"/>
    <w:rsid w:val="00581C75"/>
    <w:rsid w:val="00582047"/>
    <w:rsid w:val="005821BE"/>
    <w:rsid w:val="005824DA"/>
    <w:rsid w:val="005825E0"/>
    <w:rsid w:val="00584011"/>
    <w:rsid w:val="00585B47"/>
    <w:rsid w:val="00586A08"/>
    <w:rsid w:val="00587F90"/>
    <w:rsid w:val="0059180C"/>
    <w:rsid w:val="005925D7"/>
    <w:rsid w:val="00592E31"/>
    <w:rsid w:val="005934F8"/>
    <w:rsid w:val="00595070"/>
    <w:rsid w:val="0059527E"/>
    <w:rsid w:val="00595B5F"/>
    <w:rsid w:val="00595CD4"/>
    <w:rsid w:val="005972BE"/>
    <w:rsid w:val="005A4E14"/>
    <w:rsid w:val="005A7543"/>
    <w:rsid w:val="005A7672"/>
    <w:rsid w:val="005A7EB0"/>
    <w:rsid w:val="005B0793"/>
    <w:rsid w:val="005B0A7A"/>
    <w:rsid w:val="005B159B"/>
    <w:rsid w:val="005B18AA"/>
    <w:rsid w:val="005B1DF6"/>
    <w:rsid w:val="005B2636"/>
    <w:rsid w:val="005B281B"/>
    <w:rsid w:val="005B31EF"/>
    <w:rsid w:val="005B5468"/>
    <w:rsid w:val="005B5F5A"/>
    <w:rsid w:val="005B7581"/>
    <w:rsid w:val="005B7623"/>
    <w:rsid w:val="005B7732"/>
    <w:rsid w:val="005C18F4"/>
    <w:rsid w:val="005C34F8"/>
    <w:rsid w:val="005C4E68"/>
    <w:rsid w:val="005C6916"/>
    <w:rsid w:val="005C7296"/>
    <w:rsid w:val="005C74B1"/>
    <w:rsid w:val="005C7E47"/>
    <w:rsid w:val="005D0A74"/>
    <w:rsid w:val="005D13C3"/>
    <w:rsid w:val="005D19E0"/>
    <w:rsid w:val="005D19F5"/>
    <w:rsid w:val="005D3CE4"/>
    <w:rsid w:val="005D44CB"/>
    <w:rsid w:val="005D4ED7"/>
    <w:rsid w:val="005D7565"/>
    <w:rsid w:val="005D7CBC"/>
    <w:rsid w:val="005E0499"/>
    <w:rsid w:val="005E0C16"/>
    <w:rsid w:val="005E333F"/>
    <w:rsid w:val="005E7919"/>
    <w:rsid w:val="005E79C2"/>
    <w:rsid w:val="005F0752"/>
    <w:rsid w:val="005F0D80"/>
    <w:rsid w:val="005F1B71"/>
    <w:rsid w:val="005F2DBE"/>
    <w:rsid w:val="005F2F2C"/>
    <w:rsid w:val="005F3962"/>
    <w:rsid w:val="005F7660"/>
    <w:rsid w:val="00600919"/>
    <w:rsid w:val="00601B35"/>
    <w:rsid w:val="00602A4F"/>
    <w:rsid w:val="00602B1C"/>
    <w:rsid w:val="00604BBF"/>
    <w:rsid w:val="00605410"/>
    <w:rsid w:val="00605F2C"/>
    <w:rsid w:val="006070CD"/>
    <w:rsid w:val="006106B6"/>
    <w:rsid w:val="006111DF"/>
    <w:rsid w:val="006119C9"/>
    <w:rsid w:val="00611B49"/>
    <w:rsid w:val="00612201"/>
    <w:rsid w:val="00612DB9"/>
    <w:rsid w:val="00613181"/>
    <w:rsid w:val="006135B7"/>
    <w:rsid w:val="006138F0"/>
    <w:rsid w:val="006148D1"/>
    <w:rsid w:val="00614E2C"/>
    <w:rsid w:val="00617540"/>
    <w:rsid w:val="00623DD5"/>
    <w:rsid w:val="006259CC"/>
    <w:rsid w:val="00626605"/>
    <w:rsid w:val="0062675E"/>
    <w:rsid w:val="0062682F"/>
    <w:rsid w:val="006271B0"/>
    <w:rsid w:val="00627212"/>
    <w:rsid w:val="00630F89"/>
    <w:rsid w:val="0063127D"/>
    <w:rsid w:val="006321F5"/>
    <w:rsid w:val="006326FF"/>
    <w:rsid w:val="00633482"/>
    <w:rsid w:val="00633639"/>
    <w:rsid w:val="00633C2A"/>
    <w:rsid w:val="00635F3C"/>
    <w:rsid w:val="0064044D"/>
    <w:rsid w:val="00640D6E"/>
    <w:rsid w:val="00642BA9"/>
    <w:rsid w:val="00644424"/>
    <w:rsid w:val="0064460D"/>
    <w:rsid w:val="00644B7B"/>
    <w:rsid w:val="00645C7C"/>
    <w:rsid w:val="0065050D"/>
    <w:rsid w:val="006527AF"/>
    <w:rsid w:val="00655014"/>
    <w:rsid w:val="00657CA6"/>
    <w:rsid w:val="00660AAF"/>
    <w:rsid w:val="00661458"/>
    <w:rsid w:val="006617CC"/>
    <w:rsid w:val="00664143"/>
    <w:rsid w:val="00672A19"/>
    <w:rsid w:val="00672E2B"/>
    <w:rsid w:val="006744BD"/>
    <w:rsid w:val="006745CF"/>
    <w:rsid w:val="006770C3"/>
    <w:rsid w:val="006812BB"/>
    <w:rsid w:val="0068304E"/>
    <w:rsid w:val="0068478B"/>
    <w:rsid w:val="00686960"/>
    <w:rsid w:val="00692E13"/>
    <w:rsid w:val="00694618"/>
    <w:rsid w:val="006948AF"/>
    <w:rsid w:val="00696278"/>
    <w:rsid w:val="00697EAA"/>
    <w:rsid w:val="006A083D"/>
    <w:rsid w:val="006A685E"/>
    <w:rsid w:val="006A6EA1"/>
    <w:rsid w:val="006A7383"/>
    <w:rsid w:val="006A7CF8"/>
    <w:rsid w:val="006B13E8"/>
    <w:rsid w:val="006B2437"/>
    <w:rsid w:val="006B37D1"/>
    <w:rsid w:val="006B5258"/>
    <w:rsid w:val="006B6E07"/>
    <w:rsid w:val="006B7DE4"/>
    <w:rsid w:val="006C180C"/>
    <w:rsid w:val="006C1A2C"/>
    <w:rsid w:val="006C2B76"/>
    <w:rsid w:val="006C5711"/>
    <w:rsid w:val="006D06DF"/>
    <w:rsid w:val="006D1C17"/>
    <w:rsid w:val="006D3FAB"/>
    <w:rsid w:val="006D499D"/>
    <w:rsid w:val="006D60D7"/>
    <w:rsid w:val="006D6A7B"/>
    <w:rsid w:val="006E025C"/>
    <w:rsid w:val="006E10A5"/>
    <w:rsid w:val="006E354A"/>
    <w:rsid w:val="006E36F7"/>
    <w:rsid w:val="006E4FB0"/>
    <w:rsid w:val="006E5E30"/>
    <w:rsid w:val="006E728A"/>
    <w:rsid w:val="006F02E7"/>
    <w:rsid w:val="006F0AE0"/>
    <w:rsid w:val="006F1ABB"/>
    <w:rsid w:val="006F38BC"/>
    <w:rsid w:val="006F3A49"/>
    <w:rsid w:val="006F3B73"/>
    <w:rsid w:val="006F4DF5"/>
    <w:rsid w:val="006F5EAC"/>
    <w:rsid w:val="006F5EAD"/>
    <w:rsid w:val="006F7675"/>
    <w:rsid w:val="006F7D50"/>
    <w:rsid w:val="006F7F40"/>
    <w:rsid w:val="007017EE"/>
    <w:rsid w:val="00703386"/>
    <w:rsid w:val="007033B7"/>
    <w:rsid w:val="00704A7A"/>
    <w:rsid w:val="00706AA2"/>
    <w:rsid w:val="00706C19"/>
    <w:rsid w:val="0070761B"/>
    <w:rsid w:val="00707935"/>
    <w:rsid w:val="00710A13"/>
    <w:rsid w:val="00710FDA"/>
    <w:rsid w:val="00710FE3"/>
    <w:rsid w:val="007111DE"/>
    <w:rsid w:val="00711CE3"/>
    <w:rsid w:val="00712A47"/>
    <w:rsid w:val="00712D36"/>
    <w:rsid w:val="00712E78"/>
    <w:rsid w:val="0071366C"/>
    <w:rsid w:val="0071545C"/>
    <w:rsid w:val="00720660"/>
    <w:rsid w:val="00721080"/>
    <w:rsid w:val="00722C07"/>
    <w:rsid w:val="00724F6A"/>
    <w:rsid w:val="00731CA3"/>
    <w:rsid w:val="007351F5"/>
    <w:rsid w:val="0073654E"/>
    <w:rsid w:val="007374D9"/>
    <w:rsid w:val="00737B08"/>
    <w:rsid w:val="00740B9E"/>
    <w:rsid w:val="007416E3"/>
    <w:rsid w:val="00743F91"/>
    <w:rsid w:val="00744BA9"/>
    <w:rsid w:val="00745F38"/>
    <w:rsid w:val="007475F4"/>
    <w:rsid w:val="00750226"/>
    <w:rsid w:val="00750EB9"/>
    <w:rsid w:val="00751931"/>
    <w:rsid w:val="00752148"/>
    <w:rsid w:val="00753559"/>
    <w:rsid w:val="00754798"/>
    <w:rsid w:val="00755A3F"/>
    <w:rsid w:val="00756006"/>
    <w:rsid w:val="00756701"/>
    <w:rsid w:val="007607B9"/>
    <w:rsid w:val="00760A68"/>
    <w:rsid w:val="00760D66"/>
    <w:rsid w:val="0076264E"/>
    <w:rsid w:val="00763957"/>
    <w:rsid w:val="00764771"/>
    <w:rsid w:val="00764A58"/>
    <w:rsid w:val="00764DE0"/>
    <w:rsid w:val="00766154"/>
    <w:rsid w:val="00766F42"/>
    <w:rsid w:val="00767503"/>
    <w:rsid w:val="007702F1"/>
    <w:rsid w:val="00771EDB"/>
    <w:rsid w:val="00773004"/>
    <w:rsid w:val="00773923"/>
    <w:rsid w:val="00775C76"/>
    <w:rsid w:val="0077637C"/>
    <w:rsid w:val="007770D9"/>
    <w:rsid w:val="007774E0"/>
    <w:rsid w:val="007809E3"/>
    <w:rsid w:val="00781224"/>
    <w:rsid w:val="00782866"/>
    <w:rsid w:val="00783B57"/>
    <w:rsid w:val="00785CD9"/>
    <w:rsid w:val="00790927"/>
    <w:rsid w:val="00791196"/>
    <w:rsid w:val="00794BBC"/>
    <w:rsid w:val="00794F71"/>
    <w:rsid w:val="007978AE"/>
    <w:rsid w:val="007A0FA4"/>
    <w:rsid w:val="007A1B25"/>
    <w:rsid w:val="007A26C0"/>
    <w:rsid w:val="007A2CB1"/>
    <w:rsid w:val="007A5737"/>
    <w:rsid w:val="007A77FA"/>
    <w:rsid w:val="007B0F55"/>
    <w:rsid w:val="007B156F"/>
    <w:rsid w:val="007B178F"/>
    <w:rsid w:val="007B4B36"/>
    <w:rsid w:val="007B5427"/>
    <w:rsid w:val="007B6C40"/>
    <w:rsid w:val="007B6DD1"/>
    <w:rsid w:val="007B7D44"/>
    <w:rsid w:val="007C0445"/>
    <w:rsid w:val="007C06C4"/>
    <w:rsid w:val="007C3E5F"/>
    <w:rsid w:val="007C5736"/>
    <w:rsid w:val="007C65F6"/>
    <w:rsid w:val="007C7491"/>
    <w:rsid w:val="007D3454"/>
    <w:rsid w:val="007D4D57"/>
    <w:rsid w:val="007D52EF"/>
    <w:rsid w:val="007D62D6"/>
    <w:rsid w:val="007D7F2F"/>
    <w:rsid w:val="007E014D"/>
    <w:rsid w:val="007E3135"/>
    <w:rsid w:val="007E3211"/>
    <w:rsid w:val="007E3FD2"/>
    <w:rsid w:val="007F2373"/>
    <w:rsid w:val="007F265F"/>
    <w:rsid w:val="007F4222"/>
    <w:rsid w:val="007F52A7"/>
    <w:rsid w:val="007F56EE"/>
    <w:rsid w:val="007F5E2E"/>
    <w:rsid w:val="008003F9"/>
    <w:rsid w:val="0080115A"/>
    <w:rsid w:val="00802C1B"/>
    <w:rsid w:val="00802C55"/>
    <w:rsid w:val="008031DB"/>
    <w:rsid w:val="00805680"/>
    <w:rsid w:val="008056F4"/>
    <w:rsid w:val="00805B59"/>
    <w:rsid w:val="0081259F"/>
    <w:rsid w:val="00812E17"/>
    <w:rsid w:val="00813D46"/>
    <w:rsid w:val="00817ACC"/>
    <w:rsid w:val="00821878"/>
    <w:rsid w:val="00822428"/>
    <w:rsid w:val="00822818"/>
    <w:rsid w:val="008237B8"/>
    <w:rsid w:val="00823EFB"/>
    <w:rsid w:val="008243A8"/>
    <w:rsid w:val="008246BB"/>
    <w:rsid w:val="00826472"/>
    <w:rsid w:val="00827251"/>
    <w:rsid w:val="008276C4"/>
    <w:rsid w:val="00831A59"/>
    <w:rsid w:val="00833561"/>
    <w:rsid w:val="00833952"/>
    <w:rsid w:val="008344C9"/>
    <w:rsid w:val="0083510D"/>
    <w:rsid w:val="00835E36"/>
    <w:rsid w:val="00836D06"/>
    <w:rsid w:val="008415B4"/>
    <w:rsid w:val="00841B47"/>
    <w:rsid w:val="00841E9D"/>
    <w:rsid w:val="008424BA"/>
    <w:rsid w:val="00845B19"/>
    <w:rsid w:val="00847292"/>
    <w:rsid w:val="00850820"/>
    <w:rsid w:val="008518FE"/>
    <w:rsid w:val="00852530"/>
    <w:rsid w:val="00852AA3"/>
    <w:rsid w:val="00854EDE"/>
    <w:rsid w:val="00855BC0"/>
    <w:rsid w:val="00856815"/>
    <w:rsid w:val="008607CA"/>
    <w:rsid w:val="00860A59"/>
    <w:rsid w:val="00861611"/>
    <w:rsid w:val="00862100"/>
    <w:rsid w:val="00863F39"/>
    <w:rsid w:val="008640E6"/>
    <w:rsid w:val="00865438"/>
    <w:rsid w:val="00867FB9"/>
    <w:rsid w:val="00870F90"/>
    <w:rsid w:val="00872064"/>
    <w:rsid w:val="0087292D"/>
    <w:rsid w:val="00874DB1"/>
    <w:rsid w:val="0087519F"/>
    <w:rsid w:val="00875F8F"/>
    <w:rsid w:val="00876332"/>
    <w:rsid w:val="008773AD"/>
    <w:rsid w:val="00881ACB"/>
    <w:rsid w:val="00882055"/>
    <w:rsid w:val="008834A2"/>
    <w:rsid w:val="00883944"/>
    <w:rsid w:val="00884F64"/>
    <w:rsid w:val="008863F4"/>
    <w:rsid w:val="00886A87"/>
    <w:rsid w:val="00890DC9"/>
    <w:rsid w:val="008915D2"/>
    <w:rsid w:val="00891C41"/>
    <w:rsid w:val="0089240C"/>
    <w:rsid w:val="008948AF"/>
    <w:rsid w:val="00894F99"/>
    <w:rsid w:val="00895C95"/>
    <w:rsid w:val="00895EBC"/>
    <w:rsid w:val="008A0CB3"/>
    <w:rsid w:val="008A2645"/>
    <w:rsid w:val="008A30EA"/>
    <w:rsid w:val="008A53F2"/>
    <w:rsid w:val="008A64DB"/>
    <w:rsid w:val="008A6E97"/>
    <w:rsid w:val="008A7CB4"/>
    <w:rsid w:val="008B173B"/>
    <w:rsid w:val="008B47C1"/>
    <w:rsid w:val="008B556A"/>
    <w:rsid w:val="008B693F"/>
    <w:rsid w:val="008B7FC2"/>
    <w:rsid w:val="008C080D"/>
    <w:rsid w:val="008C22F9"/>
    <w:rsid w:val="008C4671"/>
    <w:rsid w:val="008C5170"/>
    <w:rsid w:val="008C571B"/>
    <w:rsid w:val="008C5C3C"/>
    <w:rsid w:val="008C6134"/>
    <w:rsid w:val="008C6906"/>
    <w:rsid w:val="008C74B3"/>
    <w:rsid w:val="008C795C"/>
    <w:rsid w:val="008C7D36"/>
    <w:rsid w:val="008D17F9"/>
    <w:rsid w:val="008D3A67"/>
    <w:rsid w:val="008D40C9"/>
    <w:rsid w:val="008D47F4"/>
    <w:rsid w:val="008D4AA3"/>
    <w:rsid w:val="008D545E"/>
    <w:rsid w:val="008D6A9E"/>
    <w:rsid w:val="008E11ED"/>
    <w:rsid w:val="008E4CEE"/>
    <w:rsid w:val="008E7AEC"/>
    <w:rsid w:val="008F1CE0"/>
    <w:rsid w:val="008F1F2A"/>
    <w:rsid w:val="008F21A5"/>
    <w:rsid w:val="008F3A0D"/>
    <w:rsid w:val="008F4F6B"/>
    <w:rsid w:val="008F5594"/>
    <w:rsid w:val="008F5996"/>
    <w:rsid w:val="008F63FC"/>
    <w:rsid w:val="008F72F7"/>
    <w:rsid w:val="00904567"/>
    <w:rsid w:val="00904C56"/>
    <w:rsid w:val="00906D48"/>
    <w:rsid w:val="0090743A"/>
    <w:rsid w:val="0090761E"/>
    <w:rsid w:val="00910DBF"/>
    <w:rsid w:val="0091256C"/>
    <w:rsid w:val="00912F4A"/>
    <w:rsid w:val="00913406"/>
    <w:rsid w:val="009137F7"/>
    <w:rsid w:val="00915707"/>
    <w:rsid w:val="00916640"/>
    <w:rsid w:val="00917EF8"/>
    <w:rsid w:val="00920028"/>
    <w:rsid w:val="00921F43"/>
    <w:rsid w:val="00921F7E"/>
    <w:rsid w:val="0092276F"/>
    <w:rsid w:val="0092297A"/>
    <w:rsid w:val="00922D2D"/>
    <w:rsid w:val="009238E2"/>
    <w:rsid w:val="00923A3F"/>
    <w:rsid w:val="00930C8D"/>
    <w:rsid w:val="009317CF"/>
    <w:rsid w:val="00931EA2"/>
    <w:rsid w:val="00934CBC"/>
    <w:rsid w:val="00935EAA"/>
    <w:rsid w:val="00935FBD"/>
    <w:rsid w:val="0093654A"/>
    <w:rsid w:val="00937423"/>
    <w:rsid w:val="0093763C"/>
    <w:rsid w:val="00940B66"/>
    <w:rsid w:val="00942693"/>
    <w:rsid w:val="00942B5F"/>
    <w:rsid w:val="00942C1E"/>
    <w:rsid w:val="0094335B"/>
    <w:rsid w:val="009449D2"/>
    <w:rsid w:val="009457DC"/>
    <w:rsid w:val="00950807"/>
    <w:rsid w:val="00950C6B"/>
    <w:rsid w:val="00950FE4"/>
    <w:rsid w:val="00951549"/>
    <w:rsid w:val="00954BB7"/>
    <w:rsid w:val="0095507D"/>
    <w:rsid w:val="00960CE6"/>
    <w:rsid w:val="00962C11"/>
    <w:rsid w:val="00962E7D"/>
    <w:rsid w:val="00963767"/>
    <w:rsid w:val="009664C1"/>
    <w:rsid w:val="0096754B"/>
    <w:rsid w:val="009675BD"/>
    <w:rsid w:val="0097197F"/>
    <w:rsid w:val="009724D5"/>
    <w:rsid w:val="00973151"/>
    <w:rsid w:val="009740B3"/>
    <w:rsid w:val="009759EA"/>
    <w:rsid w:val="00976DC6"/>
    <w:rsid w:val="00977299"/>
    <w:rsid w:val="00982B48"/>
    <w:rsid w:val="009838CE"/>
    <w:rsid w:val="00984471"/>
    <w:rsid w:val="0098621F"/>
    <w:rsid w:val="0098623C"/>
    <w:rsid w:val="0099145D"/>
    <w:rsid w:val="00992787"/>
    <w:rsid w:val="0099281F"/>
    <w:rsid w:val="00994C6D"/>
    <w:rsid w:val="009951A9"/>
    <w:rsid w:val="009952EF"/>
    <w:rsid w:val="00996563"/>
    <w:rsid w:val="009977DA"/>
    <w:rsid w:val="009A019F"/>
    <w:rsid w:val="009A02AD"/>
    <w:rsid w:val="009A21C7"/>
    <w:rsid w:val="009A28DE"/>
    <w:rsid w:val="009A4126"/>
    <w:rsid w:val="009A5418"/>
    <w:rsid w:val="009A5689"/>
    <w:rsid w:val="009B101D"/>
    <w:rsid w:val="009B1CD3"/>
    <w:rsid w:val="009B2021"/>
    <w:rsid w:val="009B20B4"/>
    <w:rsid w:val="009B277F"/>
    <w:rsid w:val="009B29D3"/>
    <w:rsid w:val="009B3D26"/>
    <w:rsid w:val="009B4F68"/>
    <w:rsid w:val="009B5063"/>
    <w:rsid w:val="009B5373"/>
    <w:rsid w:val="009B5B71"/>
    <w:rsid w:val="009B6A43"/>
    <w:rsid w:val="009C0ABF"/>
    <w:rsid w:val="009C0C53"/>
    <w:rsid w:val="009C1CBA"/>
    <w:rsid w:val="009C211E"/>
    <w:rsid w:val="009C22A6"/>
    <w:rsid w:val="009C5792"/>
    <w:rsid w:val="009C5ADE"/>
    <w:rsid w:val="009C7272"/>
    <w:rsid w:val="009D03EE"/>
    <w:rsid w:val="009D13E2"/>
    <w:rsid w:val="009D1626"/>
    <w:rsid w:val="009D2420"/>
    <w:rsid w:val="009D28C1"/>
    <w:rsid w:val="009D448B"/>
    <w:rsid w:val="009D5561"/>
    <w:rsid w:val="009D6578"/>
    <w:rsid w:val="009E0770"/>
    <w:rsid w:val="009E0CA3"/>
    <w:rsid w:val="009E232A"/>
    <w:rsid w:val="009E25DC"/>
    <w:rsid w:val="009E4BD2"/>
    <w:rsid w:val="009E54B2"/>
    <w:rsid w:val="009E5925"/>
    <w:rsid w:val="009E689B"/>
    <w:rsid w:val="009E6E07"/>
    <w:rsid w:val="009E6EC8"/>
    <w:rsid w:val="009E7094"/>
    <w:rsid w:val="009E7E78"/>
    <w:rsid w:val="009F17F2"/>
    <w:rsid w:val="009F1CC7"/>
    <w:rsid w:val="009F1ED2"/>
    <w:rsid w:val="009F26EF"/>
    <w:rsid w:val="009F27DF"/>
    <w:rsid w:val="009F5CF8"/>
    <w:rsid w:val="009F6336"/>
    <w:rsid w:val="009F65AA"/>
    <w:rsid w:val="009F6703"/>
    <w:rsid w:val="009F71D2"/>
    <w:rsid w:val="009F77F4"/>
    <w:rsid w:val="00A00E17"/>
    <w:rsid w:val="00A01014"/>
    <w:rsid w:val="00A01422"/>
    <w:rsid w:val="00A027BE"/>
    <w:rsid w:val="00A03A9B"/>
    <w:rsid w:val="00A03D76"/>
    <w:rsid w:val="00A0430E"/>
    <w:rsid w:val="00A0472B"/>
    <w:rsid w:val="00A04A20"/>
    <w:rsid w:val="00A0764F"/>
    <w:rsid w:val="00A07C09"/>
    <w:rsid w:val="00A1017C"/>
    <w:rsid w:val="00A12215"/>
    <w:rsid w:val="00A12A2A"/>
    <w:rsid w:val="00A13FF9"/>
    <w:rsid w:val="00A147E6"/>
    <w:rsid w:val="00A14D8D"/>
    <w:rsid w:val="00A155E6"/>
    <w:rsid w:val="00A2006F"/>
    <w:rsid w:val="00A2053E"/>
    <w:rsid w:val="00A20879"/>
    <w:rsid w:val="00A21F1F"/>
    <w:rsid w:val="00A23801"/>
    <w:rsid w:val="00A24A26"/>
    <w:rsid w:val="00A25738"/>
    <w:rsid w:val="00A2582C"/>
    <w:rsid w:val="00A26405"/>
    <w:rsid w:val="00A26EEF"/>
    <w:rsid w:val="00A31AD7"/>
    <w:rsid w:val="00A3413E"/>
    <w:rsid w:val="00A34EE1"/>
    <w:rsid w:val="00A36FA9"/>
    <w:rsid w:val="00A370AE"/>
    <w:rsid w:val="00A3718F"/>
    <w:rsid w:val="00A37E8B"/>
    <w:rsid w:val="00A43A45"/>
    <w:rsid w:val="00A467CA"/>
    <w:rsid w:val="00A504AD"/>
    <w:rsid w:val="00A50820"/>
    <w:rsid w:val="00A51D69"/>
    <w:rsid w:val="00A536B7"/>
    <w:rsid w:val="00A5482E"/>
    <w:rsid w:val="00A55DEF"/>
    <w:rsid w:val="00A562BE"/>
    <w:rsid w:val="00A579A3"/>
    <w:rsid w:val="00A600E9"/>
    <w:rsid w:val="00A6033B"/>
    <w:rsid w:val="00A607E8"/>
    <w:rsid w:val="00A622C8"/>
    <w:rsid w:val="00A62775"/>
    <w:rsid w:val="00A63591"/>
    <w:rsid w:val="00A63668"/>
    <w:rsid w:val="00A63F78"/>
    <w:rsid w:val="00A6581E"/>
    <w:rsid w:val="00A6697D"/>
    <w:rsid w:val="00A70620"/>
    <w:rsid w:val="00A70F0C"/>
    <w:rsid w:val="00A71300"/>
    <w:rsid w:val="00A727CB"/>
    <w:rsid w:val="00A72B2F"/>
    <w:rsid w:val="00A72F95"/>
    <w:rsid w:val="00A740C9"/>
    <w:rsid w:val="00A74606"/>
    <w:rsid w:val="00A7474C"/>
    <w:rsid w:val="00A747A4"/>
    <w:rsid w:val="00A758DD"/>
    <w:rsid w:val="00A80C74"/>
    <w:rsid w:val="00A835CF"/>
    <w:rsid w:val="00A8374A"/>
    <w:rsid w:val="00A83963"/>
    <w:rsid w:val="00A840B4"/>
    <w:rsid w:val="00A851A0"/>
    <w:rsid w:val="00A865F3"/>
    <w:rsid w:val="00A87594"/>
    <w:rsid w:val="00A904D1"/>
    <w:rsid w:val="00A90B63"/>
    <w:rsid w:val="00A9130C"/>
    <w:rsid w:val="00A96C63"/>
    <w:rsid w:val="00A96E7E"/>
    <w:rsid w:val="00A97DE4"/>
    <w:rsid w:val="00AA06F6"/>
    <w:rsid w:val="00AA0736"/>
    <w:rsid w:val="00AA0EA3"/>
    <w:rsid w:val="00AA13DC"/>
    <w:rsid w:val="00AA21B1"/>
    <w:rsid w:val="00AA61CD"/>
    <w:rsid w:val="00AA7C57"/>
    <w:rsid w:val="00AA7EF7"/>
    <w:rsid w:val="00AB1BC1"/>
    <w:rsid w:val="00AB3C40"/>
    <w:rsid w:val="00AB3DD8"/>
    <w:rsid w:val="00AB519C"/>
    <w:rsid w:val="00AB7A68"/>
    <w:rsid w:val="00AC002E"/>
    <w:rsid w:val="00AC0B12"/>
    <w:rsid w:val="00AC12A5"/>
    <w:rsid w:val="00AC1441"/>
    <w:rsid w:val="00AC1DAB"/>
    <w:rsid w:val="00AC1F37"/>
    <w:rsid w:val="00AC2ED2"/>
    <w:rsid w:val="00AC4057"/>
    <w:rsid w:val="00AC42E5"/>
    <w:rsid w:val="00AC5B96"/>
    <w:rsid w:val="00AC5BA6"/>
    <w:rsid w:val="00AC626C"/>
    <w:rsid w:val="00AC79EE"/>
    <w:rsid w:val="00AD315C"/>
    <w:rsid w:val="00AD676C"/>
    <w:rsid w:val="00AD79F9"/>
    <w:rsid w:val="00AD7F19"/>
    <w:rsid w:val="00AE02D3"/>
    <w:rsid w:val="00AE1D27"/>
    <w:rsid w:val="00AE23E4"/>
    <w:rsid w:val="00AE23E8"/>
    <w:rsid w:val="00AE490F"/>
    <w:rsid w:val="00AE52EC"/>
    <w:rsid w:val="00AF0D36"/>
    <w:rsid w:val="00AF0E66"/>
    <w:rsid w:val="00AF2693"/>
    <w:rsid w:val="00AF28BF"/>
    <w:rsid w:val="00AF34D8"/>
    <w:rsid w:val="00AF40D9"/>
    <w:rsid w:val="00AF596A"/>
    <w:rsid w:val="00AF74A2"/>
    <w:rsid w:val="00B00DCD"/>
    <w:rsid w:val="00B00E0C"/>
    <w:rsid w:val="00B01613"/>
    <w:rsid w:val="00B01AC2"/>
    <w:rsid w:val="00B02B71"/>
    <w:rsid w:val="00B06089"/>
    <w:rsid w:val="00B1084B"/>
    <w:rsid w:val="00B11DDD"/>
    <w:rsid w:val="00B13449"/>
    <w:rsid w:val="00B15472"/>
    <w:rsid w:val="00B15B2F"/>
    <w:rsid w:val="00B16016"/>
    <w:rsid w:val="00B1651F"/>
    <w:rsid w:val="00B16C1A"/>
    <w:rsid w:val="00B21B6F"/>
    <w:rsid w:val="00B22E49"/>
    <w:rsid w:val="00B25E4A"/>
    <w:rsid w:val="00B2696C"/>
    <w:rsid w:val="00B31D02"/>
    <w:rsid w:val="00B32223"/>
    <w:rsid w:val="00B32FDA"/>
    <w:rsid w:val="00B340AA"/>
    <w:rsid w:val="00B365E9"/>
    <w:rsid w:val="00B37B32"/>
    <w:rsid w:val="00B413D2"/>
    <w:rsid w:val="00B434F7"/>
    <w:rsid w:val="00B43B63"/>
    <w:rsid w:val="00B44B8A"/>
    <w:rsid w:val="00B44CE8"/>
    <w:rsid w:val="00B45C4D"/>
    <w:rsid w:val="00B466F1"/>
    <w:rsid w:val="00B500D8"/>
    <w:rsid w:val="00B5019E"/>
    <w:rsid w:val="00B511F4"/>
    <w:rsid w:val="00B52540"/>
    <w:rsid w:val="00B5287F"/>
    <w:rsid w:val="00B57C70"/>
    <w:rsid w:val="00B60C1C"/>
    <w:rsid w:val="00B62609"/>
    <w:rsid w:val="00B62A42"/>
    <w:rsid w:val="00B63588"/>
    <w:rsid w:val="00B64C42"/>
    <w:rsid w:val="00B6519A"/>
    <w:rsid w:val="00B65D10"/>
    <w:rsid w:val="00B66B81"/>
    <w:rsid w:val="00B709E9"/>
    <w:rsid w:val="00B72C3D"/>
    <w:rsid w:val="00B737F7"/>
    <w:rsid w:val="00B74120"/>
    <w:rsid w:val="00B7423E"/>
    <w:rsid w:val="00B74473"/>
    <w:rsid w:val="00B74DE2"/>
    <w:rsid w:val="00B76F13"/>
    <w:rsid w:val="00B772BA"/>
    <w:rsid w:val="00B776EE"/>
    <w:rsid w:val="00B830D4"/>
    <w:rsid w:val="00B83311"/>
    <w:rsid w:val="00B855AE"/>
    <w:rsid w:val="00B8643A"/>
    <w:rsid w:val="00B90F86"/>
    <w:rsid w:val="00B912FF"/>
    <w:rsid w:val="00B91AAD"/>
    <w:rsid w:val="00B91D90"/>
    <w:rsid w:val="00B92DC4"/>
    <w:rsid w:val="00B940AE"/>
    <w:rsid w:val="00B95D27"/>
    <w:rsid w:val="00BA12B1"/>
    <w:rsid w:val="00BA2740"/>
    <w:rsid w:val="00BA4E97"/>
    <w:rsid w:val="00BA60B2"/>
    <w:rsid w:val="00BA6942"/>
    <w:rsid w:val="00BA7958"/>
    <w:rsid w:val="00BA7F9D"/>
    <w:rsid w:val="00BB1753"/>
    <w:rsid w:val="00BB19C5"/>
    <w:rsid w:val="00BB234C"/>
    <w:rsid w:val="00BB3284"/>
    <w:rsid w:val="00BB5725"/>
    <w:rsid w:val="00BB754A"/>
    <w:rsid w:val="00BB7A78"/>
    <w:rsid w:val="00BB7BDE"/>
    <w:rsid w:val="00BB7E66"/>
    <w:rsid w:val="00BC0E3D"/>
    <w:rsid w:val="00BC1727"/>
    <w:rsid w:val="00BC272D"/>
    <w:rsid w:val="00BC3DAE"/>
    <w:rsid w:val="00BC49F6"/>
    <w:rsid w:val="00BC6C1C"/>
    <w:rsid w:val="00BD0638"/>
    <w:rsid w:val="00BD1939"/>
    <w:rsid w:val="00BD2F8B"/>
    <w:rsid w:val="00BD405C"/>
    <w:rsid w:val="00BD52D4"/>
    <w:rsid w:val="00BD7B24"/>
    <w:rsid w:val="00BE2D10"/>
    <w:rsid w:val="00BE3061"/>
    <w:rsid w:val="00BE4526"/>
    <w:rsid w:val="00BE58EA"/>
    <w:rsid w:val="00BE6FC4"/>
    <w:rsid w:val="00BE75B6"/>
    <w:rsid w:val="00BE7601"/>
    <w:rsid w:val="00BF0805"/>
    <w:rsid w:val="00BF2C21"/>
    <w:rsid w:val="00BF4CAD"/>
    <w:rsid w:val="00BF65DC"/>
    <w:rsid w:val="00BF669C"/>
    <w:rsid w:val="00BF6A23"/>
    <w:rsid w:val="00BF74DB"/>
    <w:rsid w:val="00BF7DAA"/>
    <w:rsid w:val="00C01EA5"/>
    <w:rsid w:val="00C02424"/>
    <w:rsid w:val="00C04F64"/>
    <w:rsid w:val="00C05B01"/>
    <w:rsid w:val="00C06C96"/>
    <w:rsid w:val="00C06D48"/>
    <w:rsid w:val="00C12693"/>
    <w:rsid w:val="00C12AD1"/>
    <w:rsid w:val="00C14098"/>
    <w:rsid w:val="00C14197"/>
    <w:rsid w:val="00C14654"/>
    <w:rsid w:val="00C15609"/>
    <w:rsid w:val="00C16351"/>
    <w:rsid w:val="00C16832"/>
    <w:rsid w:val="00C17303"/>
    <w:rsid w:val="00C174EA"/>
    <w:rsid w:val="00C176AA"/>
    <w:rsid w:val="00C2002C"/>
    <w:rsid w:val="00C216D2"/>
    <w:rsid w:val="00C219FE"/>
    <w:rsid w:val="00C23378"/>
    <w:rsid w:val="00C23AEC"/>
    <w:rsid w:val="00C24444"/>
    <w:rsid w:val="00C252E3"/>
    <w:rsid w:val="00C2583B"/>
    <w:rsid w:val="00C25B22"/>
    <w:rsid w:val="00C26D8F"/>
    <w:rsid w:val="00C322CE"/>
    <w:rsid w:val="00C34517"/>
    <w:rsid w:val="00C353A7"/>
    <w:rsid w:val="00C3589E"/>
    <w:rsid w:val="00C37C0E"/>
    <w:rsid w:val="00C40240"/>
    <w:rsid w:val="00C40A4E"/>
    <w:rsid w:val="00C41089"/>
    <w:rsid w:val="00C45272"/>
    <w:rsid w:val="00C45B64"/>
    <w:rsid w:val="00C46F1D"/>
    <w:rsid w:val="00C51875"/>
    <w:rsid w:val="00C52435"/>
    <w:rsid w:val="00C53530"/>
    <w:rsid w:val="00C5360E"/>
    <w:rsid w:val="00C54C17"/>
    <w:rsid w:val="00C5552D"/>
    <w:rsid w:val="00C56581"/>
    <w:rsid w:val="00C57289"/>
    <w:rsid w:val="00C572FC"/>
    <w:rsid w:val="00C57F34"/>
    <w:rsid w:val="00C609F5"/>
    <w:rsid w:val="00C609F8"/>
    <w:rsid w:val="00C619AD"/>
    <w:rsid w:val="00C6325C"/>
    <w:rsid w:val="00C66C0C"/>
    <w:rsid w:val="00C66CA7"/>
    <w:rsid w:val="00C704BB"/>
    <w:rsid w:val="00C70A3B"/>
    <w:rsid w:val="00C710D8"/>
    <w:rsid w:val="00C716B7"/>
    <w:rsid w:val="00C7287E"/>
    <w:rsid w:val="00C73CD8"/>
    <w:rsid w:val="00C80A30"/>
    <w:rsid w:val="00C81B29"/>
    <w:rsid w:val="00C821C3"/>
    <w:rsid w:val="00C8324F"/>
    <w:rsid w:val="00C8335D"/>
    <w:rsid w:val="00C87D73"/>
    <w:rsid w:val="00C87E81"/>
    <w:rsid w:val="00C90884"/>
    <w:rsid w:val="00C91A28"/>
    <w:rsid w:val="00C924B9"/>
    <w:rsid w:val="00C92C4A"/>
    <w:rsid w:val="00C92FDA"/>
    <w:rsid w:val="00C93C0E"/>
    <w:rsid w:val="00C94A47"/>
    <w:rsid w:val="00C97389"/>
    <w:rsid w:val="00CA15D5"/>
    <w:rsid w:val="00CA20D9"/>
    <w:rsid w:val="00CA354B"/>
    <w:rsid w:val="00CA41F7"/>
    <w:rsid w:val="00CA5D66"/>
    <w:rsid w:val="00CA6956"/>
    <w:rsid w:val="00CA752B"/>
    <w:rsid w:val="00CB1B1E"/>
    <w:rsid w:val="00CB331F"/>
    <w:rsid w:val="00CB346A"/>
    <w:rsid w:val="00CB7708"/>
    <w:rsid w:val="00CB7CBB"/>
    <w:rsid w:val="00CC038B"/>
    <w:rsid w:val="00CC1AD9"/>
    <w:rsid w:val="00CC1AF4"/>
    <w:rsid w:val="00CC1B04"/>
    <w:rsid w:val="00CC34B0"/>
    <w:rsid w:val="00CC4114"/>
    <w:rsid w:val="00CC52DF"/>
    <w:rsid w:val="00CC6CE9"/>
    <w:rsid w:val="00CC7B07"/>
    <w:rsid w:val="00CD11C0"/>
    <w:rsid w:val="00CD2FB2"/>
    <w:rsid w:val="00CD68A4"/>
    <w:rsid w:val="00CE2156"/>
    <w:rsid w:val="00CE363A"/>
    <w:rsid w:val="00CE43B7"/>
    <w:rsid w:val="00CE4DDF"/>
    <w:rsid w:val="00CE658B"/>
    <w:rsid w:val="00CE7518"/>
    <w:rsid w:val="00CF2489"/>
    <w:rsid w:val="00CF28CF"/>
    <w:rsid w:val="00CF34E0"/>
    <w:rsid w:val="00CF7297"/>
    <w:rsid w:val="00CF77E0"/>
    <w:rsid w:val="00D00679"/>
    <w:rsid w:val="00D0073B"/>
    <w:rsid w:val="00D01EE2"/>
    <w:rsid w:val="00D041C6"/>
    <w:rsid w:val="00D05731"/>
    <w:rsid w:val="00D0583B"/>
    <w:rsid w:val="00D0686E"/>
    <w:rsid w:val="00D0706B"/>
    <w:rsid w:val="00D1300F"/>
    <w:rsid w:val="00D13524"/>
    <w:rsid w:val="00D13C5E"/>
    <w:rsid w:val="00D15506"/>
    <w:rsid w:val="00D16329"/>
    <w:rsid w:val="00D16640"/>
    <w:rsid w:val="00D17AFE"/>
    <w:rsid w:val="00D17F02"/>
    <w:rsid w:val="00D200DB"/>
    <w:rsid w:val="00D216D2"/>
    <w:rsid w:val="00D21CAA"/>
    <w:rsid w:val="00D24323"/>
    <w:rsid w:val="00D26DD2"/>
    <w:rsid w:val="00D27F70"/>
    <w:rsid w:val="00D318B4"/>
    <w:rsid w:val="00D33CD7"/>
    <w:rsid w:val="00D36042"/>
    <w:rsid w:val="00D36A01"/>
    <w:rsid w:val="00D3775C"/>
    <w:rsid w:val="00D41318"/>
    <w:rsid w:val="00D42812"/>
    <w:rsid w:val="00D43F6F"/>
    <w:rsid w:val="00D45803"/>
    <w:rsid w:val="00D45981"/>
    <w:rsid w:val="00D466F2"/>
    <w:rsid w:val="00D469C8"/>
    <w:rsid w:val="00D50960"/>
    <w:rsid w:val="00D50C55"/>
    <w:rsid w:val="00D54999"/>
    <w:rsid w:val="00D55A17"/>
    <w:rsid w:val="00D5612B"/>
    <w:rsid w:val="00D56708"/>
    <w:rsid w:val="00D57424"/>
    <w:rsid w:val="00D578B8"/>
    <w:rsid w:val="00D61980"/>
    <w:rsid w:val="00D62E15"/>
    <w:rsid w:val="00D6372D"/>
    <w:rsid w:val="00D63E8A"/>
    <w:rsid w:val="00D63F14"/>
    <w:rsid w:val="00D63FBC"/>
    <w:rsid w:val="00D6589B"/>
    <w:rsid w:val="00D65A4B"/>
    <w:rsid w:val="00D66954"/>
    <w:rsid w:val="00D7002C"/>
    <w:rsid w:val="00D701D6"/>
    <w:rsid w:val="00D70C3D"/>
    <w:rsid w:val="00D72218"/>
    <w:rsid w:val="00D72C96"/>
    <w:rsid w:val="00D74066"/>
    <w:rsid w:val="00D747A3"/>
    <w:rsid w:val="00D764C2"/>
    <w:rsid w:val="00D77C74"/>
    <w:rsid w:val="00D81962"/>
    <w:rsid w:val="00D81FFE"/>
    <w:rsid w:val="00D825DA"/>
    <w:rsid w:val="00D845A6"/>
    <w:rsid w:val="00D84EFA"/>
    <w:rsid w:val="00D877EA"/>
    <w:rsid w:val="00D87A8E"/>
    <w:rsid w:val="00D9090E"/>
    <w:rsid w:val="00D91974"/>
    <w:rsid w:val="00D921E5"/>
    <w:rsid w:val="00D93DE7"/>
    <w:rsid w:val="00D93F73"/>
    <w:rsid w:val="00D96C36"/>
    <w:rsid w:val="00DA1839"/>
    <w:rsid w:val="00DA255A"/>
    <w:rsid w:val="00DA26A3"/>
    <w:rsid w:val="00DA3B48"/>
    <w:rsid w:val="00DA426B"/>
    <w:rsid w:val="00DA4634"/>
    <w:rsid w:val="00DA4A53"/>
    <w:rsid w:val="00DA5460"/>
    <w:rsid w:val="00DA5751"/>
    <w:rsid w:val="00DB0181"/>
    <w:rsid w:val="00DB0DA7"/>
    <w:rsid w:val="00DB4832"/>
    <w:rsid w:val="00DB54FF"/>
    <w:rsid w:val="00DB5D61"/>
    <w:rsid w:val="00DC2334"/>
    <w:rsid w:val="00DC25A0"/>
    <w:rsid w:val="00DC3446"/>
    <w:rsid w:val="00DC3A98"/>
    <w:rsid w:val="00DC3E35"/>
    <w:rsid w:val="00DD3FC7"/>
    <w:rsid w:val="00DD4949"/>
    <w:rsid w:val="00DD4A95"/>
    <w:rsid w:val="00DD527E"/>
    <w:rsid w:val="00DD7437"/>
    <w:rsid w:val="00DE09CF"/>
    <w:rsid w:val="00DE2110"/>
    <w:rsid w:val="00DE2ECE"/>
    <w:rsid w:val="00DE38E3"/>
    <w:rsid w:val="00DE441A"/>
    <w:rsid w:val="00DE4453"/>
    <w:rsid w:val="00DE4C25"/>
    <w:rsid w:val="00DE5837"/>
    <w:rsid w:val="00DE5FEF"/>
    <w:rsid w:val="00DE6755"/>
    <w:rsid w:val="00DE7319"/>
    <w:rsid w:val="00DE74B9"/>
    <w:rsid w:val="00DF0CEB"/>
    <w:rsid w:val="00DF0E1F"/>
    <w:rsid w:val="00DF2B5B"/>
    <w:rsid w:val="00DF3609"/>
    <w:rsid w:val="00DF5A99"/>
    <w:rsid w:val="00DF5ADF"/>
    <w:rsid w:val="00DF690B"/>
    <w:rsid w:val="00E01C8F"/>
    <w:rsid w:val="00E02C14"/>
    <w:rsid w:val="00E032A5"/>
    <w:rsid w:val="00E047C0"/>
    <w:rsid w:val="00E0531D"/>
    <w:rsid w:val="00E053FA"/>
    <w:rsid w:val="00E05735"/>
    <w:rsid w:val="00E07D42"/>
    <w:rsid w:val="00E11E13"/>
    <w:rsid w:val="00E12CD1"/>
    <w:rsid w:val="00E13BDB"/>
    <w:rsid w:val="00E1611A"/>
    <w:rsid w:val="00E16259"/>
    <w:rsid w:val="00E16B2F"/>
    <w:rsid w:val="00E171CC"/>
    <w:rsid w:val="00E20BBB"/>
    <w:rsid w:val="00E221F8"/>
    <w:rsid w:val="00E22835"/>
    <w:rsid w:val="00E236E2"/>
    <w:rsid w:val="00E2430E"/>
    <w:rsid w:val="00E24419"/>
    <w:rsid w:val="00E25566"/>
    <w:rsid w:val="00E25C90"/>
    <w:rsid w:val="00E25FA1"/>
    <w:rsid w:val="00E26F78"/>
    <w:rsid w:val="00E27294"/>
    <w:rsid w:val="00E27381"/>
    <w:rsid w:val="00E31D42"/>
    <w:rsid w:val="00E32485"/>
    <w:rsid w:val="00E3331C"/>
    <w:rsid w:val="00E33BE1"/>
    <w:rsid w:val="00E33EF1"/>
    <w:rsid w:val="00E34F29"/>
    <w:rsid w:val="00E35E78"/>
    <w:rsid w:val="00E3649C"/>
    <w:rsid w:val="00E37B03"/>
    <w:rsid w:val="00E37DEB"/>
    <w:rsid w:val="00E41314"/>
    <w:rsid w:val="00E43E33"/>
    <w:rsid w:val="00E445C7"/>
    <w:rsid w:val="00E45F31"/>
    <w:rsid w:val="00E46EEE"/>
    <w:rsid w:val="00E5393A"/>
    <w:rsid w:val="00E560D8"/>
    <w:rsid w:val="00E561F0"/>
    <w:rsid w:val="00E57341"/>
    <w:rsid w:val="00E57440"/>
    <w:rsid w:val="00E57F6D"/>
    <w:rsid w:val="00E614C3"/>
    <w:rsid w:val="00E623AD"/>
    <w:rsid w:val="00E62513"/>
    <w:rsid w:val="00E635C1"/>
    <w:rsid w:val="00E638BB"/>
    <w:rsid w:val="00E63A56"/>
    <w:rsid w:val="00E66916"/>
    <w:rsid w:val="00E677CF"/>
    <w:rsid w:val="00E711F8"/>
    <w:rsid w:val="00E71296"/>
    <w:rsid w:val="00E71DF4"/>
    <w:rsid w:val="00E72CB4"/>
    <w:rsid w:val="00E75CE7"/>
    <w:rsid w:val="00E75EA7"/>
    <w:rsid w:val="00E764CC"/>
    <w:rsid w:val="00E76527"/>
    <w:rsid w:val="00E76ED7"/>
    <w:rsid w:val="00E80FEB"/>
    <w:rsid w:val="00E819ED"/>
    <w:rsid w:val="00E81B42"/>
    <w:rsid w:val="00E822E4"/>
    <w:rsid w:val="00E82EC4"/>
    <w:rsid w:val="00E8313B"/>
    <w:rsid w:val="00E83810"/>
    <w:rsid w:val="00E8628C"/>
    <w:rsid w:val="00E904E5"/>
    <w:rsid w:val="00E904FE"/>
    <w:rsid w:val="00E94E15"/>
    <w:rsid w:val="00E94E83"/>
    <w:rsid w:val="00E952A7"/>
    <w:rsid w:val="00E968B2"/>
    <w:rsid w:val="00E96C5E"/>
    <w:rsid w:val="00E96C82"/>
    <w:rsid w:val="00E97FB1"/>
    <w:rsid w:val="00EA0A4E"/>
    <w:rsid w:val="00EA1869"/>
    <w:rsid w:val="00EA4398"/>
    <w:rsid w:val="00EA4C28"/>
    <w:rsid w:val="00EA6FC4"/>
    <w:rsid w:val="00EA7C5E"/>
    <w:rsid w:val="00EB056B"/>
    <w:rsid w:val="00EB28BB"/>
    <w:rsid w:val="00EB318F"/>
    <w:rsid w:val="00EB35D0"/>
    <w:rsid w:val="00EB4126"/>
    <w:rsid w:val="00EB4133"/>
    <w:rsid w:val="00EB6FD7"/>
    <w:rsid w:val="00EB7265"/>
    <w:rsid w:val="00EC59A6"/>
    <w:rsid w:val="00ED0056"/>
    <w:rsid w:val="00ED0CD0"/>
    <w:rsid w:val="00ED1E6A"/>
    <w:rsid w:val="00ED2419"/>
    <w:rsid w:val="00ED2985"/>
    <w:rsid w:val="00ED2CCB"/>
    <w:rsid w:val="00ED41A0"/>
    <w:rsid w:val="00ED4543"/>
    <w:rsid w:val="00ED68E9"/>
    <w:rsid w:val="00EE0600"/>
    <w:rsid w:val="00EE2CF9"/>
    <w:rsid w:val="00EE2D8F"/>
    <w:rsid w:val="00EE320F"/>
    <w:rsid w:val="00EE6576"/>
    <w:rsid w:val="00EF049A"/>
    <w:rsid w:val="00EF3477"/>
    <w:rsid w:val="00EF3B6C"/>
    <w:rsid w:val="00EF4AB0"/>
    <w:rsid w:val="00EF4BC8"/>
    <w:rsid w:val="00EF5720"/>
    <w:rsid w:val="00EF7A14"/>
    <w:rsid w:val="00F007FF"/>
    <w:rsid w:val="00F0146A"/>
    <w:rsid w:val="00F03AB4"/>
    <w:rsid w:val="00F041B4"/>
    <w:rsid w:val="00F061DA"/>
    <w:rsid w:val="00F06AB5"/>
    <w:rsid w:val="00F113C5"/>
    <w:rsid w:val="00F11C79"/>
    <w:rsid w:val="00F1242C"/>
    <w:rsid w:val="00F13AAA"/>
    <w:rsid w:val="00F2201B"/>
    <w:rsid w:val="00F2267D"/>
    <w:rsid w:val="00F22E7C"/>
    <w:rsid w:val="00F2319A"/>
    <w:rsid w:val="00F2740F"/>
    <w:rsid w:val="00F27532"/>
    <w:rsid w:val="00F300B9"/>
    <w:rsid w:val="00F304A4"/>
    <w:rsid w:val="00F30EDC"/>
    <w:rsid w:val="00F329DA"/>
    <w:rsid w:val="00F3596D"/>
    <w:rsid w:val="00F35C17"/>
    <w:rsid w:val="00F35D01"/>
    <w:rsid w:val="00F43483"/>
    <w:rsid w:val="00F43B7C"/>
    <w:rsid w:val="00F44322"/>
    <w:rsid w:val="00F4674C"/>
    <w:rsid w:val="00F47F9F"/>
    <w:rsid w:val="00F5250C"/>
    <w:rsid w:val="00F52EC7"/>
    <w:rsid w:val="00F546D8"/>
    <w:rsid w:val="00F54EBF"/>
    <w:rsid w:val="00F55079"/>
    <w:rsid w:val="00F55AA0"/>
    <w:rsid w:val="00F56C3A"/>
    <w:rsid w:val="00F61E34"/>
    <w:rsid w:val="00F61F68"/>
    <w:rsid w:val="00F6424D"/>
    <w:rsid w:val="00F6538D"/>
    <w:rsid w:val="00F66A44"/>
    <w:rsid w:val="00F67B48"/>
    <w:rsid w:val="00F70A83"/>
    <w:rsid w:val="00F71529"/>
    <w:rsid w:val="00F71BF0"/>
    <w:rsid w:val="00F72C2D"/>
    <w:rsid w:val="00F730DB"/>
    <w:rsid w:val="00F734E0"/>
    <w:rsid w:val="00F75CEC"/>
    <w:rsid w:val="00F764A4"/>
    <w:rsid w:val="00F76739"/>
    <w:rsid w:val="00F81032"/>
    <w:rsid w:val="00F82027"/>
    <w:rsid w:val="00F822B5"/>
    <w:rsid w:val="00F823F0"/>
    <w:rsid w:val="00F83062"/>
    <w:rsid w:val="00F838A3"/>
    <w:rsid w:val="00F84503"/>
    <w:rsid w:val="00F85D83"/>
    <w:rsid w:val="00F904C1"/>
    <w:rsid w:val="00F93C34"/>
    <w:rsid w:val="00F95A75"/>
    <w:rsid w:val="00F95E11"/>
    <w:rsid w:val="00F96D8D"/>
    <w:rsid w:val="00F97054"/>
    <w:rsid w:val="00F97078"/>
    <w:rsid w:val="00FA118E"/>
    <w:rsid w:val="00FA1C72"/>
    <w:rsid w:val="00FA1DE3"/>
    <w:rsid w:val="00FA3505"/>
    <w:rsid w:val="00FA403D"/>
    <w:rsid w:val="00FA445A"/>
    <w:rsid w:val="00FA52E9"/>
    <w:rsid w:val="00FA5C72"/>
    <w:rsid w:val="00FB1A3E"/>
    <w:rsid w:val="00FB3207"/>
    <w:rsid w:val="00FB32E0"/>
    <w:rsid w:val="00FB347C"/>
    <w:rsid w:val="00FB38C5"/>
    <w:rsid w:val="00FB4817"/>
    <w:rsid w:val="00FB4ED9"/>
    <w:rsid w:val="00FB5AEC"/>
    <w:rsid w:val="00FB61E7"/>
    <w:rsid w:val="00FC3CFB"/>
    <w:rsid w:val="00FC42AC"/>
    <w:rsid w:val="00FD3D20"/>
    <w:rsid w:val="00FD41C8"/>
    <w:rsid w:val="00FD6183"/>
    <w:rsid w:val="00FD64EA"/>
    <w:rsid w:val="00FD6DF6"/>
    <w:rsid w:val="00FD765C"/>
    <w:rsid w:val="00FE1B76"/>
    <w:rsid w:val="00FE2C4D"/>
    <w:rsid w:val="00FE4F5D"/>
    <w:rsid w:val="00FE7430"/>
    <w:rsid w:val="00FE7DD8"/>
    <w:rsid w:val="00FF0139"/>
    <w:rsid w:val="00FF343A"/>
    <w:rsid w:val="00FF3811"/>
    <w:rsid w:val="00FF3B23"/>
    <w:rsid w:val="00FF3F3D"/>
    <w:rsid w:val="00FF781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79058B5"/>
  <w14:defaultImageDpi w14:val="300"/>
  <w15:docId w15:val="{1E7A6A4D-36A9-4222-A55B-845F696AF4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2"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2" w:unhideWhenUsed="1" w:qFormat="1"/>
    <w:lsdException w:name="heading 5" w:semiHidden="1" w:uiPriority="9" w:qFormat="1"/>
    <w:lsdException w:name="heading 6" w:semiHidden="1" w:uiPriority="9" w:unhideWhenUsed="1"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2" w:uiPriority="42"/>
    <w:lsdException w:name="Plain Table 3" w:uiPriority="43"/>
    <w:lsdException w:name="Grid Table 1 Light" w:uiPriority="4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uiPriority w:val="2"/>
    <w:qFormat/>
    <w:rsid w:val="00E96C82"/>
    <w:pPr>
      <w:spacing w:before="120" w:after="120" w:line="280" w:lineRule="atLeast"/>
    </w:pPr>
    <w:rPr>
      <w:rFonts w:ascii="Gill Sans MT" w:hAnsi="Gill Sans MT" w:cs="GillSansMTStd-Book"/>
      <w:color w:val="6C6463"/>
      <w:sz w:val="22"/>
      <w:szCs w:val="22"/>
    </w:rPr>
  </w:style>
  <w:style w:type="paragraph" w:styleId="Heading1">
    <w:name w:val="heading 1"/>
    <w:next w:val="Normal"/>
    <w:link w:val="Heading1Char"/>
    <w:uiPriority w:val="9"/>
    <w:qFormat/>
    <w:rsid w:val="00DC3E35"/>
    <w:pPr>
      <w:numPr>
        <w:numId w:val="13"/>
      </w:numPr>
      <w:spacing w:before="360" w:after="120"/>
      <w:outlineLvl w:val="0"/>
    </w:pPr>
    <w:rPr>
      <w:rFonts w:ascii="Gill Sans MT" w:hAnsi="Gill Sans MT" w:cs="GillSansMTStd-Book"/>
      <w:b/>
      <w:bCs/>
      <w:caps/>
      <w:noProof/>
      <w:color w:val="C2113A"/>
      <w:sz w:val="28"/>
      <w:szCs w:val="26"/>
    </w:rPr>
  </w:style>
  <w:style w:type="paragraph" w:styleId="Heading2">
    <w:name w:val="heading 2"/>
    <w:basedOn w:val="Normal"/>
    <w:next w:val="Normal"/>
    <w:link w:val="Heading2Char"/>
    <w:uiPriority w:val="9"/>
    <w:qFormat/>
    <w:rsid w:val="004B46BA"/>
    <w:pPr>
      <w:spacing w:before="360"/>
      <w:outlineLvl w:val="1"/>
    </w:pPr>
    <w:rPr>
      <w:b/>
      <w:bCs/>
      <w:caps/>
      <w:color w:val="auto"/>
      <w:sz w:val="20"/>
    </w:rPr>
  </w:style>
  <w:style w:type="paragraph" w:styleId="Heading3">
    <w:name w:val="heading 3"/>
    <w:basedOn w:val="Heading2"/>
    <w:next w:val="Normal"/>
    <w:link w:val="Heading3Char"/>
    <w:uiPriority w:val="9"/>
    <w:qFormat/>
    <w:rsid w:val="00585B47"/>
    <w:pPr>
      <w:numPr>
        <w:ilvl w:val="2"/>
      </w:numPr>
      <w:outlineLvl w:val="2"/>
    </w:pPr>
    <w:rPr>
      <w:b w:val="0"/>
      <w:bCs w:val="0"/>
      <w:color w:val="C2113A"/>
      <w:szCs w:val="20"/>
    </w:rPr>
  </w:style>
  <w:style w:type="paragraph" w:styleId="Heading4">
    <w:name w:val="heading 4"/>
    <w:aliases w:val="Run-In"/>
    <w:next w:val="Normal"/>
    <w:link w:val="Heading4Char"/>
    <w:uiPriority w:val="2"/>
    <w:qFormat/>
    <w:rsid w:val="00831A59"/>
    <w:pPr>
      <w:numPr>
        <w:ilvl w:val="3"/>
        <w:numId w:val="13"/>
      </w:numPr>
      <w:spacing w:before="120" w:after="120"/>
      <w:outlineLvl w:val="3"/>
    </w:pPr>
    <w:rPr>
      <w:rFonts w:ascii="Gill Sans MT" w:hAnsi="Gill Sans MT" w:cs="GillSansMTStd-Book"/>
      <w:b/>
      <w:bCs/>
      <w:caps/>
      <w:color w:val="6C6463"/>
      <w:sz w:val="20"/>
      <w:szCs w:val="22"/>
    </w:rPr>
  </w:style>
  <w:style w:type="paragraph" w:styleId="Heading5">
    <w:name w:val="heading 5"/>
    <w:basedOn w:val="Normal"/>
    <w:next w:val="Normal"/>
    <w:link w:val="Heading5Char"/>
    <w:uiPriority w:val="9"/>
    <w:semiHidden/>
    <w:qFormat/>
    <w:rsid w:val="00287895"/>
    <w:pPr>
      <w:keepNext/>
      <w:keepLines/>
      <w:numPr>
        <w:ilvl w:val="4"/>
        <w:numId w:val="13"/>
      </w:numPr>
      <w:spacing w:before="40" w:after="0" w:line="240" w:lineRule="auto"/>
      <w:jc w:val="both"/>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qFormat/>
    <w:rsid w:val="00287895"/>
    <w:pPr>
      <w:keepNext/>
      <w:keepLines/>
      <w:numPr>
        <w:ilvl w:val="5"/>
        <w:numId w:val="13"/>
      </w:numPr>
      <w:spacing w:before="40" w:after="0" w:line="240" w:lineRule="auto"/>
      <w:jc w:val="both"/>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qFormat/>
    <w:rsid w:val="00287895"/>
    <w:pPr>
      <w:keepNext/>
      <w:keepLines/>
      <w:numPr>
        <w:ilvl w:val="6"/>
        <w:numId w:val="13"/>
      </w:numPr>
      <w:spacing w:before="40" w:after="0" w:line="240" w:lineRule="auto"/>
      <w:jc w:val="both"/>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qFormat/>
    <w:rsid w:val="00287895"/>
    <w:pPr>
      <w:keepNext/>
      <w:keepLines/>
      <w:numPr>
        <w:ilvl w:val="7"/>
        <w:numId w:val="13"/>
      </w:numPr>
      <w:spacing w:before="40" w:after="0" w:line="240" w:lineRule="auto"/>
      <w:jc w:val="both"/>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qFormat/>
    <w:rsid w:val="00287895"/>
    <w:pPr>
      <w:keepNext/>
      <w:keepLines/>
      <w:numPr>
        <w:ilvl w:val="8"/>
        <w:numId w:val="13"/>
      </w:numPr>
      <w:spacing w:before="40" w:after="0" w:line="240" w:lineRule="auto"/>
      <w:jc w:val="both"/>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C3E35"/>
    <w:rPr>
      <w:rFonts w:ascii="Gill Sans MT" w:hAnsi="Gill Sans MT" w:cs="GillSansMTStd-Book"/>
      <w:b/>
      <w:bCs/>
      <w:caps/>
      <w:noProof/>
      <w:color w:val="C2113A"/>
      <w:sz w:val="28"/>
      <w:szCs w:val="26"/>
    </w:rPr>
  </w:style>
  <w:style w:type="paragraph" w:styleId="NoSpacing">
    <w:name w:val="No Spacing"/>
    <w:link w:val="NoSpacingChar"/>
    <w:uiPriority w:val="1"/>
    <w:qFormat/>
    <w:rsid w:val="00E3331C"/>
    <w:pPr>
      <w:widowControl w:val="0"/>
      <w:autoSpaceDE w:val="0"/>
      <w:autoSpaceDN w:val="0"/>
      <w:adjustRightInd w:val="0"/>
      <w:textAlignment w:val="center"/>
    </w:pPr>
    <w:rPr>
      <w:rFonts w:ascii="Gill Sans MT" w:hAnsi="Gill Sans MT" w:cs="GillSansMTStd-Book"/>
      <w:color w:val="6C6463"/>
      <w:sz w:val="22"/>
      <w:szCs w:val="22"/>
    </w:rPr>
  </w:style>
  <w:style w:type="paragraph" w:styleId="Title">
    <w:name w:val="Title"/>
    <w:basedOn w:val="Normal"/>
    <w:next w:val="Normal"/>
    <w:link w:val="TitleChar"/>
    <w:qFormat/>
    <w:rsid w:val="005C74B1"/>
    <w:pPr>
      <w:spacing w:line="560" w:lineRule="atLeast"/>
      <w:contextualSpacing/>
    </w:pPr>
    <w:rPr>
      <w:rFonts w:eastAsiaTheme="majorEastAsia" w:cstheme="majorBidi"/>
      <w:caps/>
      <w:noProof/>
      <w:color w:val="C2113A"/>
      <w:kern w:val="24"/>
      <w:sz w:val="52"/>
      <w:szCs w:val="52"/>
    </w:rPr>
  </w:style>
  <w:style w:type="character" w:customStyle="1" w:styleId="TitleChar">
    <w:name w:val="Title Char"/>
    <w:basedOn w:val="DefaultParagraphFont"/>
    <w:link w:val="Title"/>
    <w:rsid w:val="005C74B1"/>
    <w:rPr>
      <w:rFonts w:ascii="Gill Sans MT" w:eastAsiaTheme="majorEastAsia" w:hAnsi="Gill Sans MT" w:cstheme="majorBidi"/>
      <w:caps/>
      <w:noProof/>
      <w:color w:val="C2113A"/>
      <w:kern w:val="24"/>
      <w:sz w:val="52"/>
      <w:szCs w:val="52"/>
    </w:rPr>
  </w:style>
  <w:style w:type="paragraph" w:styleId="Footer">
    <w:name w:val="footer"/>
    <w:basedOn w:val="Normal"/>
    <w:link w:val="FooterChar"/>
    <w:uiPriority w:val="99"/>
    <w:unhideWhenUsed/>
    <w:qFormat/>
    <w:rsid w:val="006770C3"/>
    <w:pPr>
      <w:tabs>
        <w:tab w:val="center" w:pos="4320"/>
        <w:tab w:val="right" w:pos="8640"/>
      </w:tabs>
      <w:spacing w:after="0" w:line="240" w:lineRule="auto"/>
    </w:pPr>
    <w:rPr>
      <w:caps/>
      <w:sz w:val="16"/>
      <w:szCs w:val="16"/>
    </w:rPr>
  </w:style>
  <w:style w:type="character" w:customStyle="1" w:styleId="FooterChar">
    <w:name w:val="Footer Char"/>
    <w:basedOn w:val="DefaultParagraphFont"/>
    <w:link w:val="Footer"/>
    <w:uiPriority w:val="99"/>
    <w:rsid w:val="006770C3"/>
    <w:rPr>
      <w:rFonts w:ascii="Gill Sans MT" w:hAnsi="Gill Sans MT" w:cs="GillSansMTStd-Book"/>
      <w:caps/>
      <w:color w:val="565A5C"/>
      <w:sz w:val="16"/>
      <w:szCs w:val="16"/>
    </w:rPr>
  </w:style>
  <w:style w:type="paragraph" w:styleId="Subtitle">
    <w:name w:val="Subtitle"/>
    <w:aliases w:val="Intro"/>
    <w:basedOn w:val="Normal"/>
    <w:next w:val="Normal"/>
    <w:link w:val="SubtitleChar"/>
    <w:uiPriority w:val="1"/>
    <w:qFormat/>
    <w:rsid w:val="00172DD1"/>
    <w:pPr>
      <w:numPr>
        <w:ilvl w:val="1"/>
      </w:numPr>
      <w:spacing w:after="360" w:line="400" w:lineRule="atLeast"/>
    </w:pPr>
    <w:rPr>
      <w:rFonts w:eastAsia="Calibri" w:cs="Calibri"/>
      <w:sz w:val="40"/>
      <w:szCs w:val="32"/>
    </w:rPr>
  </w:style>
  <w:style w:type="character" w:customStyle="1" w:styleId="SubtitleChar">
    <w:name w:val="Subtitle Char"/>
    <w:aliases w:val="Intro Char"/>
    <w:basedOn w:val="DefaultParagraphFont"/>
    <w:link w:val="Subtitle"/>
    <w:uiPriority w:val="1"/>
    <w:rsid w:val="00172DD1"/>
    <w:rPr>
      <w:rFonts w:ascii="Gill Sans MT" w:eastAsia="Calibri" w:hAnsi="Gill Sans MT" w:cs="Calibri"/>
      <w:color w:val="6C6463"/>
      <w:sz w:val="40"/>
      <w:szCs w:val="32"/>
    </w:rPr>
  </w:style>
  <w:style w:type="paragraph" w:styleId="Header">
    <w:name w:val="header"/>
    <w:basedOn w:val="Normal"/>
    <w:link w:val="HeaderChar"/>
    <w:uiPriority w:val="99"/>
    <w:unhideWhenUsed/>
    <w:rsid w:val="00E3331C"/>
    <w:pPr>
      <w:tabs>
        <w:tab w:val="center" w:pos="4320"/>
        <w:tab w:val="right" w:pos="8640"/>
      </w:tabs>
      <w:spacing w:after="0" w:line="240" w:lineRule="auto"/>
    </w:pPr>
  </w:style>
  <w:style w:type="character" w:customStyle="1" w:styleId="HeaderChar">
    <w:name w:val="Header Char"/>
    <w:basedOn w:val="DefaultParagraphFont"/>
    <w:link w:val="Header"/>
    <w:uiPriority w:val="99"/>
    <w:rsid w:val="00E3331C"/>
    <w:rPr>
      <w:rFonts w:ascii="Gill Sans MT" w:hAnsi="Gill Sans MT" w:cs="GillSansMTStd-Book"/>
      <w:color w:val="6C6463"/>
      <w:sz w:val="22"/>
      <w:szCs w:val="22"/>
    </w:rPr>
  </w:style>
  <w:style w:type="character" w:customStyle="1" w:styleId="Heading2Char">
    <w:name w:val="Heading 2 Char"/>
    <w:basedOn w:val="DefaultParagraphFont"/>
    <w:link w:val="Heading2"/>
    <w:uiPriority w:val="9"/>
    <w:rsid w:val="004B46BA"/>
    <w:rPr>
      <w:rFonts w:ascii="Gill Sans MT" w:hAnsi="Gill Sans MT" w:cs="GillSansMTStd-Book"/>
      <w:b/>
      <w:bCs/>
      <w:caps/>
      <w:sz w:val="20"/>
      <w:szCs w:val="22"/>
    </w:rPr>
  </w:style>
  <w:style w:type="character" w:styleId="PageNumber">
    <w:name w:val="page number"/>
    <w:basedOn w:val="DefaultParagraphFont"/>
    <w:uiPriority w:val="99"/>
    <w:semiHidden/>
    <w:unhideWhenUsed/>
    <w:rsid w:val="00F546D8"/>
  </w:style>
  <w:style w:type="character" w:customStyle="1" w:styleId="Heading3Char">
    <w:name w:val="Heading 3 Char"/>
    <w:basedOn w:val="DefaultParagraphFont"/>
    <w:link w:val="Heading3"/>
    <w:uiPriority w:val="9"/>
    <w:rsid w:val="00585B47"/>
    <w:rPr>
      <w:rFonts w:ascii="Gill Sans MT" w:hAnsi="Gill Sans MT" w:cs="GillSansMTStd-Book"/>
      <w:caps/>
      <w:color w:val="C2113A"/>
      <w:sz w:val="20"/>
      <w:szCs w:val="20"/>
    </w:rPr>
  </w:style>
  <w:style w:type="character" w:customStyle="1" w:styleId="Heading4Char">
    <w:name w:val="Heading 4 Char"/>
    <w:aliases w:val="Run-In Char"/>
    <w:basedOn w:val="DefaultParagraphFont"/>
    <w:link w:val="Heading4"/>
    <w:uiPriority w:val="2"/>
    <w:rsid w:val="00831A59"/>
    <w:rPr>
      <w:rFonts w:ascii="Gill Sans MT" w:hAnsi="Gill Sans MT" w:cs="GillSansMTStd-Book"/>
      <w:b/>
      <w:bCs/>
      <w:caps/>
      <w:color w:val="6C6463"/>
      <w:sz w:val="20"/>
      <w:szCs w:val="22"/>
    </w:rPr>
  </w:style>
  <w:style w:type="paragraph" w:customStyle="1" w:styleId="Bullet1">
    <w:name w:val="Bullet 1"/>
    <w:basedOn w:val="Normal"/>
    <w:autoRedefine/>
    <w:uiPriority w:val="2"/>
    <w:qFormat/>
    <w:rsid w:val="00740B9E"/>
    <w:pPr>
      <w:numPr>
        <w:ilvl w:val="1"/>
        <w:numId w:val="21"/>
      </w:numPr>
      <w:spacing w:line="240" w:lineRule="auto"/>
    </w:pPr>
  </w:style>
  <w:style w:type="paragraph" w:styleId="BalloonText">
    <w:name w:val="Balloon Text"/>
    <w:basedOn w:val="Normal"/>
    <w:link w:val="BalloonTextChar"/>
    <w:uiPriority w:val="99"/>
    <w:semiHidden/>
    <w:unhideWhenUsed/>
    <w:rsid w:val="00710A13"/>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710A13"/>
    <w:rPr>
      <w:rFonts w:ascii="Lucida Grande" w:hAnsi="Lucida Grande" w:cs="GillSansMTStd-Book"/>
      <w:color w:val="565A5C"/>
      <w:sz w:val="18"/>
      <w:szCs w:val="18"/>
    </w:rPr>
  </w:style>
  <w:style w:type="paragraph" w:customStyle="1" w:styleId="Bullet2">
    <w:name w:val="Bullet 2"/>
    <w:uiPriority w:val="2"/>
    <w:qFormat/>
    <w:rsid w:val="00E3331C"/>
    <w:pPr>
      <w:numPr>
        <w:numId w:val="2"/>
      </w:numPr>
      <w:spacing w:after="240" w:line="280" w:lineRule="atLeast"/>
      <w:ind w:left="548" w:hanging="274"/>
    </w:pPr>
    <w:rPr>
      <w:rFonts w:ascii="Gill Sans MT" w:hAnsi="Gill Sans MT" w:cs="GillSansMTStd-Book"/>
      <w:color w:val="6C6463"/>
      <w:sz w:val="22"/>
      <w:szCs w:val="22"/>
    </w:rPr>
  </w:style>
  <w:style w:type="paragraph" w:customStyle="1" w:styleId="Right-Credit">
    <w:name w:val="Right-Credit"/>
    <w:basedOn w:val="Normal"/>
    <w:next w:val="Normal"/>
    <w:uiPriority w:val="99"/>
    <w:qFormat/>
    <w:rsid w:val="001D6F41"/>
    <w:pPr>
      <w:suppressAutoHyphens/>
      <w:spacing w:before="40" w:after="40" w:line="240" w:lineRule="auto"/>
      <w:jc w:val="right"/>
    </w:pPr>
    <w:rPr>
      <w:caps/>
      <w:spacing w:val="1"/>
      <w:sz w:val="12"/>
      <w:szCs w:val="12"/>
    </w:rPr>
  </w:style>
  <w:style w:type="paragraph" w:customStyle="1" w:styleId="Instructions">
    <w:name w:val="Instructions"/>
    <w:next w:val="Normal"/>
    <w:uiPriority w:val="2"/>
    <w:qFormat/>
    <w:rsid w:val="00781224"/>
    <w:pPr>
      <w:numPr>
        <w:numId w:val="3"/>
      </w:numPr>
      <w:spacing w:before="120" w:after="120"/>
    </w:pPr>
    <w:rPr>
      <w:rFonts w:ascii="Gill Sans MT" w:hAnsi="Gill Sans MT" w:cs="GillSansMTStd-Book"/>
      <w:color w:val="404040" w:themeColor="text1" w:themeTint="BF"/>
      <w:sz w:val="20"/>
      <w:szCs w:val="22"/>
    </w:rPr>
  </w:style>
  <w:style w:type="paragraph" w:styleId="List">
    <w:name w:val="List"/>
    <w:basedOn w:val="Normal"/>
    <w:uiPriority w:val="99"/>
    <w:semiHidden/>
    <w:unhideWhenUsed/>
    <w:rsid w:val="00CA41F7"/>
    <w:pPr>
      <w:ind w:left="360" w:hanging="360"/>
      <w:contextualSpacing/>
    </w:pPr>
  </w:style>
  <w:style w:type="paragraph" w:styleId="List2">
    <w:name w:val="List 2"/>
    <w:basedOn w:val="Normal"/>
    <w:uiPriority w:val="99"/>
    <w:semiHidden/>
    <w:unhideWhenUsed/>
    <w:rsid w:val="00E819ED"/>
    <w:pPr>
      <w:ind w:left="720" w:hanging="360"/>
      <w:contextualSpacing/>
    </w:pPr>
  </w:style>
  <w:style w:type="character" w:styleId="Hyperlink">
    <w:name w:val="Hyperlink"/>
    <w:basedOn w:val="DefaultParagraphFont"/>
    <w:uiPriority w:val="99"/>
    <w:unhideWhenUsed/>
    <w:rsid w:val="00E3331C"/>
    <w:rPr>
      <w:rFonts w:ascii="Gill Sans MT" w:hAnsi="Gill Sans MT"/>
      <w:b w:val="0"/>
      <w:i w:val="0"/>
      <w:color w:val="6C6463"/>
      <w:sz w:val="22"/>
      <w:u w:val="single"/>
    </w:rPr>
  </w:style>
  <w:style w:type="character" w:styleId="FollowedHyperlink">
    <w:name w:val="FollowedHyperlink"/>
    <w:basedOn w:val="DefaultParagraphFont"/>
    <w:uiPriority w:val="99"/>
    <w:semiHidden/>
    <w:unhideWhenUsed/>
    <w:rsid w:val="00D96C36"/>
    <w:rPr>
      <w:rFonts w:ascii="Gill Sans MT" w:hAnsi="Gill Sans MT"/>
      <w:b w:val="0"/>
      <w:i w:val="0"/>
      <w:color w:val="7F7F7F" w:themeColor="text1" w:themeTint="80"/>
      <w:sz w:val="22"/>
      <w:u w:val="single"/>
    </w:rPr>
  </w:style>
  <w:style w:type="paragraph" w:customStyle="1" w:styleId="Left-Credit">
    <w:name w:val="Left-Credit"/>
    <w:basedOn w:val="Normal"/>
    <w:next w:val="Normal"/>
    <w:qFormat/>
    <w:rsid w:val="00E3331C"/>
    <w:pPr>
      <w:spacing w:before="40" w:after="40" w:line="240" w:lineRule="auto"/>
    </w:pPr>
    <w:rPr>
      <w:caps/>
      <w:noProof/>
      <w:sz w:val="12"/>
      <w:szCs w:val="12"/>
    </w:rPr>
  </w:style>
  <w:style w:type="paragraph" w:styleId="Quote">
    <w:name w:val="Quote"/>
    <w:basedOn w:val="Subtitle"/>
    <w:next w:val="Normal"/>
    <w:link w:val="QuoteChar"/>
    <w:uiPriority w:val="29"/>
    <w:qFormat/>
    <w:rsid w:val="00E3331C"/>
    <w:pPr>
      <w:spacing w:before="240" w:after="240" w:line="240" w:lineRule="auto"/>
    </w:pPr>
    <w:rPr>
      <w:sz w:val="28"/>
      <w:szCs w:val="28"/>
    </w:rPr>
  </w:style>
  <w:style w:type="character" w:customStyle="1" w:styleId="QuoteChar">
    <w:name w:val="Quote Char"/>
    <w:basedOn w:val="DefaultParagraphFont"/>
    <w:link w:val="Quote"/>
    <w:uiPriority w:val="29"/>
    <w:rsid w:val="00E3331C"/>
    <w:rPr>
      <w:rFonts w:ascii="Gill Sans MT" w:eastAsia="Calibri" w:hAnsi="Gill Sans MT" w:cs="Calibri"/>
      <w:color w:val="6C6463"/>
      <w:sz w:val="28"/>
      <w:szCs w:val="28"/>
    </w:rPr>
  </w:style>
  <w:style w:type="paragraph" w:customStyle="1" w:styleId="In-LinePhoto">
    <w:name w:val="In-Line Photo"/>
    <w:next w:val="Left-Credit"/>
    <w:qFormat/>
    <w:rsid w:val="00E3331C"/>
    <w:pPr>
      <w:spacing w:before="480"/>
      <w:jc w:val="right"/>
    </w:pPr>
    <w:rPr>
      <w:rFonts w:ascii="Gill Sans MT" w:hAnsi="Gill Sans MT"/>
      <w:noProof/>
      <w:color w:val="6C6463"/>
      <w:sz w:val="22"/>
      <w:szCs w:val="20"/>
    </w:rPr>
  </w:style>
  <w:style w:type="paragraph" w:customStyle="1" w:styleId="Photo">
    <w:name w:val="Photo"/>
    <w:uiPriority w:val="2"/>
    <w:qFormat/>
    <w:rsid w:val="00E3331C"/>
    <w:rPr>
      <w:rFonts w:ascii="Gill Sans MT" w:hAnsi="Gill Sans MT"/>
      <w:noProof/>
      <w:color w:val="6C6463"/>
      <w:sz w:val="22"/>
      <w:szCs w:val="20"/>
    </w:rPr>
  </w:style>
  <w:style w:type="paragraph" w:customStyle="1" w:styleId="CaptionBox">
    <w:name w:val="Caption Box"/>
    <w:uiPriority w:val="2"/>
    <w:qFormat/>
    <w:rsid w:val="00E3331C"/>
    <w:pPr>
      <w:spacing w:before="120" w:after="120"/>
    </w:pPr>
    <w:rPr>
      <w:rFonts w:ascii="Gill Sans MT" w:hAnsi="Gill Sans MT" w:cs="GillSansMTStd-Book"/>
      <w:color w:val="6C6463"/>
      <w:sz w:val="16"/>
      <w:szCs w:val="16"/>
    </w:rPr>
  </w:style>
  <w:style w:type="paragraph" w:styleId="TOCHeading">
    <w:name w:val="TOC Heading"/>
    <w:basedOn w:val="Heading1"/>
    <w:next w:val="Normal"/>
    <w:uiPriority w:val="39"/>
    <w:unhideWhenUsed/>
    <w:qFormat/>
    <w:rsid w:val="006138F0"/>
    <w:pPr>
      <w:keepNext/>
      <w:keepLines/>
      <w:numPr>
        <w:numId w:val="0"/>
      </w:numPr>
      <w:spacing w:before="480" w:after="0" w:line="276" w:lineRule="auto"/>
      <w:outlineLvl w:val="9"/>
    </w:pPr>
    <w:rPr>
      <w:rFonts w:eastAsiaTheme="majorEastAsia" w:cstheme="majorBidi"/>
      <w:b w:val="0"/>
      <w:bCs w:val="0"/>
      <w:noProof w:val="0"/>
      <w:color w:val="BA0C2F"/>
      <w:szCs w:val="28"/>
    </w:rPr>
  </w:style>
  <w:style w:type="paragraph" w:styleId="TOC2">
    <w:name w:val="toc 2"/>
    <w:basedOn w:val="Normal"/>
    <w:next w:val="Normal"/>
    <w:autoRedefine/>
    <w:uiPriority w:val="39"/>
    <w:unhideWhenUsed/>
    <w:rsid w:val="00753559"/>
    <w:pPr>
      <w:spacing w:after="0"/>
      <w:ind w:left="220"/>
    </w:pPr>
    <w:rPr>
      <w:rFonts w:asciiTheme="minorHAnsi" w:hAnsiTheme="minorHAnsi" w:cs="Times New Roman"/>
      <w:smallCaps/>
      <w:sz w:val="20"/>
      <w:szCs w:val="24"/>
    </w:rPr>
  </w:style>
  <w:style w:type="paragraph" w:styleId="TOC1">
    <w:name w:val="toc 1"/>
    <w:basedOn w:val="Normal"/>
    <w:next w:val="Normal"/>
    <w:autoRedefine/>
    <w:uiPriority w:val="39"/>
    <w:unhideWhenUsed/>
    <w:rsid w:val="00753559"/>
    <w:rPr>
      <w:rFonts w:asciiTheme="minorHAnsi" w:hAnsiTheme="minorHAnsi" w:cs="Times New Roman"/>
      <w:b/>
      <w:bCs/>
      <w:caps/>
      <w:sz w:val="20"/>
      <w:szCs w:val="24"/>
    </w:rPr>
  </w:style>
  <w:style w:type="paragraph" w:styleId="TOC3">
    <w:name w:val="toc 3"/>
    <w:basedOn w:val="Normal"/>
    <w:next w:val="Normal"/>
    <w:autoRedefine/>
    <w:uiPriority w:val="39"/>
    <w:unhideWhenUsed/>
    <w:rsid w:val="00753559"/>
    <w:pPr>
      <w:spacing w:after="0"/>
      <w:ind w:left="440"/>
    </w:pPr>
    <w:rPr>
      <w:rFonts w:asciiTheme="minorHAnsi" w:hAnsiTheme="minorHAnsi" w:cs="Times New Roman"/>
      <w:i/>
      <w:iCs/>
      <w:sz w:val="20"/>
      <w:szCs w:val="24"/>
    </w:rPr>
  </w:style>
  <w:style w:type="paragraph" w:styleId="TOC4">
    <w:name w:val="toc 4"/>
    <w:basedOn w:val="Normal"/>
    <w:next w:val="Normal"/>
    <w:autoRedefine/>
    <w:uiPriority w:val="39"/>
    <w:rsid w:val="00295683"/>
    <w:pPr>
      <w:spacing w:after="0"/>
      <w:ind w:left="660"/>
    </w:pPr>
    <w:rPr>
      <w:rFonts w:asciiTheme="minorHAnsi" w:hAnsiTheme="minorHAnsi" w:cs="Times New Roman"/>
      <w:sz w:val="18"/>
      <w:szCs w:val="21"/>
    </w:rPr>
  </w:style>
  <w:style w:type="paragraph" w:styleId="TOC5">
    <w:name w:val="toc 5"/>
    <w:basedOn w:val="Normal"/>
    <w:next w:val="Normal"/>
    <w:autoRedefine/>
    <w:uiPriority w:val="39"/>
    <w:rsid w:val="00295683"/>
    <w:pPr>
      <w:spacing w:after="0"/>
      <w:ind w:left="880"/>
    </w:pPr>
    <w:rPr>
      <w:rFonts w:asciiTheme="minorHAnsi" w:hAnsiTheme="minorHAnsi" w:cs="Times New Roman"/>
      <w:sz w:val="18"/>
      <w:szCs w:val="21"/>
    </w:rPr>
  </w:style>
  <w:style w:type="paragraph" w:styleId="TOC6">
    <w:name w:val="toc 6"/>
    <w:basedOn w:val="Normal"/>
    <w:next w:val="Normal"/>
    <w:autoRedefine/>
    <w:uiPriority w:val="39"/>
    <w:rsid w:val="00295683"/>
    <w:pPr>
      <w:spacing w:after="0"/>
      <w:ind w:left="1100"/>
    </w:pPr>
    <w:rPr>
      <w:rFonts w:asciiTheme="minorHAnsi" w:hAnsiTheme="minorHAnsi" w:cs="Times New Roman"/>
      <w:sz w:val="18"/>
      <w:szCs w:val="21"/>
    </w:rPr>
  </w:style>
  <w:style w:type="paragraph" w:styleId="TOC7">
    <w:name w:val="toc 7"/>
    <w:basedOn w:val="Normal"/>
    <w:next w:val="Normal"/>
    <w:autoRedefine/>
    <w:uiPriority w:val="39"/>
    <w:rsid w:val="00295683"/>
    <w:pPr>
      <w:spacing w:after="0"/>
      <w:ind w:left="1320"/>
    </w:pPr>
    <w:rPr>
      <w:rFonts w:asciiTheme="minorHAnsi" w:hAnsiTheme="minorHAnsi" w:cs="Times New Roman"/>
      <w:sz w:val="18"/>
      <w:szCs w:val="21"/>
    </w:rPr>
  </w:style>
  <w:style w:type="paragraph" w:styleId="TOC8">
    <w:name w:val="toc 8"/>
    <w:basedOn w:val="Normal"/>
    <w:next w:val="Normal"/>
    <w:autoRedefine/>
    <w:uiPriority w:val="39"/>
    <w:rsid w:val="00295683"/>
    <w:pPr>
      <w:spacing w:after="0"/>
      <w:ind w:left="1540"/>
    </w:pPr>
    <w:rPr>
      <w:rFonts w:asciiTheme="minorHAnsi" w:hAnsiTheme="minorHAnsi" w:cs="Times New Roman"/>
      <w:sz w:val="18"/>
      <w:szCs w:val="21"/>
    </w:rPr>
  </w:style>
  <w:style w:type="paragraph" w:styleId="TOC9">
    <w:name w:val="toc 9"/>
    <w:basedOn w:val="Normal"/>
    <w:next w:val="Normal"/>
    <w:autoRedefine/>
    <w:uiPriority w:val="39"/>
    <w:rsid w:val="00295683"/>
    <w:pPr>
      <w:spacing w:after="0"/>
      <w:ind w:left="1760"/>
    </w:pPr>
    <w:rPr>
      <w:rFonts w:asciiTheme="minorHAnsi" w:hAnsiTheme="minorHAnsi" w:cs="Times New Roman"/>
      <w:sz w:val="18"/>
      <w:szCs w:val="21"/>
    </w:rPr>
  </w:style>
  <w:style w:type="paragraph" w:customStyle="1" w:styleId="Disclaimer">
    <w:name w:val="Disclaimer"/>
    <w:basedOn w:val="Normal"/>
    <w:uiPriority w:val="2"/>
    <w:qFormat/>
    <w:rsid w:val="00D66954"/>
    <w:pPr>
      <w:spacing w:after="0" w:line="240" w:lineRule="auto"/>
    </w:pPr>
    <w:rPr>
      <w:sz w:val="16"/>
      <w:szCs w:val="16"/>
    </w:rPr>
  </w:style>
  <w:style w:type="paragraph" w:customStyle="1" w:styleId="Left-Caption">
    <w:name w:val="Left - Caption"/>
    <w:basedOn w:val="Left-Credit"/>
    <w:uiPriority w:val="2"/>
    <w:qFormat/>
    <w:rsid w:val="00722C07"/>
    <w:pPr>
      <w:spacing w:before="120" w:after="120"/>
    </w:pPr>
    <w:rPr>
      <w:caps w:val="0"/>
      <w:sz w:val="18"/>
    </w:rPr>
  </w:style>
  <w:style w:type="paragraph" w:customStyle="1" w:styleId="Right-Caption">
    <w:name w:val="Right - Caption"/>
    <w:basedOn w:val="Right-Credit"/>
    <w:uiPriority w:val="2"/>
    <w:qFormat/>
    <w:rsid w:val="00722C07"/>
    <w:pPr>
      <w:spacing w:before="120" w:after="120"/>
    </w:pPr>
    <w:rPr>
      <w:caps w:val="0"/>
      <w:sz w:val="18"/>
    </w:rPr>
  </w:style>
  <w:style w:type="table" w:styleId="TableGrid">
    <w:name w:val="Table Grid"/>
    <w:basedOn w:val="TableNormal"/>
    <w:uiPriority w:val="39"/>
    <w:rsid w:val="0001041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ing1">
    <w:name w:val="Table Heading 1"/>
    <w:basedOn w:val="Normal"/>
    <w:uiPriority w:val="2"/>
    <w:qFormat/>
    <w:rsid w:val="00994C6D"/>
    <w:pPr>
      <w:framePr w:hSpace="180" w:wrap="around" w:vAnchor="text" w:hAnchor="page" w:x="1549" w:y="170"/>
      <w:spacing w:line="180" w:lineRule="exact"/>
    </w:pPr>
    <w:rPr>
      <w:caps/>
      <w:sz w:val="18"/>
      <w:szCs w:val="18"/>
    </w:rPr>
  </w:style>
  <w:style w:type="paragraph" w:customStyle="1" w:styleId="TableText">
    <w:name w:val="Table Text"/>
    <w:basedOn w:val="Normal"/>
    <w:uiPriority w:val="2"/>
    <w:qFormat/>
    <w:rsid w:val="00994C6D"/>
    <w:pPr>
      <w:framePr w:hSpace="180" w:wrap="around" w:vAnchor="text" w:hAnchor="page" w:x="1549" w:y="170"/>
      <w:spacing w:line="180" w:lineRule="exact"/>
    </w:pPr>
    <w:rPr>
      <w:sz w:val="18"/>
      <w:szCs w:val="18"/>
    </w:rPr>
  </w:style>
  <w:style w:type="paragraph" w:customStyle="1" w:styleId="TableTitle">
    <w:name w:val="Table Title"/>
    <w:uiPriority w:val="2"/>
    <w:qFormat/>
    <w:rsid w:val="00994C6D"/>
    <w:pPr>
      <w:framePr w:hSpace="180" w:wrap="around" w:vAnchor="text" w:hAnchor="page" w:x="1549" w:y="170"/>
      <w:spacing w:before="120" w:after="120" w:line="180" w:lineRule="exact"/>
    </w:pPr>
    <w:rPr>
      <w:rFonts w:ascii="Gill Sans MT" w:hAnsi="Gill Sans MT" w:cs="GillSansMTStd-Book"/>
      <w:b/>
      <w:caps/>
      <w:color w:val="FFFFFF" w:themeColor="background1"/>
      <w:sz w:val="18"/>
      <w:szCs w:val="18"/>
    </w:rPr>
  </w:style>
  <w:style w:type="paragraph" w:styleId="ListParagraph">
    <w:name w:val="List Paragraph"/>
    <w:basedOn w:val="Normal"/>
    <w:uiPriority w:val="34"/>
    <w:qFormat/>
    <w:rsid w:val="007351F5"/>
    <w:pPr>
      <w:ind w:left="720"/>
      <w:contextualSpacing/>
    </w:pPr>
  </w:style>
  <w:style w:type="paragraph" w:styleId="FootnoteText">
    <w:name w:val="footnote text"/>
    <w:aliases w:val="Fußnotentextf,fn,ADB,single space,footnote text Char,fn Char,ADB Char,single space Char Char,FOOTNOTES,Geneva 9,Font: Geneva 9,Boston 10,f,Footnote Text 1,Footnote Text Char Char Char,ALTS FOOTNO,ft,ALTS FOOTNO Char,ft1,footnote text"/>
    <w:basedOn w:val="Normal"/>
    <w:link w:val="FootnoteTextChar"/>
    <w:uiPriority w:val="99"/>
    <w:unhideWhenUsed/>
    <w:rsid w:val="007351F5"/>
    <w:pPr>
      <w:spacing w:after="0" w:line="240" w:lineRule="auto"/>
    </w:pPr>
    <w:rPr>
      <w:rFonts w:asciiTheme="minorHAnsi" w:eastAsiaTheme="minorHAnsi" w:hAnsiTheme="minorHAnsi" w:cstheme="minorBidi"/>
      <w:color w:val="auto"/>
      <w:sz w:val="20"/>
      <w:szCs w:val="20"/>
    </w:rPr>
  </w:style>
  <w:style w:type="character" w:customStyle="1" w:styleId="FootnoteTextChar">
    <w:name w:val="Footnote Text Char"/>
    <w:aliases w:val="Fußnotentextf Char,fn Char1,ADB Char1,single space Char,footnote text Char Char,fn Char Char,ADB Char Char,single space Char Char Char,FOOTNOTES Char,Geneva 9 Char,Font: Geneva 9 Char,Boston 10 Char,f Char,Footnote Text 1 Char,ft Char"/>
    <w:basedOn w:val="DefaultParagraphFont"/>
    <w:link w:val="FootnoteText"/>
    <w:uiPriority w:val="99"/>
    <w:rsid w:val="007351F5"/>
    <w:rPr>
      <w:rFonts w:eastAsiaTheme="minorHAnsi"/>
      <w:sz w:val="20"/>
      <w:szCs w:val="20"/>
    </w:rPr>
  </w:style>
  <w:style w:type="character" w:styleId="FootnoteReference">
    <w:name w:val="footnote reference"/>
    <w:aliases w:val="Ref,de nota al pie,16 Point,Superscript 6 Point,ftref"/>
    <w:basedOn w:val="DefaultParagraphFont"/>
    <w:uiPriority w:val="99"/>
    <w:semiHidden/>
    <w:unhideWhenUsed/>
    <w:rsid w:val="007351F5"/>
    <w:rPr>
      <w:vertAlign w:val="superscript"/>
    </w:rPr>
  </w:style>
  <w:style w:type="character" w:styleId="CommentReference">
    <w:name w:val="annotation reference"/>
    <w:basedOn w:val="DefaultParagraphFont"/>
    <w:uiPriority w:val="99"/>
    <w:semiHidden/>
    <w:unhideWhenUsed/>
    <w:rsid w:val="007351F5"/>
    <w:rPr>
      <w:sz w:val="16"/>
      <w:szCs w:val="16"/>
    </w:rPr>
  </w:style>
  <w:style w:type="paragraph" w:styleId="CommentText">
    <w:name w:val="annotation text"/>
    <w:basedOn w:val="Normal"/>
    <w:link w:val="CommentTextChar"/>
    <w:uiPriority w:val="99"/>
    <w:unhideWhenUsed/>
    <w:qFormat/>
    <w:rsid w:val="007351F5"/>
    <w:pPr>
      <w:spacing w:after="200" w:line="240" w:lineRule="auto"/>
    </w:pPr>
    <w:rPr>
      <w:rFonts w:asciiTheme="minorHAnsi" w:eastAsiaTheme="minorHAnsi" w:hAnsiTheme="minorHAnsi" w:cstheme="minorBidi"/>
      <w:color w:val="auto"/>
      <w:sz w:val="20"/>
      <w:szCs w:val="20"/>
    </w:rPr>
  </w:style>
  <w:style w:type="character" w:customStyle="1" w:styleId="CommentTextChar">
    <w:name w:val="Comment Text Char"/>
    <w:basedOn w:val="DefaultParagraphFont"/>
    <w:link w:val="CommentText"/>
    <w:uiPriority w:val="99"/>
    <w:rsid w:val="007351F5"/>
    <w:rPr>
      <w:rFonts w:eastAsiaTheme="minorHAnsi"/>
      <w:sz w:val="20"/>
      <w:szCs w:val="20"/>
    </w:rPr>
  </w:style>
  <w:style w:type="paragraph" w:styleId="CommentSubject">
    <w:name w:val="annotation subject"/>
    <w:basedOn w:val="CommentText"/>
    <w:next w:val="CommentText"/>
    <w:link w:val="CommentSubjectChar"/>
    <w:uiPriority w:val="99"/>
    <w:semiHidden/>
    <w:unhideWhenUsed/>
    <w:rsid w:val="007351F5"/>
    <w:rPr>
      <w:b/>
      <w:bCs/>
    </w:rPr>
  </w:style>
  <w:style w:type="character" w:customStyle="1" w:styleId="CommentSubjectChar">
    <w:name w:val="Comment Subject Char"/>
    <w:basedOn w:val="CommentTextChar"/>
    <w:link w:val="CommentSubject"/>
    <w:uiPriority w:val="99"/>
    <w:semiHidden/>
    <w:rsid w:val="007351F5"/>
    <w:rPr>
      <w:rFonts w:eastAsiaTheme="minorHAnsi"/>
      <w:b/>
      <w:bCs/>
      <w:sz w:val="20"/>
      <w:szCs w:val="20"/>
    </w:rPr>
  </w:style>
  <w:style w:type="character" w:customStyle="1" w:styleId="font4581">
    <w:name w:val="font4581"/>
    <w:basedOn w:val="DefaultParagraphFont"/>
    <w:rsid w:val="007351F5"/>
    <w:rPr>
      <w:rFonts w:ascii="Calibri" w:hAnsi="Calibri" w:cs="Calibri" w:hint="default"/>
      <w:b/>
      <w:bCs/>
      <w:i w:val="0"/>
      <w:iCs w:val="0"/>
      <w:strike w:val="0"/>
      <w:dstrike w:val="0"/>
      <w:color w:val="FF0000"/>
      <w:sz w:val="20"/>
      <w:szCs w:val="20"/>
      <w:u w:val="none"/>
      <w:effect w:val="none"/>
    </w:rPr>
  </w:style>
  <w:style w:type="character" w:customStyle="1" w:styleId="font4571">
    <w:name w:val="font4571"/>
    <w:basedOn w:val="DefaultParagraphFont"/>
    <w:rsid w:val="007351F5"/>
    <w:rPr>
      <w:rFonts w:ascii="Calibri" w:hAnsi="Calibri" w:cs="Calibri" w:hint="default"/>
      <w:b/>
      <w:bCs/>
      <w:i w:val="0"/>
      <w:iCs w:val="0"/>
      <w:strike w:val="0"/>
      <w:dstrike w:val="0"/>
      <w:color w:val="auto"/>
      <w:sz w:val="20"/>
      <w:szCs w:val="20"/>
      <w:u w:val="none"/>
      <w:effect w:val="none"/>
    </w:rPr>
  </w:style>
  <w:style w:type="character" w:customStyle="1" w:styleId="font4611">
    <w:name w:val="font4611"/>
    <w:basedOn w:val="DefaultParagraphFont"/>
    <w:rsid w:val="007351F5"/>
    <w:rPr>
      <w:rFonts w:ascii="Calibri" w:hAnsi="Calibri" w:cs="Calibri" w:hint="default"/>
      <w:b w:val="0"/>
      <w:bCs w:val="0"/>
      <w:i w:val="0"/>
      <w:iCs w:val="0"/>
      <w:strike w:val="0"/>
      <w:dstrike w:val="0"/>
      <w:color w:val="auto"/>
      <w:sz w:val="20"/>
      <w:szCs w:val="20"/>
      <w:u w:val="none"/>
      <w:effect w:val="none"/>
    </w:rPr>
  </w:style>
  <w:style w:type="character" w:customStyle="1" w:styleId="font4631">
    <w:name w:val="font4631"/>
    <w:basedOn w:val="DefaultParagraphFont"/>
    <w:rsid w:val="007351F5"/>
    <w:rPr>
      <w:rFonts w:ascii="Calibri" w:hAnsi="Calibri" w:cs="Calibri" w:hint="default"/>
      <w:b/>
      <w:bCs/>
      <w:i w:val="0"/>
      <w:iCs w:val="0"/>
      <w:strike w:val="0"/>
      <w:dstrike w:val="0"/>
      <w:color w:val="000000"/>
      <w:sz w:val="20"/>
      <w:szCs w:val="20"/>
      <w:u w:val="none"/>
      <w:effect w:val="none"/>
    </w:rPr>
  </w:style>
  <w:style w:type="character" w:customStyle="1" w:styleId="font4621">
    <w:name w:val="font4621"/>
    <w:basedOn w:val="DefaultParagraphFont"/>
    <w:rsid w:val="007351F5"/>
    <w:rPr>
      <w:rFonts w:ascii="Calibri" w:hAnsi="Calibri" w:cs="Calibri" w:hint="default"/>
      <w:b w:val="0"/>
      <w:bCs w:val="0"/>
      <w:i w:val="0"/>
      <w:iCs w:val="0"/>
      <w:strike w:val="0"/>
      <w:dstrike w:val="0"/>
      <w:color w:val="000000"/>
      <w:sz w:val="20"/>
      <w:szCs w:val="20"/>
      <w:u w:val="none"/>
      <w:effect w:val="none"/>
    </w:rPr>
  </w:style>
  <w:style w:type="character" w:customStyle="1" w:styleId="font4661">
    <w:name w:val="font4661"/>
    <w:basedOn w:val="DefaultParagraphFont"/>
    <w:rsid w:val="007351F5"/>
    <w:rPr>
      <w:rFonts w:ascii="Calibri" w:hAnsi="Calibri" w:cs="Calibri" w:hint="default"/>
      <w:b w:val="0"/>
      <w:bCs w:val="0"/>
      <w:i w:val="0"/>
      <w:iCs w:val="0"/>
      <w:color w:val="000000"/>
      <w:sz w:val="20"/>
      <w:szCs w:val="20"/>
      <w:u w:val="single"/>
    </w:rPr>
  </w:style>
  <w:style w:type="numbering" w:customStyle="1" w:styleId="NoList1">
    <w:name w:val="No List1"/>
    <w:next w:val="NoList"/>
    <w:uiPriority w:val="99"/>
    <w:semiHidden/>
    <w:unhideWhenUsed/>
    <w:rsid w:val="007351F5"/>
  </w:style>
  <w:style w:type="paragraph" w:styleId="Revision">
    <w:name w:val="Revision"/>
    <w:hidden/>
    <w:uiPriority w:val="99"/>
    <w:semiHidden/>
    <w:rsid w:val="007351F5"/>
    <w:rPr>
      <w:rFonts w:eastAsiaTheme="minorHAnsi"/>
      <w:sz w:val="22"/>
      <w:szCs w:val="22"/>
    </w:rPr>
  </w:style>
  <w:style w:type="character" w:styleId="Strong">
    <w:name w:val="Strong"/>
    <w:uiPriority w:val="22"/>
    <w:qFormat/>
    <w:rsid w:val="007351F5"/>
    <w:rPr>
      <w:b/>
      <w:bCs/>
    </w:rPr>
  </w:style>
  <w:style w:type="paragraph" w:styleId="NormalWeb">
    <w:name w:val="Normal (Web)"/>
    <w:basedOn w:val="Normal"/>
    <w:uiPriority w:val="99"/>
    <w:semiHidden/>
    <w:unhideWhenUsed/>
    <w:rsid w:val="007351F5"/>
    <w:pPr>
      <w:spacing w:before="100" w:beforeAutospacing="1" w:after="100" w:afterAutospacing="1" w:line="240" w:lineRule="auto"/>
    </w:pPr>
    <w:rPr>
      <w:rFonts w:ascii="Times New Roman" w:eastAsia="Times New Roman" w:hAnsi="Times New Roman" w:cs="Times New Roman"/>
      <w:color w:val="auto"/>
      <w:sz w:val="24"/>
      <w:szCs w:val="24"/>
    </w:rPr>
  </w:style>
  <w:style w:type="paragraph" w:customStyle="1" w:styleId="BodyText20">
    <w:name w:val="Body Text20"/>
    <w:basedOn w:val="Normal"/>
    <w:rsid w:val="007351F5"/>
    <w:pPr>
      <w:widowControl w:val="0"/>
      <w:shd w:val="clear" w:color="auto" w:fill="FFFFFF"/>
      <w:spacing w:after="480" w:line="0" w:lineRule="atLeast"/>
      <w:ind w:hanging="360"/>
      <w:jc w:val="center"/>
    </w:pPr>
    <w:rPr>
      <w:rFonts w:ascii="Times New Roman" w:eastAsia="Times New Roman" w:hAnsi="Times New Roman" w:cs="Times New Roman"/>
      <w:color w:val="auto"/>
    </w:rPr>
  </w:style>
  <w:style w:type="table" w:styleId="PlainTable3">
    <w:name w:val="Plain Table 3"/>
    <w:basedOn w:val="USAID"/>
    <w:uiPriority w:val="43"/>
    <w:rsid w:val="00C609F5"/>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5B281B"/>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uiPriority w:val="99"/>
    <w:rsid w:val="005B281B"/>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USAID">
    <w:name w:val="USAID"/>
    <w:basedOn w:val="TableNormal"/>
    <w:uiPriority w:val="99"/>
    <w:rsid w:val="003B32F5"/>
    <w:tblPr/>
  </w:style>
  <w:style w:type="paragraph" w:styleId="TableofFigures">
    <w:name w:val="table of figures"/>
    <w:basedOn w:val="Normal"/>
    <w:next w:val="Normal"/>
    <w:uiPriority w:val="99"/>
    <w:unhideWhenUsed/>
    <w:rsid w:val="004B103C"/>
    <w:pPr>
      <w:spacing w:after="0"/>
      <w:ind w:left="440" w:hanging="440"/>
    </w:pPr>
    <w:rPr>
      <w:rFonts w:asciiTheme="minorHAnsi" w:hAnsiTheme="minorHAnsi" w:cs="Times New Roman"/>
      <w:smallCaps/>
      <w:sz w:val="20"/>
      <w:szCs w:val="24"/>
    </w:rPr>
  </w:style>
  <w:style w:type="paragraph" w:styleId="Caption">
    <w:name w:val="caption"/>
    <w:basedOn w:val="Normal"/>
    <w:next w:val="Normal"/>
    <w:uiPriority w:val="35"/>
    <w:unhideWhenUsed/>
    <w:qFormat/>
    <w:rsid w:val="00860A59"/>
    <w:pPr>
      <w:keepNext/>
      <w:spacing w:before="240" w:after="200" w:line="240" w:lineRule="auto"/>
      <w:jc w:val="center"/>
    </w:pPr>
    <w:rPr>
      <w:i/>
      <w:iCs/>
      <w:color w:val="1F497D" w:themeColor="text2"/>
      <w:sz w:val="18"/>
      <w:szCs w:val="18"/>
    </w:rPr>
  </w:style>
  <w:style w:type="table" w:customStyle="1" w:styleId="GridTable4-Accent11">
    <w:name w:val="Grid Table 4 - Accent 11"/>
    <w:basedOn w:val="TableNormal"/>
    <w:uiPriority w:val="49"/>
    <w:rsid w:val="00F06AB5"/>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NumberedList">
    <w:name w:val="Numbered List"/>
    <w:basedOn w:val="Normal"/>
    <w:link w:val="NumberedListChar"/>
    <w:uiPriority w:val="2"/>
    <w:qFormat/>
    <w:rsid w:val="001600BE"/>
    <w:pPr>
      <w:numPr>
        <w:numId w:val="4"/>
      </w:numPr>
      <w:spacing w:before="240" w:line="240" w:lineRule="auto"/>
      <w:jc w:val="both"/>
    </w:pPr>
  </w:style>
  <w:style w:type="character" w:customStyle="1" w:styleId="NumberedListChar">
    <w:name w:val="Numbered List Char"/>
    <w:basedOn w:val="DefaultParagraphFont"/>
    <w:link w:val="NumberedList"/>
    <w:uiPriority w:val="2"/>
    <w:rsid w:val="001600BE"/>
    <w:rPr>
      <w:rFonts w:ascii="Gill Sans MT" w:hAnsi="Gill Sans MT" w:cs="GillSansMTStd-Book"/>
      <w:color w:val="6C6463"/>
      <w:sz w:val="22"/>
      <w:szCs w:val="22"/>
    </w:rPr>
  </w:style>
  <w:style w:type="paragraph" w:customStyle="1" w:styleId="Default">
    <w:name w:val="Default"/>
    <w:rsid w:val="00F47F9F"/>
    <w:pPr>
      <w:autoSpaceDE w:val="0"/>
      <w:autoSpaceDN w:val="0"/>
      <w:adjustRightInd w:val="0"/>
    </w:pPr>
    <w:rPr>
      <w:rFonts w:ascii="Calibri" w:hAnsi="Calibri" w:cs="Calibri"/>
      <w:color w:val="000000"/>
      <w:lang w:val="en-GB"/>
    </w:rPr>
  </w:style>
  <w:style w:type="character" w:customStyle="1" w:styleId="Heading5Char">
    <w:name w:val="Heading 5 Char"/>
    <w:basedOn w:val="DefaultParagraphFont"/>
    <w:link w:val="Heading5"/>
    <w:uiPriority w:val="9"/>
    <w:semiHidden/>
    <w:rsid w:val="00287895"/>
    <w:rPr>
      <w:rFonts w:asciiTheme="majorHAnsi" w:eastAsiaTheme="majorEastAsia" w:hAnsiTheme="majorHAnsi" w:cstheme="majorBidi"/>
      <w:color w:val="365F91" w:themeColor="accent1" w:themeShade="BF"/>
      <w:sz w:val="22"/>
      <w:szCs w:val="22"/>
    </w:rPr>
  </w:style>
  <w:style w:type="character" w:customStyle="1" w:styleId="Heading6Char">
    <w:name w:val="Heading 6 Char"/>
    <w:basedOn w:val="DefaultParagraphFont"/>
    <w:link w:val="Heading6"/>
    <w:uiPriority w:val="9"/>
    <w:semiHidden/>
    <w:rsid w:val="00287895"/>
    <w:rPr>
      <w:rFonts w:asciiTheme="majorHAnsi" w:eastAsiaTheme="majorEastAsia" w:hAnsiTheme="majorHAnsi" w:cstheme="majorBidi"/>
      <w:color w:val="243F60" w:themeColor="accent1" w:themeShade="7F"/>
      <w:sz w:val="22"/>
      <w:szCs w:val="22"/>
    </w:rPr>
  </w:style>
  <w:style w:type="character" w:customStyle="1" w:styleId="Heading7Char">
    <w:name w:val="Heading 7 Char"/>
    <w:basedOn w:val="DefaultParagraphFont"/>
    <w:link w:val="Heading7"/>
    <w:uiPriority w:val="9"/>
    <w:semiHidden/>
    <w:rsid w:val="00287895"/>
    <w:rPr>
      <w:rFonts w:asciiTheme="majorHAnsi" w:eastAsiaTheme="majorEastAsia" w:hAnsiTheme="majorHAnsi" w:cstheme="majorBidi"/>
      <w:i/>
      <w:iCs/>
      <w:color w:val="243F60" w:themeColor="accent1" w:themeShade="7F"/>
      <w:sz w:val="22"/>
      <w:szCs w:val="22"/>
    </w:rPr>
  </w:style>
  <w:style w:type="character" w:customStyle="1" w:styleId="Heading8Char">
    <w:name w:val="Heading 8 Char"/>
    <w:basedOn w:val="DefaultParagraphFont"/>
    <w:link w:val="Heading8"/>
    <w:uiPriority w:val="9"/>
    <w:semiHidden/>
    <w:rsid w:val="0028789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87895"/>
    <w:rPr>
      <w:rFonts w:asciiTheme="majorHAnsi" w:eastAsiaTheme="majorEastAsia" w:hAnsiTheme="majorHAnsi" w:cstheme="majorBidi"/>
      <w:i/>
      <w:iCs/>
      <w:color w:val="272727" w:themeColor="text1" w:themeTint="D8"/>
      <w:sz w:val="21"/>
      <w:szCs w:val="21"/>
    </w:rPr>
  </w:style>
  <w:style w:type="numbering" w:customStyle="1" w:styleId="NoList2">
    <w:name w:val="No List2"/>
    <w:next w:val="NoList"/>
    <w:uiPriority w:val="99"/>
    <w:semiHidden/>
    <w:unhideWhenUsed/>
    <w:rsid w:val="000F464B"/>
  </w:style>
  <w:style w:type="table" w:customStyle="1" w:styleId="TableGrid1">
    <w:name w:val="Table Grid1"/>
    <w:basedOn w:val="TableNormal"/>
    <w:uiPriority w:val="39"/>
    <w:rsid w:val="000F464B"/>
    <w:rPr>
      <w:rFonts w:eastAsiaTheme="minorHAnsi"/>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NoSpacing1">
    <w:name w:val="No Spacing1"/>
    <w:uiPriority w:val="1"/>
    <w:qFormat/>
    <w:rsid w:val="000F464B"/>
    <w:rPr>
      <w:rFonts w:ascii="Calibri" w:eastAsia="Times New Roman" w:hAnsi="Calibri" w:cs="Times New Roman"/>
      <w:sz w:val="22"/>
      <w:szCs w:val="22"/>
      <w:lang w:val="en-GB"/>
    </w:rPr>
  </w:style>
  <w:style w:type="table" w:customStyle="1" w:styleId="TableGrid2">
    <w:name w:val="Table Grid2"/>
    <w:basedOn w:val="TableNormal"/>
    <w:next w:val="TableGrid"/>
    <w:uiPriority w:val="59"/>
    <w:rsid w:val="000F464B"/>
    <w:rPr>
      <w:rFonts w:ascii="Calibri" w:eastAsia="Calibri" w:hAnsi="Calibri" w:cs="Times New Roman"/>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nitialHeadings">
    <w:name w:val="InitialHeadings"/>
    <w:basedOn w:val="Subtitle"/>
    <w:link w:val="InitialHeadingsChar"/>
    <w:uiPriority w:val="2"/>
    <w:qFormat/>
    <w:rsid w:val="000F464B"/>
    <w:pPr>
      <w:spacing w:before="240"/>
      <w:jc w:val="center"/>
    </w:pPr>
    <w:rPr>
      <w:b/>
    </w:rPr>
  </w:style>
  <w:style w:type="character" w:customStyle="1" w:styleId="InitialHeadingsChar">
    <w:name w:val="InitialHeadings Char"/>
    <w:basedOn w:val="SubtitleChar"/>
    <w:link w:val="InitialHeadings"/>
    <w:uiPriority w:val="2"/>
    <w:rsid w:val="000F464B"/>
    <w:rPr>
      <w:rFonts w:ascii="Gill Sans MT" w:eastAsia="Calibri" w:hAnsi="Gill Sans MT" w:cs="Calibri"/>
      <w:b/>
      <w:color w:val="6C6463"/>
      <w:sz w:val="40"/>
      <w:szCs w:val="32"/>
    </w:rPr>
  </w:style>
  <w:style w:type="table" w:styleId="GridTable1Light">
    <w:name w:val="Grid Table 1 Light"/>
    <w:basedOn w:val="TableNormal"/>
    <w:uiPriority w:val="46"/>
    <w:rsid w:val="000F464B"/>
    <w:rPr>
      <w:rFonts w:eastAsiaTheme="minorHAnsi"/>
      <w:sz w:val="22"/>
      <w:szCs w:val="22"/>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DevTechTemplate">
    <w:name w:val="DevTechTemplate"/>
    <w:basedOn w:val="TableNormal"/>
    <w:uiPriority w:val="99"/>
    <w:rsid w:val="000F464B"/>
    <w:tblPr/>
  </w:style>
  <w:style w:type="table" w:styleId="GridTable4-Accent1">
    <w:name w:val="Grid Table 4 Accent 1"/>
    <w:basedOn w:val="TableNormal"/>
    <w:uiPriority w:val="49"/>
    <w:rsid w:val="000F464B"/>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TableGrid3">
    <w:name w:val="Table Grid3"/>
    <w:basedOn w:val="TableNormal"/>
    <w:next w:val="TableGrid"/>
    <w:uiPriority w:val="39"/>
    <w:rsid w:val="000F464B"/>
    <w:rPr>
      <w:rFonts w:ascii="Cambria" w:eastAsia="MS Mincho" w:hAnsi="Cambria" w:cs="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3-Accent6">
    <w:name w:val="List Table 3 Accent 6"/>
    <w:basedOn w:val="TableNormal"/>
    <w:uiPriority w:val="48"/>
    <w:rsid w:val="000F464B"/>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tblBorders>
    </w:tblPr>
    <w:tblStylePr w:type="firstRow">
      <w:rPr>
        <w:b/>
        <w:bCs/>
        <w:color w:val="FFFFFF" w:themeColor="background1"/>
      </w:rPr>
      <w:tblPr/>
      <w:tcPr>
        <w:shd w:val="clear" w:color="auto" w:fill="F79646" w:themeFill="accent6"/>
      </w:tcPr>
    </w:tblStylePr>
    <w:tblStylePr w:type="lastRow">
      <w:rPr>
        <w:b/>
        <w:bCs/>
      </w:rPr>
      <w:tblPr/>
      <w:tcPr>
        <w:tcBorders>
          <w:top w:val="double" w:sz="4" w:space="0" w:color="F79646"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79646" w:themeColor="accent6"/>
          <w:right w:val="single" w:sz="4" w:space="0" w:color="F79646" w:themeColor="accent6"/>
        </w:tcBorders>
      </w:tcPr>
    </w:tblStylePr>
    <w:tblStylePr w:type="band1Horz">
      <w:tblPr/>
      <w:tcPr>
        <w:tcBorders>
          <w:top w:val="single" w:sz="4" w:space="0" w:color="F79646" w:themeColor="accent6"/>
          <w:bottom w:val="single" w:sz="4" w:space="0" w:color="F79646"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79646" w:themeColor="accent6"/>
          <w:left w:val="nil"/>
        </w:tcBorders>
      </w:tcPr>
    </w:tblStylePr>
    <w:tblStylePr w:type="swCell">
      <w:tblPr/>
      <w:tcPr>
        <w:tcBorders>
          <w:top w:val="double" w:sz="4" w:space="0" w:color="F79646" w:themeColor="accent6"/>
          <w:right w:val="nil"/>
        </w:tcBorders>
      </w:tcPr>
    </w:tblStylePr>
  </w:style>
  <w:style w:type="table" w:styleId="ListTable4-Accent1">
    <w:name w:val="List Table 4 Accent 1"/>
    <w:basedOn w:val="TableNormal"/>
    <w:uiPriority w:val="49"/>
    <w:rsid w:val="000F464B"/>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4-Accent5">
    <w:name w:val="Grid Table 4 Accent 5"/>
    <w:basedOn w:val="TableNormal"/>
    <w:uiPriority w:val="49"/>
    <w:rsid w:val="000F464B"/>
    <w:rPr>
      <w:rFonts w:eastAsiaTheme="minorHAnsi"/>
      <w:sz w:val="22"/>
      <w:szCs w:val="22"/>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customStyle="1" w:styleId="Heading11">
    <w:name w:val="Heading 11"/>
    <w:next w:val="Normal"/>
    <w:uiPriority w:val="9"/>
    <w:rsid w:val="000F464B"/>
    <w:pPr>
      <w:tabs>
        <w:tab w:val="num" w:pos="-28"/>
      </w:tabs>
      <w:spacing w:before="360" w:after="120"/>
      <w:ind w:left="-28" w:hanging="360"/>
      <w:outlineLvl w:val="0"/>
    </w:pPr>
    <w:rPr>
      <w:rFonts w:ascii="Gill Sans MT" w:eastAsia="MS Mincho" w:hAnsi="Gill Sans MT" w:cs="GillSansMTStd-Book"/>
      <w:b/>
      <w:bCs/>
      <w:caps/>
      <w:noProof/>
      <w:color w:val="C2113A"/>
      <w:sz w:val="28"/>
      <w:szCs w:val="26"/>
    </w:rPr>
  </w:style>
  <w:style w:type="paragraph" w:customStyle="1" w:styleId="Heading21">
    <w:name w:val="Heading 21"/>
    <w:basedOn w:val="Normal"/>
    <w:next w:val="Normal"/>
    <w:uiPriority w:val="9"/>
    <w:rsid w:val="000F464B"/>
    <w:pPr>
      <w:spacing w:before="360" w:line="240" w:lineRule="auto"/>
      <w:ind w:left="576" w:hanging="576"/>
      <w:jc w:val="both"/>
      <w:outlineLvl w:val="1"/>
    </w:pPr>
    <w:rPr>
      <w:rFonts w:eastAsiaTheme="minorHAnsi"/>
      <w:b/>
      <w:bCs/>
      <w:caps/>
      <w:color w:val="auto"/>
      <w:sz w:val="20"/>
    </w:rPr>
  </w:style>
  <w:style w:type="paragraph" w:customStyle="1" w:styleId="Heading31">
    <w:name w:val="Heading 31"/>
    <w:basedOn w:val="Heading2"/>
    <w:next w:val="Normal"/>
    <w:uiPriority w:val="9"/>
    <w:qFormat/>
    <w:rsid w:val="000F464B"/>
    <w:pPr>
      <w:spacing w:line="240" w:lineRule="auto"/>
      <w:ind w:left="2160" w:hanging="360"/>
      <w:jc w:val="both"/>
      <w:outlineLvl w:val="2"/>
    </w:pPr>
    <w:rPr>
      <w:rFonts w:eastAsia="MS Mincho"/>
      <w:b w:val="0"/>
      <w:bCs w:val="0"/>
      <w:color w:val="C2113A"/>
      <w:szCs w:val="20"/>
    </w:rPr>
  </w:style>
  <w:style w:type="paragraph" w:customStyle="1" w:styleId="Run-In1">
    <w:name w:val="Run-In1"/>
    <w:next w:val="Normal"/>
    <w:uiPriority w:val="2"/>
    <w:qFormat/>
    <w:rsid w:val="000F464B"/>
    <w:pPr>
      <w:spacing w:before="240" w:after="240"/>
      <w:ind w:left="2880" w:hanging="360"/>
      <w:outlineLvl w:val="3"/>
    </w:pPr>
    <w:rPr>
      <w:rFonts w:ascii="Gill Sans MT" w:eastAsia="MS Mincho" w:hAnsi="Gill Sans MT" w:cs="GillSansMTStd-Book"/>
      <w:b/>
      <w:bCs/>
      <w:caps/>
      <w:color w:val="6C6463"/>
      <w:sz w:val="20"/>
      <w:szCs w:val="22"/>
    </w:rPr>
  </w:style>
  <w:style w:type="paragraph" w:customStyle="1" w:styleId="Heading51">
    <w:name w:val="Heading 51"/>
    <w:basedOn w:val="Normal"/>
    <w:next w:val="Normal"/>
    <w:uiPriority w:val="9"/>
    <w:semiHidden/>
    <w:qFormat/>
    <w:rsid w:val="000F464B"/>
    <w:pPr>
      <w:keepNext/>
      <w:keepLines/>
      <w:spacing w:before="40" w:after="0" w:line="240" w:lineRule="auto"/>
      <w:ind w:left="3600" w:hanging="360"/>
      <w:jc w:val="both"/>
      <w:outlineLvl w:val="4"/>
    </w:pPr>
    <w:rPr>
      <w:rFonts w:ascii="Calibri" w:eastAsia="MS Gothic" w:hAnsi="Calibri" w:cs="Times New Roman"/>
      <w:color w:val="365F91"/>
    </w:rPr>
  </w:style>
  <w:style w:type="paragraph" w:customStyle="1" w:styleId="Heading61">
    <w:name w:val="Heading 61"/>
    <w:basedOn w:val="Normal"/>
    <w:next w:val="Normal"/>
    <w:uiPriority w:val="9"/>
    <w:semiHidden/>
    <w:qFormat/>
    <w:rsid w:val="000F464B"/>
    <w:pPr>
      <w:keepNext/>
      <w:keepLines/>
      <w:spacing w:before="40" w:after="0" w:line="240" w:lineRule="auto"/>
      <w:ind w:left="4320" w:hanging="360"/>
      <w:jc w:val="both"/>
      <w:outlineLvl w:val="5"/>
    </w:pPr>
    <w:rPr>
      <w:rFonts w:ascii="Calibri" w:eastAsia="MS Gothic" w:hAnsi="Calibri" w:cs="Times New Roman"/>
      <w:color w:val="243F60"/>
    </w:rPr>
  </w:style>
  <w:style w:type="paragraph" w:customStyle="1" w:styleId="Heading71">
    <w:name w:val="Heading 71"/>
    <w:basedOn w:val="Normal"/>
    <w:next w:val="Normal"/>
    <w:uiPriority w:val="9"/>
    <w:semiHidden/>
    <w:qFormat/>
    <w:rsid w:val="000F464B"/>
    <w:pPr>
      <w:keepNext/>
      <w:keepLines/>
      <w:spacing w:before="40" w:after="0" w:line="240" w:lineRule="auto"/>
      <w:ind w:left="5040" w:hanging="360"/>
      <w:jc w:val="both"/>
      <w:outlineLvl w:val="6"/>
    </w:pPr>
    <w:rPr>
      <w:rFonts w:ascii="Calibri" w:eastAsia="MS Gothic" w:hAnsi="Calibri" w:cs="Times New Roman"/>
      <w:i/>
      <w:iCs/>
      <w:color w:val="243F60"/>
    </w:rPr>
  </w:style>
  <w:style w:type="paragraph" w:customStyle="1" w:styleId="Heading81">
    <w:name w:val="Heading 81"/>
    <w:basedOn w:val="Normal"/>
    <w:next w:val="Normal"/>
    <w:uiPriority w:val="9"/>
    <w:semiHidden/>
    <w:qFormat/>
    <w:rsid w:val="000F464B"/>
    <w:pPr>
      <w:keepNext/>
      <w:keepLines/>
      <w:spacing w:before="40" w:after="0" w:line="240" w:lineRule="auto"/>
      <w:ind w:left="5760" w:hanging="360"/>
      <w:jc w:val="both"/>
      <w:outlineLvl w:val="7"/>
    </w:pPr>
    <w:rPr>
      <w:rFonts w:ascii="Calibri" w:eastAsia="MS Gothic" w:hAnsi="Calibri" w:cs="Times New Roman"/>
      <w:color w:val="272727"/>
      <w:sz w:val="21"/>
      <w:szCs w:val="21"/>
    </w:rPr>
  </w:style>
  <w:style w:type="paragraph" w:customStyle="1" w:styleId="Heading91">
    <w:name w:val="Heading 91"/>
    <w:basedOn w:val="Normal"/>
    <w:next w:val="Normal"/>
    <w:uiPriority w:val="9"/>
    <w:semiHidden/>
    <w:qFormat/>
    <w:rsid w:val="000F464B"/>
    <w:pPr>
      <w:keepNext/>
      <w:keepLines/>
      <w:spacing w:before="40" w:after="0" w:line="240" w:lineRule="auto"/>
      <w:ind w:left="6480" w:hanging="360"/>
      <w:jc w:val="both"/>
      <w:outlineLvl w:val="8"/>
    </w:pPr>
    <w:rPr>
      <w:rFonts w:ascii="Calibri" w:eastAsia="MS Gothic" w:hAnsi="Calibri" w:cs="Times New Roman"/>
      <w:i/>
      <w:iCs/>
      <w:color w:val="272727"/>
      <w:sz w:val="21"/>
      <w:szCs w:val="21"/>
    </w:rPr>
  </w:style>
  <w:style w:type="numbering" w:customStyle="1" w:styleId="NoList11">
    <w:name w:val="No List11"/>
    <w:next w:val="NoList"/>
    <w:uiPriority w:val="99"/>
    <w:semiHidden/>
    <w:unhideWhenUsed/>
    <w:rsid w:val="000F464B"/>
  </w:style>
  <w:style w:type="paragraph" w:customStyle="1" w:styleId="Title1">
    <w:name w:val="Title1"/>
    <w:basedOn w:val="Normal"/>
    <w:next w:val="Normal"/>
    <w:rsid w:val="000F464B"/>
    <w:pPr>
      <w:spacing w:line="560" w:lineRule="atLeast"/>
      <w:contextualSpacing/>
      <w:jc w:val="both"/>
    </w:pPr>
    <w:rPr>
      <w:rFonts w:eastAsia="MS Gothic" w:cs="Times New Roman"/>
      <w:caps/>
      <w:noProof/>
      <w:color w:val="C2113A"/>
      <w:kern w:val="24"/>
      <w:sz w:val="52"/>
      <w:szCs w:val="52"/>
    </w:rPr>
  </w:style>
  <w:style w:type="paragraph" w:customStyle="1" w:styleId="Footer1">
    <w:name w:val="Footer1"/>
    <w:basedOn w:val="Normal"/>
    <w:next w:val="Footer"/>
    <w:uiPriority w:val="99"/>
    <w:unhideWhenUsed/>
    <w:qFormat/>
    <w:rsid w:val="000F464B"/>
    <w:pPr>
      <w:tabs>
        <w:tab w:val="center" w:pos="4320"/>
        <w:tab w:val="right" w:pos="8640"/>
      </w:tabs>
      <w:spacing w:after="0" w:line="240" w:lineRule="auto"/>
      <w:jc w:val="both"/>
    </w:pPr>
    <w:rPr>
      <w:rFonts w:eastAsiaTheme="minorHAnsi"/>
      <w:caps/>
      <w:sz w:val="16"/>
      <w:szCs w:val="16"/>
    </w:rPr>
  </w:style>
  <w:style w:type="paragraph" w:customStyle="1" w:styleId="Header1">
    <w:name w:val="Header1"/>
    <w:basedOn w:val="Normal"/>
    <w:next w:val="Header"/>
    <w:uiPriority w:val="99"/>
    <w:unhideWhenUsed/>
    <w:rsid w:val="000F464B"/>
    <w:pPr>
      <w:tabs>
        <w:tab w:val="center" w:pos="4320"/>
        <w:tab w:val="right" w:pos="8640"/>
      </w:tabs>
      <w:spacing w:after="0" w:line="240" w:lineRule="auto"/>
      <w:jc w:val="both"/>
    </w:pPr>
    <w:rPr>
      <w:rFonts w:eastAsiaTheme="minorHAnsi"/>
    </w:rPr>
  </w:style>
  <w:style w:type="paragraph" w:customStyle="1" w:styleId="BalloonText1">
    <w:name w:val="Balloon Text1"/>
    <w:basedOn w:val="Normal"/>
    <w:next w:val="BalloonText"/>
    <w:uiPriority w:val="99"/>
    <w:semiHidden/>
    <w:unhideWhenUsed/>
    <w:rsid w:val="000F464B"/>
    <w:pPr>
      <w:spacing w:after="0" w:line="240" w:lineRule="auto"/>
      <w:jc w:val="both"/>
    </w:pPr>
    <w:rPr>
      <w:rFonts w:ascii="Lucida Grande" w:eastAsiaTheme="minorHAnsi" w:hAnsi="Lucida Grande"/>
      <w:sz w:val="18"/>
      <w:szCs w:val="18"/>
    </w:rPr>
  </w:style>
  <w:style w:type="paragraph" w:customStyle="1" w:styleId="List1">
    <w:name w:val="List1"/>
    <w:basedOn w:val="Normal"/>
    <w:next w:val="List"/>
    <w:uiPriority w:val="99"/>
    <w:semiHidden/>
    <w:unhideWhenUsed/>
    <w:rsid w:val="000F464B"/>
    <w:pPr>
      <w:spacing w:line="240" w:lineRule="auto"/>
      <w:ind w:left="360" w:hanging="360"/>
      <w:contextualSpacing/>
      <w:jc w:val="both"/>
    </w:pPr>
    <w:rPr>
      <w:rFonts w:eastAsia="MS Mincho"/>
    </w:rPr>
  </w:style>
  <w:style w:type="paragraph" w:customStyle="1" w:styleId="List21">
    <w:name w:val="List 21"/>
    <w:basedOn w:val="Normal"/>
    <w:next w:val="List2"/>
    <w:uiPriority w:val="99"/>
    <w:semiHidden/>
    <w:unhideWhenUsed/>
    <w:rsid w:val="000F464B"/>
    <w:pPr>
      <w:spacing w:line="240" w:lineRule="auto"/>
      <w:ind w:left="720" w:hanging="360"/>
      <w:contextualSpacing/>
      <w:jc w:val="both"/>
    </w:pPr>
    <w:rPr>
      <w:rFonts w:eastAsia="MS Mincho"/>
    </w:rPr>
  </w:style>
  <w:style w:type="character" w:customStyle="1" w:styleId="FollowedHyperlink1">
    <w:name w:val="FollowedHyperlink1"/>
    <w:basedOn w:val="DefaultParagraphFont"/>
    <w:uiPriority w:val="99"/>
    <w:semiHidden/>
    <w:unhideWhenUsed/>
    <w:rsid w:val="000F464B"/>
    <w:rPr>
      <w:rFonts w:ascii="Gill Sans MT" w:hAnsi="Gill Sans MT"/>
      <w:b w:val="0"/>
      <w:i w:val="0"/>
      <w:color w:val="7F7F7F"/>
      <w:sz w:val="22"/>
      <w:u w:val="single"/>
    </w:rPr>
  </w:style>
  <w:style w:type="paragraph" w:customStyle="1" w:styleId="TOCHeading1">
    <w:name w:val="TOC Heading1"/>
    <w:basedOn w:val="Heading1"/>
    <w:next w:val="Normal"/>
    <w:uiPriority w:val="39"/>
    <w:unhideWhenUsed/>
    <w:qFormat/>
    <w:rsid w:val="000F464B"/>
    <w:pPr>
      <w:keepNext/>
      <w:keepLines/>
      <w:spacing w:before="240" w:after="0" w:line="259" w:lineRule="auto"/>
    </w:pPr>
    <w:rPr>
      <w:rFonts w:eastAsiaTheme="minorHAnsi"/>
    </w:rPr>
  </w:style>
  <w:style w:type="paragraph" w:customStyle="1" w:styleId="TOC21">
    <w:name w:val="TOC 21"/>
    <w:basedOn w:val="Normal"/>
    <w:next w:val="Normal"/>
    <w:autoRedefine/>
    <w:uiPriority w:val="39"/>
    <w:unhideWhenUsed/>
    <w:rsid w:val="000F464B"/>
    <w:pPr>
      <w:spacing w:after="0" w:line="240" w:lineRule="auto"/>
      <w:ind w:left="220"/>
    </w:pPr>
    <w:rPr>
      <w:rFonts w:asciiTheme="minorHAnsi" w:eastAsia="MS Mincho" w:hAnsiTheme="minorHAnsi" w:cs="Times New Roman"/>
      <w:smallCaps/>
      <w:sz w:val="20"/>
      <w:szCs w:val="24"/>
    </w:rPr>
  </w:style>
  <w:style w:type="paragraph" w:customStyle="1" w:styleId="TOC11">
    <w:name w:val="TOC 11"/>
    <w:basedOn w:val="Normal"/>
    <w:next w:val="Normal"/>
    <w:autoRedefine/>
    <w:uiPriority w:val="39"/>
    <w:unhideWhenUsed/>
    <w:rsid w:val="000F464B"/>
    <w:pPr>
      <w:spacing w:line="240" w:lineRule="auto"/>
    </w:pPr>
    <w:rPr>
      <w:rFonts w:asciiTheme="minorHAnsi" w:eastAsia="MS Mincho" w:hAnsiTheme="minorHAnsi" w:cs="Times New Roman"/>
      <w:b/>
      <w:bCs/>
      <w:caps/>
      <w:sz w:val="20"/>
      <w:szCs w:val="24"/>
    </w:rPr>
  </w:style>
  <w:style w:type="paragraph" w:customStyle="1" w:styleId="TOC31">
    <w:name w:val="TOC 31"/>
    <w:basedOn w:val="Normal"/>
    <w:next w:val="Normal"/>
    <w:autoRedefine/>
    <w:uiPriority w:val="39"/>
    <w:unhideWhenUsed/>
    <w:rsid w:val="000F464B"/>
    <w:pPr>
      <w:spacing w:after="0" w:line="240" w:lineRule="auto"/>
      <w:ind w:left="440"/>
    </w:pPr>
    <w:rPr>
      <w:rFonts w:asciiTheme="minorHAnsi" w:eastAsia="MS Mincho" w:hAnsiTheme="minorHAnsi" w:cs="Times New Roman"/>
      <w:i/>
      <w:iCs/>
      <w:sz w:val="20"/>
      <w:szCs w:val="24"/>
    </w:rPr>
  </w:style>
  <w:style w:type="paragraph" w:customStyle="1" w:styleId="TOC41">
    <w:name w:val="TOC 41"/>
    <w:basedOn w:val="Normal"/>
    <w:next w:val="Normal"/>
    <w:autoRedefine/>
    <w:uiPriority w:val="39"/>
    <w:rsid w:val="000F464B"/>
    <w:pPr>
      <w:spacing w:after="0" w:line="240" w:lineRule="auto"/>
      <w:ind w:left="660"/>
    </w:pPr>
    <w:rPr>
      <w:rFonts w:asciiTheme="minorHAnsi" w:eastAsia="MS Mincho" w:hAnsiTheme="minorHAnsi" w:cs="Times New Roman"/>
      <w:sz w:val="18"/>
      <w:szCs w:val="21"/>
    </w:rPr>
  </w:style>
  <w:style w:type="paragraph" w:customStyle="1" w:styleId="TOC51">
    <w:name w:val="TOC 51"/>
    <w:basedOn w:val="Normal"/>
    <w:next w:val="Normal"/>
    <w:autoRedefine/>
    <w:uiPriority w:val="39"/>
    <w:semiHidden/>
    <w:rsid w:val="000F464B"/>
    <w:pPr>
      <w:spacing w:after="0" w:line="240" w:lineRule="auto"/>
      <w:ind w:left="880"/>
    </w:pPr>
    <w:rPr>
      <w:rFonts w:asciiTheme="minorHAnsi" w:eastAsia="MS Mincho" w:hAnsiTheme="minorHAnsi" w:cs="Times New Roman"/>
      <w:sz w:val="18"/>
      <w:szCs w:val="21"/>
    </w:rPr>
  </w:style>
  <w:style w:type="paragraph" w:customStyle="1" w:styleId="TOC61">
    <w:name w:val="TOC 61"/>
    <w:basedOn w:val="Normal"/>
    <w:next w:val="Normal"/>
    <w:autoRedefine/>
    <w:uiPriority w:val="39"/>
    <w:semiHidden/>
    <w:rsid w:val="000F464B"/>
    <w:pPr>
      <w:spacing w:after="0" w:line="240" w:lineRule="auto"/>
      <w:ind w:left="1100"/>
    </w:pPr>
    <w:rPr>
      <w:rFonts w:asciiTheme="minorHAnsi" w:eastAsia="MS Mincho" w:hAnsiTheme="minorHAnsi" w:cs="Times New Roman"/>
      <w:sz w:val="18"/>
      <w:szCs w:val="21"/>
    </w:rPr>
  </w:style>
  <w:style w:type="paragraph" w:customStyle="1" w:styleId="TOC71">
    <w:name w:val="TOC 71"/>
    <w:basedOn w:val="Normal"/>
    <w:next w:val="Normal"/>
    <w:autoRedefine/>
    <w:uiPriority w:val="39"/>
    <w:semiHidden/>
    <w:rsid w:val="000F464B"/>
    <w:pPr>
      <w:spacing w:after="0" w:line="240" w:lineRule="auto"/>
      <w:ind w:left="1320"/>
    </w:pPr>
    <w:rPr>
      <w:rFonts w:asciiTheme="minorHAnsi" w:eastAsia="MS Mincho" w:hAnsiTheme="minorHAnsi" w:cs="Times New Roman"/>
      <w:sz w:val="18"/>
      <w:szCs w:val="21"/>
    </w:rPr>
  </w:style>
  <w:style w:type="paragraph" w:customStyle="1" w:styleId="TOC81">
    <w:name w:val="TOC 81"/>
    <w:basedOn w:val="Normal"/>
    <w:next w:val="Normal"/>
    <w:autoRedefine/>
    <w:uiPriority w:val="39"/>
    <w:semiHidden/>
    <w:rsid w:val="000F464B"/>
    <w:pPr>
      <w:spacing w:after="0" w:line="240" w:lineRule="auto"/>
      <w:ind w:left="1540"/>
    </w:pPr>
    <w:rPr>
      <w:rFonts w:asciiTheme="minorHAnsi" w:eastAsia="MS Mincho" w:hAnsiTheme="minorHAnsi" w:cs="Times New Roman"/>
      <w:sz w:val="18"/>
      <w:szCs w:val="21"/>
    </w:rPr>
  </w:style>
  <w:style w:type="paragraph" w:customStyle="1" w:styleId="TOC91">
    <w:name w:val="TOC 91"/>
    <w:basedOn w:val="Normal"/>
    <w:next w:val="Normal"/>
    <w:autoRedefine/>
    <w:uiPriority w:val="39"/>
    <w:semiHidden/>
    <w:rsid w:val="000F464B"/>
    <w:pPr>
      <w:spacing w:after="0" w:line="240" w:lineRule="auto"/>
      <w:ind w:left="1760"/>
    </w:pPr>
    <w:rPr>
      <w:rFonts w:asciiTheme="minorHAnsi" w:eastAsia="MS Mincho" w:hAnsiTheme="minorHAnsi" w:cs="Times New Roman"/>
      <w:sz w:val="18"/>
      <w:szCs w:val="21"/>
    </w:rPr>
  </w:style>
  <w:style w:type="paragraph" w:customStyle="1" w:styleId="FootnoteText1">
    <w:name w:val="Footnote Text1"/>
    <w:basedOn w:val="Normal"/>
    <w:next w:val="FootnoteText"/>
    <w:uiPriority w:val="99"/>
    <w:semiHidden/>
    <w:unhideWhenUsed/>
    <w:rsid w:val="000F464B"/>
    <w:pPr>
      <w:spacing w:after="0" w:line="240" w:lineRule="auto"/>
      <w:jc w:val="both"/>
    </w:pPr>
    <w:rPr>
      <w:rFonts w:eastAsiaTheme="minorHAnsi"/>
      <w:sz w:val="20"/>
      <w:szCs w:val="20"/>
    </w:rPr>
  </w:style>
  <w:style w:type="table" w:customStyle="1" w:styleId="PlainTable31">
    <w:name w:val="Plain Table 31"/>
    <w:basedOn w:val="TableNormal"/>
    <w:next w:val="PlainTable3"/>
    <w:uiPriority w:val="99"/>
    <w:rsid w:val="000F464B"/>
    <w:rPr>
      <w:rFonts w:eastAsia="MS Mincho"/>
    </w:rPr>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PlainTable21">
    <w:name w:val="Plain Table 21"/>
    <w:basedOn w:val="TableNormal"/>
    <w:next w:val="PlainTable2"/>
    <w:uiPriority w:val="99"/>
    <w:rsid w:val="000F464B"/>
    <w:rPr>
      <w:rFonts w:eastAsia="MS Mincho"/>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customStyle="1" w:styleId="Caption1">
    <w:name w:val="Caption1"/>
    <w:basedOn w:val="Normal"/>
    <w:next w:val="Normal"/>
    <w:uiPriority w:val="35"/>
    <w:unhideWhenUsed/>
    <w:qFormat/>
    <w:rsid w:val="000F464B"/>
    <w:pPr>
      <w:spacing w:after="200" w:line="240" w:lineRule="auto"/>
      <w:jc w:val="center"/>
    </w:pPr>
    <w:rPr>
      <w:rFonts w:eastAsia="MS Mincho"/>
      <w:i/>
      <w:iCs/>
      <w:color w:val="1F497D"/>
      <w:sz w:val="18"/>
      <w:szCs w:val="18"/>
    </w:rPr>
  </w:style>
  <w:style w:type="paragraph" w:customStyle="1" w:styleId="TableofFigures1">
    <w:name w:val="Table of Figures1"/>
    <w:basedOn w:val="Normal"/>
    <w:next w:val="Normal"/>
    <w:uiPriority w:val="99"/>
    <w:unhideWhenUsed/>
    <w:rsid w:val="000F464B"/>
    <w:pPr>
      <w:spacing w:after="0" w:line="240" w:lineRule="auto"/>
      <w:jc w:val="both"/>
    </w:pPr>
    <w:rPr>
      <w:rFonts w:eastAsia="MS Mincho"/>
    </w:rPr>
  </w:style>
  <w:style w:type="table" w:customStyle="1" w:styleId="TableGrid11">
    <w:name w:val="Table Grid11"/>
    <w:basedOn w:val="TableNormal"/>
    <w:uiPriority w:val="59"/>
    <w:rsid w:val="000F464B"/>
    <w:rPr>
      <w:rFonts w:eastAsiaTheme="minorHAnsi"/>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NormalWeb1">
    <w:name w:val="Normal (Web)1"/>
    <w:basedOn w:val="Normal"/>
    <w:next w:val="NormalWeb"/>
    <w:uiPriority w:val="99"/>
    <w:semiHidden/>
    <w:unhideWhenUsed/>
    <w:rsid w:val="000F464B"/>
    <w:pPr>
      <w:spacing w:before="100" w:beforeAutospacing="1" w:after="100" w:afterAutospacing="1" w:line="240" w:lineRule="auto"/>
      <w:jc w:val="both"/>
    </w:pPr>
    <w:rPr>
      <w:rFonts w:ascii="Times New Roman" w:eastAsia="MS Mincho" w:hAnsi="Times New Roman" w:cs="Times New Roman"/>
      <w:color w:val="auto"/>
      <w:sz w:val="24"/>
      <w:szCs w:val="24"/>
    </w:rPr>
  </w:style>
  <w:style w:type="paragraph" w:customStyle="1" w:styleId="CommentText1">
    <w:name w:val="Comment Text1"/>
    <w:basedOn w:val="Normal"/>
    <w:next w:val="CommentText"/>
    <w:uiPriority w:val="99"/>
    <w:semiHidden/>
    <w:unhideWhenUsed/>
    <w:rsid w:val="000F464B"/>
    <w:pPr>
      <w:spacing w:line="240" w:lineRule="auto"/>
      <w:jc w:val="both"/>
    </w:pPr>
    <w:rPr>
      <w:rFonts w:eastAsiaTheme="minorHAnsi"/>
      <w:sz w:val="20"/>
      <w:szCs w:val="20"/>
    </w:rPr>
  </w:style>
  <w:style w:type="paragraph" w:customStyle="1" w:styleId="CommentSubject1">
    <w:name w:val="Comment Subject1"/>
    <w:basedOn w:val="CommentText"/>
    <w:next w:val="CommentText"/>
    <w:uiPriority w:val="99"/>
    <w:semiHidden/>
    <w:unhideWhenUsed/>
    <w:rsid w:val="000F464B"/>
    <w:pPr>
      <w:spacing w:after="120"/>
      <w:jc w:val="both"/>
    </w:pPr>
    <w:rPr>
      <w:rFonts w:ascii="Gill Sans MT" w:eastAsia="MS Mincho" w:hAnsi="Gill Sans MT" w:cs="GillSansMTStd-Book"/>
      <w:b/>
      <w:bCs/>
      <w:color w:val="6C6463"/>
      <w:sz w:val="22"/>
    </w:rPr>
  </w:style>
  <w:style w:type="table" w:customStyle="1" w:styleId="GridTable1Light1">
    <w:name w:val="Grid Table 1 Light1"/>
    <w:basedOn w:val="TableNormal"/>
    <w:next w:val="GridTable1Light"/>
    <w:uiPriority w:val="46"/>
    <w:rsid w:val="000F464B"/>
    <w:rPr>
      <w:rFonts w:eastAsiaTheme="minorHAnsi"/>
      <w:sz w:val="22"/>
      <w:szCs w:val="22"/>
    </w:rPr>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character" w:customStyle="1" w:styleId="Heading2Char1">
    <w:name w:val="Heading 2 Char1"/>
    <w:basedOn w:val="DefaultParagraphFont"/>
    <w:uiPriority w:val="9"/>
    <w:semiHidden/>
    <w:rsid w:val="000F464B"/>
    <w:rPr>
      <w:rFonts w:asciiTheme="majorHAnsi" w:eastAsiaTheme="majorEastAsia" w:hAnsiTheme="majorHAnsi" w:cstheme="majorBidi"/>
      <w:color w:val="365F91" w:themeColor="accent1" w:themeShade="BF"/>
      <w:sz w:val="26"/>
      <w:szCs w:val="26"/>
    </w:rPr>
  </w:style>
  <w:style w:type="character" w:customStyle="1" w:styleId="Heading1Char1">
    <w:name w:val="Heading 1 Char1"/>
    <w:basedOn w:val="DefaultParagraphFont"/>
    <w:uiPriority w:val="9"/>
    <w:rsid w:val="000F464B"/>
    <w:rPr>
      <w:rFonts w:asciiTheme="majorHAnsi" w:eastAsiaTheme="majorEastAsia" w:hAnsiTheme="majorHAnsi" w:cstheme="majorBidi"/>
      <w:color w:val="365F91" w:themeColor="accent1" w:themeShade="BF"/>
      <w:sz w:val="32"/>
      <w:szCs w:val="32"/>
    </w:rPr>
  </w:style>
  <w:style w:type="character" w:customStyle="1" w:styleId="Heading3Char1">
    <w:name w:val="Heading 3 Char1"/>
    <w:basedOn w:val="DefaultParagraphFont"/>
    <w:uiPriority w:val="9"/>
    <w:semiHidden/>
    <w:rsid w:val="000F464B"/>
    <w:rPr>
      <w:rFonts w:asciiTheme="majorHAnsi" w:eastAsiaTheme="majorEastAsia" w:hAnsiTheme="majorHAnsi" w:cstheme="majorBidi"/>
      <w:color w:val="243F60" w:themeColor="accent1" w:themeShade="7F"/>
      <w:sz w:val="24"/>
      <w:szCs w:val="24"/>
    </w:rPr>
  </w:style>
  <w:style w:type="character" w:customStyle="1" w:styleId="Heading4Char1">
    <w:name w:val="Heading 4 Char1"/>
    <w:basedOn w:val="DefaultParagraphFont"/>
    <w:uiPriority w:val="9"/>
    <w:semiHidden/>
    <w:rsid w:val="000F464B"/>
    <w:rPr>
      <w:rFonts w:asciiTheme="majorHAnsi" w:eastAsiaTheme="majorEastAsia" w:hAnsiTheme="majorHAnsi" w:cstheme="majorBidi"/>
      <w:i/>
      <w:iCs/>
      <w:color w:val="365F91" w:themeColor="accent1" w:themeShade="BF"/>
    </w:rPr>
  </w:style>
  <w:style w:type="character" w:customStyle="1" w:styleId="Heading5Char1">
    <w:name w:val="Heading 5 Char1"/>
    <w:basedOn w:val="DefaultParagraphFont"/>
    <w:uiPriority w:val="9"/>
    <w:semiHidden/>
    <w:rsid w:val="000F464B"/>
    <w:rPr>
      <w:rFonts w:asciiTheme="majorHAnsi" w:eastAsiaTheme="majorEastAsia" w:hAnsiTheme="majorHAnsi" w:cstheme="majorBidi"/>
      <w:color w:val="365F91" w:themeColor="accent1" w:themeShade="BF"/>
    </w:rPr>
  </w:style>
  <w:style w:type="character" w:customStyle="1" w:styleId="Heading6Char1">
    <w:name w:val="Heading 6 Char1"/>
    <w:basedOn w:val="DefaultParagraphFont"/>
    <w:uiPriority w:val="9"/>
    <w:semiHidden/>
    <w:rsid w:val="000F464B"/>
    <w:rPr>
      <w:rFonts w:asciiTheme="majorHAnsi" w:eastAsiaTheme="majorEastAsia" w:hAnsiTheme="majorHAnsi" w:cstheme="majorBidi"/>
      <w:color w:val="243F60" w:themeColor="accent1" w:themeShade="7F"/>
    </w:rPr>
  </w:style>
  <w:style w:type="character" w:customStyle="1" w:styleId="Heading7Char1">
    <w:name w:val="Heading 7 Char1"/>
    <w:basedOn w:val="DefaultParagraphFont"/>
    <w:uiPriority w:val="9"/>
    <w:semiHidden/>
    <w:rsid w:val="000F464B"/>
    <w:rPr>
      <w:rFonts w:asciiTheme="majorHAnsi" w:eastAsiaTheme="majorEastAsia" w:hAnsiTheme="majorHAnsi" w:cstheme="majorBidi"/>
      <w:i/>
      <w:iCs/>
      <w:color w:val="243F60" w:themeColor="accent1" w:themeShade="7F"/>
    </w:rPr>
  </w:style>
  <w:style w:type="character" w:customStyle="1" w:styleId="Heading8Char1">
    <w:name w:val="Heading 8 Char1"/>
    <w:basedOn w:val="DefaultParagraphFont"/>
    <w:uiPriority w:val="9"/>
    <w:semiHidden/>
    <w:rsid w:val="000F464B"/>
    <w:rPr>
      <w:rFonts w:asciiTheme="majorHAnsi" w:eastAsiaTheme="majorEastAsia" w:hAnsiTheme="majorHAnsi" w:cstheme="majorBidi"/>
      <w:color w:val="272727" w:themeColor="text1" w:themeTint="D8"/>
      <w:sz w:val="21"/>
      <w:szCs w:val="21"/>
    </w:rPr>
  </w:style>
  <w:style w:type="character" w:customStyle="1" w:styleId="Heading9Char1">
    <w:name w:val="Heading 9 Char1"/>
    <w:basedOn w:val="DefaultParagraphFont"/>
    <w:uiPriority w:val="9"/>
    <w:semiHidden/>
    <w:rsid w:val="000F464B"/>
    <w:rPr>
      <w:rFonts w:asciiTheme="majorHAnsi" w:eastAsiaTheme="majorEastAsia" w:hAnsiTheme="majorHAnsi" w:cstheme="majorBidi"/>
      <w:i/>
      <w:iCs/>
      <w:color w:val="272727" w:themeColor="text1" w:themeTint="D8"/>
      <w:sz w:val="21"/>
      <w:szCs w:val="21"/>
    </w:rPr>
  </w:style>
  <w:style w:type="character" w:customStyle="1" w:styleId="TitleChar1">
    <w:name w:val="Title Char1"/>
    <w:basedOn w:val="DefaultParagraphFont"/>
    <w:uiPriority w:val="10"/>
    <w:rsid w:val="000F464B"/>
    <w:rPr>
      <w:rFonts w:asciiTheme="majorHAnsi" w:eastAsiaTheme="majorEastAsia" w:hAnsiTheme="majorHAnsi" w:cstheme="majorBidi"/>
      <w:spacing w:val="-10"/>
      <w:kern w:val="28"/>
      <w:sz w:val="56"/>
      <w:szCs w:val="56"/>
    </w:rPr>
  </w:style>
  <w:style w:type="character" w:customStyle="1" w:styleId="FooterChar1">
    <w:name w:val="Footer Char1"/>
    <w:basedOn w:val="DefaultParagraphFont"/>
    <w:uiPriority w:val="99"/>
    <w:rsid w:val="000F464B"/>
  </w:style>
  <w:style w:type="character" w:customStyle="1" w:styleId="HeaderChar1">
    <w:name w:val="Header Char1"/>
    <w:basedOn w:val="DefaultParagraphFont"/>
    <w:uiPriority w:val="99"/>
    <w:rsid w:val="000F464B"/>
  </w:style>
  <w:style w:type="character" w:customStyle="1" w:styleId="BalloonTextChar1">
    <w:name w:val="Balloon Text Char1"/>
    <w:basedOn w:val="DefaultParagraphFont"/>
    <w:uiPriority w:val="99"/>
    <w:semiHidden/>
    <w:rsid w:val="000F464B"/>
    <w:rPr>
      <w:rFonts w:ascii="Segoe UI" w:hAnsi="Segoe UI" w:cs="Segoe UI"/>
      <w:sz w:val="18"/>
      <w:szCs w:val="18"/>
    </w:rPr>
  </w:style>
  <w:style w:type="character" w:customStyle="1" w:styleId="FootnoteTextChar1">
    <w:name w:val="Footnote Text Char1"/>
    <w:basedOn w:val="DefaultParagraphFont"/>
    <w:uiPriority w:val="99"/>
    <w:semiHidden/>
    <w:rsid w:val="000F464B"/>
    <w:rPr>
      <w:sz w:val="20"/>
      <w:szCs w:val="20"/>
    </w:rPr>
  </w:style>
  <w:style w:type="character" w:customStyle="1" w:styleId="CommentTextChar1">
    <w:name w:val="Comment Text Char1"/>
    <w:basedOn w:val="DefaultParagraphFont"/>
    <w:uiPriority w:val="99"/>
    <w:semiHidden/>
    <w:rsid w:val="000F464B"/>
    <w:rPr>
      <w:sz w:val="20"/>
      <w:szCs w:val="20"/>
    </w:rPr>
  </w:style>
  <w:style w:type="character" w:customStyle="1" w:styleId="CommentSubjectChar1">
    <w:name w:val="Comment Subject Char1"/>
    <w:basedOn w:val="CommentTextChar1"/>
    <w:uiPriority w:val="99"/>
    <w:semiHidden/>
    <w:rsid w:val="000F464B"/>
    <w:rPr>
      <w:b/>
      <w:bCs/>
      <w:sz w:val="20"/>
      <w:szCs w:val="20"/>
    </w:rPr>
  </w:style>
  <w:style w:type="character" w:customStyle="1" w:styleId="UnresolvedMention1">
    <w:name w:val="Unresolved Mention1"/>
    <w:basedOn w:val="DefaultParagraphFont"/>
    <w:uiPriority w:val="99"/>
    <w:semiHidden/>
    <w:unhideWhenUsed/>
    <w:rsid w:val="000F464B"/>
    <w:rPr>
      <w:color w:val="808080"/>
      <w:shd w:val="clear" w:color="auto" w:fill="E6E6E6"/>
    </w:rPr>
  </w:style>
  <w:style w:type="table" w:styleId="GridTable4">
    <w:name w:val="Grid Table 4"/>
    <w:basedOn w:val="TableNormal"/>
    <w:uiPriority w:val="49"/>
    <w:rsid w:val="003D5460"/>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numbering" w:customStyle="1" w:styleId="NoList3">
    <w:name w:val="No List3"/>
    <w:next w:val="NoList"/>
    <w:uiPriority w:val="99"/>
    <w:semiHidden/>
    <w:unhideWhenUsed/>
    <w:rsid w:val="009B3D26"/>
  </w:style>
  <w:style w:type="numbering" w:customStyle="1" w:styleId="NoList12">
    <w:name w:val="No List12"/>
    <w:next w:val="NoList"/>
    <w:uiPriority w:val="99"/>
    <w:semiHidden/>
    <w:unhideWhenUsed/>
    <w:rsid w:val="009B3D26"/>
  </w:style>
  <w:style w:type="numbering" w:customStyle="1" w:styleId="NoList4">
    <w:name w:val="No List4"/>
    <w:next w:val="NoList"/>
    <w:uiPriority w:val="99"/>
    <w:semiHidden/>
    <w:unhideWhenUsed/>
    <w:rsid w:val="003F6B5F"/>
  </w:style>
  <w:style w:type="table" w:customStyle="1" w:styleId="TableGrid4">
    <w:name w:val="Table Grid4"/>
    <w:basedOn w:val="TableNormal"/>
    <w:next w:val="TableGrid"/>
    <w:uiPriority w:val="39"/>
    <w:rsid w:val="003F6B5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32">
    <w:name w:val="Plain Table 32"/>
    <w:basedOn w:val="TableNormal"/>
    <w:next w:val="PlainTable3"/>
    <w:uiPriority w:val="43"/>
    <w:rsid w:val="003F6B5F"/>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22">
    <w:name w:val="Plain Table 22"/>
    <w:basedOn w:val="TableNormal"/>
    <w:next w:val="PlainTable2"/>
    <w:uiPriority w:val="42"/>
    <w:rsid w:val="003F6B5F"/>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TableGrid12">
    <w:name w:val="Table Grid12"/>
    <w:basedOn w:val="TableNormal"/>
    <w:uiPriority w:val="39"/>
    <w:rsid w:val="003F6B5F"/>
    <w:rPr>
      <w:rFonts w:eastAsiaTheme="minorHAnsi"/>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1">
    <w:name w:val="Table Grid21"/>
    <w:basedOn w:val="TableNormal"/>
    <w:next w:val="TableGrid"/>
    <w:uiPriority w:val="59"/>
    <w:rsid w:val="003F6B5F"/>
    <w:rPr>
      <w:rFonts w:ascii="Calibri" w:eastAsia="Calibri" w:hAnsi="Calibri" w:cs="Times New Roman"/>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1Light2">
    <w:name w:val="Grid Table 1 Light2"/>
    <w:basedOn w:val="TableNormal"/>
    <w:next w:val="GridTable1Light"/>
    <w:uiPriority w:val="46"/>
    <w:rsid w:val="003F6B5F"/>
    <w:rPr>
      <w:rFonts w:eastAsiaTheme="minorHAnsi"/>
      <w:sz w:val="22"/>
      <w:szCs w:val="22"/>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DevTechTemplate1">
    <w:name w:val="DevTechTemplate1"/>
    <w:basedOn w:val="TableNormal"/>
    <w:uiPriority w:val="99"/>
    <w:rsid w:val="003F6B5F"/>
    <w:tblPr/>
  </w:style>
  <w:style w:type="table" w:customStyle="1" w:styleId="GridTable4-Accent12">
    <w:name w:val="Grid Table 4 - Accent 12"/>
    <w:basedOn w:val="TableNormal"/>
    <w:next w:val="GridTable4-Accent1"/>
    <w:uiPriority w:val="49"/>
    <w:rsid w:val="003F6B5F"/>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TableGrid31">
    <w:name w:val="Table Grid31"/>
    <w:basedOn w:val="TableNormal"/>
    <w:next w:val="TableGrid"/>
    <w:uiPriority w:val="39"/>
    <w:rsid w:val="003F6B5F"/>
    <w:rPr>
      <w:rFonts w:ascii="Cambria" w:eastAsia="MS Mincho" w:hAnsi="Cambria" w:cs="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stTable3-Accent61">
    <w:name w:val="List Table 3 - Accent 61"/>
    <w:basedOn w:val="TableNormal"/>
    <w:next w:val="ListTable3-Accent6"/>
    <w:uiPriority w:val="48"/>
    <w:rsid w:val="003F6B5F"/>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tblBorders>
    </w:tblPr>
    <w:tblStylePr w:type="firstRow">
      <w:rPr>
        <w:b/>
        <w:bCs/>
        <w:color w:val="FFFFFF" w:themeColor="background1"/>
      </w:rPr>
      <w:tblPr/>
      <w:tcPr>
        <w:shd w:val="clear" w:color="auto" w:fill="F79646" w:themeFill="accent6"/>
      </w:tcPr>
    </w:tblStylePr>
    <w:tblStylePr w:type="lastRow">
      <w:rPr>
        <w:b/>
        <w:bCs/>
      </w:rPr>
      <w:tblPr/>
      <w:tcPr>
        <w:tcBorders>
          <w:top w:val="double" w:sz="4" w:space="0" w:color="F79646"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79646" w:themeColor="accent6"/>
          <w:right w:val="single" w:sz="4" w:space="0" w:color="F79646" w:themeColor="accent6"/>
        </w:tcBorders>
      </w:tcPr>
    </w:tblStylePr>
    <w:tblStylePr w:type="band1Horz">
      <w:tblPr/>
      <w:tcPr>
        <w:tcBorders>
          <w:top w:val="single" w:sz="4" w:space="0" w:color="F79646" w:themeColor="accent6"/>
          <w:bottom w:val="single" w:sz="4" w:space="0" w:color="F79646"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79646" w:themeColor="accent6"/>
          <w:left w:val="nil"/>
        </w:tcBorders>
      </w:tcPr>
    </w:tblStylePr>
    <w:tblStylePr w:type="swCell">
      <w:tblPr/>
      <w:tcPr>
        <w:tcBorders>
          <w:top w:val="double" w:sz="4" w:space="0" w:color="F79646" w:themeColor="accent6"/>
          <w:right w:val="nil"/>
        </w:tcBorders>
      </w:tcPr>
    </w:tblStylePr>
  </w:style>
  <w:style w:type="table" w:customStyle="1" w:styleId="ListTable4-Accent11">
    <w:name w:val="List Table 4 - Accent 11"/>
    <w:basedOn w:val="TableNormal"/>
    <w:next w:val="ListTable4-Accent1"/>
    <w:uiPriority w:val="49"/>
    <w:rsid w:val="003F6B5F"/>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4-Accent51">
    <w:name w:val="Grid Table 4 - Accent 51"/>
    <w:basedOn w:val="TableNormal"/>
    <w:next w:val="GridTable4-Accent5"/>
    <w:uiPriority w:val="49"/>
    <w:rsid w:val="003F6B5F"/>
    <w:rPr>
      <w:rFonts w:eastAsiaTheme="minorHAnsi"/>
      <w:sz w:val="22"/>
      <w:szCs w:val="22"/>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numbering" w:customStyle="1" w:styleId="NoList13">
    <w:name w:val="No List13"/>
    <w:next w:val="NoList"/>
    <w:uiPriority w:val="99"/>
    <w:semiHidden/>
    <w:unhideWhenUsed/>
    <w:rsid w:val="003F6B5F"/>
  </w:style>
  <w:style w:type="table" w:customStyle="1" w:styleId="PlainTable311">
    <w:name w:val="Plain Table 311"/>
    <w:basedOn w:val="TableNormal"/>
    <w:next w:val="PlainTable3"/>
    <w:uiPriority w:val="99"/>
    <w:rsid w:val="003F6B5F"/>
    <w:rPr>
      <w:rFonts w:eastAsia="MS Mincho"/>
    </w:rPr>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PlainTable211">
    <w:name w:val="Plain Table 211"/>
    <w:basedOn w:val="TableNormal"/>
    <w:next w:val="PlainTable2"/>
    <w:uiPriority w:val="99"/>
    <w:rsid w:val="003F6B5F"/>
    <w:rPr>
      <w:rFonts w:eastAsia="MS Mincho"/>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TableGrid111">
    <w:name w:val="Table Grid111"/>
    <w:basedOn w:val="TableNormal"/>
    <w:uiPriority w:val="59"/>
    <w:rsid w:val="003F6B5F"/>
    <w:rPr>
      <w:rFonts w:eastAsiaTheme="minorHAnsi"/>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GridTable1Light11">
    <w:name w:val="Grid Table 1 Light11"/>
    <w:basedOn w:val="TableNormal"/>
    <w:next w:val="GridTable1Light"/>
    <w:uiPriority w:val="46"/>
    <w:rsid w:val="003F6B5F"/>
    <w:rPr>
      <w:rFonts w:eastAsiaTheme="minorHAnsi"/>
      <w:sz w:val="22"/>
      <w:szCs w:val="22"/>
    </w:rPr>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styleId="ListTable7Colorful-Accent1">
    <w:name w:val="List Table 7 Colorful Accent 1"/>
    <w:basedOn w:val="TableNormal"/>
    <w:uiPriority w:val="52"/>
    <w:rsid w:val="00FE1B76"/>
    <w:rPr>
      <w:color w:val="365F91"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F81BD"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F81BD"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F81BD"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F81BD" w:themeColor="accent1"/>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EndnoteText">
    <w:name w:val="endnote text"/>
    <w:basedOn w:val="Normal"/>
    <w:link w:val="EndnoteTextChar"/>
    <w:uiPriority w:val="99"/>
    <w:semiHidden/>
    <w:unhideWhenUsed/>
    <w:rsid w:val="00D63F1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63F14"/>
    <w:rPr>
      <w:rFonts w:ascii="Gill Sans MT" w:hAnsi="Gill Sans MT" w:cs="GillSansMTStd-Book"/>
      <w:color w:val="6C6463"/>
      <w:sz w:val="20"/>
      <w:szCs w:val="20"/>
    </w:rPr>
  </w:style>
  <w:style w:type="character" w:styleId="EndnoteReference">
    <w:name w:val="endnote reference"/>
    <w:basedOn w:val="DefaultParagraphFont"/>
    <w:uiPriority w:val="99"/>
    <w:semiHidden/>
    <w:unhideWhenUsed/>
    <w:rsid w:val="00D63F14"/>
    <w:rPr>
      <w:vertAlign w:val="superscript"/>
    </w:rPr>
  </w:style>
  <w:style w:type="character" w:customStyle="1" w:styleId="NoSpacingChar">
    <w:name w:val="No Spacing Char"/>
    <w:basedOn w:val="DefaultParagraphFont"/>
    <w:link w:val="NoSpacing"/>
    <w:uiPriority w:val="1"/>
    <w:rsid w:val="00660AAF"/>
    <w:rPr>
      <w:rFonts w:ascii="Gill Sans MT" w:hAnsi="Gill Sans MT" w:cs="GillSansMTStd-Book"/>
      <w:color w:val="6C6463"/>
      <w:sz w:val="22"/>
      <w:szCs w:val="22"/>
    </w:rPr>
  </w:style>
  <w:style w:type="table" w:customStyle="1" w:styleId="GridTable4-Accent111">
    <w:name w:val="Grid Table 4 - Accent 111"/>
    <w:basedOn w:val="TableNormal"/>
    <w:uiPriority w:val="49"/>
    <w:rsid w:val="005F2DBE"/>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PlainTable1">
    <w:name w:val="Plain Table 1"/>
    <w:basedOn w:val="TableNormal"/>
    <w:uiPriority w:val="99"/>
    <w:rsid w:val="00E75EA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4-Accent112">
    <w:name w:val="Grid Table 4 - Accent 112"/>
    <w:basedOn w:val="TableNormal"/>
    <w:uiPriority w:val="49"/>
    <w:rsid w:val="005A4E14"/>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Heading5Char0">
    <w:name w:val="Heading5 Char"/>
    <w:basedOn w:val="DefaultParagraphFont"/>
    <w:link w:val="Heading50"/>
    <w:uiPriority w:val="2"/>
    <w:locked/>
    <w:rsid w:val="00534F58"/>
    <w:rPr>
      <w:rFonts w:ascii="Gill Sans MT" w:eastAsiaTheme="majorEastAsia" w:hAnsi="Gill Sans MT" w:cstheme="majorBidi"/>
      <w:color w:val="6C6463"/>
      <w:sz w:val="22"/>
      <w:szCs w:val="22"/>
    </w:rPr>
  </w:style>
  <w:style w:type="paragraph" w:customStyle="1" w:styleId="Heading50">
    <w:name w:val="Heading5"/>
    <w:basedOn w:val="Heading5"/>
    <w:link w:val="Heading5Char0"/>
    <w:autoRedefine/>
    <w:uiPriority w:val="2"/>
    <w:qFormat/>
    <w:rsid w:val="00534F58"/>
    <w:pPr>
      <w:numPr>
        <w:ilvl w:val="0"/>
        <w:numId w:val="0"/>
      </w:numPr>
      <w:ind w:left="360"/>
    </w:pPr>
    <w:rPr>
      <w:rFonts w:ascii="Gill Sans MT" w:hAnsi="Gill Sans MT"/>
      <w:color w:val="6C6463"/>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605527">
      <w:bodyDiv w:val="1"/>
      <w:marLeft w:val="0"/>
      <w:marRight w:val="0"/>
      <w:marTop w:val="0"/>
      <w:marBottom w:val="0"/>
      <w:divBdr>
        <w:top w:val="none" w:sz="0" w:space="0" w:color="auto"/>
        <w:left w:val="none" w:sz="0" w:space="0" w:color="auto"/>
        <w:bottom w:val="none" w:sz="0" w:space="0" w:color="auto"/>
        <w:right w:val="none" w:sz="0" w:space="0" w:color="auto"/>
      </w:divBdr>
      <w:divsChild>
        <w:div w:id="1613396871">
          <w:marLeft w:val="360"/>
          <w:marRight w:val="0"/>
          <w:marTop w:val="0"/>
          <w:marBottom w:val="0"/>
          <w:divBdr>
            <w:top w:val="none" w:sz="0" w:space="0" w:color="auto"/>
            <w:left w:val="none" w:sz="0" w:space="0" w:color="auto"/>
            <w:bottom w:val="none" w:sz="0" w:space="0" w:color="auto"/>
            <w:right w:val="none" w:sz="0" w:space="0" w:color="auto"/>
          </w:divBdr>
        </w:div>
      </w:divsChild>
    </w:div>
    <w:div w:id="94176221">
      <w:bodyDiv w:val="1"/>
      <w:marLeft w:val="0"/>
      <w:marRight w:val="0"/>
      <w:marTop w:val="0"/>
      <w:marBottom w:val="0"/>
      <w:divBdr>
        <w:top w:val="none" w:sz="0" w:space="0" w:color="auto"/>
        <w:left w:val="none" w:sz="0" w:space="0" w:color="auto"/>
        <w:bottom w:val="none" w:sz="0" w:space="0" w:color="auto"/>
        <w:right w:val="none" w:sz="0" w:space="0" w:color="auto"/>
      </w:divBdr>
    </w:div>
    <w:div w:id="112528224">
      <w:bodyDiv w:val="1"/>
      <w:marLeft w:val="0"/>
      <w:marRight w:val="0"/>
      <w:marTop w:val="0"/>
      <w:marBottom w:val="0"/>
      <w:divBdr>
        <w:top w:val="none" w:sz="0" w:space="0" w:color="auto"/>
        <w:left w:val="none" w:sz="0" w:space="0" w:color="auto"/>
        <w:bottom w:val="none" w:sz="0" w:space="0" w:color="auto"/>
        <w:right w:val="none" w:sz="0" w:space="0" w:color="auto"/>
      </w:divBdr>
    </w:div>
    <w:div w:id="112674713">
      <w:bodyDiv w:val="1"/>
      <w:marLeft w:val="0"/>
      <w:marRight w:val="0"/>
      <w:marTop w:val="0"/>
      <w:marBottom w:val="0"/>
      <w:divBdr>
        <w:top w:val="none" w:sz="0" w:space="0" w:color="auto"/>
        <w:left w:val="none" w:sz="0" w:space="0" w:color="auto"/>
        <w:bottom w:val="none" w:sz="0" w:space="0" w:color="auto"/>
        <w:right w:val="none" w:sz="0" w:space="0" w:color="auto"/>
      </w:divBdr>
    </w:div>
    <w:div w:id="132604856">
      <w:bodyDiv w:val="1"/>
      <w:marLeft w:val="0"/>
      <w:marRight w:val="0"/>
      <w:marTop w:val="0"/>
      <w:marBottom w:val="0"/>
      <w:divBdr>
        <w:top w:val="none" w:sz="0" w:space="0" w:color="auto"/>
        <w:left w:val="none" w:sz="0" w:space="0" w:color="auto"/>
        <w:bottom w:val="none" w:sz="0" w:space="0" w:color="auto"/>
        <w:right w:val="none" w:sz="0" w:space="0" w:color="auto"/>
      </w:divBdr>
      <w:divsChild>
        <w:div w:id="165831160">
          <w:marLeft w:val="360"/>
          <w:marRight w:val="0"/>
          <w:marTop w:val="0"/>
          <w:marBottom w:val="160"/>
          <w:divBdr>
            <w:top w:val="none" w:sz="0" w:space="0" w:color="auto"/>
            <w:left w:val="none" w:sz="0" w:space="0" w:color="auto"/>
            <w:bottom w:val="none" w:sz="0" w:space="0" w:color="auto"/>
            <w:right w:val="none" w:sz="0" w:space="0" w:color="auto"/>
          </w:divBdr>
        </w:div>
        <w:div w:id="567300767">
          <w:marLeft w:val="360"/>
          <w:marRight w:val="0"/>
          <w:marTop w:val="0"/>
          <w:marBottom w:val="160"/>
          <w:divBdr>
            <w:top w:val="none" w:sz="0" w:space="0" w:color="auto"/>
            <w:left w:val="none" w:sz="0" w:space="0" w:color="auto"/>
            <w:bottom w:val="none" w:sz="0" w:space="0" w:color="auto"/>
            <w:right w:val="none" w:sz="0" w:space="0" w:color="auto"/>
          </w:divBdr>
        </w:div>
        <w:div w:id="1402949248">
          <w:marLeft w:val="360"/>
          <w:marRight w:val="0"/>
          <w:marTop w:val="0"/>
          <w:marBottom w:val="160"/>
          <w:divBdr>
            <w:top w:val="none" w:sz="0" w:space="0" w:color="auto"/>
            <w:left w:val="none" w:sz="0" w:space="0" w:color="auto"/>
            <w:bottom w:val="none" w:sz="0" w:space="0" w:color="auto"/>
            <w:right w:val="none" w:sz="0" w:space="0" w:color="auto"/>
          </w:divBdr>
        </w:div>
      </w:divsChild>
    </w:div>
    <w:div w:id="284431433">
      <w:bodyDiv w:val="1"/>
      <w:marLeft w:val="0"/>
      <w:marRight w:val="0"/>
      <w:marTop w:val="0"/>
      <w:marBottom w:val="0"/>
      <w:divBdr>
        <w:top w:val="none" w:sz="0" w:space="0" w:color="auto"/>
        <w:left w:val="none" w:sz="0" w:space="0" w:color="auto"/>
        <w:bottom w:val="none" w:sz="0" w:space="0" w:color="auto"/>
        <w:right w:val="none" w:sz="0" w:space="0" w:color="auto"/>
      </w:divBdr>
      <w:divsChild>
        <w:div w:id="280039135">
          <w:marLeft w:val="360"/>
          <w:marRight w:val="0"/>
          <w:marTop w:val="0"/>
          <w:marBottom w:val="0"/>
          <w:divBdr>
            <w:top w:val="none" w:sz="0" w:space="0" w:color="auto"/>
            <w:left w:val="none" w:sz="0" w:space="0" w:color="auto"/>
            <w:bottom w:val="none" w:sz="0" w:space="0" w:color="auto"/>
            <w:right w:val="none" w:sz="0" w:space="0" w:color="auto"/>
          </w:divBdr>
        </w:div>
      </w:divsChild>
    </w:div>
    <w:div w:id="286014982">
      <w:bodyDiv w:val="1"/>
      <w:marLeft w:val="0"/>
      <w:marRight w:val="0"/>
      <w:marTop w:val="0"/>
      <w:marBottom w:val="0"/>
      <w:divBdr>
        <w:top w:val="none" w:sz="0" w:space="0" w:color="auto"/>
        <w:left w:val="none" w:sz="0" w:space="0" w:color="auto"/>
        <w:bottom w:val="none" w:sz="0" w:space="0" w:color="auto"/>
        <w:right w:val="none" w:sz="0" w:space="0" w:color="auto"/>
      </w:divBdr>
    </w:div>
    <w:div w:id="316761265">
      <w:bodyDiv w:val="1"/>
      <w:marLeft w:val="0"/>
      <w:marRight w:val="0"/>
      <w:marTop w:val="0"/>
      <w:marBottom w:val="0"/>
      <w:divBdr>
        <w:top w:val="none" w:sz="0" w:space="0" w:color="auto"/>
        <w:left w:val="none" w:sz="0" w:space="0" w:color="auto"/>
        <w:bottom w:val="none" w:sz="0" w:space="0" w:color="auto"/>
        <w:right w:val="none" w:sz="0" w:space="0" w:color="auto"/>
      </w:divBdr>
    </w:div>
    <w:div w:id="387150481">
      <w:bodyDiv w:val="1"/>
      <w:marLeft w:val="0"/>
      <w:marRight w:val="0"/>
      <w:marTop w:val="0"/>
      <w:marBottom w:val="0"/>
      <w:divBdr>
        <w:top w:val="none" w:sz="0" w:space="0" w:color="auto"/>
        <w:left w:val="none" w:sz="0" w:space="0" w:color="auto"/>
        <w:bottom w:val="none" w:sz="0" w:space="0" w:color="auto"/>
        <w:right w:val="none" w:sz="0" w:space="0" w:color="auto"/>
      </w:divBdr>
    </w:div>
    <w:div w:id="545801345">
      <w:bodyDiv w:val="1"/>
      <w:marLeft w:val="0"/>
      <w:marRight w:val="0"/>
      <w:marTop w:val="0"/>
      <w:marBottom w:val="0"/>
      <w:divBdr>
        <w:top w:val="none" w:sz="0" w:space="0" w:color="auto"/>
        <w:left w:val="none" w:sz="0" w:space="0" w:color="auto"/>
        <w:bottom w:val="none" w:sz="0" w:space="0" w:color="auto"/>
        <w:right w:val="none" w:sz="0" w:space="0" w:color="auto"/>
      </w:divBdr>
    </w:div>
    <w:div w:id="591662447">
      <w:bodyDiv w:val="1"/>
      <w:marLeft w:val="0"/>
      <w:marRight w:val="0"/>
      <w:marTop w:val="0"/>
      <w:marBottom w:val="0"/>
      <w:divBdr>
        <w:top w:val="none" w:sz="0" w:space="0" w:color="auto"/>
        <w:left w:val="none" w:sz="0" w:space="0" w:color="auto"/>
        <w:bottom w:val="none" w:sz="0" w:space="0" w:color="auto"/>
        <w:right w:val="none" w:sz="0" w:space="0" w:color="auto"/>
      </w:divBdr>
      <w:divsChild>
        <w:div w:id="2144424313">
          <w:marLeft w:val="360"/>
          <w:marRight w:val="0"/>
          <w:marTop w:val="0"/>
          <w:marBottom w:val="0"/>
          <w:divBdr>
            <w:top w:val="none" w:sz="0" w:space="0" w:color="auto"/>
            <w:left w:val="none" w:sz="0" w:space="0" w:color="auto"/>
            <w:bottom w:val="none" w:sz="0" w:space="0" w:color="auto"/>
            <w:right w:val="none" w:sz="0" w:space="0" w:color="auto"/>
          </w:divBdr>
        </w:div>
      </w:divsChild>
    </w:div>
    <w:div w:id="609164305">
      <w:bodyDiv w:val="1"/>
      <w:marLeft w:val="0"/>
      <w:marRight w:val="0"/>
      <w:marTop w:val="0"/>
      <w:marBottom w:val="0"/>
      <w:divBdr>
        <w:top w:val="none" w:sz="0" w:space="0" w:color="auto"/>
        <w:left w:val="none" w:sz="0" w:space="0" w:color="auto"/>
        <w:bottom w:val="none" w:sz="0" w:space="0" w:color="auto"/>
        <w:right w:val="none" w:sz="0" w:space="0" w:color="auto"/>
      </w:divBdr>
    </w:div>
    <w:div w:id="641273191">
      <w:bodyDiv w:val="1"/>
      <w:marLeft w:val="0"/>
      <w:marRight w:val="0"/>
      <w:marTop w:val="0"/>
      <w:marBottom w:val="0"/>
      <w:divBdr>
        <w:top w:val="none" w:sz="0" w:space="0" w:color="auto"/>
        <w:left w:val="none" w:sz="0" w:space="0" w:color="auto"/>
        <w:bottom w:val="none" w:sz="0" w:space="0" w:color="auto"/>
        <w:right w:val="none" w:sz="0" w:space="0" w:color="auto"/>
      </w:divBdr>
      <w:divsChild>
        <w:div w:id="1923175995">
          <w:marLeft w:val="360"/>
          <w:marRight w:val="0"/>
          <w:marTop w:val="0"/>
          <w:marBottom w:val="0"/>
          <w:divBdr>
            <w:top w:val="none" w:sz="0" w:space="0" w:color="auto"/>
            <w:left w:val="none" w:sz="0" w:space="0" w:color="auto"/>
            <w:bottom w:val="none" w:sz="0" w:space="0" w:color="auto"/>
            <w:right w:val="none" w:sz="0" w:space="0" w:color="auto"/>
          </w:divBdr>
        </w:div>
      </w:divsChild>
    </w:div>
    <w:div w:id="661356074">
      <w:bodyDiv w:val="1"/>
      <w:marLeft w:val="0"/>
      <w:marRight w:val="0"/>
      <w:marTop w:val="0"/>
      <w:marBottom w:val="0"/>
      <w:divBdr>
        <w:top w:val="none" w:sz="0" w:space="0" w:color="auto"/>
        <w:left w:val="none" w:sz="0" w:space="0" w:color="auto"/>
        <w:bottom w:val="none" w:sz="0" w:space="0" w:color="auto"/>
        <w:right w:val="none" w:sz="0" w:space="0" w:color="auto"/>
      </w:divBdr>
    </w:div>
    <w:div w:id="727731735">
      <w:bodyDiv w:val="1"/>
      <w:marLeft w:val="0"/>
      <w:marRight w:val="0"/>
      <w:marTop w:val="0"/>
      <w:marBottom w:val="0"/>
      <w:divBdr>
        <w:top w:val="none" w:sz="0" w:space="0" w:color="auto"/>
        <w:left w:val="none" w:sz="0" w:space="0" w:color="auto"/>
        <w:bottom w:val="none" w:sz="0" w:space="0" w:color="auto"/>
        <w:right w:val="none" w:sz="0" w:space="0" w:color="auto"/>
      </w:divBdr>
    </w:div>
    <w:div w:id="731998899">
      <w:bodyDiv w:val="1"/>
      <w:marLeft w:val="0"/>
      <w:marRight w:val="0"/>
      <w:marTop w:val="0"/>
      <w:marBottom w:val="0"/>
      <w:divBdr>
        <w:top w:val="none" w:sz="0" w:space="0" w:color="auto"/>
        <w:left w:val="none" w:sz="0" w:space="0" w:color="auto"/>
        <w:bottom w:val="none" w:sz="0" w:space="0" w:color="auto"/>
        <w:right w:val="none" w:sz="0" w:space="0" w:color="auto"/>
      </w:divBdr>
    </w:div>
    <w:div w:id="737555672">
      <w:bodyDiv w:val="1"/>
      <w:marLeft w:val="0"/>
      <w:marRight w:val="0"/>
      <w:marTop w:val="0"/>
      <w:marBottom w:val="0"/>
      <w:divBdr>
        <w:top w:val="none" w:sz="0" w:space="0" w:color="auto"/>
        <w:left w:val="none" w:sz="0" w:space="0" w:color="auto"/>
        <w:bottom w:val="none" w:sz="0" w:space="0" w:color="auto"/>
        <w:right w:val="none" w:sz="0" w:space="0" w:color="auto"/>
      </w:divBdr>
    </w:div>
    <w:div w:id="739717305">
      <w:bodyDiv w:val="1"/>
      <w:marLeft w:val="0"/>
      <w:marRight w:val="0"/>
      <w:marTop w:val="0"/>
      <w:marBottom w:val="0"/>
      <w:divBdr>
        <w:top w:val="none" w:sz="0" w:space="0" w:color="auto"/>
        <w:left w:val="none" w:sz="0" w:space="0" w:color="auto"/>
        <w:bottom w:val="none" w:sz="0" w:space="0" w:color="auto"/>
        <w:right w:val="none" w:sz="0" w:space="0" w:color="auto"/>
      </w:divBdr>
      <w:divsChild>
        <w:div w:id="1847788412">
          <w:marLeft w:val="360"/>
          <w:marRight w:val="0"/>
          <w:marTop w:val="0"/>
          <w:marBottom w:val="160"/>
          <w:divBdr>
            <w:top w:val="none" w:sz="0" w:space="0" w:color="auto"/>
            <w:left w:val="none" w:sz="0" w:space="0" w:color="auto"/>
            <w:bottom w:val="none" w:sz="0" w:space="0" w:color="auto"/>
            <w:right w:val="none" w:sz="0" w:space="0" w:color="auto"/>
          </w:divBdr>
        </w:div>
      </w:divsChild>
    </w:div>
    <w:div w:id="820969771">
      <w:bodyDiv w:val="1"/>
      <w:marLeft w:val="0"/>
      <w:marRight w:val="0"/>
      <w:marTop w:val="0"/>
      <w:marBottom w:val="0"/>
      <w:divBdr>
        <w:top w:val="none" w:sz="0" w:space="0" w:color="auto"/>
        <w:left w:val="none" w:sz="0" w:space="0" w:color="auto"/>
        <w:bottom w:val="none" w:sz="0" w:space="0" w:color="auto"/>
        <w:right w:val="none" w:sz="0" w:space="0" w:color="auto"/>
      </w:divBdr>
    </w:div>
    <w:div w:id="891891721">
      <w:bodyDiv w:val="1"/>
      <w:marLeft w:val="0"/>
      <w:marRight w:val="0"/>
      <w:marTop w:val="0"/>
      <w:marBottom w:val="0"/>
      <w:divBdr>
        <w:top w:val="none" w:sz="0" w:space="0" w:color="auto"/>
        <w:left w:val="none" w:sz="0" w:space="0" w:color="auto"/>
        <w:bottom w:val="none" w:sz="0" w:space="0" w:color="auto"/>
        <w:right w:val="none" w:sz="0" w:space="0" w:color="auto"/>
      </w:divBdr>
      <w:divsChild>
        <w:div w:id="840193552">
          <w:marLeft w:val="360"/>
          <w:marRight w:val="0"/>
          <w:marTop w:val="0"/>
          <w:marBottom w:val="160"/>
          <w:divBdr>
            <w:top w:val="none" w:sz="0" w:space="0" w:color="auto"/>
            <w:left w:val="none" w:sz="0" w:space="0" w:color="auto"/>
            <w:bottom w:val="none" w:sz="0" w:space="0" w:color="auto"/>
            <w:right w:val="none" w:sz="0" w:space="0" w:color="auto"/>
          </w:divBdr>
        </w:div>
      </w:divsChild>
    </w:div>
    <w:div w:id="894852646">
      <w:bodyDiv w:val="1"/>
      <w:marLeft w:val="0"/>
      <w:marRight w:val="0"/>
      <w:marTop w:val="0"/>
      <w:marBottom w:val="0"/>
      <w:divBdr>
        <w:top w:val="none" w:sz="0" w:space="0" w:color="auto"/>
        <w:left w:val="none" w:sz="0" w:space="0" w:color="auto"/>
        <w:bottom w:val="none" w:sz="0" w:space="0" w:color="auto"/>
        <w:right w:val="none" w:sz="0" w:space="0" w:color="auto"/>
      </w:divBdr>
    </w:div>
    <w:div w:id="906914121">
      <w:bodyDiv w:val="1"/>
      <w:marLeft w:val="0"/>
      <w:marRight w:val="0"/>
      <w:marTop w:val="0"/>
      <w:marBottom w:val="0"/>
      <w:divBdr>
        <w:top w:val="none" w:sz="0" w:space="0" w:color="auto"/>
        <w:left w:val="none" w:sz="0" w:space="0" w:color="auto"/>
        <w:bottom w:val="none" w:sz="0" w:space="0" w:color="auto"/>
        <w:right w:val="none" w:sz="0" w:space="0" w:color="auto"/>
      </w:divBdr>
      <w:divsChild>
        <w:div w:id="1096829952">
          <w:marLeft w:val="360"/>
          <w:marRight w:val="0"/>
          <w:marTop w:val="0"/>
          <w:marBottom w:val="160"/>
          <w:divBdr>
            <w:top w:val="none" w:sz="0" w:space="0" w:color="auto"/>
            <w:left w:val="none" w:sz="0" w:space="0" w:color="auto"/>
            <w:bottom w:val="none" w:sz="0" w:space="0" w:color="auto"/>
            <w:right w:val="none" w:sz="0" w:space="0" w:color="auto"/>
          </w:divBdr>
        </w:div>
      </w:divsChild>
    </w:div>
    <w:div w:id="964392326">
      <w:bodyDiv w:val="1"/>
      <w:marLeft w:val="0"/>
      <w:marRight w:val="0"/>
      <w:marTop w:val="0"/>
      <w:marBottom w:val="0"/>
      <w:divBdr>
        <w:top w:val="none" w:sz="0" w:space="0" w:color="auto"/>
        <w:left w:val="none" w:sz="0" w:space="0" w:color="auto"/>
        <w:bottom w:val="none" w:sz="0" w:space="0" w:color="auto"/>
        <w:right w:val="none" w:sz="0" w:space="0" w:color="auto"/>
      </w:divBdr>
    </w:div>
    <w:div w:id="964700362">
      <w:bodyDiv w:val="1"/>
      <w:marLeft w:val="0"/>
      <w:marRight w:val="0"/>
      <w:marTop w:val="0"/>
      <w:marBottom w:val="0"/>
      <w:divBdr>
        <w:top w:val="none" w:sz="0" w:space="0" w:color="auto"/>
        <w:left w:val="none" w:sz="0" w:space="0" w:color="auto"/>
        <w:bottom w:val="none" w:sz="0" w:space="0" w:color="auto"/>
        <w:right w:val="none" w:sz="0" w:space="0" w:color="auto"/>
      </w:divBdr>
    </w:div>
    <w:div w:id="994531146">
      <w:bodyDiv w:val="1"/>
      <w:marLeft w:val="0"/>
      <w:marRight w:val="0"/>
      <w:marTop w:val="0"/>
      <w:marBottom w:val="0"/>
      <w:divBdr>
        <w:top w:val="none" w:sz="0" w:space="0" w:color="auto"/>
        <w:left w:val="none" w:sz="0" w:space="0" w:color="auto"/>
        <w:bottom w:val="none" w:sz="0" w:space="0" w:color="auto"/>
        <w:right w:val="none" w:sz="0" w:space="0" w:color="auto"/>
      </w:divBdr>
    </w:div>
    <w:div w:id="1061249242">
      <w:bodyDiv w:val="1"/>
      <w:marLeft w:val="0"/>
      <w:marRight w:val="0"/>
      <w:marTop w:val="0"/>
      <w:marBottom w:val="0"/>
      <w:divBdr>
        <w:top w:val="none" w:sz="0" w:space="0" w:color="auto"/>
        <w:left w:val="none" w:sz="0" w:space="0" w:color="auto"/>
        <w:bottom w:val="none" w:sz="0" w:space="0" w:color="auto"/>
        <w:right w:val="none" w:sz="0" w:space="0" w:color="auto"/>
      </w:divBdr>
    </w:div>
    <w:div w:id="1098215252">
      <w:bodyDiv w:val="1"/>
      <w:marLeft w:val="0"/>
      <w:marRight w:val="0"/>
      <w:marTop w:val="0"/>
      <w:marBottom w:val="0"/>
      <w:divBdr>
        <w:top w:val="none" w:sz="0" w:space="0" w:color="auto"/>
        <w:left w:val="none" w:sz="0" w:space="0" w:color="auto"/>
        <w:bottom w:val="none" w:sz="0" w:space="0" w:color="auto"/>
        <w:right w:val="none" w:sz="0" w:space="0" w:color="auto"/>
      </w:divBdr>
      <w:divsChild>
        <w:div w:id="1735619197">
          <w:marLeft w:val="360"/>
          <w:marRight w:val="0"/>
          <w:marTop w:val="0"/>
          <w:marBottom w:val="0"/>
          <w:divBdr>
            <w:top w:val="none" w:sz="0" w:space="0" w:color="auto"/>
            <w:left w:val="none" w:sz="0" w:space="0" w:color="auto"/>
            <w:bottom w:val="none" w:sz="0" w:space="0" w:color="auto"/>
            <w:right w:val="none" w:sz="0" w:space="0" w:color="auto"/>
          </w:divBdr>
        </w:div>
      </w:divsChild>
    </w:div>
    <w:div w:id="1109198817">
      <w:bodyDiv w:val="1"/>
      <w:marLeft w:val="0"/>
      <w:marRight w:val="0"/>
      <w:marTop w:val="0"/>
      <w:marBottom w:val="0"/>
      <w:divBdr>
        <w:top w:val="none" w:sz="0" w:space="0" w:color="auto"/>
        <w:left w:val="none" w:sz="0" w:space="0" w:color="auto"/>
        <w:bottom w:val="none" w:sz="0" w:space="0" w:color="auto"/>
        <w:right w:val="none" w:sz="0" w:space="0" w:color="auto"/>
      </w:divBdr>
    </w:div>
    <w:div w:id="1150251817">
      <w:bodyDiv w:val="1"/>
      <w:marLeft w:val="0"/>
      <w:marRight w:val="0"/>
      <w:marTop w:val="0"/>
      <w:marBottom w:val="0"/>
      <w:divBdr>
        <w:top w:val="none" w:sz="0" w:space="0" w:color="auto"/>
        <w:left w:val="none" w:sz="0" w:space="0" w:color="auto"/>
        <w:bottom w:val="none" w:sz="0" w:space="0" w:color="auto"/>
        <w:right w:val="none" w:sz="0" w:space="0" w:color="auto"/>
      </w:divBdr>
    </w:div>
    <w:div w:id="1178230681">
      <w:bodyDiv w:val="1"/>
      <w:marLeft w:val="0"/>
      <w:marRight w:val="0"/>
      <w:marTop w:val="0"/>
      <w:marBottom w:val="0"/>
      <w:divBdr>
        <w:top w:val="none" w:sz="0" w:space="0" w:color="auto"/>
        <w:left w:val="none" w:sz="0" w:space="0" w:color="auto"/>
        <w:bottom w:val="none" w:sz="0" w:space="0" w:color="auto"/>
        <w:right w:val="none" w:sz="0" w:space="0" w:color="auto"/>
      </w:divBdr>
    </w:div>
    <w:div w:id="1327975975">
      <w:bodyDiv w:val="1"/>
      <w:marLeft w:val="0"/>
      <w:marRight w:val="0"/>
      <w:marTop w:val="0"/>
      <w:marBottom w:val="0"/>
      <w:divBdr>
        <w:top w:val="none" w:sz="0" w:space="0" w:color="auto"/>
        <w:left w:val="none" w:sz="0" w:space="0" w:color="auto"/>
        <w:bottom w:val="none" w:sz="0" w:space="0" w:color="auto"/>
        <w:right w:val="none" w:sz="0" w:space="0" w:color="auto"/>
      </w:divBdr>
    </w:div>
    <w:div w:id="1334844246">
      <w:bodyDiv w:val="1"/>
      <w:marLeft w:val="0"/>
      <w:marRight w:val="0"/>
      <w:marTop w:val="0"/>
      <w:marBottom w:val="0"/>
      <w:divBdr>
        <w:top w:val="none" w:sz="0" w:space="0" w:color="auto"/>
        <w:left w:val="none" w:sz="0" w:space="0" w:color="auto"/>
        <w:bottom w:val="none" w:sz="0" w:space="0" w:color="auto"/>
        <w:right w:val="none" w:sz="0" w:space="0" w:color="auto"/>
      </w:divBdr>
    </w:div>
    <w:div w:id="1344937972">
      <w:bodyDiv w:val="1"/>
      <w:marLeft w:val="0"/>
      <w:marRight w:val="0"/>
      <w:marTop w:val="0"/>
      <w:marBottom w:val="0"/>
      <w:divBdr>
        <w:top w:val="none" w:sz="0" w:space="0" w:color="auto"/>
        <w:left w:val="none" w:sz="0" w:space="0" w:color="auto"/>
        <w:bottom w:val="none" w:sz="0" w:space="0" w:color="auto"/>
        <w:right w:val="none" w:sz="0" w:space="0" w:color="auto"/>
      </w:divBdr>
    </w:div>
    <w:div w:id="1531452222">
      <w:bodyDiv w:val="1"/>
      <w:marLeft w:val="0"/>
      <w:marRight w:val="0"/>
      <w:marTop w:val="0"/>
      <w:marBottom w:val="0"/>
      <w:divBdr>
        <w:top w:val="none" w:sz="0" w:space="0" w:color="auto"/>
        <w:left w:val="none" w:sz="0" w:space="0" w:color="auto"/>
        <w:bottom w:val="none" w:sz="0" w:space="0" w:color="auto"/>
        <w:right w:val="none" w:sz="0" w:space="0" w:color="auto"/>
      </w:divBdr>
    </w:div>
    <w:div w:id="1549950609">
      <w:bodyDiv w:val="1"/>
      <w:marLeft w:val="0"/>
      <w:marRight w:val="0"/>
      <w:marTop w:val="0"/>
      <w:marBottom w:val="0"/>
      <w:divBdr>
        <w:top w:val="none" w:sz="0" w:space="0" w:color="auto"/>
        <w:left w:val="none" w:sz="0" w:space="0" w:color="auto"/>
        <w:bottom w:val="none" w:sz="0" w:space="0" w:color="auto"/>
        <w:right w:val="none" w:sz="0" w:space="0" w:color="auto"/>
      </w:divBdr>
      <w:divsChild>
        <w:div w:id="1654523410">
          <w:marLeft w:val="360"/>
          <w:marRight w:val="0"/>
          <w:marTop w:val="0"/>
          <w:marBottom w:val="160"/>
          <w:divBdr>
            <w:top w:val="none" w:sz="0" w:space="0" w:color="auto"/>
            <w:left w:val="none" w:sz="0" w:space="0" w:color="auto"/>
            <w:bottom w:val="none" w:sz="0" w:space="0" w:color="auto"/>
            <w:right w:val="none" w:sz="0" w:space="0" w:color="auto"/>
          </w:divBdr>
        </w:div>
      </w:divsChild>
    </w:div>
    <w:div w:id="1559823344">
      <w:bodyDiv w:val="1"/>
      <w:marLeft w:val="0"/>
      <w:marRight w:val="0"/>
      <w:marTop w:val="0"/>
      <w:marBottom w:val="0"/>
      <w:divBdr>
        <w:top w:val="none" w:sz="0" w:space="0" w:color="auto"/>
        <w:left w:val="none" w:sz="0" w:space="0" w:color="auto"/>
        <w:bottom w:val="none" w:sz="0" w:space="0" w:color="auto"/>
        <w:right w:val="none" w:sz="0" w:space="0" w:color="auto"/>
      </w:divBdr>
    </w:div>
    <w:div w:id="1567449325">
      <w:bodyDiv w:val="1"/>
      <w:marLeft w:val="0"/>
      <w:marRight w:val="0"/>
      <w:marTop w:val="0"/>
      <w:marBottom w:val="0"/>
      <w:divBdr>
        <w:top w:val="none" w:sz="0" w:space="0" w:color="auto"/>
        <w:left w:val="none" w:sz="0" w:space="0" w:color="auto"/>
        <w:bottom w:val="none" w:sz="0" w:space="0" w:color="auto"/>
        <w:right w:val="none" w:sz="0" w:space="0" w:color="auto"/>
      </w:divBdr>
    </w:div>
    <w:div w:id="1577738927">
      <w:bodyDiv w:val="1"/>
      <w:marLeft w:val="0"/>
      <w:marRight w:val="0"/>
      <w:marTop w:val="0"/>
      <w:marBottom w:val="0"/>
      <w:divBdr>
        <w:top w:val="none" w:sz="0" w:space="0" w:color="auto"/>
        <w:left w:val="none" w:sz="0" w:space="0" w:color="auto"/>
        <w:bottom w:val="none" w:sz="0" w:space="0" w:color="auto"/>
        <w:right w:val="none" w:sz="0" w:space="0" w:color="auto"/>
      </w:divBdr>
      <w:divsChild>
        <w:div w:id="1589772387">
          <w:marLeft w:val="360"/>
          <w:marRight w:val="0"/>
          <w:marTop w:val="0"/>
          <w:marBottom w:val="0"/>
          <w:divBdr>
            <w:top w:val="none" w:sz="0" w:space="0" w:color="auto"/>
            <w:left w:val="none" w:sz="0" w:space="0" w:color="auto"/>
            <w:bottom w:val="none" w:sz="0" w:space="0" w:color="auto"/>
            <w:right w:val="none" w:sz="0" w:space="0" w:color="auto"/>
          </w:divBdr>
        </w:div>
      </w:divsChild>
    </w:div>
    <w:div w:id="1600870912">
      <w:bodyDiv w:val="1"/>
      <w:marLeft w:val="0"/>
      <w:marRight w:val="0"/>
      <w:marTop w:val="0"/>
      <w:marBottom w:val="0"/>
      <w:divBdr>
        <w:top w:val="none" w:sz="0" w:space="0" w:color="auto"/>
        <w:left w:val="none" w:sz="0" w:space="0" w:color="auto"/>
        <w:bottom w:val="none" w:sz="0" w:space="0" w:color="auto"/>
        <w:right w:val="none" w:sz="0" w:space="0" w:color="auto"/>
      </w:divBdr>
      <w:divsChild>
        <w:div w:id="89863935">
          <w:marLeft w:val="360"/>
          <w:marRight w:val="0"/>
          <w:marTop w:val="0"/>
          <w:marBottom w:val="160"/>
          <w:divBdr>
            <w:top w:val="none" w:sz="0" w:space="0" w:color="auto"/>
            <w:left w:val="none" w:sz="0" w:space="0" w:color="auto"/>
            <w:bottom w:val="none" w:sz="0" w:space="0" w:color="auto"/>
            <w:right w:val="none" w:sz="0" w:space="0" w:color="auto"/>
          </w:divBdr>
        </w:div>
      </w:divsChild>
    </w:div>
    <w:div w:id="1763333536">
      <w:bodyDiv w:val="1"/>
      <w:marLeft w:val="0"/>
      <w:marRight w:val="0"/>
      <w:marTop w:val="0"/>
      <w:marBottom w:val="0"/>
      <w:divBdr>
        <w:top w:val="none" w:sz="0" w:space="0" w:color="auto"/>
        <w:left w:val="none" w:sz="0" w:space="0" w:color="auto"/>
        <w:bottom w:val="none" w:sz="0" w:space="0" w:color="auto"/>
        <w:right w:val="none" w:sz="0" w:space="0" w:color="auto"/>
      </w:divBdr>
    </w:div>
    <w:div w:id="1834830705">
      <w:bodyDiv w:val="1"/>
      <w:marLeft w:val="0"/>
      <w:marRight w:val="0"/>
      <w:marTop w:val="0"/>
      <w:marBottom w:val="0"/>
      <w:divBdr>
        <w:top w:val="none" w:sz="0" w:space="0" w:color="auto"/>
        <w:left w:val="none" w:sz="0" w:space="0" w:color="auto"/>
        <w:bottom w:val="none" w:sz="0" w:space="0" w:color="auto"/>
        <w:right w:val="none" w:sz="0" w:space="0" w:color="auto"/>
      </w:divBdr>
    </w:div>
    <w:div w:id="1837964334">
      <w:bodyDiv w:val="1"/>
      <w:marLeft w:val="0"/>
      <w:marRight w:val="0"/>
      <w:marTop w:val="0"/>
      <w:marBottom w:val="0"/>
      <w:divBdr>
        <w:top w:val="none" w:sz="0" w:space="0" w:color="auto"/>
        <w:left w:val="none" w:sz="0" w:space="0" w:color="auto"/>
        <w:bottom w:val="none" w:sz="0" w:space="0" w:color="auto"/>
        <w:right w:val="none" w:sz="0" w:space="0" w:color="auto"/>
      </w:divBdr>
    </w:div>
    <w:div w:id="1838350433">
      <w:bodyDiv w:val="1"/>
      <w:marLeft w:val="0"/>
      <w:marRight w:val="0"/>
      <w:marTop w:val="0"/>
      <w:marBottom w:val="0"/>
      <w:divBdr>
        <w:top w:val="none" w:sz="0" w:space="0" w:color="auto"/>
        <w:left w:val="none" w:sz="0" w:space="0" w:color="auto"/>
        <w:bottom w:val="none" w:sz="0" w:space="0" w:color="auto"/>
        <w:right w:val="none" w:sz="0" w:space="0" w:color="auto"/>
      </w:divBdr>
    </w:div>
    <w:div w:id="1906063874">
      <w:bodyDiv w:val="1"/>
      <w:marLeft w:val="0"/>
      <w:marRight w:val="0"/>
      <w:marTop w:val="0"/>
      <w:marBottom w:val="0"/>
      <w:divBdr>
        <w:top w:val="none" w:sz="0" w:space="0" w:color="auto"/>
        <w:left w:val="none" w:sz="0" w:space="0" w:color="auto"/>
        <w:bottom w:val="none" w:sz="0" w:space="0" w:color="auto"/>
        <w:right w:val="none" w:sz="0" w:space="0" w:color="auto"/>
      </w:divBdr>
      <w:divsChild>
        <w:div w:id="2141802711">
          <w:marLeft w:val="446"/>
          <w:marRight w:val="0"/>
          <w:marTop w:val="0"/>
          <w:marBottom w:val="0"/>
          <w:divBdr>
            <w:top w:val="none" w:sz="0" w:space="0" w:color="auto"/>
            <w:left w:val="none" w:sz="0" w:space="0" w:color="auto"/>
            <w:bottom w:val="none" w:sz="0" w:space="0" w:color="auto"/>
            <w:right w:val="none" w:sz="0" w:space="0" w:color="auto"/>
          </w:divBdr>
        </w:div>
      </w:divsChild>
    </w:div>
    <w:div w:id="1926382257">
      <w:bodyDiv w:val="1"/>
      <w:marLeft w:val="0"/>
      <w:marRight w:val="0"/>
      <w:marTop w:val="0"/>
      <w:marBottom w:val="0"/>
      <w:divBdr>
        <w:top w:val="none" w:sz="0" w:space="0" w:color="auto"/>
        <w:left w:val="none" w:sz="0" w:space="0" w:color="auto"/>
        <w:bottom w:val="none" w:sz="0" w:space="0" w:color="auto"/>
        <w:right w:val="none" w:sz="0" w:space="0" w:color="auto"/>
      </w:divBdr>
      <w:divsChild>
        <w:div w:id="106852870">
          <w:marLeft w:val="1080"/>
          <w:marRight w:val="0"/>
          <w:marTop w:val="77"/>
          <w:marBottom w:val="77"/>
          <w:divBdr>
            <w:top w:val="none" w:sz="0" w:space="0" w:color="auto"/>
            <w:left w:val="none" w:sz="0" w:space="0" w:color="auto"/>
            <w:bottom w:val="none" w:sz="0" w:space="0" w:color="auto"/>
            <w:right w:val="none" w:sz="0" w:space="0" w:color="auto"/>
          </w:divBdr>
        </w:div>
        <w:div w:id="305861793">
          <w:marLeft w:val="1440"/>
          <w:marRight w:val="0"/>
          <w:marTop w:val="77"/>
          <w:marBottom w:val="0"/>
          <w:divBdr>
            <w:top w:val="none" w:sz="0" w:space="0" w:color="auto"/>
            <w:left w:val="none" w:sz="0" w:space="0" w:color="auto"/>
            <w:bottom w:val="none" w:sz="0" w:space="0" w:color="auto"/>
            <w:right w:val="none" w:sz="0" w:space="0" w:color="auto"/>
          </w:divBdr>
        </w:div>
        <w:div w:id="468396840">
          <w:marLeft w:val="360"/>
          <w:marRight w:val="0"/>
          <w:marTop w:val="77"/>
          <w:marBottom w:val="77"/>
          <w:divBdr>
            <w:top w:val="none" w:sz="0" w:space="0" w:color="auto"/>
            <w:left w:val="none" w:sz="0" w:space="0" w:color="auto"/>
            <w:bottom w:val="none" w:sz="0" w:space="0" w:color="auto"/>
            <w:right w:val="none" w:sz="0" w:space="0" w:color="auto"/>
          </w:divBdr>
        </w:div>
        <w:div w:id="555510384">
          <w:marLeft w:val="360"/>
          <w:marRight w:val="0"/>
          <w:marTop w:val="77"/>
          <w:marBottom w:val="77"/>
          <w:divBdr>
            <w:top w:val="none" w:sz="0" w:space="0" w:color="auto"/>
            <w:left w:val="none" w:sz="0" w:space="0" w:color="auto"/>
            <w:bottom w:val="none" w:sz="0" w:space="0" w:color="auto"/>
            <w:right w:val="none" w:sz="0" w:space="0" w:color="auto"/>
          </w:divBdr>
        </w:div>
        <w:div w:id="669065177">
          <w:marLeft w:val="360"/>
          <w:marRight w:val="0"/>
          <w:marTop w:val="77"/>
          <w:marBottom w:val="77"/>
          <w:divBdr>
            <w:top w:val="none" w:sz="0" w:space="0" w:color="auto"/>
            <w:left w:val="none" w:sz="0" w:space="0" w:color="auto"/>
            <w:bottom w:val="none" w:sz="0" w:space="0" w:color="auto"/>
            <w:right w:val="none" w:sz="0" w:space="0" w:color="auto"/>
          </w:divBdr>
        </w:div>
        <w:div w:id="973489018">
          <w:marLeft w:val="360"/>
          <w:marRight w:val="0"/>
          <w:marTop w:val="77"/>
          <w:marBottom w:val="77"/>
          <w:divBdr>
            <w:top w:val="none" w:sz="0" w:space="0" w:color="auto"/>
            <w:left w:val="none" w:sz="0" w:space="0" w:color="auto"/>
            <w:bottom w:val="none" w:sz="0" w:space="0" w:color="auto"/>
            <w:right w:val="none" w:sz="0" w:space="0" w:color="auto"/>
          </w:divBdr>
        </w:div>
        <w:div w:id="996809702">
          <w:marLeft w:val="360"/>
          <w:marRight w:val="0"/>
          <w:marTop w:val="77"/>
          <w:marBottom w:val="77"/>
          <w:divBdr>
            <w:top w:val="none" w:sz="0" w:space="0" w:color="auto"/>
            <w:left w:val="none" w:sz="0" w:space="0" w:color="auto"/>
            <w:bottom w:val="none" w:sz="0" w:space="0" w:color="auto"/>
            <w:right w:val="none" w:sz="0" w:space="0" w:color="auto"/>
          </w:divBdr>
        </w:div>
        <w:div w:id="1782796677">
          <w:marLeft w:val="1080"/>
          <w:marRight w:val="0"/>
          <w:marTop w:val="77"/>
          <w:marBottom w:val="77"/>
          <w:divBdr>
            <w:top w:val="none" w:sz="0" w:space="0" w:color="auto"/>
            <w:left w:val="none" w:sz="0" w:space="0" w:color="auto"/>
            <w:bottom w:val="none" w:sz="0" w:space="0" w:color="auto"/>
            <w:right w:val="none" w:sz="0" w:space="0" w:color="auto"/>
          </w:divBdr>
        </w:div>
        <w:div w:id="1921989114">
          <w:marLeft w:val="1440"/>
          <w:marRight w:val="0"/>
          <w:marTop w:val="77"/>
          <w:marBottom w:val="77"/>
          <w:divBdr>
            <w:top w:val="none" w:sz="0" w:space="0" w:color="auto"/>
            <w:left w:val="none" w:sz="0" w:space="0" w:color="auto"/>
            <w:bottom w:val="none" w:sz="0" w:space="0" w:color="auto"/>
            <w:right w:val="none" w:sz="0" w:space="0" w:color="auto"/>
          </w:divBdr>
        </w:div>
        <w:div w:id="1948661952">
          <w:marLeft w:val="360"/>
          <w:marRight w:val="0"/>
          <w:marTop w:val="77"/>
          <w:marBottom w:val="77"/>
          <w:divBdr>
            <w:top w:val="none" w:sz="0" w:space="0" w:color="auto"/>
            <w:left w:val="none" w:sz="0" w:space="0" w:color="auto"/>
            <w:bottom w:val="none" w:sz="0" w:space="0" w:color="auto"/>
            <w:right w:val="none" w:sz="0" w:space="0" w:color="auto"/>
          </w:divBdr>
        </w:div>
      </w:divsChild>
    </w:div>
    <w:div w:id="1986662409">
      <w:bodyDiv w:val="1"/>
      <w:marLeft w:val="0"/>
      <w:marRight w:val="0"/>
      <w:marTop w:val="0"/>
      <w:marBottom w:val="0"/>
      <w:divBdr>
        <w:top w:val="none" w:sz="0" w:space="0" w:color="auto"/>
        <w:left w:val="none" w:sz="0" w:space="0" w:color="auto"/>
        <w:bottom w:val="none" w:sz="0" w:space="0" w:color="auto"/>
        <w:right w:val="none" w:sz="0" w:space="0" w:color="auto"/>
      </w:divBdr>
      <w:divsChild>
        <w:div w:id="156769327">
          <w:marLeft w:val="1354"/>
          <w:marRight w:val="0"/>
          <w:marTop w:val="0"/>
          <w:marBottom w:val="0"/>
          <w:divBdr>
            <w:top w:val="none" w:sz="0" w:space="0" w:color="auto"/>
            <w:left w:val="none" w:sz="0" w:space="0" w:color="auto"/>
            <w:bottom w:val="none" w:sz="0" w:space="0" w:color="auto"/>
            <w:right w:val="none" w:sz="0" w:space="0" w:color="auto"/>
          </w:divBdr>
        </w:div>
        <w:div w:id="657805167">
          <w:marLeft w:val="3254"/>
          <w:marRight w:val="0"/>
          <w:marTop w:val="0"/>
          <w:marBottom w:val="0"/>
          <w:divBdr>
            <w:top w:val="none" w:sz="0" w:space="0" w:color="auto"/>
            <w:left w:val="none" w:sz="0" w:space="0" w:color="auto"/>
            <w:bottom w:val="none" w:sz="0" w:space="0" w:color="auto"/>
            <w:right w:val="none" w:sz="0" w:space="0" w:color="auto"/>
          </w:divBdr>
        </w:div>
        <w:div w:id="667750051">
          <w:marLeft w:val="547"/>
          <w:marRight w:val="0"/>
          <w:marTop w:val="0"/>
          <w:marBottom w:val="0"/>
          <w:divBdr>
            <w:top w:val="none" w:sz="0" w:space="0" w:color="auto"/>
            <w:left w:val="none" w:sz="0" w:space="0" w:color="auto"/>
            <w:bottom w:val="none" w:sz="0" w:space="0" w:color="auto"/>
            <w:right w:val="none" w:sz="0" w:space="0" w:color="auto"/>
          </w:divBdr>
        </w:div>
        <w:div w:id="1731490992">
          <w:marLeft w:val="1354"/>
          <w:marRight w:val="0"/>
          <w:marTop w:val="0"/>
          <w:marBottom w:val="0"/>
          <w:divBdr>
            <w:top w:val="none" w:sz="0" w:space="0" w:color="auto"/>
            <w:left w:val="none" w:sz="0" w:space="0" w:color="auto"/>
            <w:bottom w:val="none" w:sz="0" w:space="0" w:color="auto"/>
            <w:right w:val="none" w:sz="0" w:space="0" w:color="auto"/>
          </w:divBdr>
        </w:div>
        <w:div w:id="1988318328">
          <w:marLeft w:val="3254"/>
          <w:marRight w:val="0"/>
          <w:marTop w:val="0"/>
          <w:marBottom w:val="0"/>
          <w:divBdr>
            <w:top w:val="none" w:sz="0" w:space="0" w:color="auto"/>
            <w:left w:val="none" w:sz="0" w:space="0" w:color="auto"/>
            <w:bottom w:val="none" w:sz="0" w:space="0" w:color="auto"/>
            <w:right w:val="none" w:sz="0" w:space="0" w:color="auto"/>
          </w:divBdr>
        </w:div>
      </w:divsChild>
    </w:div>
    <w:div w:id="2044548686">
      <w:bodyDiv w:val="1"/>
      <w:marLeft w:val="0"/>
      <w:marRight w:val="0"/>
      <w:marTop w:val="0"/>
      <w:marBottom w:val="0"/>
      <w:divBdr>
        <w:top w:val="none" w:sz="0" w:space="0" w:color="auto"/>
        <w:left w:val="none" w:sz="0" w:space="0" w:color="auto"/>
        <w:bottom w:val="none" w:sz="0" w:space="0" w:color="auto"/>
        <w:right w:val="none" w:sz="0" w:space="0" w:color="auto"/>
      </w:divBdr>
    </w:div>
    <w:div w:id="2063794950">
      <w:bodyDiv w:val="1"/>
      <w:marLeft w:val="0"/>
      <w:marRight w:val="0"/>
      <w:marTop w:val="0"/>
      <w:marBottom w:val="0"/>
      <w:divBdr>
        <w:top w:val="none" w:sz="0" w:space="0" w:color="auto"/>
        <w:left w:val="none" w:sz="0" w:space="0" w:color="auto"/>
        <w:bottom w:val="none" w:sz="0" w:space="0" w:color="auto"/>
        <w:right w:val="none" w:sz="0" w:space="0" w:color="auto"/>
      </w:divBdr>
      <w:divsChild>
        <w:div w:id="520050844">
          <w:marLeft w:val="0"/>
          <w:marRight w:val="0"/>
          <w:marTop w:val="0"/>
          <w:marBottom w:val="0"/>
          <w:divBdr>
            <w:top w:val="none" w:sz="0" w:space="0" w:color="auto"/>
            <w:left w:val="none" w:sz="0" w:space="0" w:color="auto"/>
            <w:bottom w:val="none" w:sz="0" w:space="0" w:color="auto"/>
            <w:right w:val="none" w:sz="0" w:space="0" w:color="auto"/>
          </w:divBdr>
        </w:div>
        <w:div w:id="816730508">
          <w:marLeft w:val="0"/>
          <w:marRight w:val="0"/>
          <w:marTop w:val="0"/>
          <w:marBottom w:val="0"/>
          <w:divBdr>
            <w:top w:val="none" w:sz="0" w:space="0" w:color="auto"/>
            <w:left w:val="none" w:sz="0" w:space="0" w:color="auto"/>
            <w:bottom w:val="none" w:sz="0" w:space="0" w:color="auto"/>
            <w:right w:val="none" w:sz="0" w:space="0" w:color="auto"/>
          </w:divBdr>
        </w:div>
        <w:div w:id="1173838780">
          <w:marLeft w:val="0"/>
          <w:marRight w:val="0"/>
          <w:marTop w:val="0"/>
          <w:marBottom w:val="0"/>
          <w:divBdr>
            <w:top w:val="none" w:sz="0" w:space="0" w:color="auto"/>
            <w:left w:val="none" w:sz="0" w:space="0" w:color="auto"/>
            <w:bottom w:val="none" w:sz="0" w:space="0" w:color="auto"/>
            <w:right w:val="none" w:sz="0" w:space="0" w:color="auto"/>
          </w:divBdr>
        </w:div>
        <w:div w:id="1272938237">
          <w:marLeft w:val="0"/>
          <w:marRight w:val="0"/>
          <w:marTop w:val="0"/>
          <w:marBottom w:val="0"/>
          <w:divBdr>
            <w:top w:val="none" w:sz="0" w:space="0" w:color="auto"/>
            <w:left w:val="none" w:sz="0" w:space="0" w:color="auto"/>
            <w:bottom w:val="none" w:sz="0" w:space="0" w:color="auto"/>
            <w:right w:val="none" w:sz="0" w:space="0" w:color="auto"/>
          </w:divBdr>
        </w:div>
      </w:divsChild>
    </w:div>
    <w:div w:id="2078893667">
      <w:bodyDiv w:val="1"/>
      <w:marLeft w:val="0"/>
      <w:marRight w:val="0"/>
      <w:marTop w:val="0"/>
      <w:marBottom w:val="0"/>
      <w:divBdr>
        <w:top w:val="none" w:sz="0" w:space="0" w:color="auto"/>
        <w:left w:val="none" w:sz="0" w:space="0" w:color="auto"/>
        <w:bottom w:val="none" w:sz="0" w:space="0" w:color="auto"/>
        <w:right w:val="none" w:sz="0" w:space="0" w:color="auto"/>
      </w:divBdr>
      <w:divsChild>
        <w:div w:id="1950431913">
          <w:marLeft w:val="360"/>
          <w:marRight w:val="0"/>
          <w:marTop w:val="0"/>
          <w:marBottom w:val="16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openxmlformats.org/officeDocument/2006/relationships/image" Target="media/image2.emf"/><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footer" Target="footer4.xml"/><Relationship Id="rId20" Type="http://schemas.openxmlformats.org/officeDocument/2006/relationships/image" Target="media/image6.png"/><Relationship Id="rId29"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0.png"/><Relationship Id="rId5" Type="http://schemas.openxmlformats.org/officeDocument/2006/relationships/numbering" Target="numbering.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fontTable" Target="fontTable.xml"/></Relationships>
</file>

<file path=word/_rels/footnotes.xml.rels><?xml version="1.0" encoding="UTF-8" standalone="yes"?>
<Relationships xmlns="http://schemas.openxmlformats.org/package/2006/relationships"><Relationship Id="rId3" Type="http://schemas.openxmlformats.org/officeDocument/2006/relationships/hyperlink" Target="https://www.usaid.gov/sites/default/files/documents/1865/201sae.pdf" TargetMode="External"/><Relationship Id="rId2" Type="http://schemas.openxmlformats.org/officeDocument/2006/relationships/hyperlink" Target="https://www.usaid.gov/sites/default/files/documents/1865/201sae.pdf" TargetMode="External"/><Relationship Id="rId1" Type="http://schemas.openxmlformats.org/officeDocument/2006/relationships/hyperlink" Target="https://www.measureevaluation.org/resources/tools/health-information-systems/data-quality-assurance-tools" TargetMode="External"/><Relationship Id="rId4" Type="http://schemas.openxmlformats.org/officeDocument/2006/relationships/hyperlink" Target="https://www.measureevaluation.org/resources/publications/ms-08-29"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mccaw\Desktop\TLP%20Templates\TLP_branded_repor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2BACEF42FCC034ABAA319E1BC2D4160" ma:contentTypeVersion="9" ma:contentTypeDescription="Create a new document." ma:contentTypeScope="" ma:versionID="9dbe520a116490e093a10cc3456ce343">
  <xsd:schema xmlns:xsd="http://www.w3.org/2001/XMLSchema" xmlns:xs="http://www.w3.org/2001/XMLSchema" xmlns:p="http://schemas.microsoft.com/office/2006/metadata/properties" xmlns:ns2="9d7807a2-f507-4c69-8e47-2d4af602e5ab" xmlns:ns3="70b8fc1c-3c0f-4b35-8038-03b2a93009dd" targetNamespace="http://schemas.microsoft.com/office/2006/metadata/properties" ma:root="true" ma:fieldsID="b4f7d390bf8de52365954a42a630f2e4" ns2:_="" ns3:_="">
    <xsd:import namespace="9d7807a2-f507-4c69-8e47-2d4af602e5ab"/>
    <xsd:import namespace="70b8fc1c-3c0f-4b35-8038-03b2a93009dd"/>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Location" minOccurs="0"/>
                <xsd:element ref="ns2:Uploaded"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d7807a2-f507-4c69-8e47-2d4af602e5ab"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2" nillable="true" ma:displayName="MediaServiceDateTaken" ma:description="" ma:hidden="true" ma:internalName="MediaServiceDateTaken" ma:readOnly="true">
      <xsd:simpleType>
        <xsd:restriction base="dms:Text"/>
      </xsd:simpleType>
    </xsd:element>
    <xsd:element name="MediaServiceAutoTags" ma:index="13" nillable="true" ma:displayName="MediaServiceAutoTags" ma:description="" ma:internalName="MediaServiceAutoTags" ma:readOnly="true">
      <xsd:simpleType>
        <xsd:restriction base="dms:Text"/>
      </xsd:simpleType>
    </xsd:element>
    <xsd:element name="MediaServiceLocation" ma:index="14" nillable="true" ma:displayName="MediaServiceLocation" ma:description="" ma:internalName="MediaServiceLocation" ma:readOnly="true">
      <xsd:simpleType>
        <xsd:restriction base="dms:Text"/>
      </xsd:simpleType>
    </xsd:element>
    <xsd:element name="Uploaded" ma:index="15" nillable="true" ma:displayName="Uploaded" ma:format="DateOnly" ma:internalName="Uploaded">
      <xsd:simpleType>
        <xsd:restriction base="dms:DateTime"/>
      </xsd:simpleType>
    </xsd:element>
    <xsd:element name="MediaServiceOCR" ma:index="16" nillable="true" ma:displayName="MediaServiceOCR"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70b8fc1c-3c0f-4b35-8038-03b2a93009dd" elementFormDefault="qualified">
    <xsd:import namespace="http://schemas.microsoft.com/office/2006/documentManagement/types"/>
    <xsd:import namespace="http://schemas.microsoft.com/office/infopath/2007/PartnerControls"/>
    <xsd:element name="SharedWithUsers" ma:index="10"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description=""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Uploaded xmlns="9d7807a2-f507-4c69-8e47-2d4af602e5ab"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b:Source>
    <b:Tag>SAV</b:Tag>
    <b:SourceType>Book</b:SourceType>
    <b:Guid>{CBECDB76-653C-4D30-9BE0-E0A3E6D751C9}</b:Guid>
    <b:Author>
      <b:Author>
        <b:NameList>
          <b:Person>
            <b:Last>STEER</b:Last>
          </b:Person>
        </b:NameList>
      </b:Author>
    </b:Author>
    <b:Title>STEER PROJECT M&amp;E PLN</b:Title>
    <b:RefOrder>1</b:RefOrder>
  </b:Source>
</b:Sources>
</file>

<file path=customXml/itemProps1.xml><?xml version="1.0" encoding="utf-8"?>
<ds:datastoreItem xmlns:ds="http://schemas.openxmlformats.org/officeDocument/2006/customXml" ds:itemID="{AB816AE3-A1CC-415A-BF74-C7E69D233BA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d7807a2-f507-4c69-8e47-2d4af602e5ab"/>
    <ds:schemaRef ds:uri="70b8fc1c-3c0f-4b35-8038-03b2a93009d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E5585C4-315F-4035-B94A-776B6C34B631}">
  <ds:schemaRefs>
    <ds:schemaRef ds:uri="http://schemas.microsoft.com/office/2006/metadata/properties"/>
    <ds:schemaRef ds:uri="http://schemas.microsoft.com/office/infopath/2007/PartnerControls"/>
    <ds:schemaRef ds:uri="9d7807a2-f507-4c69-8e47-2d4af602e5ab"/>
  </ds:schemaRefs>
</ds:datastoreItem>
</file>

<file path=customXml/itemProps3.xml><?xml version="1.0" encoding="utf-8"?>
<ds:datastoreItem xmlns:ds="http://schemas.openxmlformats.org/officeDocument/2006/customXml" ds:itemID="{D1D909A8-FB4F-4DF4-85E6-198ABD6409AE}">
  <ds:schemaRefs>
    <ds:schemaRef ds:uri="http://schemas.microsoft.com/sharepoint/v3/contenttype/forms"/>
  </ds:schemaRefs>
</ds:datastoreItem>
</file>

<file path=customXml/itemProps4.xml><?xml version="1.0" encoding="utf-8"?>
<ds:datastoreItem xmlns:ds="http://schemas.openxmlformats.org/officeDocument/2006/customXml" ds:itemID="{3D2FAE0F-8163-4322-8848-701A0719A5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TLP_branded_report</Template>
  <TotalTime>3022</TotalTime>
  <Pages>1</Pages>
  <Words>20565</Words>
  <Characters>117227</Characters>
  <Application>Microsoft Office Word</Application>
  <DocSecurity>0</DocSecurity>
  <Lines>976</Lines>
  <Paragraphs>275</Paragraphs>
  <ScaleCrop>false</ScaleCrop>
  <HeadingPairs>
    <vt:vector size="2" baseType="variant">
      <vt:variant>
        <vt:lpstr>Title</vt:lpstr>
      </vt:variant>
      <vt:variant>
        <vt:i4>1</vt:i4>
      </vt:variant>
    </vt:vector>
  </HeadingPairs>
  <TitlesOfParts>
    <vt:vector size="1" baseType="lpstr">
      <vt:lpstr/>
    </vt:vector>
  </TitlesOfParts>
  <Company>USAID</Company>
  <LinksUpToDate>false</LinksUpToDate>
  <CharactersWithSpaces>137517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Lauren McCaw</dc:creator>
  <cp:keywords/>
  <dc:description/>
  <cp:lastModifiedBy>DEVTECH-MEL</cp:lastModifiedBy>
  <cp:revision>236</cp:revision>
  <cp:lastPrinted>2018-09-28T20:43:00Z</cp:lastPrinted>
  <dcterms:created xsi:type="dcterms:W3CDTF">2018-08-01T22:41:00Z</dcterms:created>
  <dcterms:modified xsi:type="dcterms:W3CDTF">2018-09-28T20:44:00Z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Target">
    <vt:i4>4096</vt:i4>
  </property>
  <property fmtid="{D5CDD505-2E9C-101B-9397-08002B2CF9AE}" pid="3" name="ContentTypeId">
    <vt:lpwstr>0x01010082BACEF42FCC034ABAA319E1BC2D4160</vt:lpwstr>
  </property>
</Properties>
</file>